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80" w:rsidRPr="0077639C" w:rsidRDefault="00216073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bookmarkStart w:id="0" w:name="_GoBack"/>
      <w:bookmarkEnd w:id="0"/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216073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216073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16073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216073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5.</w:t>
      </w:r>
      <w:r w:rsidR="00B955CE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>Система оповещения и управления эвакуацией людей при пожаре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16073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СОУЭ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216073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216073" w:rsidRPr="00216073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B038C7" w:rsidRPr="0077639C" w:rsidRDefault="00216073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216073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216073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216073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216073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5.</w:t>
      </w:r>
      <w:r w:rsidR="0072064D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>Система оповещения и управления эвакуацией людей при пожаре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216073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СОУЭ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216073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Н.А. Губарев</w:t>
            </w:r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216073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Н.В. Маркова</w:t>
            </w:r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216073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216073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216073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216073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6145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35F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6073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91ED1A-A7BA-40DE-863C-D4AAD97C4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0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3</cp:revision>
  <cp:lastPrinted>2026-01-14T19:05:00Z</cp:lastPrinted>
  <dcterms:created xsi:type="dcterms:W3CDTF">2026-06-15T06:19:00Z</dcterms:created>
  <dcterms:modified xsi:type="dcterms:W3CDTF">2026-06-15T06:19:00Z</dcterms:modified>
</cp:coreProperties>
</file>