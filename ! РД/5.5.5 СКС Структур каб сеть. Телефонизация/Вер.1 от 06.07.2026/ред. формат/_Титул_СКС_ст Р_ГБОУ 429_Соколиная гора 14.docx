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80" w:rsidRPr="0077639C" w:rsidRDefault="00E7597A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 (ГБОУ «Школа № 429»), расположенного по адресу:                   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E7597A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7597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E7597A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7420BF">
        <w:rPr>
          <w:rFonts w:ascii="Museo Sans Cyrl 500" w:hAnsi="Museo Sans Cyrl 500" w:cs="Calibri"/>
          <w:b/>
          <w:spacing w:val="30"/>
          <w:sz w:val="28"/>
          <w:szCs w:val="32"/>
        </w:rPr>
        <w:t>«</w:t>
      </w:r>
      <w:r w:rsidR="00E7597A">
        <w:rPr>
          <w:rFonts w:ascii="Museo Sans Cyrl 500" w:hAnsi="Museo Sans Cyrl 500" w:cs="Calibri"/>
          <w:b/>
          <w:spacing w:val="30"/>
          <w:sz w:val="28"/>
          <w:szCs w:val="32"/>
        </w:rPr>
        <w:t>Структурированные кабельные системы. Локально-вычислительные сети», «Система телефонной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E7597A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СКС-ЛВС.ТФ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7597A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E7597A" w:rsidRPr="00E7597A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B038C7" w:rsidRPr="0077639C" w:rsidRDefault="00E7597A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 (ГБОУ «Школа № 429»), расположенного по адресу:                   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E7597A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7597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E7597A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D73845">
        <w:rPr>
          <w:rFonts w:ascii="Museo Sans Cyrl 500" w:hAnsi="Museo Sans Cyrl 500" w:cs="Calibri"/>
          <w:b/>
          <w:spacing w:val="30"/>
          <w:sz w:val="28"/>
          <w:szCs w:val="32"/>
        </w:rPr>
        <w:t>«</w:t>
      </w:r>
      <w:bookmarkStart w:id="0" w:name="_GoBack"/>
      <w:bookmarkEnd w:id="0"/>
      <w:r w:rsidR="00E7597A">
        <w:rPr>
          <w:rFonts w:ascii="Museo Sans Cyrl 500" w:hAnsi="Museo Sans Cyrl 500" w:cs="Calibri"/>
          <w:b/>
          <w:spacing w:val="30"/>
          <w:sz w:val="28"/>
          <w:szCs w:val="32"/>
        </w:rPr>
        <w:t>Структурированные кабельные системы. Локально-вычислительные сети», «Система телефонной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E7597A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СКС-ЛВС.ТФ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E7597A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Н.А.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Губарев</w:t>
            </w:r>
            <w:proofErr w:type="spellEnd"/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E7597A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Н.В.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Маркова</w:t>
            </w:r>
            <w:proofErr w:type="spellEnd"/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7597A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7597A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D73845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E7597A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D73845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E7597A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10241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0BF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240F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3845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97A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4:docId w14:val="7E0E26C6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47B6A8-8973-41E4-BB5C-DD7BC684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0</TotalTime>
  <Pages>2</Pages>
  <Words>127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5</cp:revision>
  <cp:lastPrinted>2026-01-14T19:05:00Z</cp:lastPrinted>
  <dcterms:created xsi:type="dcterms:W3CDTF">2026-06-18T11:48:00Z</dcterms:created>
  <dcterms:modified xsi:type="dcterms:W3CDTF">2026-06-18T11:51:00Z</dcterms:modified>
</cp:coreProperties>
</file>