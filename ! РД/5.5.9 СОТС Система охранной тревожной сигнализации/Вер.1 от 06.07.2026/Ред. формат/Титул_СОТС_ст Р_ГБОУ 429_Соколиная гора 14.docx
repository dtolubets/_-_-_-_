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980" w:rsidRPr="0077639C" w:rsidRDefault="00CC36E2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bookmarkStart w:id="0" w:name="_GoBack"/>
      <w:bookmarkEnd w:id="0"/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
(ГБОУ «Школа № 429»), расположенного по адресу:                  
г. Москва, 5-ая ул. Соколиной Горы д.14</w:t>
      </w:r>
    </w:p>
    <w:p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207980" w:rsidRPr="0077639C" w:rsidRDefault="00CC36E2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CC36E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
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CC36E2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CC36E2">
        <w:rPr>
          <w:rFonts w:ascii="Museo Sans Cyrl 500" w:hAnsi="Museo Sans Cyrl 500" w:cs="Calibri"/>
          <w:b/>
          <w:spacing w:val="30"/>
          <w:sz w:val="28"/>
          <w:szCs w:val="32"/>
        </w:rPr>
        <w:t>Система охранной тревожной сигнализации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CC36E2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СОТС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C36E2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CC36E2" w:rsidRPr="00CC36E2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:rsidR="00B038C7" w:rsidRPr="0077639C" w:rsidRDefault="00CC36E2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>Капитальный ремонт общеобразовательного учреждения    
(ГБОУ «Школа № 429»), расположенного по адресу:                  
г. Москва, 5-ая ул. Соколиной Горы д.14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B038C7" w:rsidRPr="0077639C" w:rsidRDefault="00CC36E2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CC36E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
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CC36E2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72064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CC36E2">
        <w:rPr>
          <w:rFonts w:ascii="Museo Sans Cyrl 500" w:hAnsi="Museo Sans Cyrl 500" w:cs="Calibri"/>
          <w:b/>
          <w:spacing w:val="30"/>
          <w:sz w:val="28"/>
          <w:szCs w:val="32"/>
        </w:rPr>
        <w:t>Система охранной тревожной сигнализации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CC36E2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СОТС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</w:p>
    <w:p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:rsidTr="00310E0E">
        <w:trPr>
          <w:trHeight w:val="569"/>
        </w:trPr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CC36E2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Н.А. Губарев</w:t>
            </w:r>
          </w:p>
        </w:tc>
      </w:tr>
      <w:tr w:rsidR="00207980" w:rsidRPr="000131F8" w:rsidTr="00310E0E"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CC36E2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Н.В. Маркова</w:t>
            </w:r>
          </w:p>
        </w:tc>
      </w:tr>
    </w:tbl>
    <w:p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FB0" w:rsidRDefault="00B47FB0">
      <w:r>
        <w:separator/>
      </w:r>
    </w:p>
  </w:endnote>
  <w:endnote w:type="continuationSeparator" w:id="0">
    <w:p w:rsidR="00B47FB0" w:rsidRDefault="00B4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CC36E2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CC36E2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FB0" w:rsidRDefault="00B47FB0">
      <w:r>
        <w:separator/>
      </w:r>
    </w:p>
  </w:footnote>
  <w:footnote w:type="continuationSeparator" w:id="0">
    <w:p w:rsidR="00B47FB0" w:rsidRDefault="00B4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pStyle w:val="a7"/>
    </w:pPr>
  </w:p>
  <w:p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A91EF3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CC36E2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rPr>
        <w:sz w:val="2"/>
      </w:rPr>
    </w:pPr>
    <w:r>
      <w:rPr>
        <w:sz w:val="2"/>
      </w:rPr>
      <w:tab/>
    </w:r>
  </w:p>
  <w:p w:rsidR="00207980" w:rsidRDefault="00207980">
    <w:pPr>
      <w:pStyle w:val="a7"/>
    </w:pP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A91EF3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CC36E2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pStyle w:val="a7"/>
    </w:pPr>
  </w:p>
  <w:p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:rsidR="0019578F" w:rsidRDefault="0019578F" w:rsidP="00F009A9">
    <w:pPr>
      <w:rPr>
        <w:sz w:val="2"/>
      </w:rPr>
    </w:pPr>
  </w:p>
  <w:p w:rsidR="0019578F" w:rsidRDefault="0019578F" w:rsidP="00E75AA7">
    <w:pPr>
      <w:rPr>
        <w:sz w:val="2"/>
      </w:rPr>
    </w:pPr>
    <w:r>
      <w:rPr>
        <w:sz w:val="2"/>
      </w:rPr>
      <w:tab/>
    </w:r>
  </w:p>
  <w:p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9E480B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rPr>
        <w:sz w:val="2"/>
      </w:rPr>
    </w:pPr>
    <w:bookmarkStart w:id="1" w:name="_Hlk219107827"/>
    <w:bookmarkStart w:id="2" w:name="_Hlk219107828"/>
    <w:r>
      <w:rPr>
        <w:sz w:val="2"/>
      </w:rPr>
      <w:tab/>
    </w:r>
  </w:p>
  <w:p w:rsidR="0019578F" w:rsidRDefault="0019578F">
    <w:pPr>
      <w:pStyle w:val="a7"/>
    </w:pPr>
  </w:p>
  <w:p w:rsidR="0019578F" w:rsidRDefault="0019578F">
    <w:pPr>
      <w:pStyle w:val="a7"/>
    </w:pPr>
  </w:p>
  <w:p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460A49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3" w:name="_Hlk219133449"/>
          <w:bookmarkStart w:id="4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  <w:bookmarkEnd w:id="3"/>
    <w:bookmarkEnd w:id="4"/>
  </w:tbl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6145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44936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36E2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>
      <v:fill color="white" on="f"/>
      <v:stroke weight="1.5pt"/>
    </o:shapedefaults>
    <o:shapelayout v:ext="edit">
      <o:idmap v:ext="edit" data="1"/>
    </o:shapelayout>
  </w:shapeDefaults>
  <w:decimalSymbol w:val=","/>
  <w:listSeparator w:val=";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C403DB-9F85-4EDD-ABAC-20B55B3AB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0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Шершова Мария Валерьевна</cp:lastModifiedBy>
  <cp:revision>3</cp:revision>
  <cp:lastPrinted>2026-01-14T19:05:00Z</cp:lastPrinted>
  <dcterms:created xsi:type="dcterms:W3CDTF">2026-06-25T11:10:00Z</dcterms:created>
  <dcterms:modified xsi:type="dcterms:W3CDTF">2026-06-25T11:10:00Z</dcterms:modified>
</cp:coreProperties>
</file>