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E55E12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
«Капитальный ремонт общеобразовательного учреждения                                  
(ГБОУ «Школа № 429»), расположенного по адресу: г. Москва, 5-ая ул. Соколиной Горы д.14»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E55E12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55E1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Общие технологические решения 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B955CE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E55E12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ТХ1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55E12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E55E12" w:rsidRPr="00E55E12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E55E12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 xml:space="preserve">
«Капитальный ремонт общеобразовательного учреждения                                  
(ГБОУ «Школа № 429»), расположенного по адресу: г. Москва, 5-ая ул. Соколиной Горы д.14»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E55E12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E55E12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Общие технологические решения 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E55E12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ТХ1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9A34B9" w:rsidRDefault="009A34B9" w:rsidP="00831D4B">
      <w:pPr>
        <w:jc w:val="center"/>
        <w:rPr>
          <w:rFonts w:ascii="Times New Roman" w:hAnsi="Times New Roman"/>
          <w:b/>
          <w:sz w:val="20"/>
          <w:szCs w:val="28"/>
        </w:rPr>
      </w:pPr>
    </w:p>
    <w:p w:rsidR="00207980" w:rsidRDefault="00C93ABD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4276725</wp:posOffset>
            </wp:positionH>
            <wp:positionV relativeFrom="paragraph">
              <wp:posOffset>153670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E58B2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page">
                    <wp:posOffset>2193290</wp:posOffset>
                  </wp:positionH>
                  <wp:positionV relativeFrom="paragraph">
                    <wp:posOffset>-250190</wp:posOffset>
                  </wp:positionV>
                  <wp:extent cx="2304415" cy="1837055"/>
                  <wp:effectExtent l="0" t="0" r="0" b="0"/>
                  <wp:wrapNone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415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7980"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55E1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2E58B2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rFonts w:ascii="Museo Sans Cyrl 300" w:hAnsi="Museo Sans Cyrl 300" w:cs="Calibri"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-270510</wp:posOffset>
                  </wp:positionV>
                  <wp:extent cx="1209675" cy="854710"/>
                  <wp:effectExtent l="0" t="0" r="9525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Неменов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E55E12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Г.Н. Неменов</w:t>
            </w:r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55E1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55E12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9A34B9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55E1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9A34B9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E55E12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10241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58B2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34B9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5E12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83D39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F2C20-B55F-4786-ACF7-3653E59CB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3</cp:revision>
  <cp:lastPrinted>2026-01-14T19:05:00Z</cp:lastPrinted>
  <dcterms:created xsi:type="dcterms:W3CDTF">2026-08-04T11:21:00Z</dcterms:created>
  <dcterms:modified xsi:type="dcterms:W3CDTF">2026-08-04T11:21:00Z</dcterms:modified>
</cp:coreProperties>
</file>