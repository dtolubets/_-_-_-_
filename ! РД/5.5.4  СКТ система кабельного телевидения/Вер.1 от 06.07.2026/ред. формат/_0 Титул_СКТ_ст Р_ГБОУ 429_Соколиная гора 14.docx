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62D3" w14:textId="32EAF349" w:rsidR="00207980" w:rsidRPr="0077639C" w:rsidRDefault="006A00BE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 (ГБОУ «Школа № 429»), расположенного по адресу:                   г.Москва, 5-ая ул. Соколиной Горы д.14</w:t>
      </w:r>
    </w:p>
    <w:p w14:paraId="33741F15" w14:textId="77777777"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08D927B9" w14:textId="77777777"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0DD59570" w14:textId="77777777" w:rsidR="00207980" w:rsidRPr="0077639C" w:rsidRDefault="006A00BE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55D2AA20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0DD56F8F" w14:textId="1E8D702A"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6A00B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502583EF" w14:textId="77777777"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4A435080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13740ED4" w14:textId="07376A5F" w:rsidR="00207980" w:rsidRPr="0077639C" w:rsidRDefault="006A00BE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Подраздел 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4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Система кабельного телевидения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»</w:t>
      </w:r>
    </w:p>
    <w:p w14:paraId="666983B3" w14:textId="77777777"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78EE5C11" w14:textId="77777777"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</w:p>
    <w:p w14:paraId="6B4EE38C" w14:textId="77777777" w:rsidR="00B038C7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1E0E7F04" w14:textId="77777777" w:rsidR="0042285F" w:rsidRPr="0077639C" w:rsidRDefault="0042285F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59201060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3E210EE3" w14:textId="4F93A9C7" w:rsidR="00207980" w:rsidRPr="0077639C" w:rsidRDefault="006A00B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–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СКТ</w:t>
      </w:r>
    </w:p>
    <w:p w14:paraId="1544F668" w14:textId="77777777"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7092FE6C" w14:textId="77777777" w:rsidR="008A1CD5" w:rsidRDefault="008A1CD5" w:rsidP="00BE1451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11ADA264" w14:textId="3A1C73CB"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14:paraId="4D3B890E" w14:textId="77777777"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14:paraId="0005B6CE" w14:textId="77777777"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14:paraId="7642B2B5" w14:textId="77777777"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5974FBAD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EBA9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95620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DBA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2B5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5E19B90E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0FD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657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BFF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BEA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24873A75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2F7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D3B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A5E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CFB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09030B5A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5CF6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4DF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D03A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41C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54D71FCF" w14:textId="77777777"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14:paraId="5BEC372B" w14:textId="77777777"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6A00BE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14:paraId="100D46D7" w14:textId="77777777"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6A00BE" w:rsidRPr="006A00BE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14:paraId="68634DE4" w14:textId="77777777"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14:paraId="44B00EFA" w14:textId="1F3912B6" w:rsidR="00B038C7" w:rsidRPr="0077639C" w:rsidRDefault="006A00BE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 xml:space="preserve">Капитальный ремонт общеобразовательного учреждения     (ГБОУ «Школа № 429»), расположенного по адресу: </w:t>
      </w:r>
      <w:r w:rsidR="0085776A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 xml:space="preserve">     </w:t>
      </w: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г.Москва, 5-ая ул. Соколиной Горы д.14</w:t>
      </w:r>
    </w:p>
    <w:p w14:paraId="313B5CEB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14:paraId="4D6883E1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14:paraId="3D9826C8" w14:textId="77777777" w:rsidR="00B038C7" w:rsidRPr="0077639C" w:rsidRDefault="006A00BE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14:paraId="11148A8B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14:paraId="5C13BFB3" w14:textId="3314B421"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6A00B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14:paraId="7CAE219F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3F4CCAAC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0007F058" w14:textId="6C8DFF71" w:rsidR="00B038C7" w:rsidRPr="0077639C" w:rsidRDefault="006A00BE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Подраздел 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4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Система кабельного телевидения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»</w:t>
      </w:r>
    </w:p>
    <w:p w14:paraId="4B9C1ADD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3EBF6149" w14:textId="77777777"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</w:p>
    <w:p w14:paraId="4F03FC32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74159E66" w14:textId="77777777" w:rsidR="00B038C7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68332FF7" w14:textId="77777777" w:rsidR="0042285F" w:rsidRPr="0077639C" w:rsidRDefault="0042285F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7C6A922E" w14:textId="42FB319F" w:rsidR="00B038C7" w:rsidRPr="0077639C" w:rsidRDefault="006A00BE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–</w:t>
      </w:r>
      <w:r w:rsidR="0042285F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СКТ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14:paraId="1F76FAE7" w14:textId="77777777"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14:paraId="1281FF60" w14:textId="77777777" w:rsidR="008A1CD5" w:rsidRDefault="008A1CD5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14:paraId="1733F2FB" w14:textId="1018625B"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AD11997" wp14:editId="62CF6A3B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 wp14:anchorId="4A2B3200" wp14:editId="7629F84C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14:paraId="764CD073" w14:textId="77777777" w:rsidTr="00310E0E">
        <w:trPr>
          <w:trHeight w:val="569"/>
        </w:trPr>
        <w:tc>
          <w:tcPr>
            <w:tcW w:w="4531" w:type="dxa"/>
          </w:tcPr>
          <w:p w14:paraId="3EFD4081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14:paraId="14A06CFB" w14:textId="77777777"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14:paraId="6981A409" w14:textId="77777777"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vAlign w:val="center"/>
          </w:tcPr>
          <w:p w14:paraId="2D7ED8B8" w14:textId="77777777" w:rsidR="00207980" w:rsidRPr="0077639C" w:rsidRDefault="006A00BE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Н.А.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Губарев</w:t>
            </w:r>
            <w:proofErr w:type="spellEnd"/>
          </w:p>
        </w:tc>
      </w:tr>
      <w:tr w:rsidR="00207980" w:rsidRPr="000131F8" w14:paraId="7CDD24CF" w14:textId="77777777" w:rsidTr="00310E0E">
        <w:tc>
          <w:tcPr>
            <w:tcW w:w="4531" w:type="dxa"/>
          </w:tcPr>
          <w:p w14:paraId="7BE5C229" w14:textId="77777777"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14:paraId="38569ECC" w14:textId="77777777"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32774B2" wp14:editId="5BB49885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vAlign w:val="center"/>
          </w:tcPr>
          <w:p w14:paraId="6E16D458" w14:textId="77777777" w:rsidR="00207980" w:rsidRPr="0077639C" w:rsidRDefault="006A00BE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Н.В.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Маркова</w:t>
            </w:r>
            <w:proofErr w:type="spellEnd"/>
          </w:p>
        </w:tc>
      </w:tr>
    </w:tbl>
    <w:p w14:paraId="4ADA0851" w14:textId="77777777"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14:paraId="4A7C5E0F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DF3A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1A8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2E45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FCD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14:paraId="067D023D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52F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C98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A938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AD5F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7342571D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80DB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08DC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9559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3E5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14:paraId="5183EF2E" w14:textId="77777777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F1DD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8EB7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DDBE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A502" w14:textId="77777777"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14:paraId="4D7B8D0E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17DF27A8" w14:textId="77777777" w:rsidR="00207980" w:rsidRPr="00112AB0" w:rsidRDefault="00207980" w:rsidP="00112AB0">
      <w:pPr>
        <w:jc w:val="center"/>
        <w:rPr>
          <w:sz w:val="16"/>
          <w:szCs w:val="18"/>
        </w:rPr>
      </w:pPr>
    </w:p>
    <w:p w14:paraId="67011C24" w14:textId="77777777" w:rsidR="00207980" w:rsidRDefault="00207980" w:rsidP="00112AB0">
      <w:pPr>
        <w:jc w:val="center"/>
        <w:rPr>
          <w:sz w:val="16"/>
          <w:szCs w:val="18"/>
        </w:rPr>
      </w:pPr>
    </w:p>
    <w:p w14:paraId="30A16F30" w14:textId="77777777" w:rsidR="00F00F54" w:rsidRDefault="00F00F54" w:rsidP="00112AB0">
      <w:pPr>
        <w:jc w:val="center"/>
        <w:rPr>
          <w:sz w:val="16"/>
          <w:szCs w:val="18"/>
        </w:rPr>
      </w:pPr>
    </w:p>
    <w:p w14:paraId="3C3363AC" w14:textId="77777777" w:rsidR="00F00F54" w:rsidRDefault="00F00F54" w:rsidP="00112AB0">
      <w:pPr>
        <w:jc w:val="center"/>
        <w:rPr>
          <w:sz w:val="16"/>
          <w:szCs w:val="18"/>
        </w:rPr>
      </w:pPr>
    </w:p>
    <w:p w14:paraId="1A839228" w14:textId="77777777"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14:paraId="448AC5BF" w14:textId="77777777"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E73B3" w14:textId="77777777" w:rsidR="002F3137" w:rsidRDefault="002F3137">
      <w:r>
        <w:separator/>
      </w:r>
    </w:p>
  </w:endnote>
  <w:endnote w:type="continuationSeparator" w:id="0">
    <w:p w14:paraId="62ADE8D0" w14:textId="77777777" w:rsidR="002F3137" w:rsidRDefault="002F3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1016B" w14:textId="77777777"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CAB54A" wp14:editId="3C99A91B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D27983" w14:textId="77777777"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CAB54A"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" strokeweight="1.5pt">
              <v:textbox style="layout-flow:vertical;mso-layout-flow-alt:bottom-to-top" inset="0,0,0,0">
                <w:txbxContent>
                  <w:p w14:paraId="7FD27983" w14:textId="77777777"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A00BE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913D" w14:textId="77777777"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A00BE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3C8B" w14:textId="77777777"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31AD92A" wp14:editId="0809ECEA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E6827A" w14:textId="77777777"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AD92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" strokeweight="1.5pt">
              <v:textbox style="layout-flow:vertical;mso-layout-flow-alt:bottom-to-top" inset="0,0,0,0">
                <w:txbxContent>
                  <w:p w14:paraId="53E6827A" w14:textId="77777777"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DA5F" w14:textId="77777777"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EC09" w14:textId="77777777" w:rsidR="002F3137" w:rsidRDefault="002F3137">
      <w:r>
        <w:separator/>
      </w:r>
    </w:p>
  </w:footnote>
  <w:footnote w:type="continuationSeparator" w:id="0">
    <w:p w14:paraId="021CF90C" w14:textId="77777777" w:rsidR="002F3137" w:rsidRDefault="002F31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3B46" w14:textId="77777777" w:rsidR="00207980" w:rsidRDefault="00207980">
    <w:pPr>
      <w:pStyle w:val="a7"/>
    </w:pPr>
  </w:p>
  <w:p w14:paraId="4290BEDA" w14:textId="77777777"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A963B5" wp14:editId="7162B88B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14:paraId="45F6838B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42285F" w14:paraId="7B7342FF" w14:textId="77777777" w:rsidTr="00170FC3">
      <w:trPr>
        <w:trHeight w:val="2407"/>
      </w:trPr>
      <w:tc>
        <w:tcPr>
          <w:tcW w:w="4120" w:type="dxa"/>
        </w:tcPr>
        <w:p w14:paraId="1D2136E0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34EA9A0" wp14:editId="2BCE4627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1E42FEE0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0B38A681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17584F26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31E125B2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256FDCAE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4F71CFD5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C3F094D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7954B087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14:paraId="410517EA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0FDE2C6C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36616B8" wp14:editId="1E824E70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14:paraId="595AE168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0E863923" w14:textId="77777777"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6A00BE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14:paraId="4E4AABD6" w14:textId="77777777"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A491" w14:textId="77777777" w:rsidR="00207980" w:rsidRDefault="00207980">
    <w:pPr>
      <w:rPr>
        <w:sz w:val="2"/>
      </w:rPr>
    </w:pPr>
    <w:r>
      <w:rPr>
        <w:sz w:val="2"/>
      </w:rPr>
      <w:tab/>
    </w:r>
  </w:p>
  <w:p w14:paraId="161F3422" w14:textId="77777777" w:rsidR="00207980" w:rsidRDefault="00207980">
    <w:pPr>
      <w:pStyle w:val="a7"/>
    </w:pPr>
  </w:p>
  <w:p w14:paraId="461FAD94" w14:textId="77777777"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42285F" w14:paraId="53A471A0" w14:textId="77777777" w:rsidTr="00170FC3">
      <w:trPr>
        <w:trHeight w:val="2407"/>
      </w:trPr>
      <w:tc>
        <w:tcPr>
          <w:tcW w:w="4120" w:type="dxa"/>
        </w:tcPr>
        <w:p w14:paraId="4852ED91" w14:textId="77777777"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807DE01" wp14:editId="30DC927F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3070B59C" w14:textId="77777777"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14:paraId="6EF3E4A8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14:paraId="1D97E9B5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14:paraId="67ED9526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14:paraId="207FCF30" w14:textId="77777777"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14:paraId="623C2BFE" w14:textId="77777777"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39709B05" w14:textId="77777777"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14:paraId="2FF7F04D" w14:textId="77777777"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14:paraId="55CA7983" w14:textId="77777777"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14:paraId="66A7FB90" w14:textId="77777777"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ECEC94" wp14:editId="543CA675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14:paraId="556AA77E" w14:textId="77777777"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14:paraId="77A860FD" w14:textId="77777777"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6A00BE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FD24" w14:textId="77777777" w:rsidR="0019578F" w:rsidRDefault="0019578F">
    <w:pPr>
      <w:pStyle w:val="a7"/>
    </w:pPr>
  </w:p>
  <w:p w14:paraId="6752455D" w14:textId="77777777"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DF946C0" wp14:editId="0F1C1AB4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14:paraId="5A3BE137" w14:textId="77777777" w:rsidR="0019578F" w:rsidRDefault="0019578F" w:rsidP="00F009A9">
    <w:pPr>
      <w:rPr>
        <w:sz w:val="2"/>
      </w:rPr>
    </w:pPr>
  </w:p>
  <w:p w14:paraId="463BF26B" w14:textId="77777777" w:rsidR="0019578F" w:rsidRDefault="0019578F" w:rsidP="00E75AA7">
    <w:pPr>
      <w:rPr>
        <w:sz w:val="2"/>
      </w:rPr>
    </w:pPr>
    <w:r>
      <w:rPr>
        <w:sz w:val="2"/>
      </w:rPr>
      <w:tab/>
    </w:r>
  </w:p>
  <w:p w14:paraId="04CFBAE2" w14:textId="77777777"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209B1155" w14:textId="77777777" w:rsidTr="009E480B">
      <w:trPr>
        <w:trHeight w:val="2407"/>
      </w:trPr>
      <w:tc>
        <w:tcPr>
          <w:tcW w:w="4120" w:type="dxa"/>
        </w:tcPr>
        <w:p w14:paraId="30411292" w14:textId="77777777"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 wp14:anchorId="4439350C" wp14:editId="61B4D60A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4B7233CB" w14:textId="77777777"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7739DAE5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018F6F78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14:paraId="76B3EDD6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6FB82121" w14:textId="77777777"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14:paraId="05DBD412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5D636B5D" w14:textId="77777777"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4A1AAACC" w14:textId="77777777"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7C17300B" w14:textId="77777777"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</w:tbl>
  <w:p w14:paraId="77F49CC1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7E2E7EC3" w14:textId="77777777"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58C1F959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2487A493" w14:textId="77777777"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694B" w14:textId="77777777" w:rsidR="0019578F" w:rsidRDefault="0019578F">
    <w:pPr>
      <w:rPr>
        <w:sz w:val="2"/>
      </w:rPr>
    </w:pPr>
    <w:bookmarkStart w:id="0" w:name="_Hlk219107827"/>
    <w:bookmarkStart w:id="1" w:name="_Hlk219107828"/>
    <w:r>
      <w:rPr>
        <w:sz w:val="2"/>
      </w:rPr>
      <w:tab/>
    </w:r>
  </w:p>
  <w:p w14:paraId="1EBF53D8" w14:textId="77777777" w:rsidR="0019578F" w:rsidRDefault="0019578F">
    <w:pPr>
      <w:pStyle w:val="a7"/>
    </w:pPr>
  </w:p>
  <w:p w14:paraId="2D0037AC" w14:textId="77777777" w:rsidR="0019578F" w:rsidRDefault="0019578F">
    <w:pPr>
      <w:pStyle w:val="a7"/>
    </w:pPr>
  </w:p>
  <w:p w14:paraId="7C648FC8" w14:textId="77777777"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14:paraId="6B01FD3A" w14:textId="77777777" w:rsidTr="00460A49">
      <w:trPr>
        <w:trHeight w:val="2407"/>
      </w:trPr>
      <w:tc>
        <w:tcPr>
          <w:tcW w:w="4120" w:type="dxa"/>
        </w:tcPr>
        <w:p w14:paraId="38ECE4BE" w14:textId="77777777"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2" w:name="_Hlk219133449"/>
          <w:bookmarkStart w:id="3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 wp14:anchorId="71841ED0" wp14:editId="749F01F4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731014E0" w14:textId="77777777"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14:paraId="4AFDDCFF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14:paraId="0813F3CA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14:paraId="007C3500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14:paraId="3809DF59" w14:textId="77777777"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14:paraId="6DCA2276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14:paraId="7E98F8F5" w14:textId="77777777"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14:paraId="4D93C504" w14:textId="77777777"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14:paraId="38FA0797" w14:textId="77777777"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  <w:bookmarkEnd w:id="2"/>
    <w:bookmarkEnd w:id="3"/>
  </w:tbl>
  <w:p w14:paraId="465C7DF3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14:paraId="6558B20F" w14:textId="77777777"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14:paraId="16B3E10A" w14:textId="77777777"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14:paraId="0DCCEC37" w14:textId="77777777"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 w16cid:durableId="204224068">
    <w:abstractNumId w:val="1"/>
  </w:num>
  <w:num w:numId="2" w16cid:durableId="2329286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A4A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137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285F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0B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6F5204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5776A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1CD5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84C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3AD3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257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weight="1.5pt"/>
    </o:shapedefaults>
    <o:shapelayout v:ext="edit">
      <o:idmap v:ext="edit" data="2"/>
    </o:shapelayout>
  </w:shapeDefaults>
  <w:decimalSymbol w:val=","/>
  <w:listSeparator w:val=";"/>
  <w14:docId w14:val="10495D5D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042584"/>
    <w:rsid w:val="00156961"/>
    <w:rsid w:val="00185B30"/>
    <w:rsid w:val="002C21FC"/>
    <w:rsid w:val="003A106C"/>
    <w:rsid w:val="006F5204"/>
    <w:rsid w:val="009035A9"/>
    <w:rsid w:val="0096384C"/>
    <w:rsid w:val="00A94A5A"/>
    <w:rsid w:val="00AA33E2"/>
    <w:rsid w:val="00B971F9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0C3E2E-9D60-4E1E-8BA0-9EFCBA7C2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20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Панфилов Павел Александрович</cp:lastModifiedBy>
  <cp:revision>6</cp:revision>
  <cp:lastPrinted>2026-01-14T19:05:00Z</cp:lastPrinted>
  <dcterms:created xsi:type="dcterms:W3CDTF">2026-06-15T06:18:00Z</dcterms:created>
  <dcterms:modified xsi:type="dcterms:W3CDTF">2026-06-16T08:11:00Z</dcterms:modified>
</cp:coreProperties>
</file>