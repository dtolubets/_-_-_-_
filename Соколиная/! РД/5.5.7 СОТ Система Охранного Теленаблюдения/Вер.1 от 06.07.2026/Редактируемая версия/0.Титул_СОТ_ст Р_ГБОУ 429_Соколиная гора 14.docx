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980" w:rsidRPr="0077639C" w:rsidRDefault="00AC3087" w:rsidP="004326A9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bookmarkStart w:id="0" w:name="_GoBack"/>
      <w:bookmarkEnd w:id="0"/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Капитальный ремонт общеобразовательного учреждения    
(ГБОУ «Школа № 429»), расположенного по адресу:                  
г. Москва, 5-ая ул. Соколиной Горы д.14</w:t>
      </w:r>
    </w:p>
    <w:p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207980" w:rsidRPr="0077639C" w:rsidRDefault="00AC3087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AC3087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
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AC3087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955CE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AC3087">
        <w:rPr>
          <w:rFonts w:ascii="Museo Sans Cyrl 500" w:hAnsi="Museo Sans Cyrl 500" w:cs="Calibri"/>
          <w:b/>
          <w:spacing w:val="30"/>
          <w:sz w:val="28"/>
          <w:szCs w:val="32"/>
        </w:rPr>
        <w:t>Система охранного телевидения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AC308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СОТ</w:t>
      </w:r>
      <w:r w:rsidR="00207980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AC3087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AC3087" w:rsidRPr="00AC3087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:rsidR="00B038C7" w:rsidRPr="0077639C" w:rsidRDefault="00AC3087" w:rsidP="00B038C7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>Капитальный ремонт общеобразовательного учреждения    
(ГБОУ «Школа № 429»), расположенного по адресу:                  
г. Москва, 5-ая ул. Соколиной Горы д.14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B038C7" w:rsidRPr="0077639C" w:rsidRDefault="00AC3087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РАБОЧАЯ ДОКУМЕНТАЦИЯ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AC3087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
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AC308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72064D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 w:rsidR="00AC3087">
        <w:rPr>
          <w:rFonts w:ascii="Museo Sans Cyrl 500" w:hAnsi="Museo Sans Cyrl 500" w:cs="Calibri"/>
          <w:b/>
          <w:spacing w:val="30"/>
          <w:sz w:val="28"/>
          <w:szCs w:val="32"/>
        </w:rPr>
        <w:t>Система охранного телевидения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AC308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16-25//Г-Р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СОТ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B038C7" w:rsidP="00B038C7">
      <w:pPr>
        <w:jc w:val="center"/>
        <w:rPr>
          <w:rFonts w:ascii="Museo Sans Cyrl 300" w:hAnsi="Museo Sans Cyrl 300" w:cs="Calibri"/>
          <w:b/>
          <w:noProof/>
          <w:spacing w:val="30"/>
          <w:sz w:val="20"/>
          <w:szCs w:val="28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</w:p>
    <w:p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:rsidTr="00310E0E">
        <w:trPr>
          <w:trHeight w:val="569"/>
        </w:trPr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AC3087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Н.А. Губарев</w:t>
            </w:r>
          </w:p>
        </w:tc>
      </w:tr>
      <w:tr w:rsidR="00207980" w:rsidRPr="000131F8" w:rsidTr="00310E0E"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AC3087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Н.В. Маркова</w:t>
            </w:r>
          </w:p>
        </w:tc>
      </w:tr>
    </w:tbl>
    <w:p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FB0" w:rsidRDefault="00B47FB0">
      <w:r>
        <w:separator/>
      </w:r>
    </w:p>
  </w:endnote>
  <w:endnote w:type="continuationSeparator" w:id="0">
    <w:p w:rsidR="00B47FB0" w:rsidRDefault="00B4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" strokeweight="1.5pt">
              <v:textbox style="layout-flow:vertical;mso-layout-flow-alt:bottom-to-top" inset="0,0,0,0">
                <w:txbxContent>
                  <w:p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AC3087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AC3087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" strokeweight="1.5pt">
              <v:textbox style="layout-flow:vertical;mso-layout-flow-alt:bottom-to-top" inset="0,0,0,0">
                <w:txbxContent>
                  <w:p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FB0" w:rsidRDefault="00B47FB0">
      <w:r>
        <w:separator/>
      </w:r>
    </w:p>
  </w:footnote>
  <w:footnote w:type="continuationSeparator" w:id="0">
    <w:p w:rsidR="00B47FB0" w:rsidRDefault="00B47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pStyle w:val="a7"/>
    </w:pPr>
  </w:p>
  <w:p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A91EF3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AC3087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rPr>
        <w:sz w:val="2"/>
      </w:rPr>
    </w:pPr>
    <w:r>
      <w:rPr>
        <w:sz w:val="2"/>
      </w:rPr>
      <w:tab/>
    </w:r>
  </w:p>
  <w:p w:rsidR="00207980" w:rsidRDefault="00207980">
    <w:pPr>
      <w:pStyle w:val="a7"/>
    </w:pP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A91EF3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:   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AC3087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pStyle w:val="a7"/>
    </w:pPr>
  </w:p>
  <w:p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:rsidR="0019578F" w:rsidRDefault="0019578F" w:rsidP="00F009A9">
    <w:pPr>
      <w:rPr>
        <w:sz w:val="2"/>
      </w:rPr>
    </w:pPr>
  </w:p>
  <w:p w:rsidR="0019578F" w:rsidRDefault="0019578F" w:rsidP="00E75AA7">
    <w:pPr>
      <w:rPr>
        <w:sz w:val="2"/>
      </w:rPr>
    </w:pPr>
    <w:r>
      <w:rPr>
        <w:sz w:val="2"/>
      </w:rPr>
      <w:tab/>
    </w:r>
  </w:p>
  <w:p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9E480B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rPr>
        <w:sz w:val="2"/>
      </w:rPr>
    </w:pPr>
    <w:bookmarkStart w:id="1" w:name="_Hlk219107827"/>
    <w:bookmarkStart w:id="2" w:name="_Hlk219107828"/>
    <w:r>
      <w:rPr>
        <w:sz w:val="2"/>
      </w:rPr>
      <w:tab/>
    </w:r>
  </w:p>
  <w:p w:rsidR="0019578F" w:rsidRDefault="0019578F">
    <w:pPr>
      <w:pStyle w:val="a7"/>
    </w:pPr>
  </w:p>
  <w:p w:rsidR="0019578F" w:rsidRDefault="0019578F">
    <w:pPr>
      <w:pStyle w:val="a7"/>
    </w:pPr>
  </w:p>
  <w:p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460A49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3" w:name="_Hlk219133449"/>
          <w:bookmarkStart w:id="4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г. Москва, вн.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Останкинский, проезд Ольминского, д.5,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КПП: 771701001</w:t>
          </w: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FB5D56">
            <w:rPr>
              <w:rFonts w:ascii="Museo Sans Cyrl 300" w:hAnsi="Museo Sans Cyrl 300" w:cs="Museo Sans Cyrl 500"/>
              <w:bCs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  <w:bookmarkEnd w:id="3"/>
    <w:bookmarkEnd w:id="4"/>
  </w:tbl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6145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DC3"/>
    <w:rsid w:val="003016C5"/>
    <w:rsid w:val="00301AF1"/>
    <w:rsid w:val="003032B8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4FAD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3087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4D8B"/>
    <w:rsid w:val="00E563BA"/>
    <w:rsid w:val="00E60D6B"/>
    <w:rsid w:val="00E66477"/>
    <w:rsid w:val="00E670A0"/>
    <w:rsid w:val="00E70DF1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E4CC0"/>
    <w:rsid w:val="00EE7CBA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="f" fillcolor="white">
      <v:fill color="white" on="f"/>
      <v:stroke weight="1.5pt"/>
    </o:shapedefaults>
    <o:shapelayout v:ext="edit">
      <o:idmap v:ext="edit" data="1"/>
    </o:shapelayout>
  </w:shapeDefaults>
  <w:decimalSymbol w:val=","/>
  <w:listSeparator w:val=";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156961"/>
    <w:rsid w:val="002C21FC"/>
    <w:rsid w:val="003A106C"/>
    <w:rsid w:val="009035A9"/>
    <w:rsid w:val="00A94A5A"/>
    <w:rsid w:val="00AA33E2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C93363-6428-4F52-8BD1-6AD69FE7C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</Template>
  <TotalTime>0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Шершова Мария Валерьевна</cp:lastModifiedBy>
  <cp:revision>3</cp:revision>
  <cp:lastPrinted>2026-01-14T19:05:00Z</cp:lastPrinted>
  <dcterms:created xsi:type="dcterms:W3CDTF">2026-06-25T11:10:00Z</dcterms:created>
  <dcterms:modified xsi:type="dcterms:W3CDTF">2026-06-25T11:10:00Z</dcterms:modified>
</cp:coreProperties>
</file>