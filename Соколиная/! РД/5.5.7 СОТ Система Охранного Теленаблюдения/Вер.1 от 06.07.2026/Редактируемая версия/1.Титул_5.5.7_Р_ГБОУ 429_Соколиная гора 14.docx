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44E8" w14:textId="0B3CE5EA" w:rsidR="00207980" w:rsidRPr="0077639C" w:rsidRDefault="00AC3087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Капитальный ремонт общеобразовательного учреждения     (ГБОУ «Школа № 429»), расположенного по адресу:         </w:t>
      </w:r>
      <w:r w:rsidR="0027315D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  г. Москва, 5-ая ул. Соколиной Горы д.14</w:t>
      </w:r>
    </w:p>
    <w:p w14:paraId="1B3C460F" w14:textId="77777777"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725875C1" w14:textId="77777777"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46AA51D1" w14:textId="77777777" w:rsidR="00207980" w:rsidRPr="0077639C" w:rsidRDefault="00AC3087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0F119D9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31D66099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AC3087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0844ABC5" w14:textId="77777777"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D7E6468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04DEBA55" w14:textId="77777777" w:rsidR="00207980" w:rsidRPr="0077639C" w:rsidRDefault="00AC3087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14:paraId="6F9F0C78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3AE3D46" w14:textId="77777777"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AC3087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охранного телевидения</w:t>
      </w:r>
    </w:p>
    <w:p w14:paraId="0E716CA4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0618A9F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290FD4B3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5F5F8FD2" w14:textId="77777777" w:rsidR="00207980" w:rsidRPr="0077639C" w:rsidRDefault="00AC308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701D5F5A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31DFE766" w14:textId="53F326C5"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14:paraId="75BCF683" w14:textId="77777777"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14:paraId="6D4A0436" w14:textId="77777777"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14:paraId="4B9078F0" w14:textId="77777777"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17466595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69A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022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7D8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4DD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34F4BE47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CC0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0683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E0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6D5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6DB251BC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7B5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9DE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973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976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40CF5C69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9B2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D26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8BE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695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6E18F804" w14:textId="77777777"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14:paraId="4EEFA36B" w14:textId="77777777"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C3087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14:paraId="5A5D2459" w14:textId="77777777"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AC3087" w:rsidRPr="00AC3087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14:paraId="42485A6D" w14:textId="77777777"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14:paraId="6CC1D73E" w14:textId="38C8214F" w:rsidR="00B038C7" w:rsidRPr="0077639C" w:rsidRDefault="00AC3087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 xml:space="preserve">Капитальный ремонт общеобразовательного учреждения     (ГБОУ «Школа № 429»), расположенного по адресу:           </w:t>
      </w:r>
      <w:r w:rsidR="0027315D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г. Москва, 5-ая ул. Соколиной Горы д.14</w:t>
      </w:r>
    </w:p>
    <w:p w14:paraId="636B68F2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2AA5FCD5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3CE146F4" w14:textId="77777777" w:rsidR="00B038C7" w:rsidRPr="0077639C" w:rsidRDefault="00AC3087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296BD4B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28CCFED3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AC3087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5B58A5EA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2E1E3DD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5EEF77AA" w14:textId="77777777" w:rsidR="00B038C7" w:rsidRPr="0077639C" w:rsidRDefault="00AC308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14:paraId="23CEA1A1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91B7468" w14:textId="77777777"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AC3087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охранного телевидения</w:t>
      </w:r>
    </w:p>
    <w:p w14:paraId="3D4D883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62702017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028BF856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4EC2B6E2" w14:textId="77777777" w:rsidR="00B038C7" w:rsidRPr="0077639C" w:rsidRDefault="00AC308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1EEEEC6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4EF0C06D" w14:textId="7791191E"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05130399" w14:textId="77777777"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7A85942" wp14:editId="5075192A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 wp14:anchorId="37534AA8" wp14:editId="1163E62D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14:paraId="394E38FD" w14:textId="77777777" w:rsidTr="00310E0E">
        <w:trPr>
          <w:trHeight w:val="569"/>
        </w:trPr>
        <w:tc>
          <w:tcPr>
            <w:tcW w:w="4531" w:type="dxa"/>
          </w:tcPr>
          <w:p w14:paraId="457DAA92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14:paraId="01058067" w14:textId="77777777"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14:paraId="4B1BAF55" w14:textId="77777777"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vAlign w:val="center"/>
          </w:tcPr>
          <w:p w14:paraId="00222767" w14:textId="77777777" w:rsidR="00207980" w:rsidRPr="0077639C" w:rsidRDefault="00AC3087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14:paraId="0D3DBCB7" w14:textId="77777777" w:rsidTr="00310E0E">
        <w:tc>
          <w:tcPr>
            <w:tcW w:w="4531" w:type="dxa"/>
          </w:tcPr>
          <w:p w14:paraId="08ED1FF3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14:paraId="0BEF6D92" w14:textId="77777777"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0820957" wp14:editId="57AD22E6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vAlign w:val="center"/>
          </w:tcPr>
          <w:p w14:paraId="7B4B27AB" w14:textId="77777777" w:rsidR="00207980" w:rsidRPr="0077639C" w:rsidRDefault="00AC3087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14:paraId="147D7A0C" w14:textId="77777777"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315FF53C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CF5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F4A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A58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72E1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57BB7E7A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C03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A10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238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ACA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4D168148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046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EDC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0AD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E8D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0FDAFBB6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86B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FE7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87E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87B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5EF7225F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49EE8BA0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5F6F4F4A" w14:textId="77777777" w:rsidR="00207980" w:rsidRDefault="00207980" w:rsidP="00112AB0">
      <w:pPr>
        <w:jc w:val="center"/>
        <w:rPr>
          <w:sz w:val="16"/>
          <w:szCs w:val="18"/>
        </w:rPr>
      </w:pPr>
    </w:p>
    <w:p w14:paraId="4C41C5BD" w14:textId="77777777" w:rsidR="00F00F54" w:rsidRDefault="00F00F54" w:rsidP="00112AB0">
      <w:pPr>
        <w:jc w:val="center"/>
        <w:rPr>
          <w:sz w:val="16"/>
          <w:szCs w:val="18"/>
        </w:rPr>
      </w:pPr>
    </w:p>
    <w:p w14:paraId="124BC72B" w14:textId="77777777" w:rsidR="00F00F54" w:rsidRDefault="00F00F54" w:rsidP="00112AB0">
      <w:pPr>
        <w:jc w:val="center"/>
        <w:rPr>
          <w:sz w:val="16"/>
          <w:szCs w:val="18"/>
        </w:rPr>
      </w:pPr>
    </w:p>
    <w:p w14:paraId="0024787E" w14:textId="77777777"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14:paraId="122F3246" w14:textId="77777777"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2FB1" w14:textId="77777777" w:rsidR="008F2BFB" w:rsidRDefault="008F2BFB">
      <w:r>
        <w:separator/>
      </w:r>
    </w:p>
  </w:endnote>
  <w:endnote w:type="continuationSeparator" w:id="0">
    <w:p w14:paraId="18B22A5B" w14:textId="77777777" w:rsidR="008F2BFB" w:rsidRDefault="008F2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D8E3" w14:textId="77777777"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1E31DF" wp14:editId="5E6C2CB6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1E5589" w14:textId="77777777"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AC3087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AC5B" w14:textId="77777777"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AC3087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1176" w14:textId="77777777"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FDA0AA9" wp14:editId="1AD7E950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C29839" w14:textId="77777777"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BAE5" w14:textId="77777777"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AAE9" w14:textId="77777777" w:rsidR="008F2BFB" w:rsidRDefault="008F2BFB">
      <w:r>
        <w:separator/>
      </w:r>
    </w:p>
  </w:footnote>
  <w:footnote w:type="continuationSeparator" w:id="0">
    <w:p w14:paraId="3F292AA7" w14:textId="77777777" w:rsidR="008F2BFB" w:rsidRDefault="008F2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55D23" w14:textId="77777777" w:rsidR="00207980" w:rsidRDefault="00207980">
    <w:pPr>
      <w:pStyle w:val="a7"/>
    </w:pPr>
  </w:p>
  <w:p w14:paraId="66330059" w14:textId="77777777"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658B57" wp14:editId="449F52B6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14:paraId="4DA1411B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27315D" w14:paraId="7DC4CBAF" w14:textId="77777777" w:rsidTr="00170FC3">
      <w:trPr>
        <w:trHeight w:val="2407"/>
      </w:trPr>
      <w:tc>
        <w:tcPr>
          <w:tcW w:w="4120" w:type="dxa"/>
        </w:tcPr>
        <w:p w14:paraId="3E4B7C6E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2F34DC3F" wp14:editId="19F22558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70F156B5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75985A48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70CC7829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6F2AAE69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5371D32D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50BF47E1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535571B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7A5B94E0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266B4F0F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01C70598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798F6D3E" wp14:editId="0E5EE048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14:paraId="4B2E4600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4940472B" w14:textId="77777777"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AC3087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14:paraId="41F70CF2" w14:textId="77777777"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5C568" w14:textId="77777777" w:rsidR="00207980" w:rsidRDefault="00207980">
    <w:pPr>
      <w:rPr>
        <w:sz w:val="2"/>
      </w:rPr>
    </w:pPr>
    <w:r>
      <w:rPr>
        <w:sz w:val="2"/>
      </w:rPr>
      <w:tab/>
    </w:r>
  </w:p>
  <w:p w14:paraId="11F31228" w14:textId="77777777" w:rsidR="00207980" w:rsidRDefault="00207980">
    <w:pPr>
      <w:pStyle w:val="a7"/>
    </w:pPr>
  </w:p>
  <w:p w14:paraId="350C472C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27315D" w14:paraId="7B2F8954" w14:textId="77777777" w:rsidTr="00170FC3">
      <w:trPr>
        <w:trHeight w:val="2407"/>
      </w:trPr>
      <w:tc>
        <w:tcPr>
          <w:tcW w:w="4120" w:type="dxa"/>
        </w:tcPr>
        <w:p w14:paraId="33133721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8CEEE44" wp14:editId="659784D0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0336C628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675CA5D9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68537450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64A202EB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3656D3C1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3C06598C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AA61FCE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321F1AC5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6E52D7D9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9B45220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0CEFECD" wp14:editId="2011ACC8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14:paraId="45BF8425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5F3D5635" w14:textId="77777777"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AC3087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79F1" w14:textId="77777777" w:rsidR="0019578F" w:rsidRDefault="0019578F">
    <w:pPr>
      <w:pStyle w:val="a7"/>
    </w:pPr>
  </w:p>
  <w:p w14:paraId="3F030677" w14:textId="77777777"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FC2B77" wp14:editId="431C5CE8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14:paraId="721BDCFE" w14:textId="77777777" w:rsidR="0019578F" w:rsidRDefault="0019578F" w:rsidP="00F009A9">
    <w:pPr>
      <w:rPr>
        <w:sz w:val="2"/>
      </w:rPr>
    </w:pPr>
  </w:p>
  <w:p w14:paraId="31F9ED57" w14:textId="77777777" w:rsidR="0019578F" w:rsidRDefault="0019578F" w:rsidP="00E75AA7">
    <w:pPr>
      <w:rPr>
        <w:sz w:val="2"/>
      </w:rPr>
    </w:pPr>
    <w:r>
      <w:rPr>
        <w:sz w:val="2"/>
      </w:rPr>
      <w:tab/>
    </w:r>
  </w:p>
  <w:p w14:paraId="5C130031" w14:textId="77777777"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1DB907C5" w14:textId="77777777" w:rsidTr="009E480B">
      <w:trPr>
        <w:trHeight w:val="2407"/>
      </w:trPr>
      <w:tc>
        <w:tcPr>
          <w:tcW w:w="4120" w:type="dxa"/>
        </w:tcPr>
        <w:p w14:paraId="5FFB2C9E" w14:textId="77777777"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322500AE" wp14:editId="5097E93A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41EB9AEA" w14:textId="77777777"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06A2E3F8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32105638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37C873DE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2011D71A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6775D6E9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2EC29A03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7A9B381B" w14:textId="77777777"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2FC46DE7" w14:textId="77777777"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14:paraId="5E6BC3AA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673E4C50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5C02870E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680416CD" w14:textId="77777777"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38A9" w14:textId="77777777" w:rsidR="0019578F" w:rsidRDefault="0019578F">
    <w:pPr>
      <w:rPr>
        <w:sz w:val="2"/>
      </w:rPr>
    </w:pPr>
    <w:bookmarkStart w:id="0" w:name="_Hlk219107827"/>
    <w:bookmarkStart w:id="1" w:name="_Hlk219107828"/>
    <w:r>
      <w:rPr>
        <w:sz w:val="2"/>
      </w:rPr>
      <w:tab/>
    </w:r>
  </w:p>
  <w:p w14:paraId="29F15CA0" w14:textId="77777777" w:rsidR="0019578F" w:rsidRDefault="0019578F">
    <w:pPr>
      <w:pStyle w:val="a7"/>
    </w:pPr>
  </w:p>
  <w:p w14:paraId="2B7B2691" w14:textId="77777777" w:rsidR="0019578F" w:rsidRDefault="0019578F">
    <w:pPr>
      <w:pStyle w:val="a7"/>
    </w:pPr>
  </w:p>
  <w:p w14:paraId="2E83443F" w14:textId="77777777"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2D8170F5" w14:textId="77777777" w:rsidTr="00460A49">
      <w:trPr>
        <w:trHeight w:val="2407"/>
      </w:trPr>
      <w:tc>
        <w:tcPr>
          <w:tcW w:w="4120" w:type="dxa"/>
        </w:tcPr>
        <w:p w14:paraId="7CDDE7DF" w14:textId="77777777"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2" w:name="_Hlk219133449"/>
          <w:bookmarkStart w:id="3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 wp14:anchorId="6EDB43FD" wp14:editId="6CCC2CA8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68153EAF" w14:textId="77777777"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1212B657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72E9D742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0FF3ECE6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1BD3F904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2E04D08B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09C11FEB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50F22F6B" w14:textId="77777777"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76120CC9" w14:textId="77777777"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2"/>
    <w:bookmarkEnd w:id="3"/>
  </w:tbl>
  <w:p w14:paraId="59D73D3F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31557659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36AA13B7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35C33616" w14:textId="77777777"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 w16cid:durableId="78253874">
    <w:abstractNumId w:val="1"/>
  </w:num>
  <w:num w:numId="2" w16cid:durableId="10246721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5D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0F34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4FAD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2BFB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3087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,"/>
  <w:listSeparator w:val=";"/>
  <w14:docId w14:val="568E3CD1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3C0F34"/>
    <w:rsid w:val="00470925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C93363-6428-4F52-8BD1-6AD69FE7C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1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Панфилов Павел Александрович</cp:lastModifiedBy>
  <cp:revision>4</cp:revision>
  <cp:lastPrinted>2026-01-14T19:05:00Z</cp:lastPrinted>
  <dcterms:created xsi:type="dcterms:W3CDTF">2026-06-25T11:10:00Z</dcterms:created>
  <dcterms:modified xsi:type="dcterms:W3CDTF">2026-06-29T12:38:00Z</dcterms:modified>
</cp:coreProperties>
</file>