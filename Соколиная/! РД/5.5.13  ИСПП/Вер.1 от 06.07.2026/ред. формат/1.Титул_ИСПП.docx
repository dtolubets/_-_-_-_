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7FAD5" w14:textId="37A9C287" w:rsidR="00207980" w:rsidRPr="0077639C" w:rsidRDefault="00E7597A" w:rsidP="00F876A3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Капитальный ремонт общеобразовательного учреждения     (ГБОУ «Школа № 429»), расположенного по адресу:                </w:t>
      </w:r>
      <w:r w:rsidR="00F876A3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г.</w:t>
      </w: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Москва, 5-ая ул. Соколиной Горы д.14</w:t>
      </w:r>
    </w:p>
    <w:p w14:paraId="52DE9B6A" w14:textId="77777777" w:rsidR="00207980" w:rsidRPr="0077639C" w:rsidRDefault="0015330B" w:rsidP="00831D4B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14:paraId="40FD09C6" w14:textId="77777777" w:rsidR="0015330B" w:rsidRPr="0077639C" w:rsidRDefault="0015330B" w:rsidP="00831D4B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14:paraId="466CC9B8" w14:textId="77777777" w:rsidR="00207980" w:rsidRPr="0077639C" w:rsidRDefault="00E7597A" w:rsidP="00831D4B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14:paraId="56837B0C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14:paraId="0D146815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E7597A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 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14:paraId="62E9B69B" w14:textId="77777777" w:rsidR="00CB4F8B" w:rsidRPr="0077639C" w:rsidRDefault="00CB4F8B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3B0F555D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564AB0B1" w14:textId="77777777" w:rsidR="00207980" w:rsidRPr="0077639C" w:rsidRDefault="00E7597A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14:paraId="0A696353" w14:textId="77777777"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2651CC1A" w14:textId="77777777" w:rsidR="006627F5" w:rsidRDefault="00B955CE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 w:rsidR="006627F5" w:rsidRPr="006627F5">
        <w:rPr>
          <w:rFonts w:ascii="Museo Sans Cyrl 500" w:hAnsi="Museo Sans Cyrl 500" w:cs="Calibri"/>
          <w:b/>
          <w:spacing w:val="30"/>
          <w:sz w:val="28"/>
          <w:szCs w:val="32"/>
        </w:rPr>
        <w:t xml:space="preserve">Информационная система </w:t>
      </w:r>
    </w:p>
    <w:p w14:paraId="081425A5" w14:textId="49FA6717" w:rsidR="00B038C7" w:rsidRPr="0077639C" w:rsidRDefault="006627F5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6627F5">
        <w:rPr>
          <w:rFonts w:ascii="Museo Sans Cyrl 500" w:hAnsi="Museo Sans Cyrl 500" w:cs="Calibri"/>
          <w:b/>
          <w:spacing w:val="30"/>
          <w:sz w:val="28"/>
          <w:szCs w:val="32"/>
        </w:rPr>
        <w:t>«Проход и питание по электронной карте»</w:t>
      </w:r>
    </w:p>
    <w:p w14:paraId="07F4F127" w14:textId="77777777"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5AD42036" w14:textId="77777777"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14:paraId="16E4968E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5A707E61" w14:textId="63DB73A2" w:rsidR="00207980" w:rsidRPr="0077639C" w:rsidRDefault="00F876A3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F876A3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–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ИСПП</w:t>
      </w:r>
    </w:p>
    <w:p w14:paraId="28AD434E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19FBC8AD" w14:textId="116555E6" w:rsidR="00207980" w:rsidRPr="0077639C" w:rsidRDefault="00207980" w:rsidP="00BE1451">
      <w:pPr>
        <w:jc w:val="center"/>
        <w:rPr>
          <w:rFonts w:ascii="Museo Sans Cyrl 500" w:hAnsi="Museo Sans Cyrl 500" w:cs="Calibri"/>
          <w:b/>
          <w:spacing w:val="30"/>
          <w:sz w:val="32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  <w:r w:rsidR="006A7E94">
        <w:rPr>
          <w:rFonts w:ascii="Museo Sans Cyrl 500" w:hAnsi="Museo Sans Cyrl 500" w:cs="Calibri"/>
          <w:b/>
          <w:spacing w:val="30"/>
          <w:sz w:val="28"/>
          <w:szCs w:val="32"/>
        </w:rPr>
        <w:t>5.5.13</w:t>
      </w:r>
      <w:r w:rsidRPr="0077639C">
        <w:rPr>
          <w:rFonts w:ascii="Museo Sans Cyrl 500" w:hAnsi="Museo Sans Cyrl 500" w:cs="Calibri"/>
          <w:b/>
          <w:spacing w:val="30"/>
          <w:sz w:val="32"/>
          <w:szCs w:val="32"/>
        </w:rPr>
        <w:t xml:space="preserve"> </w:t>
      </w:r>
    </w:p>
    <w:p w14:paraId="6B4E574F" w14:textId="77777777" w:rsidR="00207980" w:rsidRPr="00112AB0" w:rsidRDefault="00207980" w:rsidP="00831D4B">
      <w:pPr>
        <w:rPr>
          <w:rFonts w:ascii="Times New Roman" w:hAnsi="Times New Roman"/>
          <w:b/>
          <w:sz w:val="16"/>
          <w:szCs w:val="28"/>
        </w:rPr>
      </w:pPr>
    </w:p>
    <w:p w14:paraId="37784FF6" w14:textId="77777777" w:rsidR="00207980" w:rsidRDefault="00207980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p w14:paraId="1DA05754" w14:textId="77777777" w:rsidR="0015330B" w:rsidRPr="00FD7989" w:rsidRDefault="0015330B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14:paraId="793957A5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42E584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6BD50A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D8C38B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D255FB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14:paraId="2777DC3B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45080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10634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7F293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1CAA5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65A24010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8976E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62230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A735C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88E27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1A7E62C7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0941C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BEB80A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6FE26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0B937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14:paraId="7DA02011" w14:textId="77777777" w:rsidR="0015330B" w:rsidRPr="00C91C66" w:rsidRDefault="0015330B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</w:p>
    <w:p w14:paraId="02FB19BA" w14:textId="77777777" w:rsidR="0015330B" w:rsidRPr="00C91C66" w:rsidRDefault="0015330B" w:rsidP="0015330B">
      <w:pPr>
        <w:tabs>
          <w:tab w:val="left" w:pos="6602"/>
        </w:tabs>
        <w:rPr>
          <w:rFonts w:ascii="Times New Roman" w:hAnsi="Times New Roman"/>
          <w:color w:val="FFFFFF" w:themeColor="background1"/>
          <w:sz w:val="20"/>
        </w:rPr>
      </w:pPr>
      <w:r w:rsidRPr="00C91C66">
        <w:rPr>
          <w:rFonts w:ascii="Times New Roman" w:hAnsi="Times New Roman"/>
          <w:color w:val="FFFFFF" w:themeColor="background1"/>
          <w:sz w:val="20"/>
        </w:rPr>
        <w:t xml:space="preserve">Год: </w:t>
      </w:r>
      <w:sdt>
        <w:sdtPr>
          <w:rPr>
            <w:rFonts w:ascii="Times New Roman" w:hAnsi="Times New Roman"/>
            <w:color w:val="FFFFFF" w:themeColor="background1"/>
            <w:sz w:val="20"/>
          </w:rPr>
          <w:alias w:val="Автор"/>
          <w:tag w:val=""/>
          <w:id w:val="697431322"/>
          <w:placeholder>
            <w:docPart w:val="BBADE328C1124D348EEE78BC4A09916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E7597A">
            <w:rPr>
              <w:rFonts w:ascii="Times New Roman" w:hAnsi="Times New Roman"/>
              <w:color w:val="FFFFFF" w:themeColor="background1"/>
              <w:sz w:val="20"/>
            </w:rPr>
            <w:t>2026</w:t>
          </w:r>
        </w:sdtContent>
      </w:sdt>
    </w:p>
    <w:p w14:paraId="76169742" w14:textId="77777777" w:rsidR="0015330B" w:rsidRPr="00C91C66" w:rsidRDefault="0015330B" w:rsidP="0015330B">
      <w:pPr>
        <w:rPr>
          <w:rFonts w:ascii="Times New Roman" w:hAnsi="Times New Roman"/>
          <w:b/>
          <w:color w:val="FFFFFF" w:themeColor="background1"/>
          <w:spacing w:val="36"/>
          <w:szCs w:val="36"/>
        </w:rPr>
      </w:pPr>
      <w:r w:rsidRPr="00C91C66">
        <w:rPr>
          <w:rFonts w:ascii="Times New Roman" w:hAnsi="Times New Roman"/>
          <w:color w:val="FFFFFF" w:themeColor="background1"/>
          <w:szCs w:val="24"/>
        </w:rPr>
        <w:t>Заказчик: "</w:t>
      </w:r>
      <w:sdt>
        <w:sdtPr>
          <w:rPr>
            <w:rFonts w:ascii="Times New Roman" w:hAnsi="Times New Roman"/>
            <w:color w:val="FFFFFF" w:themeColor="background1"/>
            <w:szCs w:val="24"/>
          </w:rPr>
          <w:alias w:val="Адрес организации"/>
          <w:tag w:val=""/>
          <w:id w:val="-1772851016"/>
          <w:placeholder>
            <w:docPart w:val="AD7F93BA4A2C43F6ADE6F3CC6ED5BB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E7597A" w:rsidRPr="00E7597A">
            <w:rPr>
              <w:rFonts w:ascii="Times New Roman" w:hAnsi="Times New Roman"/>
              <w:color w:val="FFFFFF" w:themeColor="background1"/>
              <w:szCs w:val="24"/>
            </w:rPr>
            <w:t>АНО «ОЭК Стройтрест»</w:t>
          </w:r>
        </w:sdtContent>
      </w:sdt>
      <w:r w:rsidRPr="00C91C66">
        <w:rPr>
          <w:rFonts w:ascii="Times New Roman" w:hAnsi="Times New Roman"/>
          <w:color w:val="FFFFFF" w:themeColor="background1"/>
          <w:szCs w:val="24"/>
        </w:rPr>
        <w:t>"</w:t>
      </w:r>
    </w:p>
    <w:p w14:paraId="5BB5C300" w14:textId="77777777" w:rsidR="00207980" w:rsidRPr="00C91C66" w:rsidRDefault="00207980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  <w:r w:rsidRPr="00C91C66">
        <w:rPr>
          <w:rFonts w:ascii="Museo Sans Cyrl 500" w:hAnsi="Museo Sans Cyrl 500" w:cs="Calibri"/>
          <w:b/>
          <w:color w:val="FFFFFF" w:themeColor="background1"/>
          <w:sz w:val="30"/>
          <w:szCs w:val="28"/>
        </w:rPr>
        <w:br w:type="page"/>
      </w:r>
    </w:p>
    <w:p w14:paraId="6706C9DD" w14:textId="37844732" w:rsidR="00B038C7" w:rsidRPr="0077639C" w:rsidRDefault="00E7597A" w:rsidP="00F876A3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lastRenderedPageBreak/>
        <w:t xml:space="preserve">Капитальный ремонт общеобразовательного учреждения     (ГБОУ «Школа № 429»), расположенного по адресу:                  </w:t>
      </w:r>
      <w:r w:rsidR="00F876A3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г.</w:t>
      </w: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Москва, 5-ая ул. Соколиной Горы д.14</w:t>
      </w:r>
    </w:p>
    <w:p w14:paraId="0A7B0E96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14:paraId="2DEB482A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14:paraId="363C4B86" w14:textId="77777777" w:rsidR="00B038C7" w:rsidRPr="0077639C" w:rsidRDefault="00E7597A" w:rsidP="00B038C7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14:paraId="422A2C78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14:paraId="66F8DACC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E7597A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 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14:paraId="73EEB0D4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2702A45C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2B683444" w14:textId="77777777" w:rsidR="00B038C7" w:rsidRPr="0077639C" w:rsidRDefault="00E7597A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14:paraId="57A9DC2F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76FA3130" w14:textId="77777777" w:rsidR="006627F5" w:rsidRDefault="0072064D" w:rsidP="006627F5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 w:rsidR="006627F5" w:rsidRPr="006627F5">
        <w:rPr>
          <w:rFonts w:ascii="Museo Sans Cyrl 500" w:hAnsi="Museo Sans Cyrl 500" w:cs="Calibri"/>
          <w:b/>
          <w:spacing w:val="30"/>
          <w:sz w:val="28"/>
          <w:szCs w:val="32"/>
        </w:rPr>
        <w:t xml:space="preserve">Информационная система </w:t>
      </w:r>
    </w:p>
    <w:p w14:paraId="2A70DBDB" w14:textId="773DF738" w:rsidR="00B038C7" w:rsidRPr="0077639C" w:rsidRDefault="006627F5" w:rsidP="006627F5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6627F5">
        <w:rPr>
          <w:rFonts w:ascii="Museo Sans Cyrl 500" w:hAnsi="Museo Sans Cyrl 500" w:cs="Calibri"/>
          <w:b/>
          <w:spacing w:val="30"/>
          <w:sz w:val="28"/>
          <w:szCs w:val="32"/>
        </w:rPr>
        <w:t>«Проход и питание по электронной карте»</w:t>
      </w:r>
    </w:p>
    <w:p w14:paraId="46AF1FCC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4763BAA3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14:paraId="57FBDDC6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7477D79B" w14:textId="32FCDE73" w:rsidR="00B038C7" w:rsidRPr="0077639C" w:rsidRDefault="00E7597A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–</w:t>
      </w:r>
      <w:r w:rsidR="00F876A3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ИСПП</w:t>
      </w:r>
    </w:p>
    <w:p w14:paraId="34975DFB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2DFD25A6" w14:textId="42E8323C" w:rsidR="00B038C7" w:rsidRPr="0077639C" w:rsidRDefault="00B038C7" w:rsidP="00B038C7">
      <w:pPr>
        <w:jc w:val="center"/>
        <w:rPr>
          <w:rFonts w:ascii="Museo Sans Cyrl 300" w:hAnsi="Museo Sans Cyrl 300" w:cs="Calibri"/>
          <w:b/>
          <w:noProof/>
          <w:spacing w:val="30"/>
          <w:sz w:val="20"/>
          <w:szCs w:val="28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Том</w:t>
      </w:r>
      <w:r w:rsidR="006A7E94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  <w:r w:rsidR="006A7E94">
        <w:rPr>
          <w:rFonts w:ascii="Museo Sans Cyrl 500" w:hAnsi="Museo Sans Cyrl 500" w:cs="Calibri"/>
          <w:b/>
          <w:spacing w:val="30"/>
          <w:sz w:val="28"/>
          <w:szCs w:val="32"/>
        </w:rPr>
        <w:t>5.5.13</w:t>
      </w:r>
    </w:p>
    <w:p w14:paraId="639A255F" w14:textId="77777777" w:rsidR="00207980" w:rsidRDefault="00A91EF3" w:rsidP="00831D4B">
      <w:pPr>
        <w:jc w:val="center"/>
        <w:rPr>
          <w:rFonts w:ascii="Times New Roman" w:hAnsi="Times New Roman"/>
          <w:b/>
          <w:sz w:val="20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AC59758" wp14:editId="094C0182">
            <wp:simplePos x="0" y="0"/>
            <wp:positionH relativeFrom="page">
              <wp:posOffset>3057525</wp:posOffset>
            </wp:positionH>
            <wp:positionV relativeFrom="paragraph">
              <wp:posOffset>10795</wp:posOffset>
            </wp:positionV>
            <wp:extent cx="2304415" cy="1837055"/>
            <wp:effectExtent l="0" t="0" r="0" b="0"/>
            <wp:wrapNone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ABD">
        <w:rPr>
          <w:noProof/>
        </w:rPr>
        <w:drawing>
          <wp:anchor distT="0" distB="0" distL="114300" distR="114300" simplePos="0" relativeHeight="251656704" behindDoc="0" locked="0" layoutInCell="1" allowOverlap="1" wp14:anchorId="43E2997D" wp14:editId="67273244">
            <wp:simplePos x="0" y="0"/>
            <wp:positionH relativeFrom="page">
              <wp:posOffset>4429125</wp:posOffset>
            </wp:positionH>
            <wp:positionV relativeFrom="paragraph">
              <wp:posOffset>115570</wp:posOffset>
            </wp:positionV>
            <wp:extent cx="1009650" cy="575310"/>
            <wp:effectExtent l="0" t="0" r="0" b="0"/>
            <wp:wrapNone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2319"/>
      </w:tblGrid>
      <w:tr w:rsidR="00207980" w:rsidRPr="000131F8" w14:paraId="3C28F277" w14:textId="77777777" w:rsidTr="00310E0E">
        <w:trPr>
          <w:trHeight w:val="569"/>
        </w:trPr>
        <w:tc>
          <w:tcPr>
            <w:tcW w:w="4531" w:type="dxa"/>
            <w:shd w:val="clear" w:color="auto" w:fill="auto"/>
          </w:tcPr>
          <w:p w14:paraId="2B98A613" w14:textId="77777777"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 xml:space="preserve">Технический директор – </w:t>
            </w:r>
          </w:p>
          <w:p w14:paraId="1A27E459" w14:textId="77777777" w:rsidR="00207980" w:rsidRPr="0077639C" w:rsidRDefault="00207980" w:rsidP="00F94301">
            <w:pPr>
              <w:tabs>
                <w:tab w:val="left" w:pos="8520"/>
              </w:tabs>
              <w:spacing w:after="120"/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</w:t>
            </w:r>
          </w:p>
        </w:tc>
        <w:tc>
          <w:tcPr>
            <w:tcW w:w="2835" w:type="dxa"/>
          </w:tcPr>
          <w:p w14:paraId="076FDBB7" w14:textId="77777777" w:rsidR="00207980" w:rsidRPr="0077639C" w:rsidRDefault="00207980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</w:p>
        </w:tc>
        <w:tc>
          <w:tcPr>
            <w:tcW w:w="2319" w:type="dxa"/>
            <w:shd w:val="clear" w:color="auto" w:fill="auto"/>
            <w:vAlign w:val="center"/>
          </w:tcPr>
          <w:p w14:paraId="694CA37D" w14:textId="77777777" w:rsidR="00207980" w:rsidRPr="0077639C" w:rsidRDefault="00E7597A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Н.А. Губарев</w:t>
            </w:r>
          </w:p>
        </w:tc>
      </w:tr>
      <w:tr w:rsidR="00207980" w:rsidRPr="000131F8" w14:paraId="043DDD24" w14:textId="77777777" w:rsidTr="00310E0E">
        <w:tc>
          <w:tcPr>
            <w:tcW w:w="4531" w:type="dxa"/>
            <w:shd w:val="clear" w:color="auto" w:fill="auto"/>
          </w:tcPr>
          <w:p w14:paraId="09EA82F8" w14:textId="77777777"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 проекта</w:t>
            </w:r>
          </w:p>
        </w:tc>
        <w:tc>
          <w:tcPr>
            <w:tcW w:w="2835" w:type="dxa"/>
          </w:tcPr>
          <w:p w14:paraId="04AF1F5E" w14:textId="77777777" w:rsidR="00207980" w:rsidRPr="0077639C" w:rsidRDefault="00A91EF3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65C03D15" wp14:editId="1AF43B6D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-226695</wp:posOffset>
                  </wp:positionV>
                  <wp:extent cx="1371600" cy="724535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Маркова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9" w:type="dxa"/>
            <w:shd w:val="clear" w:color="auto" w:fill="auto"/>
            <w:vAlign w:val="center"/>
          </w:tcPr>
          <w:p w14:paraId="4D530043" w14:textId="77777777" w:rsidR="00207980" w:rsidRPr="0077639C" w:rsidRDefault="00E7597A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Н.В. Маркова</w:t>
            </w:r>
          </w:p>
        </w:tc>
      </w:tr>
    </w:tbl>
    <w:p w14:paraId="5459568A" w14:textId="77777777" w:rsidR="0077639C" w:rsidRPr="0077639C" w:rsidRDefault="0077639C" w:rsidP="0077639C">
      <w:pPr>
        <w:rPr>
          <w:vanish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14:paraId="64FD9A97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9C946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8B2D70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5B0591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F18163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14:paraId="7E3059A6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074C9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D2C5F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BFAF9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800B8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387CB4C8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C2819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B050C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D7F84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1C2D8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519FAC0E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02E1B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5864C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DC5D5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B6D60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14:paraId="7598670E" w14:textId="77777777" w:rsidR="00207980" w:rsidRPr="00112AB0" w:rsidRDefault="00207980" w:rsidP="00112AB0">
      <w:pPr>
        <w:jc w:val="center"/>
        <w:rPr>
          <w:sz w:val="16"/>
          <w:szCs w:val="18"/>
        </w:rPr>
      </w:pPr>
    </w:p>
    <w:p w14:paraId="72B67959" w14:textId="77777777" w:rsidR="00207980" w:rsidRPr="00112AB0" w:rsidRDefault="00207980" w:rsidP="00112AB0">
      <w:pPr>
        <w:jc w:val="center"/>
        <w:rPr>
          <w:sz w:val="16"/>
          <w:szCs w:val="18"/>
        </w:rPr>
      </w:pPr>
    </w:p>
    <w:p w14:paraId="5D5A2F82" w14:textId="77777777" w:rsidR="00207980" w:rsidRDefault="00207980" w:rsidP="00112AB0">
      <w:pPr>
        <w:jc w:val="center"/>
        <w:rPr>
          <w:sz w:val="16"/>
          <w:szCs w:val="18"/>
        </w:rPr>
      </w:pPr>
    </w:p>
    <w:p w14:paraId="67DD88E2" w14:textId="77777777" w:rsidR="00F00F54" w:rsidRDefault="00F00F54" w:rsidP="00112AB0">
      <w:pPr>
        <w:jc w:val="center"/>
        <w:rPr>
          <w:sz w:val="16"/>
          <w:szCs w:val="18"/>
        </w:rPr>
      </w:pPr>
    </w:p>
    <w:p w14:paraId="38D92D34" w14:textId="77777777" w:rsidR="00F00F54" w:rsidRDefault="00F00F54" w:rsidP="00112AB0">
      <w:pPr>
        <w:jc w:val="center"/>
        <w:rPr>
          <w:sz w:val="16"/>
          <w:szCs w:val="18"/>
        </w:rPr>
      </w:pPr>
    </w:p>
    <w:p w14:paraId="7EA7FB54" w14:textId="77777777" w:rsidR="00207980" w:rsidRDefault="00207980" w:rsidP="00112AB0">
      <w:pPr>
        <w:jc w:val="center"/>
        <w:rPr>
          <w:sz w:val="16"/>
          <w:szCs w:val="18"/>
        </w:rPr>
        <w:sectPr w:rsidR="00207980" w:rsidSect="00207980">
          <w:headerReference w:type="even" r:id="rId12"/>
          <w:headerReference w:type="default" r:id="rId13"/>
          <w:footerReference w:type="even" r:id="rId14"/>
          <w:footerReference w:type="default" r:id="rId15"/>
          <w:pgSz w:w="11907" w:h="16840" w:code="9"/>
          <w:pgMar w:top="4235" w:right="851" w:bottom="624" w:left="1361" w:header="0" w:footer="454" w:gutter="0"/>
          <w:pgNumType w:start="1"/>
          <w:cols w:space="720"/>
          <w:docGrid w:linePitch="326"/>
        </w:sectPr>
      </w:pPr>
    </w:p>
    <w:p w14:paraId="0D61C4BF" w14:textId="77777777" w:rsidR="00207980" w:rsidRPr="00112AB0" w:rsidRDefault="00207980" w:rsidP="008C0AA8">
      <w:pPr>
        <w:jc w:val="center"/>
        <w:rPr>
          <w:sz w:val="16"/>
          <w:szCs w:val="18"/>
        </w:rPr>
      </w:pPr>
    </w:p>
    <w:sectPr w:rsidR="00207980" w:rsidRPr="00112AB0" w:rsidSect="00207980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7" w:h="16840" w:code="9"/>
      <w:pgMar w:top="4235" w:right="851" w:bottom="624" w:left="1361" w:header="0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3F7A9" w14:textId="77777777" w:rsidR="00357993" w:rsidRDefault="00357993">
      <w:r>
        <w:separator/>
      </w:r>
    </w:p>
  </w:endnote>
  <w:endnote w:type="continuationSeparator" w:id="0">
    <w:p w14:paraId="6841334A" w14:textId="77777777" w:rsidR="00357993" w:rsidRDefault="00357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27D48" w14:textId="77777777" w:rsidR="00207980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C4DFD27" wp14:editId="46F5971C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1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04ABEE" w14:textId="77777777" w:rsidR="00207980" w:rsidRDefault="00207980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DFD27"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26" type="#_x0000_t202" style="position:absolute;left:0;text-align:left;margin-left:15.9pt;margin-top:-215.1pt;width:29.1pt;height:23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" strokeweight="1.5pt">
              <v:textbox style="layout-flow:vertical;mso-layout-flow-alt:bottom-to-top" inset="0,0,0,0">
                <w:txbxContent>
                  <w:p w14:paraId="3C04ABEE" w14:textId="77777777" w:rsidR="00207980" w:rsidRDefault="00207980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07980" w:rsidRPr="0077639C">
      <w:rPr>
        <w:rFonts w:ascii="Museo Sans Cyrl 300" w:hAnsi="Museo Sans Cyrl 300" w:cs="Calibri"/>
        <w:bCs/>
        <w:szCs w:val="28"/>
      </w:rPr>
      <w:t>Москва</w:t>
    </w:r>
    <w:r w:rsidR="00207980" w:rsidRPr="0077639C">
      <w:rPr>
        <w:rFonts w:ascii="Museo Sans Cyrl 300" w:hAnsi="Museo Sans Cyrl 300" w:cs="Calibri"/>
        <w:bCs/>
        <w:noProof/>
        <w:sz w:val="22"/>
      </w:rPr>
      <w:t xml:space="preserve">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1008175093"/>
        <w:placeholder>
          <w:docPart w:val="9F98EAD85C3847E5BC5E303B283891B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E7597A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7C6E5" w14:textId="77777777" w:rsidR="00207980" w:rsidRPr="0077639C" w:rsidRDefault="00207980" w:rsidP="000131F8">
    <w:pPr>
      <w:pStyle w:val="a8"/>
      <w:jc w:val="center"/>
      <w:rPr>
        <w:rFonts w:ascii="Museo Sans Cyrl 300" w:hAnsi="Museo Sans Cyrl 300" w:cs="Calibri"/>
        <w:bCs/>
        <w:szCs w:val="28"/>
        <w:lang w:val="en-US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241771146"/>
        <w:placeholder>
          <w:docPart w:val="BBEC55B5823244699004CA2F410E756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E7597A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AC212" w14:textId="77777777" w:rsidR="0019578F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ABC6292" wp14:editId="781E433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9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337BE2" w14:textId="77777777" w:rsidR="0019578F" w:rsidRDefault="0019578F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BC629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9pt;margin-top:-215.1pt;width:29.1pt;height:23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" strokeweight="1.5pt">
              <v:textbox style="layout-flow:vertical;mso-layout-flow-alt:bottom-to-top" inset="0,0,0,0">
                <w:txbxContent>
                  <w:p w14:paraId="58337BE2" w14:textId="77777777" w:rsidR="0019578F" w:rsidRDefault="0019578F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9578F" w:rsidRPr="0077639C">
      <w:rPr>
        <w:rFonts w:ascii="Museo Sans Cyrl 300" w:hAnsi="Museo Sans Cyrl 300" w:cs="Calibri"/>
        <w:bCs/>
        <w:szCs w:val="28"/>
      </w:rPr>
      <w:t>Москва</w:t>
    </w:r>
    <w:r w:rsidR="0019578F" w:rsidRPr="0077639C">
      <w:rPr>
        <w:rFonts w:ascii="Museo Sans Cyrl 300" w:hAnsi="Museo Sans Cyrl 300" w:cs="Calibri"/>
        <w:bCs/>
        <w:noProof/>
        <w:sz w:val="22"/>
      </w:rPr>
      <w:t xml:space="preserve">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B4CFA" w14:textId="77777777" w:rsidR="0019578F" w:rsidRPr="0077639C" w:rsidRDefault="0019578F" w:rsidP="000131F8">
    <w:pPr>
      <w:pStyle w:val="a8"/>
      <w:jc w:val="center"/>
      <w:rPr>
        <w:rFonts w:ascii="Museo Sans Cyrl 300" w:hAnsi="Museo Sans Cyrl 300" w:cs="Calibri"/>
        <w:bCs/>
        <w:szCs w:val="28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62B68" w14:textId="77777777" w:rsidR="00357993" w:rsidRDefault="00357993">
      <w:r>
        <w:separator/>
      </w:r>
    </w:p>
  </w:footnote>
  <w:footnote w:type="continuationSeparator" w:id="0">
    <w:p w14:paraId="589115AB" w14:textId="77777777" w:rsidR="00357993" w:rsidRDefault="00357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E6DE9" w14:textId="77777777" w:rsidR="00207980" w:rsidRDefault="00207980">
    <w:pPr>
      <w:pStyle w:val="a7"/>
    </w:pPr>
  </w:p>
  <w:p w14:paraId="4AAB5504" w14:textId="77777777" w:rsidR="00207980" w:rsidRDefault="00C93ABD" w:rsidP="006062F1">
    <w:pPr>
      <w:pStyle w:val="a7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BC6F60D" wp14:editId="3ADA088B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1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A0C9E9" id="Rectangle 78" o:spid="_x0000_s1026" style="position:absolute;margin-left:-23.1pt;margin-top:4.95pt;width:530.25pt;height:80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" filled="f" strokeweight="1.5pt">
              <w10:wrap anchorx="margin"/>
            </v:rect>
          </w:pict>
        </mc:Fallback>
      </mc:AlternateContent>
    </w:r>
    <w:r w:rsidR="00207980">
      <w:rPr>
        <w:sz w:val="2"/>
      </w:rPr>
      <w:tab/>
    </w:r>
  </w:p>
  <w:p w14:paraId="29E95E56" w14:textId="77777777"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6A7E94" w14:paraId="7CADD980" w14:textId="77777777" w:rsidTr="00170FC3">
      <w:trPr>
        <w:trHeight w:val="2407"/>
      </w:trPr>
      <w:tc>
        <w:tcPr>
          <w:tcW w:w="4120" w:type="dxa"/>
          <w:shd w:val="clear" w:color="auto" w:fill="auto"/>
        </w:tcPr>
        <w:p w14:paraId="78D4C196" w14:textId="77777777"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5986A2B2" wp14:editId="1D1C7D94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5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14:paraId="1513881D" w14:textId="77777777"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14:paraId="29597450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14:paraId="67CFE83E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14:paraId="2E0D81CB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14:paraId="57391878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14:paraId="446C97A0" w14:textId="77777777"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15019B69" w14:textId="77777777"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14:paraId="79B3CD27" w14:textId="77777777"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14:paraId="01D25259" w14:textId="77777777"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14:paraId="347DF40C" w14:textId="77777777"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690A545B" wp14:editId="4C530CBC">
              <wp:simplePos x="0" y="0"/>
              <wp:positionH relativeFrom="page">
                <wp:posOffset>666115</wp:posOffset>
              </wp:positionH>
              <wp:positionV relativeFrom="page">
                <wp:posOffset>2087244</wp:posOffset>
              </wp:positionV>
              <wp:extent cx="6229350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D4F76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52.45pt,164.35pt" to="542.9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">
              <o:lock v:ext="edit" shapetype="f"/>
              <w10:wrap anchorx="page" anchory="page"/>
            </v:line>
          </w:pict>
        </mc:Fallback>
      </mc:AlternateContent>
    </w:r>
  </w:p>
  <w:p w14:paraId="5F08342B" w14:textId="77777777"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14:paraId="58C63E38" w14:textId="77777777" w:rsidR="0015330B" w:rsidRPr="0077639C" w:rsidRDefault="00FD77B3" w:rsidP="0015330B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211540477"/>
        <w:placeholder>
          <w:docPart w:val="5D4B63420E664EA2A4769D8A9C5E722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r w:rsidR="00E7597A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  <w:p w14:paraId="484DDA10" w14:textId="77777777" w:rsidR="00F00F54" w:rsidRPr="0077639C" w:rsidRDefault="00F00F54" w:rsidP="0015330B">
    <w:pPr>
      <w:rPr>
        <w:rFonts w:ascii="Museo Sans Cyrl 300" w:hAnsi="Museo Sans Cyrl 300" w:cs="Calibri"/>
        <w:spacing w:val="3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C10DA" w14:textId="77777777" w:rsidR="00207980" w:rsidRDefault="00207980">
    <w:pPr>
      <w:rPr>
        <w:sz w:val="2"/>
      </w:rPr>
    </w:pPr>
    <w:r>
      <w:rPr>
        <w:sz w:val="2"/>
      </w:rPr>
      <w:tab/>
    </w:r>
  </w:p>
  <w:p w14:paraId="2ABF43CD" w14:textId="77777777" w:rsidR="00207980" w:rsidRDefault="00207980">
    <w:pPr>
      <w:pStyle w:val="a7"/>
    </w:pPr>
  </w:p>
  <w:p w14:paraId="0698E9B1" w14:textId="77777777"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6A7E94" w14:paraId="774335CF" w14:textId="77777777" w:rsidTr="00170FC3">
      <w:trPr>
        <w:trHeight w:val="2407"/>
      </w:trPr>
      <w:tc>
        <w:tcPr>
          <w:tcW w:w="4120" w:type="dxa"/>
          <w:shd w:val="clear" w:color="auto" w:fill="auto"/>
        </w:tcPr>
        <w:p w14:paraId="3349D317" w14:textId="77777777"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91C74CB" wp14:editId="43B96A2F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4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14:paraId="3233DE24" w14:textId="77777777"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14:paraId="0ADDDB2E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14:paraId="7C2E2DDA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14:paraId="12A2029A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14:paraId="6C4A91E7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14:paraId="03CC4175" w14:textId="77777777"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4DF7E6C4" w14:textId="77777777"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14:paraId="3A5CCF0F" w14:textId="77777777"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14:paraId="158054D5" w14:textId="77777777"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14:paraId="68743C82" w14:textId="77777777"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3B2B7021" wp14:editId="0C7980C7">
              <wp:simplePos x="0" y="0"/>
              <wp:positionH relativeFrom="page">
                <wp:align>center</wp:align>
              </wp:positionH>
              <wp:positionV relativeFrom="page">
                <wp:posOffset>2066924</wp:posOffset>
              </wp:positionV>
              <wp:extent cx="6229350" cy="0"/>
              <wp:effectExtent l="0" t="0" r="0" b="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C53977" id="Прямая соединительная линия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margin" from="0,162.75pt" to="49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">
              <o:lock v:ext="edit" shapetype="f"/>
              <w10:wrap anchorx="page" anchory="page"/>
            </v:line>
          </w:pict>
        </mc:Fallback>
      </mc:AlternateContent>
    </w:r>
  </w:p>
  <w:p w14:paraId="4E42403C" w14:textId="77777777"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14:paraId="5EA7250C" w14:textId="77777777" w:rsidR="00207980" w:rsidRPr="0077639C" w:rsidRDefault="00FD77B3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1972085348"/>
        <w:placeholder>
          <w:docPart w:val="2D1A1E865E8E40B0A947D2592FE579B5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r w:rsidR="00E7597A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08CB3" w14:textId="77777777" w:rsidR="0019578F" w:rsidRDefault="0019578F">
    <w:pPr>
      <w:pStyle w:val="a7"/>
    </w:pPr>
  </w:p>
  <w:p w14:paraId="19B2A438" w14:textId="77777777" w:rsidR="0019578F" w:rsidRDefault="00C93AB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56B2F41F" wp14:editId="2A4C3922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AEFAE" id="Rectangle 78" o:spid="_x0000_s1026" style="position:absolute;margin-left:-23.1pt;margin-top:4.95pt;width:530.25pt;height:808.0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" filled="f" strokeweight="1.5pt">
              <w10:wrap anchorx="margin"/>
            </v:rect>
          </w:pict>
        </mc:Fallback>
      </mc:AlternateContent>
    </w:r>
  </w:p>
  <w:p w14:paraId="7552AF1D" w14:textId="77777777" w:rsidR="0019578F" w:rsidRDefault="0019578F" w:rsidP="00F009A9">
    <w:pPr>
      <w:rPr>
        <w:sz w:val="2"/>
      </w:rPr>
    </w:pPr>
  </w:p>
  <w:p w14:paraId="0014E346" w14:textId="77777777" w:rsidR="0019578F" w:rsidRDefault="0019578F" w:rsidP="00E75AA7">
    <w:pPr>
      <w:rPr>
        <w:sz w:val="2"/>
      </w:rPr>
    </w:pPr>
    <w:r>
      <w:rPr>
        <w:sz w:val="2"/>
      </w:rPr>
      <w:tab/>
    </w:r>
  </w:p>
  <w:p w14:paraId="3C5FB219" w14:textId="77777777" w:rsidR="0019578F" w:rsidRDefault="0019578F" w:rsidP="00E75AA7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14:paraId="622701F5" w14:textId="77777777" w:rsidTr="009E480B">
      <w:trPr>
        <w:trHeight w:val="2407"/>
      </w:trPr>
      <w:tc>
        <w:tcPr>
          <w:tcW w:w="4120" w:type="dxa"/>
          <w:shd w:val="clear" w:color="auto" w:fill="auto"/>
        </w:tcPr>
        <w:p w14:paraId="3E402F5E" w14:textId="77777777" w:rsidR="0019578F" w:rsidRPr="005124F4" w:rsidRDefault="00C93ABD" w:rsidP="00E75AA7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6192" behindDoc="1" locked="0" layoutInCell="1" allowOverlap="1" wp14:anchorId="49388818" wp14:editId="18C9EA25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3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14:paraId="3F65F8CC" w14:textId="77777777" w:rsidR="0019578F" w:rsidRPr="00460A49" w:rsidRDefault="0019578F" w:rsidP="00E75AA7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14:paraId="4606872C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г. Москва, вн.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14:paraId="037C6D64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Останкинский, проезд Ольминского, д.5,</w:t>
          </w:r>
        </w:p>
        <w:p w14:paraId="577D56F7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14:paraId="7E7E2010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14:paraId="47A0F9F4" w14:textId="77777777"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05A1CE1A" w14:textId="77777777"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6"/>
            </w:rPr>
          </w:pPr>
        </w:p>
        <w:p w14:paraId="2B6C615C" w14:textId="77777777" w:rsidR="0019578F" w:rsidRPr="00FB5D56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14:paraId="77DFDCD0" w14:textId="77777777" w:rsidR="0019578F" w:rsidRPr="00FB5D56" w:rsidRDefault="0019578F" w:rsidP="00E75AA7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FB5D56">
            <w:rPr>
              <w:rFonts w:ascii="Museo Sans Cyrl 300" w:hAnsi="Museo Sans Cyrl 300" w:cs="Museo Sans Cyrl 500"/>
              <w:bCs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14:paraId="0D831183" w14:textId="77777777"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14:paraId="78438B94" w14:textId="77777777"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14:paraId="524EA76C" w14:textId="77777777"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14:paraId="2E79C169" w14:textId="77777777" w:rsidR="0019578F" w:rsidRPr="0077639C" w:rsidRDefault="0019578F" w:rsidP="007F320A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79755" w14:textId="77777777" w:rsidR="0019578F" w:rsidRDefault="0019578F">
    <w:pPr>
      <w:rPr>
        <w:sz w:val="2"/>
      </w:rPr>
    </w:pPr>
    <w:bookmarkStart w:id="0" w:name="_Hlk219107827"/>
    <w:bookmarkStart w:id="1" w:name="_Hlk219107828"/>
    <w:r>
      <w:rPr>
        <w:sz w:val="2"/>
      </w:rPr>
      <w:tab/>
    </w:r>
  </w:p>
  <w:p w14:paraId="6DF55C10" w14:textId="77777777" w:rsidR="0019578F" w:rsidRDefault="0019578F">
    <w:pPr>
      <w:pStyle w:val="a7"/>
    </w:pPr>
  </w:p>
  <w:p w14:paraId="78D9B6E3" w14:textId="77777777" w:rsidR="0019578F" w:rsidRDefault="0019578F">
    <w:pPr>
      <w:pStyle w:val="a7"/>
    </w:pPr>
  </w:p>
  <w:p w14:paraId="534A2404" w14:textId="77777777" w:rsidR="0019578F" w:rsidRDefault="0019578F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14:paraId="1E5714B5" w14:textId="77777777" w:rsidTr="00460A49">
      <w:trPr>
        <w:trHeight w:val="2407"/>
      </w:trPr>
      <w:tc>
        <w:tcPr>
          <w:tcW w:w="4120" w:type="dxa"/>
          <w:shd w:val="clear" w:color="auto" w:fill="auto"/>
        </w:tcPr>
        <w:p w14:paraId="5E54898A" w14:textId="77777777" w:rsidR="0019578F" w:rsidRPr="005124F4" w:rsidRDefault="00C93ABD" w:rsidP="00460A49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bookmarkStart w:id="2" w:name="_Hlk219133449"/>
          <w:bookmarkStart w:id="3" w:name="_Hlk219133426"/>
          <w:r>
            <w:rPr>
              <w:noProof/>
            </w:rPr>
            <w:drawing>
              <wp:anchor distT="0" distB="0" distL="114300" distR="114300" simplePos="0" relativeHeight="251655168" behindDoc="1" locked="0" layoutInCell="1" allowOverlap="1" wp14:anchorId="152856B9" wp14:editId="4793C369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2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14:paraId="6C2D5609" w14:textId="77777777" w:rsidR="0019578F" w:rsidRPr="00460A49" w:rsidRDefault="0019578F" w:rsidP="00460A49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14:paraId="224A8E7C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г. Москва, вн.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14:paraId="2148DE3A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Останкинский, проезд Ольминского, д.5,</w:t>
          </w:r>
        </w:p>
        <w:p w14:paraId="03820CDF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14:paraId="2F348A86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14:paraId="0DB30369" w14:textId="77777777"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2796869F" w14:textId="77777777"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6"/>
            </w:rPr>
          </w:pPr>
        </w:p>
        <w:p w14:paraId="54B7536F" w14:textId="77777777" w:rsidR="0019578F" w:rsidRPr="00FB5D56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14:paraId="1808A2B7" w14:textId="77777777" w:rsidR="0019578F" w:rsidRPr="00FB5D56" w:rsidRDefault="0019578F" w:rsidP="00460A4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FB5D56">
            <w:rPr>
              <w:rFonts w:ascii="Museo Sans Cyrl 300" w:hAnsi="Museo Sans Cyrl 300" w:cs="Museo Sans Cyrl 500"/>
              <w:bCs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  <w:bookmarkEnd w:id="2"/>
    <w:bookmarkEnd w:id="3"/>
  </w:tbl>
  <w:p w14:paraId="0DC22F83" w14:textId="77777777"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14:paraId="6DA55A34" w14:textId="77777777"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14:paraId="7B825DC5" w14:textId="77777777"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14:paraId="53544986" w14:textId="77777777" w:rsidR="0019578F" w:rsidRPr="0077639C" w:rsidRDefault="0019578F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D1A47AC"/>
    <w:multiLevelType w:val="hybridMultilevel"/>
    <w:tmpl w:val="31B2E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EF6362"/>
    <w:multiLevelType w:val="hybridMultilevel"/>
    <w:tmpl w:val="66F64E74"/>
    <w:lvl w:ilvl="0" w:tplc="974840D4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num w:numId="1" w16cid:durableId="1602684183">
    <w:abstractNumId w:val="1"/>
  </w:num>
  <w:num w:numId="2" w16cid:durableId="180048985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9"/>
    <w:rsid w:val="00000F6C"/>
    <w:rsid w:val="00001CEB"/>
    <w:rsid w:val="000040F7"/>
    <w:rsid w:val="00005251"/>
    <w:rsid w:val="00006452"/>
    <w:rsid w:val="00006476"/>
    <w:rsid w:val="00011586"/>
    <w:rsid w:val="00011663"/>
    <w:rsid w:val="000131F8"/>
    <w:rsid w:val="000138E5"/>
    <w:rsid w:val="00014435"/>
    <w:rsid w:val="00015249"/>
    <w:rsid w:val="000152C8"/>
    <w:rsid w:val="00015B09"/>
    <w:rsid w:val="000169EB"/>
    <w:rsid w:val="000173FD"/>
    <w:rsid w:val="0002033C"/>
    <w:rsid w:val="00021582"/>
    <w:rsid w:val="000234E3"/>
    <w:rsid w:val="00023A08"/>
    <w:rsid w:val="0002546D"/>
    <w:rsid w:val="0002756A"/>
    <w:rsid w:val="00027CED"/>
    <w:rsid w:val="0003130C"/>
    <w:rsid w:val="00036FE9"/>
    <w:rsid w:val="000374CE"/>
    <w:rsid w:val="000377B9"/>
    <w:rsid w:val="000406E3"/>
    <w:rsid w:val="00040A96"/>
    <w:rsid w:val="00040E4C"/>
    <w:rsid w:val="00041417"/>
    <w:rsid w:val="00043B1D"/>
    <w:rsid w:val="000515EE"/>
    <w:rsid w:val="000527BC"/>
    <w:rsid w:val="00057866"/>
    <w:rsid w:val="000638EC"/>
    <w:rsid w:val="00065057"/>
    <w:rsid w:val="000664E1"/>
    <w:rsid w:val="00073242"/>
    <w:rsid w:val="00074F3A"/>
    <w:rsid w:val="00075938"/>
    <w:rsid w:val="00075FAE"/>
    <w:rsid w:val="00077E43"/>
    <w:rsid w:val="000869CD"/>
    <w:rsid w:val="000875E2"/>
    <w:rsid w:val="00087B19"/>
    <w:rsid w:val="00087EAB"/>
    <w:rsid w:val="0009083D"/>
    <w:rsid w:val="0009226C"/>
    <w:rsid w:val="000928B1"/>
    <w:rsid w:val="00093666"/>
    <w:rsid w:val="00095164"/>
    <w:rsid w:val="000A11BC"/>
    <w:rsid w:val="000A7DF2"/>
    <w:rsid w:val="000A7E2B"/>
    <w:rsid w:val="000A7E3A"/>
    <w:rsid w:val="000B0ACB"/>
    <w:rsid w:val="000B25BE"/>
    <w:rsid w:val="000B29D7"/>
    <w:rsid w:val="000B34B6"/>
    <w:rsid w:val="000B4475"/>
    <w:rsid w:val="000B5CE2"/>
    <w:rsid w:val="000C08A8"/>
    <w:rsid w:val="000C0F33"/>
    <w:rsid w:val="000C1ADA"/>
    <w:rsid w:val="000C21E9"/>
    <w:rsid w:val="000C4D58"/>
    <w:rsid w:val="000D0032"/>
    <w:rsid w:val="000D3B60"/>
    <w:rsid w:val="000D56DA"/>
    <w:rsid w:val="000D7BB0"/>
    <w:rsid w:val="000E2CCF"/>
    <w:rsid w:val="000E52DA"/>
    <w:rsid w:val="000E5450"/>
    <w:rsid w:val="000F0F07"/>
    <w:rsid w:val="000F16B9"/>
    <w:rsid w:val="000F2295"/>
    <w:rsid w:val="000F25C2"/>
    <w:rsid w:val="000F309E"/>
    <w:rsid w:val="000F527F"/>
    <w:rsid w:val="000F7629"/>
    <w:rsid w:val="00101657"/>
    <w:rsid w:val="00112AB0"/>
    <w:rsid w:val="00115D7B"/>
    <w:rsid w:val="0012018A"/>
    <w:rsid w:val="001207B7"/>
    <w:rsid w:val="00120B6C"/>
    <w:rsid w:val="00121F9A"/>
    <w:rsid w:val="001245E9"/>
    <w:rsid w:val="001307DF"/>
    <w:rsid w:val="001323FC"/>
    <w:rsid w:val="00132F76"/>
    <w:rsid w:val="00134230"/>
    <w:rsid w:val="00134ABD"/>
    <w:rsid w:val="00137747"/>
    <w:rsid w:val="0014139A"/>
    <w:rsid w:val="001435BC"/>
    <w:rsid w:val="0014442B"/>
    <w:rsid w:val="0014685D"/>
    <w:rsid w:val="00150340"/>
    <w:rsid w:val="00150B52"/>
    <w:rsid w:val="00152F04"/>
    <w:rsid w:val="0015330B"/>
    <w:rsid w:val="00153E86"/>
    <w:rsid w:val="00155128"/>
    <w:rsid w:val="00155E6B"/>
    <w:rsid w:val="00162BC5"/>
    <w:rsid w:val="00165FD4"/>
    <w:rsid w:val="00166473"/>
    <w:rsid w:val="00166938"/>
    <w:rsid w:val="00170FC3"/>
    <w:rsid w:val="001711C7"/>
    <w:rsid w:val="001716E8"/>
    <w:rsid w:val="001743ED"/>
    <w:rsid w:val="00174C91"/>
    <w:rsid w:val="001756E3"/>
    <w:rsid w:val="001807E1"/>
    <w:rsid w:val="001819D8"/>
    <w:rsid w:val="00181C3A"/>
    <w:rsid w:val="001857EB"/>
    <w:rsid w:val="001857F3"/>
    <w:rsid w:val="001865FD"/>
    <w:rsid w:val="0018680F"/>
    <w:rsid w:val="00187731"/>
    <w:rsid w:val="00190E02"/>
    <w:rsid w:val="00190FF5"/>
    <w:rsid w:val="00195710"/>
    <w:rsid w:val="0019578F"/>
    <w:rsid w:val="00197596"/>
    <w:rsid w:val="00197BB8"/>
    <w:rsid w:val="001A03D1"/>
    <w:rsid w:val="001A3FEB"/>
    <w:rsid w:val="001A4211"/>
    <w:rsid w:val="001A4D77"/>
    <w:rsid w:val="001A552A"/>
    <w:rsid w:val="001B4966"/>
    <w:rsid w:val="001B5E03"/>
    <w:rsid w:val="001C0132"/>
    <w:rsid w:val="001C03A8"/>
    <w:rsid w:val="001C152B"/>
    <w:rsid w:val="001C2D6C"/>
    <w:rsid w:val="001C2E04"/>
    <w:rsid w:val="001C7BB9"/>
    <w:rsid w:val="001D0B07"/>
    <w:rsid w:val="001D30F3"/>
    <w:rsid w:val="001D312E"/>
    <w:rsid w:val="001D4539"/>
    <w:rsid w:val="001D4B8E"/>
    <w:rsid w:val="001D7AFB"/>
    <w:rsid w:val="001E0759"/>
    <w:rsid w:val="001E1189"/>
    <w:rsid w:val="001E43E8"/>
    <w:rsid w:val="001E640C"/>
    <w:rsid w:val="001F242B"/>
    <w:rsid w:val="001F4AC6"/>
    <w:rsid w:val="001F58DE"/>
    <w:rsid w:val="001F73B9"/>
    <w:rsid w:val="00200E09"/>
    <w:rsid w:val="00201190"/>
    <w:rsid w:val="00202CE2"/>
    <w:rsid w:val="00203963"/>
    <w:rsid w:val="00203E5F"/>
    <w:rsid w:val="00207980"/>
    <w:rsid w:val="00212284"/>
    <w:rsid w:val="00212306"/>
    <w:rsid w:val="00212428"/>
    <w:rsid w:val="00212C72"/>
    <w:rsid w:val="00212F52"/>
    <w:rsid w:val="00213609"/>
    <w:rsid w:val="0021579B"/>
    <w:rsid w:val="00215EA0"/>
    <w:rsid w:val="002173EC"/>
    <w:rsid w:val="002211F2"/>
    <w:rsid w:val="002250A8"/>
    <w:rsid w:val="002347D0"/>
    <w:rsid w:val="0023515F"/>
    <w:rsid w:val="002410AB"/>
    <w:rsid w:val="0024521E"/>
    <w:rsid w:val="00245CD6"/>
    <w:rsid w:val="00246715"/>
    <w:rsid w:val="002475E8"/>
    <w:rsid w:val="00247D65"/>
    <w:rsid w:val="00253BE3"/>
    <w:rsid w:val="00254ABF"/>
    <w:rsid w:val="0026297E"/>
    <w:rsid w:val="00264403"/>
    <w:rsid w:val="002731DB"/>
    <w:rsid w:val="00273F11"/>
    <w:rsid w:val="00276193"/>
    <w:rsid w:val="002814CE"/>
    <w:rsid w:val="00284969"/>
    <w:rsid w:val="00285AE9"/>
    <w:rsid w:val="002866FC"/>
    <w:rsid w:val="00286E62"/>
    <w:rsid w:val="00287697"/>
    <w:rsid w:val="002A00E7"/>
    <w:rsid w:val="002A0E6F"/>
    <w:rsid w:val="002A5CF8"/>
    <w:rsid w:val="002B46A6"/>
    <w:rsid w:val="002B5C01"/>
    <w:rsid w:val="002C31EC"/>
    <w:rsid w:val="002C3ED3"/>
    <w:rsid w:val="002D3B59"/>
    <w:rsid w:val="002D553D"/>
    <w:rsid w:val="002D6C2A"/>
    <w:rsid w:val="002E1001"/>
    <w:rsid w:val="002E2971"/>
    <w:rsid w:val="002E78B5"/>
    <w:rsid w:val="002F01A7"/>
    <w:rsid w:val="002F0EB8"/>
    <w:rsid w:val="002F2BC8"/>
    <w:rsid w:val="002F3DC3"/>
    <w:rsid w:val="003016C5"/>
    <w:rsid w:val="00301AF1"/>
    <w:rsid w:val="003032B8"/>
    <w:rsid w:val="003102F2"/>
    <w:rsid w:val="00310E0E"/>
    <w:rsid w:val="00311135"/>
    <w:rsid w:val="003150D4"/>
    <w:rsid w:val="003176A6"/>
    <w:rsid w:val="00321249"/>
    <w:rsid w:val="00326535"/>
    <w:rsid w:val="0033086B"/>
    <w:rsid w:val="00330BA0"/>
    <w:rsid w:val="00331050"/>
    <w:rsid w:val="00332FA9"/>
    <w:rsid w:val="00337337"/>
    <w:rsid w:val="0034147B"/>
    <w:rsid w:val="003428BA"/>
    <w:rsid w:val="00343059"/>
    <w:rsid w:val="00344538"/>
    <w:rsid w:val="003472F0"/>
    <w:rsid w:val="0034794E"/>
    <w:rsid w:val="00352007"/>
    <w:rsid w:val="00352407"/>
    <w:rsid w:val="00357993"/>
    <w:rsid w:val="00362EE8"/>
    <w:rsid w:val="00363170"/>
    <w:rsid w:val="00363898"/>
    <w:rsid w:val="00363C26"/>
    <w:rsid w:val="0036637B"/>
    <w:rsid w:val="00367187"/>
    <w:rsid w:val="003708F6"/>
    <w:rsid w:val="0037499F"/>
    <w:rsid w:val="00380B13"/>
    <w:rsid w:val="003831F9"/>
    <w:rsid w:val="0038538C"/>
    <w:rsid w:val="0039570D"/>
    <w:rsid w:val="0039689B"/>
    <w:rsid w:val="003A01B5"/>
    <w:rsid w:val="003A0A30"/>
    <w:rsid w:val="003A303F"/>
    <w:rsid w:val="003A3081"/>
    <w:rsid w:val="003A357E"/>
    <w:rsid w:val="003A4AFB"/>
    <w:rsid w:val="003A6944"/>
    <w:rsid w:val="003B6A79"/>
    <w:rsid w:val="003C42BE"/>
    <w:rsid w:val="003C63BD"/>
    <w:rsid w:val="003C7239"/>
    <w:rsid w:val="003C7D58"/>
    <w:rsid w:val="003D1A66"/>
    <w:rsid w:val="003D2D4C"/>
    <w:rsid w:val="003D32A4"/>
    <w:rsid w:val="003D3782"/>
    <w:rsid w:val="003E132E"/>
    <w:rsid w:val="003E3CD8"/>
    <w:rsid w:val="003F039F"/>
    <w:rsid w:val="003F380A"/>
    <w:rsid w:val="003F5BC7"/>
    <w:rsid w:val="00400CAC"/>
    <w:rsid w:val="00404CBD"/>
    <w:rsid w:val="00407B23"/>
    <w:rsid w:val="00410CE8"/>
    <w:rsid w:val="0041240F"/>
    <w:rsid w:val="004162C2"/>
    <w:rsid w:val="00417042"/>
    <w:rsid w:val="004176A8"/>
    <w:rsid w:val="00420688"/>
    <w:rsid w:val="00420D29"/>
    <w:rsid w:val="004225D7"/>
    <w:rsid w:val="00423746"/>
    <w:rsid w:val="00425A3C"/>
    <w:rsid w:val="00425BB5"/>
    <w:rsid w:val="00427B52"/>
    <w:rsid w:val="00430B55"/>
    <w:rsid w:val="00430CB0"/>
    <w:rsid w:val="00430EDE"/>
    <w:rsid w:val="00431C0D"/>
    <w:rsid w:val="004323DE"/>
    <w:rsid w:val="004326A9"/>
    <w:rsid w:val="00434FD5"/>
    <w:rsid w:val="00435BA8"/>
    <w:rsid w:val="00437A27"/>
    <w:rsid w:val="00440A51"/>
    <w:rsid w:val="00447B93"/>
    <w:rsid w:val="0045080C"/>
    <w:rsid w:val="004542E4"/>
    <w:rsid w:val="00455243"/>
    <w:rsid w:val="00457E72"/>
    <w:rsid w:val="00460A49"/>
    <w:rsid w:val="004617A9"/>
    <w:rsid w:val="00461AE3"/>
    <w:rsid w:val="004633DC"/>
    <w:rsid w:val="00465134"/>
    <w:rsid w:val="00470C9A"/>
    <w:rsid w:val="00471EDB"/>
    <w:rsid w:val="004720A4"/>
    <w:rsid w:val="00473775"/>
    <w:rsid w:val="00475C01"/>
    <w:rsid w:val="00476713"/>
    <w:rsid w:val="00476839"/>
    <w:rsid w:val="004804CE"/>
    <w:rsid w:val="0048313A"/>
    <w:rsid w:val="00486F8F"/>
    <w:rsid w:val="00490FC8"/>
    <w:rsid w:val="00496946"/>
    <w:rsid w:val="004A52C9"/>
    <w:rsid w:val="004A79B9"/>
    <w:rsid w:val="004A7A38"/>
    <w:rsid w:val="004B4008"/>
    <w:rsid w:val="004B64DD"/>
    <w:rsid w:val="004B6F57"/>
    <w:rsid w:val="004C1D54"/>
    <w:rsid w:val="004C5FF0"/>
    <w:rsid w:val="004C762B"/>
    <w:rsid w:val="004D2CC7"/>
    <w:rsid w:val="004D34B7"/>
    <w:rsid w:val="004D49CF"/>
    <w:rsid w:val="004D7727"/>
    <w:rsid w:val="004D783F"/>
    <w:rsid w:val="004E6F4B"/>
    <w:rsid w:val="004F3464"/>
    <w:rsid w:val="004F4756"/>
    <w:rsid w:val="004F53A2"/>
    <w:rsid w:val="004F5677"/>
    <w:rsid w:val="004F567A"/>
    <w:rsid w:val="00502695"/>
    <w:rsid w:val="00503A37"/>
    <w:rsid w:val="00503C37"/>
    <w:rsid w:val="005124F4"/>
    <w:rsid w:val="00514435"/>
    <w:rsid w:val="00515F16"/>
    <w:rsid w:val="005200C2"/>
    <w:rsid w:val="00520486"/>
    <w:rsid w:val="00520D98"/>
    <w:rsid w:val="00521C59"/>
    <w:rsid w:val="00523894"/>
    <w:rsid w:val="00527645"/>
    <w:rsid w:val="0053062F"/>
    <w:rsid w:val="00530CE9"/>
    <w:rsid w:val="005318E8"/>
    <w:rsid w:val="00532098"/>
    <w:rsid w:val="00535E76"/>
    <w:rsid w:val="005439F7"/>
    <w:rsid w:val="005446CB"/>
    <w:rsid w:val="00544BF9"/>
    <w:rsid w:val="00547C49"/>
    <w:rsid w:val="00550118"/>
    <w:rsid w:val="005519F4"/>
    <w:rsid w:val="00551C45"/>
    <w:rsid w:val="0055631E"/>
    <w:rsid w:val="005663B5"/>
    <w:rsid w:val="00566C85"/>
    <w:rsid w:val="005703CE"/>
    <w:rsid w:val="00570517"/>
    <w:rsid w:val="005736BD"/>
    <w:rsid w:val="00573F35"/>
    <w:rsid w:val="0057510B"/>
    <w:rsid w:val="005754D7"/>
    <w:rsid w:val="005760C8"/>
    <w:rsid w:val="00576431"/>
    <w:rsid w:val="00584896"/>
    <w:rsid w:val="00585421"/>
    <w:rsid w:val="0059099E"/>
    <w:rsid w:val="005919B1"/>
    <w:rsid w:val="005924C8"/>
    <w:rsid w:val="00593A9B"/>
    <w:rsid w:val="00595514"/>
    <w:rsid w:val="00596821"/>
    <w:rsid w:val="00597327"/>
    <w:rsid w:val="005A0263"/>
    <w:rsid w:val="005A0E5B"/>
    <w:rsid w:val="005A1A67"/>
    <w:rsid w:val="005A33A9"/>
    <w:rsid w:val="005A4673"/>
    <w:rsid w:val="005A7471"/>
    <w:rsid w:val="005A7D8A"/>
    <w:rsid w:val="005B3C27"/>
    <w:rsid w:val="005B49C1"/>
    <w:rsid w:val="005B65F8"/>
    <w:rsid w:val="005C206A"/>
    <w:rsid w:val="005C3A34"/>
    <w:rsid w:val="005C5F83"/>
    <w:rsid w:val="005C6A94"/>
    <w:rsid w:val="005C6D22"/>
    <w:rsid w:val="005C6DB7"/>
    <w:rsid w:val="005D31A3"/>
    <w:rsid w:val="005D74FE"/>
    <w:rsid w:val="005E180E"/>
    <w:rsid w:val="005E4F4C"/>
    <w:rsid w:val="005E64D5"/>
    <w:rsid w:val="005E71C6"/>
    <w:rsid w:val="005E75E1"/>
    <w:rsid w:val="005F4E93"/>
    <w:rsid w:val="00602CBA"/>
    <w:rsid w:val="00603121"/>
    <w:rsid w:val="006062F1"/>
    <w:rsid w:val="0060752F"/>
    <w:rsid w:val="00607AD9"/>
    <w:rsid w:val="0061065A"/>
    <w:rsid w:val="0061086D"/>
    <w:rsid w:val="00615987"/>
    <w:rsid w:val="00615D5F"/>
    <w:rsid w:val="00615DD0"/>
    <w:rsid w:val="00615E53"/>
    <w:rsid w:val="00620199"/>
    <w:rsid w:val="0062084E"/>
    <w:rsid w:val="00621564"/>
    <w:rsid w:val="00625984"/>
    <w:rsid w:val="006301D6"/>
    <w:rsid w:val="00631D39"/>
    <w:rsid w:val="00634CBC"/>
    <w:rsid w:val="0063502B"/>
    <w:rsid w:val="006356FD"/>
    <w:rsid w:val="00635F76"/>
    <w:rsid w:val="00636F02"/>
    <w:rsid w:val="00643FCE"/>
    <w:rsid w:val="00647EE7"/>
    <w:rsid w:val="00650B84"/>
    <w:rsid w:val="00653F22"/>
    <w:rsid w:val="00654324"/>
    <w:rsid w:val="006544F8"/>
    <w:rsid w:val="00656281"/>
    <w:rsid w:val="00660731"/>
    <w:rsid w:val="00661081"/>
    <w:rsid w:val="0066118E"/>
    <w:rsid w:val="0066161D"/>
    <w:rsid w:val="006627F5"/>
    <w:rsid w:val="0066390F"/>
    <w:rsid w:val="006668A0"/>
    <w:rsid w:val="00670E7B"/>
    <w:rsid w:val="00672869"/>
    <w:rsid w:val="00672CA5"/>
    <w:rsid w:val="00680B11"/>
    <w:rsid w:val="00681146"/>
    <w:rsid w:val="006812BC"/>
    <w:rsid w:val="00682FEF"/>
    <w:rsid w:val="0068483C"/>
    <w:rsid w:val="006926A7"/>
    <w:rsid w:val="0069611E"/>
    <w:rsid w:val="006A0809"/>
    <w:rsid w:val="006A2DA7"/>
    <w:rsid w:val="006A5BC9"/>
    <w:rsid w:val="006A5D6D"/>
    <w:rsid w:val="006A63E5"/>
    <w:rsid w:val="006A68C0"/>
    <w:rsid w:val="006A771B"/>
    <w:rsid w:val="006A7E94"/>
    <w:rsid w:val="006C104D"/>
    <w:rsid w:val="006D6EFF"/>
    <w:rsid w:val="006E2243"/>
    <w:rsid w:val="006E3810"/>
    <w:rsid w:val="006E5463"/>
    <w:rsid w:val="006F2AE7"/>
    <w:rsid w:val="006F43D2"/>
    <w:rsid w:val="00701595"/>
    <w:rsid w:val="00701E2D"/>
    <w:rsid w:val="00702B16"/>
    <w:rsid w:val="0071459E"/>
    <w:rsid w:val="0071664F"/>
    <w:rsid w:val="007178D6"/>
    <w:rsid w:val="0072064D"/>
    <w:rsid w:val="0072286D"/>
    <w:rsid w:val="00722870"/>
    <w:rsid w:val="00722D28"/>
    <w:rsid w:val="0072344E"/>
    <w:rsid w:val="00724B67"/>
    <w:rsid w:val="00725BF4"/>
    <w:rsid w:val="007267C9"/>
    <w:rsid w:val="007270E4"/>
    <w:rsid w:val="007271AA"/>
    <w:rsid w:val="0072789B"/>
    <w:rsid w:val="00731A37"/>
    <w:rsid w:val="007358BE"/>
    <w:rsid w:val="00736D4C"/>
    <w:rsid w:val="007420BF"/>
    <w:rsid w:val="00742C06"/>
    <w:rsid w:val="00743A67"/>
    <w:rsid w:val="0074666C"/>
    <w:rsid w:val="0075226B"/>
    <w:rsid w:val="0075373E"/>
    <w:rsid w:val="00754E37"/>
    <w:rsid w:val="00756B57"/>
    <w:rsid w:val="00757DBB"/>
    <w:rsid w:val="007626DA"/>
    <w:rsid w:val="0076439D"/>
    <w:rsid w:val="007703E7"/>
    <w:rsid w:val="007708B6"/>
    <w:rsid w:val="0077095D"/>
    <w:rsid w:val="00770E31"/>
    <w:rsid w:val="00774506"/>
    <w:rsid w:val="0077499D"/>
    <w:rsid w:val="00774D57"/>
    <w:rsid w:val="00775419"/>
    <w:rsid w:val="0077639C"/>
    <w:rsid w:val="007775AE"/>
    <w:rsid w:val="00777F16"/>
    <w:rsid w:val="00780FDE"/>
    <w:rsid w:val="00783BA8"/>
    <w:rsid w:val="00785CD2"/>
    <w:rsid w:val="0079088D"/>
    <w:rsid w:val="00790F4B"/>
    <w:rsid w:val="00792588"/>
    <w:rsid w:val="007957F0"/>
    <w:rsid w:val="007A3E53"/>
    <w:rsid w:val="007A577D"/>
    <w:rsid w:val="007A5803"/>
    <w:rsid w:val="007A6433"/>
    <w:rsid w:val="007B122F"/>
    <w:rsid w:val="007C0AD1"/>
    <w:rsid w:val="007C111F"/>
    <w:rsid w:val="007C4CEC"/>
    <w:rsid w:val="007C5731"/>
    <w:rsid w:val="007C5D3A"/>
    <w:rsid w:val="007D12BE"/>
    <w:rsid w:val="007D153D"/>
    <w:rsid w:val="007D5D73"/>
    <w:rsid w:val="007E0C4E"/>
    <w:rsid w:val="007E1612"/>
    <w:rsid w:val="007E1806"/>
    <w:rsid w:val="007E4F0E"/>
    <w:rsid w:val="007E77F8"/>
    <w:rsid w:val="007F1282"/>
    <w:rsid w:val="007F320A"/>
    <w:rsid w:val="007F368C"/>
    <w:rsid w:val="007F463B"/>
    <w:rsid w:val="007F67B1"/>
    <w:rsid w:val="007F704C"/>
    <w:rsid w:val="007F78FD"/>
    <w:rsid w:val="00800CC1"/>
    <w:rsid w:val="00802156"/>
    <w:rsid w:val="00810C15"/>
    <w:rsid w:val="008118DF"/>
    <w:rsid w:val="008120C1"/>
    <w:rsid w:val="00812C08"/>
    <w:rsid w:val="00812FA9"/>
    <w:rsid w:val="008135FD"/>
    <w:rsid w:val="008144EB"/>
    <w:rsid w:val="008234F3"/>
    <w:rsid w:val="00824F46"/>
    <w:rsid w:val="00831D4B"/>
    <w:rsid w:val="00834AF2"/>
    <w:rsid w:val="008360CE"/>
    <w:rsid w:val="00840530"/>
    <w:rsid w:val="008427FF"/>
    <w:rsid w:val="008435AF"/>
    <w:rsid w:val="00845919"/>
    <w:rsid w:val="008472BA"/>
    <w:rsid w:val="00850F60"/>
    <w:rsid w:val="00855BF1"/>
    <w:rsid w:val="00860C06"/>
    <w:rsid w:val="00861209"/>
    <w:rsid w:val="0086205B"/>
    <w:rsid w:val="00862554"/>
    <w:rsid w:val="008634C0"/>
    <w:rsid w:val="00863CBC"/>
    <w:rsid w:val="00863D0E"/>
    <w:rsid w:val="00865817"/>
    <w:rsid w:val="008701EA"/>
    <w:rsid w:val="0087114E"/>
    <w:rsid w:val="00872CA7"/>
    <w:rsid w:val="00872D87"/>
    <w:rsid w:val="00873596"/>
    <w:rsid w:val="00875885"/>
    <w:rsid w:val="00875FEA"/>
    <w:rsid w:val="00877698"/>
    <w:rsid w:val="0088185B"/>
    <w:rsid w:val="008841EC"/>
    <w:rsid w:val="00884496"/>
    <w:rsid w:val="00886056"/>
    <w:rsid w:val="0088660E"/>
    <w:rsid w:val="00886E2E"/>
    <w:rsid w:val="008902EF"/>
    <w:rsid w:val="0089125E"/>
    <w:rsid w:val="008948FC"/>
    <w:rsid w:val="00895997"/>
    <w:rsid w:val="008A00FF"/>
    <w:rsid w:val="008A0CCA"/>
    <w:rsid w:val="008A292A"/>
    <w:rsid w:val="008A6BB0"/>
    <w:rsid w:val="008A71CD"/>
    <w:rsid w:val="008B00BB"/>
    <w:rsid w:val="008B35BE"/>
    <w:rsid w:val="008B42D8"/>
    <w:rsid w:val="008B73B2"/>
    <w:rsid w:val="008C0AA8"/>
    <w:rsid w:val="008C1A02"/>
    <w:rsid w:val="008C215B"/>
    <w:rsid w:val="008C65C8"/>
    <w:rsid w:val="008C6D1F"/>
    <w:rsid w:val="008C6F5D"/>
    <w:rsid w:val="008C77C8"/>
    <w:rsid w:val="008D0E9E"/>
    <w:rsid w:val="008D1541"/>
    <w:rsid w:val="008D1679"/>
    <w:rsid w:val="008D2EA9"/>
    <w:rsid w:val="008D3D22"/>
    <w:rsid w:val="008D582C"/>
    <w:rsid w:val="008D6752"/>
    <w:rsid w:val="008E1E62"/>
    <w:rsid w:val="008E4AA4"/>
    <w:rsid w:val="008E5FA5"/>
    <w:rsid w:val="008E7282"/>
    <w:rsid w:val="008F0F31"/>
    <w:rsid w:val="008F2386"/>
    <w:rsid w:val="008F7F4E"/>
    <w:rsid w:val="0090148F"/>
    <w:rsid w:val="0090214B"/>
    <w:rsid w:val="009036BF"/>
    <w:rsid w:val="009037A3"/>
    <w:rsid w:val="0090521F"/>
    <w:rsid w:val="00906F60"/>
    <w:rsid w:val="0091089B"/>
    <w:rsid w:val="00913984"/>
    <w:rsid w:val="00914AEF"/>
    <w:rsid w:val="00915133"/>
    <w:rsid w:val="00915863"/>
    <w:rsid w:val="00915ACA"/>
    <w:rsid w:val="00915E7C"/>
    <w:rsid w:val="00920A1F"/>
    <w:rsid w:val="009228F1"/>
    <w:rsid w:val="00926E84"/>
    <w:rsid w:val="00930426"/>
    <w:rsid w:val="00930A18"/>
    <w:rsid w:val="00931CBE"/>
    <w:rsid w:val="00935FC8"/>
    <w:rsid w:val="00936E45"/>
    <w:rsid w:val="00940CCB"/>
    <w:rsid w:val="0094301C"/>
    <w:rsid w:val="0094385D"/>
    <w:rsid w:val="00946E29"/>
    <w:rsid w:val="009506DF"/>
    <w:rsid w:val="00952049"/>
    <w:rsid w:val="00955036"/>
    <w:rsid w:val="009555AA"/>
    <w:rsid w:val="00955FD1"/>
    <w:rsid w:val="0095751D"/>
    <w:rsid w:val="0095762F"/>
    <w:rsid w:val="00957D1D"/>
    <w:rsid w:val="00961132"/>
    <w:rsid w:val="00961322"/>
    <w:rsid w:val="009639A6"/>
    <w:rsid w:val="00964414"/>
    <w:rsid w:val="0096781C"/>
    <w:rsid w:val="009728DF"/>
    <w:rsid w:val="00975487"/>
    <w:rsid w:val="00983E0A"/>
    <w:rsid w:val="00987D07"/>
    <w:rsid w:val="00993BA1"/>
    <w:rsid w:val="00994392"/>
    <w:rsid w:val="00994C7F"/>
    <w:rsid w:val="00997382"/>
    <w:rsid w:val="009A2641"/>
    <w:rsid w:val="009A2AEE"/>
    <w:rsid w:val="009A5573"/>
    <w:rsid w:val="009A682B"/>
    <w:rsid w:val="009B171F"/>
    <w:rsid w:val="009B31EE"/>
    <w:rsid w:val="009B3EC3"/>
    <w:rsid w:val="009B7C07"/>
    <w:rsid w:val="009C2372"/>
    <w:rsid w:val="009C28A6"/>
    <w:rsid w:val="009C3262"/>
    <w:rsid w:val="009C5317"/>
    <w:rsid w:val="009C6A87"/>
    <w:rsid w:val="009D044E"/>
    <w:rsid w:val="009D0DC9"/>
    <w:rsid w:val="009D240F"/>
    <w:rsid w:val="009D3ED5"/>
    <w:rsid w:val="009D6A58"/>
    <w:rsid w:val="009E3C2C"/>
    <w:rsid w:val="009E480B"/>
    <w:rsid w:val="009E6FB3"/>
    <w:rsid w:val="009E7C0A"/>
    <w:rsid w:val="009E7DE0"/>
    <w:rsid w:val="009F0F7A"/>
    <w:rsid w:val="009F4B88"/>
    <w:rsid w:val="009F65A5"/>
    <w:rsid w:val="00A012E9"/>
    <w:rsid w:val="00A03060"/>
    <w:rsid w:val="00A0574C"/>
    <w:rsid w:val="00A1288E"/>
    <w:rsid w:val="00A1389A"/>
    <w:rsid w:val="00A1595F"/>
    <w:rsid w:val="00A17B24"/>
    <w:rsid w:val="00A20487"/>
    <w:rsid w:val="00A205C7"/>
    <w:rsid w:val="00A263A7"/>
    <w:rsid w:val="00A27663"/>
    <w:rsid w:val="00A3156B"/>
    <w:rsid w:val="00A321D4"/>
    <w:rsid w:val="00A323DE"/>
    <w:rsid w:val="00A328C8"/>
    <w:rsid w:val="00A3369B"/>
    <w:rsid w:val="00A33D8D"/>
    <w:rsid w:val="00A42E23"/>
    <w:rsid w:val="00A4690A"/>
    <w:rsid w:val="00A46D58"/>
    <w:rsid w:val="00A508F7"/>
    <w:rsid w:val="00A510E5"/>
    <w:rsid w:val="00A55293"/>
    <w:rsid w:val="00A55786"/>
    <w:rsid w:val="00A64863"/>
    <w:rsid w:val="00A65AF3"/>
    <w:rsid w:val="00A701F8"/>
    <w:rsid w:val="00A702E0"/>
    <w:rsid w:val="00A70792"/>
    <w:rsid w:val="00A7102B"/>
    <w:rsid w:val="00A7324B"/>
    <w:rsid w:val="00A75697"/>
    <w:rsid w:val="00A76B69"/>
    <w:rsid w:val="00A77CB2"/>
    <w:rsid w:val="00A80100"/>
    <w:rsid w:val="00A8264F"/>
    <w:rsid w:val="00A827DF"/>
    <w:rsid w:val="00A82D0A"/>
    <w:rsid w:val="00A83F4E"/>
    <w:rsid w:val="00A87308"/>
    <w:rsid w:val="00A87D59"/>
    <w:rsid w:val="00A90756"/>
    <w:rsid w:val="00A91EF3"/>
    <w:rsid w:val="00A979C6"/>
    <w:rsid w:val="00A97F2A"/>
    <w:rsid w:val="00AA1937"/>
    <w:rsid w:val="00AA276D"/>
    <w:rsid w:val="00AA43EF"/>
    <w:rsid w:val="00AB3F94"/>
    <w:rsid w:val="00AB4D3E"/>
    <w:rsid w:val="00AB6D04"/>
    <w:rsid w:val="00AC2194"/>
    <w:rsid w:val="00AC4E3F"/>
    <w:rsid w:val="00AC674D"/>
    <w:rsid w:val="00AC6903"/>
    <w:rsid w:val="00AD2821"/>
    <w:rsid w:val="00AD2D80"/>
    <w:rsid w:val="00AD4D3F"/>
    <w:rsid w:val="00AD5141"/>
    <w:rsid w:val="00AD601B"/>
    <w:rsid w:val="00AD60B6"/>
    <w:rsid w:val="00AD6E0A"/>
    <w:rsid w:val="00AE1585"/>
    <w:rsid w:val="00AE3501"/>
    <w:rsid w:val="00AE3B72"/>
    <w:rsid w:val="00AE4246"/>
    <w:rsid w:val="00AE4887"/>
    <w:rsid w:val="00AE5D79"/>
    <w:rsid w:val="00AE7D1D"/>
    <w:rsid w:val="00AF333F"/>
    <w:rsid w:val="00AF4870"/>
    <w:rsid w:val="00B00022"/>
    <w:rsid w:val="00B038C7"/>
    <w:rsid w:val="00B04593"/>
    <w:rsid w:val="00B04D51"/>
    <w:rsid w:val="00B05839"/>
    <w:rsid w:val="00B06429"/>
    <w:rsid w:val="00B0658E"/>
    <w:rsid w:val="00B06C35"/>
    <w:rsid w:val="00B07614"/>
    <w:rsid w:val="00B07AA6"/>
    <w:rsid w:val="00B07F40"/>
    <w:rsid w:val="00B104D1"/>
    <w:rsid w:val="00B174AF"/>
    <w:rsid w:val="00B207FF"/>
    <w:rsid w:val="00B25101"/>
    <w:rsid w:val="00B2539A"/>
    <w:rsid w:val="00B26113"/>
    <w:rsid w:val="00B264E7"/>
    <w:rsid w:val="00B26BDA"/>
    <w:rsid w:val="00B30945"/>
    <w:rsid w:val="00B418D8"/>
    <w:rsid w:val="00B43757"/>
    <w:rsid w:val="00B43913"/>
    <w:rsid w:val="00B47BDA"/>
    <w:rsid w:val="00B47FB0"/>
    <w:rsid w:val="00B531DD"/>
    <w:rsid w:val="00B54B07"/>
    <w:rsid w:val="00B550F9"/>
    <w:rsid w:val="00B572AF"/>
    <w:rsid w:val="00B60F68"/>
    <w:rsid w:val="00B61D75"/>
    <w:rsid w:val="00B61E0A"/>
    <w:rsid w:val="00B651BC"/>
    <w:rsid w:val="00B655F3"/>
    <w:rsid w:val="00B667F4"/>
    <w:rsid w:val="00B6682B"/>
    <w:rsid w:val="00B70A6B"/>
    <w:rsid w:val="00B71ABD"/>
    <w:rsid w:val="00B73536"/>
    <w:rsid w:val="00B73994"/>
    <w:rsid w:val="00B74BA6"/>
    <w:rsid w:val="00B74EE0"/>
    <w:rsid w:val="00B74F83"/>
    <w:rsid w:val="00B75946"/>
    <w:rsid w:val="00B76543"/>
    <w:rsid w:val="00B7663E"/>
    <w:rsid w:val="00B775B5"/>
    <w:rsid w:val="00B77BE3"/>
    <w:rsid w:val="00B77FED"/>
    <w:rsid w:val="00B80123"/>
    <w:rsid w:val="00B81F54"/>
    <w:rsid w:val="00B83B59"/>
    <w:rsid w:val="00B901C8"/>
    <w:rsid w:val="00B90962"/>
    <w:rsid w:val="00B936CA"/>
    <w:rsid w:val="00B93D1C"/>
    <w:rsid w:val="00B955CE"/>
    <w:rsid w:val="00BA0EB1"/>
    <w:rsid w:val="00BA1139"/>
    <w:rsid w:val="00BA18C8"/>
    <w:rsid w:val="00BA3D56"/>
    <w:rsid w:val="00BA5825"/>
    <w:rsid w:val="00BB211C"/>
    <w:rsid w:val="00BB49A1"/>
    <w:rsid w:val="00BB58DF"/>
    <w:rsid w:val="00BB7A5F"/>
    <w:rsid w:val="00BC214A"/>
    <w:rsid w:val="00BC3BCE"/>
    <w:rsid w:val="00BC41F9"/>
    <w:rsid w:val="00BC472F"/>
    <w:rsid w:val="00BD0D4E"/>
    <w:rsid w:val="00BD0DE5"/>
    <w:rsid w:val="00BD3106"/>
    <w:rsid w:val="00BD5DA5"/>
    <w:rsid w:val="00BE1451"/>
    <w:rsid w:val="00BE53C1"/>
    <w:rsid w:val="00BF0093"/>
    <w:rsid w:val="00BF05E1"/>
    <w:rsid w:val="00BF4CE9"/>
    <w:rsid w:val="00C00636"/>
    <w:rsid w:val="00C0303A"/>
    <w:rsid w:val="00C03E72"/>
    <w:rsid w:val="00C052AF"/>
    <w:rsid w:val="00C0767D"/>
    <w:rsid w:val="00C07B1D"/>
    <w:rsid w:val="00C10648"/>
    <w:rsid w:val="00C10D93"/>
    <w:rsid w:val="00C11E43"/>
    <w:rsid w:val="00C16B4F"/>
    <w:rsid w:val="00C22949"/>
    <w:rsid w:val="00C23243"/>
    <w:rsid w:val="00C2614F"/>
    <w:rsid w:val="00C2664A"/>
    <w:rsid w:val="00C31461"/>
    <w:rsid w:val="00C316D4"/>
    <w:rsid w:val="00C321D8"/>
    <w:rsid w:val="00C43795"/>
    <w:rsid w:val="00C479A1"/>
    <w:rsid w:val="00C501D2"/>
    <w:rsid w:val="00C51980"/>
    <w:rsid w:val="00C54EE2"/>
    <w:rsid w:val="00C57C9E"/>
    <w:rsid w:val="00C61360"/>
    <w:rsid w:val="00C622B5"/>
    <w:rsid w:val="00C6264F"/>
    <w:rsid w:val="00C6342A"/>
    <w:rsid w:val="00C6474A"/>
    <w:rsid w:val="00C64BD6"/>
    <w:rsid w:val="00C707EB"/>
    <w:rsid w:val="00C70F52"/>
    <w:rsid w:val="00C70F8C"/>
    <w:rsid w:val="00C747E5"/>
    <w:rsid w:val="00C759CE"/>
    <w:rsid w:val="00C76CE3"/>
    <w:rsid w:val="00C84445"/>
    <w:rsid w:val="00C86A36"/>
    <w:rsid w:val="00C873B0"/>
    <w:rsid w:val="00C9075B"/>
    <w:rsid w:val="00C91C66"/>
    <w:rsid w:val="00C92C59"/>
    <w:rsid w:val="00C93ABD"/>
    <w:rsid w:val="00C96A3A"/>
    <w:rsid w:val="00C96AFB"/>
    <w:rsid w:val="00C9766A"/>
    <w:rsid w:val="00CA2796"/>
    <w:rsid w:val="00CA312A"/>
    <w:rsid w:val="00CA40A2"/>
    <w:rsid w:val="00CA7757"/>
    <w:rsid w:val="00CA798E"/>
    <w:rsid w:val="00CA7EE2"/>
    <w:rsid w:val="00CB01DD"/>
    <w:rsid w:val="00CB110E"/>
    <w:rsid w:val="00CB4C5B"/>
    <w:rsid w:val="00CB4F8B"/>
    <w:rsid w:val="00CC0294"/>
    <w:rsid w:val="00CC06D8"/>
    <w:rsid w:val="00CC07EB"/>
    <w:rsid w:val="00CC1C1D"/>
    <w:rsid w:val="00CC24DB"/>
    <w:rsid w:val="00CC33B6"/>
    <w:rsid w:val="00CC4B7C"/>
    <w:rsid w:val="00CD786E"/>
    <w:rsid w:val="00CE1986"/>
    <w:rsid w:val="00CE1AF2"/>
    <w:rsid w:val="00CE694C"/>
    <w:rsid w:val="00CF5F22"/>
    <w:rsid w:val="00CF76FF"/>
    <w:rsid w:val="00CF7CE4"/>
    <w:rsid w:val="00D03196"/>
    <w:rsid w:val="00D05726"/>
    <w:rsid w:val="00D05AF7"/>
    <w:rsid w:val="00D05B88"/>
    <w:rsid w:val="00D07948"/>
    <w:rsid w:val="00D10F09"/>
    <w:rsid w:val="00D12BDC"/>
    <w:rsid w:val="00D16BAE"/>
    <w:rsid w:val="00D20488"/>
    <w:rsid w:val="00D2175C"/>
    <w:rsid w:val="00D21ECA"/>
    <w:rsid w:val="00D231CC"/>
    <w:rsid w:val="00D25227"/>
    <w:rsid w:val="00D30795"/>
    <w:rsid w:val="00D32685"/>
    <w:rsid w:val="00D32BCA"/>
    <w:rsid w:val="00D3301B"/>
    <w:rsid w:val="00D35C43"/>
    <w:rsid w:val="00D431A4"/>
    <w:rsid w:val="00D458A0"/>
    <w:rsid w:val="00D51176"/>
    <w:rsid w:val="00D545A7"/>
    <w:rsid w:val="00D61C51"/>
    <w:rsid w:val="00D622C3"/>
    <w:rsid w:val="00D6662E"/>
    <w:rsid w:val="00D6708B"/>
    <w:rsid w:val="00D70DB4"/>
    <w:rsid w:val="00D70F40"/>
    <w:rsid w:val="00D73845"/>
    <w:rsid w:val="00D74ABA"/>
    <w:rsid w:val="00D74E86"/>
    <w:rsid w:val="00D82624"/>
    <w:rsid w:val="00D827E8"/>
    <w:rsid w:val="00D87FDE"/>
    <w:rsid w:val="00D90400"/>
    <w:rsid w:val="00D92E8D"/>
    <w:rsid w:val="00D93802"/>
    <w:rsid w:val="00D94A59"/>
    <w:rsid w:val="00D97049"/>
    <w:rsid w:val="00DA1D26"/>
    <w:rsid w:val="00DA2456"/>
    <w:rsid w:val="00DA371A"/>
    <w:rsid w:val="00DA3FE3"/>
    <w:rsid w:val="00DA5EF7"/>
    <w:rsid w:val="00DA7598"/>
    <w:rsid w:val="00DB298F"/>
    <w:rsid w:val="00DC1A4E"/>
    <w:rsid w:val="00DC3CC7"/>
    <w:rsid w:val="00DC6AD6"/>
    <w:rsid w:val="00DD2213"/>
    <w:rsid w:val="00DD2293"/>
    <w:rsid w:val="00DD2A92"/>
    <w:rsid w:val="00DD4779"/>
    <w:rsid w:val="00DD6BF5"/>
    <w:rsid w:val="00DD70DD"/>
    <w:rsid w:val="00DE1864"/>
    <w:rsid w:val="00DE1F37"/>
    <w:rsid w:val="00DF2637"/>
    <w:rsid w:val="00E00002"/>
    <w:rsid w:val="00E0219F"/>
    <w:rsid w:val="00E02E1E"/>
    <w:rsid w:val="00E0543F"/>
    <w:rsid w:val="00E119A6"/>
    <w:rsid w:val="00E126AF"/>
    <w:rsid w:val="00E16A61"/>
    <w:rsid w:val="00E16EC0"/>
    <w:rsid w:val="00E16F48"/>
    <w:rsid w:val="00E17841"/>
    <w:rsid w:val="00E20831"/>
    <w:rsid w:val="00E20AC2"/>
    <w:rsid w:val="00E21D71"/>
    <w:rsid w:val="00E22BFA"/>
    <w:rsid w:val="00E2677F"/>
    <w:rsid w:val="00E30592"/>
    <w:rsid w:val="00E33428"/>
    <w:rsid w:val="00E36E68"/>
    <w:rsid w:val="00E37160"/>
    <w:rsid w:val="00E4140F"/>
    <w:rsid w:val="00E439BD"/>
    <w:rsid w:val="00E450EE"/>
    <w:rsid w:val="00E52E15"/>
    <w:rsid w:val="00E54D8B"/>
    <w:rsid w:val="00E563BA"/>
    <w:rsid w:val="00E60D6B"/>
    <w:rsid w:val="00E66477"/>
    <w:rsid w:val="00E670A0"/>
    <w:rsid w:val="00E70DF1"/>
    <w:rsid w:val="00E7597A"/>
    <w:rsid w:val="00E75AA7"/>
    <w:rsid w:val="00E80476"/>
    <w:rsid w:val="00E80605"/>
    <w:rsid w:val="00E82BD1"/>
    <w:rsid w:val="00E832AC"/>
    <w:rsid w:val="00E9096B"/>
    <w:rsid w:val="00E92A7D"/>
    <w:rsid w:val="00E946D9"/>
    <w:rsid w:val="00E953C5"/>
    <w:rsid w:val="00E95CC0"/>
    <w:rsid w:val="00E9646A"/>
    <w:rsid w:val="00E978F0"/>
    <w:rsid w:val="00E97E28"/>
    <w:rsid w:val="00EA39DF"/>
    <w:rsid w:val="00EA5A20"/>
    <w:rsid w:val="00EA5A8D"/>
    <w:rsid w:val="00EA7C88"/>
    <w:rsid w:val="00EB182B"/>
    <w:rsid w:val="00EB5A91"/>
    <w:rsid w:val="00EB6A95"/>
    <w:rsid w:val="00EC0960"/>
    <w:rsid w:val="00EC2CFA"/>
    <w:rsid w:val="00EC3EF5"/>
    <w:rsid w:val="00EC4509"/>
    <w:rsid w:val="00EC5A50"/>
    <w:rsid w:val="00EC6C87"/>
    <w:rsid w:val="00EC7C01"/>
    <w:rsid w:val="00EE4CC0"/>
    <w:rsid w:val="00EE7CBA"/>
    <w:rsid w:val="00EF1C97"/>
    <w:rsid w:val="00EF2AED"/>
    <w:rsid w:val="00EF4C22"/>
    <w:rsid w:val="00EF63DB"/>
    <w:rsid w:val="00EF6545"/>
    <w:rsid w:val="00EF7B63"/>
    <w:rsid w:val="00F009A9"/>
    <w:rsid w:val="00F00F54"/>
    <w:rsid w:val="00F0102C"/>
    <w:rsid w:val="00F01F44"/>
    <w:rsid w:val="00F02DF2"/>
    <w:rsid w:val="00F04675"/>
    <w:rsid w:val="00F073A9"/>
    <w:rsid w:val="00F1235F"/>
    <w:rsid w:val="00F124A4"/>
    <w:rsid w:val="00F13CC1"/>
    <w:rsid w:val="00F13D3B"/>
    <w:rsid w:val="00F15AD4"/>
    <w:rsid w:val="00F22659"/>
    <w:rsid w:val="00F245B0"/>
    <w:rsid w:val="00F260C8"/>
    <w:rsid w:val="00F31011"/>
    <w:rsid w:val="00F32B70"/>
    <w:rsid w:val="00F33703"/>
    <w:rsid w:val="00F33C6F"/>
    <w:rsid w:val="00F3415A"/>
    <w:rsid w:val="00F34219"/>
    <w:rsid w:val="00F37D14"/>
    <w:rsid w:val="00F40813"/>
    <w:rsid w:val="00F4226C"/>
    <w:rsid w:val="00F43B64"/>
    <w:rsid w:val="00F515F6"/>
    <w:rsid w:val="00F5215E"/>
    <w:rsid w:val="00F52CBE"/>
    <w:rsid w:val="00F55DF1"/>
    <w:rsid w:val="00F55EDB"/>
    <w:rsid w:val="00F57B57"/>
    <w:rsid w:val="00F60A47"/>
    <w:rsid w:val="00F622C6"/>
    <w:rsid w:val="00F636FB"/>
    <w:rsid w:val="00F65126"/>
    <w:rsid w:val="00F65233"/>
    <w:rsid w:val="00F6630C"/>
    <w:rsid w:val="00F7516D"/>
    <w:rsid w:val="00F762BD"/>
    <w:rsid w:val="00F80F84"/>
    <w:rsid w:val="00F82ABB"/>
    <w:rsid w:val="00F82AD6"/>
    <w:rsid w:val="00F83702"/>
    <w:rsid w:val="00F83C2F"/>
    <w:rsid w:val="00F84CA8"/>
    <w:rsid w:val="00F85F4E"/>
    <w:rsid w:val="00F869D7"/>
    <w:rsid w:val="00F876A3"/>
    <w:rsid w:val="00F91716"/>
    <w:rsid w:val="00F92810"/>
    <w:rsid w:val="00F936F2"/>
    <w:rsid w:val="00F9405A"/>
    <w:rsid w:val="00F94301"/>
    <w:rsid w:val="00F94520"/>
    <w:rsid w:val="00F956E9"/>
    <w:rsid w:val="00F95B3A"/>
    <w:rsid w:val="00FA03B1"/>
    <w:rsid w:val="00FA03E5"/>
    <w:rsid w:val="00FA1A4F"/>
    <w:rsid w:val="00FA1A55"/>
    <w:rsid w:val="00FA35CB"/>
    <w:rsid w:val="00FA51A6"/>
    <w:rsid w:val="00FA74B8"/>
    <w:rsid w:val="00FB0581"/>
    <w:rsid w:val="00FB0BED"/>
    <w:rsid w:val="00FB556A"/>
    <w:rsid w:val="00FB5D56"/>
    <w:rsid w:val="00FB6124"/>
    <w:rsid w:val="00FB7745"/>
    <w:rsid w:val="00FC33DB"/>
    <w:rsid w:val="00FC4F36"/>
    <w:rsid w:val="00FC53CA"/>
    <w:rsid w:val="00FC59F2"/>
    <w:rsid w:val="00FC5E32"/>
    <w:rsid w:val="00FC691C"/>
    <w:rsid w:val="00FD1C0B"/>
    <w:rsid w:val="00FD2BEE"/>
    <w:rsid w:val="00FD6D76"/>
    <w:rsid w:val="00FD77B3"/>
    <w:rsid w:val="00FD7989"/>
    <w:rsid w:val="00FD7C32"/>
    <w:rsid w:val="00FD7E48"/>
    <w:rsid w:val="00FE0FBC"/>
    <w:rsid w:val="00FE1765"/>
    <w:rsid w:val="00FE2CB3"/>
    <w:rsid w:val="00FE2EC7"/>
    <w:rsid w:val="00FF1DDD"/>
    <w:rsid w:val="00FF228E"/>
    <w:rsid w:val="00FF2344"/>
    <w:rsid w:val="00FF358D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weight="1.5pt"/>
    </o:shapedefaults>
    <o:shapelayout v:ext="edit">
      <o:idmap v:ext="edit" data="2"/>
    </o:shapelayout>
  </w:shapeDefaults>
  <w:decimalSymbol w:val=","/>
  <w:listSeparator w:val=";"/>
  <w14:docId w14:val="6877AEE5"/>
  <w15:docId w15:val="{CD3F1BF5-7D80-4AB1-AA0B-B5CFAE9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3520" w:right="2552" w:hanging="330"/>
      <w:outlineLvl w:val="1"/>
    </w:pPr>
    <w:rPr>
      <w:rFonts w:ascii="Times New Roman" w:hAnsi="Times New Roman"/>
      <w:snapToGrid w:val="0"/>
    </w:rPr>
  </w:style>
  <w:style w:type="paragraph" w:styleId="3">
    <w:name w:val="heading 3"/>
    <w:basedOn w:val="a"/>
    <w:next w:val="a"/>
    <w:qFormat/>
    <w:pPr>
      <w:keepNext/>
      <w:spacing w:before="240" w:after="240"/>
      <w:ind w:firstLine="454"/>
      <w:jc w:val="center"/>
      <w:outlineLvl w:val="2"/>
    </w:pPr>
    <w:rPr>
      <w:rFonts w:ascii="Times New Roman" w:hAnsi="Times New Roman"/>
      <w:b/>
      <w:sz w:val="28"/>
      <w:szCs w:val="24"/>
    </w:rPr>
  </w:style>
  <w:style w:type="paragraph" w:styleId="4">
    <w:name w:val="heading 4"/>
    <w:basedOn w:val="a"/>
    <w:next w:val="a"/>
    <w:qFormat/>
    <w:pPr>
      <w:keepNext/>
      <w:spacing w:line="360" w:lineRule="auto"/>
      <w:ind w:left="110"/>
      <w:outlineLvl w:val="3"/>
    </w:pPr>
    <w:rPr>
      <w:rFonts w:ascii="Times New Roman" w:hAnsi="Times New Roman"/>
      <w:snapToGrid w:val="0"/>
    </w:rPr>
  </w:style>
  <w:style w:type="paragraph" w:styleId="5">
    <w:name w:val="heading 5"/>
    <w:basedOn w:val="a"/>
    <w:next w:val="a"/>
    <w:qFormat/>
    <w:pPr>
      <w:keepNext/>
      <w:spacing w:line="360" w:lineRule="auto"/>
      <w:ind w:left="110" w:firstLine="4175"/>
      <w:outlineLvl w:val="4"/>
    </w:pPr>
    <w:rPr>
      <w:rFonts w:ascii="Times New Roman" w:hAnsi="Times New Roman"/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0"/>
      <w:szCs w:val="22"/>
    </w:rPr>
  </w:style>
  <w:style w:type="paragraph" w:styleId="7">
    <w:name w:val="heading 7"/>
    <w:basedOn w:val="a"/>
    <w:next w:val="a"/>
    <w:qFormat/>
    <w:pPr>
      <w:keepNext/>
      <w:spacing w:line="360" w:lineRule="auto"/>
      <w:ind w:left="1"/>
      <w:outlineLvl w:val="6"/>
    </w:pPr>
    <w:rPr>
      <w:rFonts w:ascii="Times New Roman" w:hAnsi="Times New Roman"/>
      <w:snapToGrid w:val="0"/>
    </w:rPr>
  </w:style>
  <w:style w:type="paragraph" w:styleId="8">
    <w:name w:val="heading 8"/>
    <w:basedOn w:val="a"/>
    <w:next w:val="a"/>
    <w:qFormat/>
    <w:pPr>
      <w:keepNext/>
      <w:spacing w:line="360" w:lineRule="auto"/>
      <w:ind w:left="142" w:hanging="142"/>
      <w:jc w:val="center"/>
      <w:outlineLvl w:val="7"/>
    </w:pPr>
    <w:rPr>
      <w:rFonts w:ascii="Times New Roman" w:hAnsi="Times New Roman"/>
      <w:b/>
      <w:snapToGrid w:val="0"/>
    </w:rPr>
  </w:style>
  <w:style w:type="paragraph" w:styleId="9">
    <w:name w:val="heading 9"/>
    <w:basedOn w:val="a"/>
    <w:next w:val="a"/>
    <w:qFormat/>
    <w:pPr>
      <w:keepNext/>
      <w:ind w:left="705"/>
      <w:outlineLvl w:val="8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autoRedefine/>
    <w:pPr>
      <w:framePr w:w="10206" w:h="2268" w:hRule="exact" w:wrap="notBeside" w:vAnchor="page" w:hAnchor="page" w:x="1135" w:y="13496"/>
      <w:jc w:val="center"/>
    </w:pPr>
    <w:rPr>
      <w:sz w:val="20"/>
    </w:rPr>
  </w:style>
  <w:style w:type="paragraph" w:customStyle="1" w:styleId="a4">
    <w:name w:val="штампр"/>
    <w:pPr>
      <w:framePr w:w="14855" w:h="851" w:hRule="exact" w:wrap="around" w:hAnchor="margin" w:yAlign="bottom"/>
      <w:jc w:val="center"/>
    </w:pPr>
    <w:rPr>
      <w:noProof/>
    </w:rPr>
  </w:style>
  <w:style w:type="paragraph" w:styleId="a5">
    <w:name w:val="Body Text Indent"/>
    <w:basedOn w:val="a"/>
    <w:pPr>
      <w:ind w:left="360"/>
      <w:jc w:val="both"/>
    </w:pPr>
    <w:rPr>
      <w:rFonts w:ascii="Times New Roman" w:hAnsi="Times New Roman"/>
      <w:sz w:val="28"/>
      <w:szCs w:val="24"/>
    </w:rPr>
  </w:style>
  <w:style w:type="paragraph" w:styleId="a6">
    <w:name w:val="Body Text"/>
    <w:basedOn w:val="a"/>
    <w:pPr>
      <w:jc w:val="both"/>
    </w:pPr>
    <w:rPr>
      <w:rFonts w:ascii="Times New Roman" w:hAnsi="Times New Roman"/>
      <w:bCs/>
      <w:sz w:val="28"/>
      <w:szCs w:val="24"/>
    </w:rPr>
  </w:style>
  <w:style w:type="paragraph" w:styleId="20">
    <w:name w:val="Body Text Indent 2"/>
    <w:basedOn w:val="a"/>
    <w:pPr>
      <w:ind w:left="360"/>
      <w:jc w:val="center"/>
    </w:pPr>
    <w:rPr>
      <w:rFonts w:ascii="Times New Roman" w:hAnsi="Times New Roman"/>
      <w:sz w:val="28"/>
      <w:szCs w:val="24"/>
    </w:rPr>
  </w:style>
  <w:style w:type="paragraph" w:styleId="30">
    <w:name w:val="Body Text Indent 3"/>
    <w:basedOn w:val="a"/>
    <w:pPr>
      <w:spacing w:before="360" w:after="360"/>
      <w:ind w:firstLine="680"/>
      <w:jc w:val="center"/>
    </w:pPr>
    <w:rPr>
      <w:rFonts w:ascii="Times New Roman" w:hAnsi="Times New Roman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paragraph" w:styleId="aa">
    <w:name w:val="Title"/>
    <w:basedOn w:val="a"/>
    <w:qFormat/>
    <w:pPr>
      <w:jc w:val="center"/>
    </w:pPr>
    <w:rPr>
      <w:rFonts w:ascii="Times New Roman" w:hAnsi="Times New Roman"/>
      <w:b/>
      <w:sz w:val="28"/>
    </w:rPr>
  </w:style>
  <w:style w:type="paragraph" w:customStyle="1" w:styleId="Iauiue">
    <w:name w:val="Iau?iue"/>
    <w:rPr>
      <w:sz w:val="24"/>
    </w:rPr>
  </w:style>
  <w:style w:type="paragraph" w:customStyle="1" w:styleId="10">
    <w:name w:val="Обычный1"/>
    <w:rPr>
      <w:snapToGrid w:val="0"/>
    </w:rPr>
  </w:style>
  <w:style w:type="paragraph" w:customStyle="1" w:styleId="11">
    <w:name w:val="Основной текст1"/>
    <w:basedOn w:val="10"/>
    <w:pPr>
      <w:spacing w:line="360" w:lineRule="auto"/>
      <w:jc w:val="both"/>
    </w:pPr>
    <w:rPr>
      <w:sz w:val="24"/>
    </w:rPr>
  </w:style>
  <w:style w:type="character" w:styleId="ab">
    <w:name w:val="page number"/>
    <w:basedOn w:val="a0"/>
  </w:style>
  <w:style w:type="paragraph" w:styleId="21">
    <w:name w:val="Body Text 2"/>
    <w:basedOn w:val="a"/>
    <w:pPr>
      <w:spacing w:after="120" w:line="480" w:lineRule="auto"/>
    </w:pPr>
  </w:style>
  <w:style w:type="paragraph" w:styleId="ac">
    <w:name w:val="Plain Text"/>
    <w:basedOn w:val="a"/>
    <w:rPr>
      <w:rFonts w:ascii="Courier New" w:hAnsi="Courier New"/>
      <w:sz w:val="20"/>
    </w:rPr>
  </w:style>
  <w:style w:type="paragraph" w:styleId="ad">
    <w:name w:val="List Bullet"/>
    <w:basedOn w:val="a"/>
    <w:autoRedefine/>
    <w:rsid w:val="00B04593"/>
    <w:pPr>
      <w:jc w:val="center"/>
    </w:pPr>
    <w:rPr>
      <w:rFonts w:ascii="Times New Roman" w:hAnsi="Times New Roman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table" w:styleId="ae">
    <w:name w:val="Table Grid"/>
    <w:basedOn w:val="a1"/>
    <w:rsid w:val="00BA18C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semiHidden/>
    <w:rsid w:val="00F52CBE"/>
    <w:rPr>
      <w:rFonts w:ascii="Tahoma" w:hAnsi="Tahoma" w:cs="Tahoma"/>
      <w:sz w:val="16"/>
      <w:szCs w:val="16"/>
    </w:rPr>
  </w:style>
  <w:style w:type="character" w:styleId="af0">
    <w:name w:val="Hyperlink"/>
    <w:rsid w:val="00955036"/>
    <w:rPr>
      <w:color w:val="0000FF"/>
      <w:u w:val="single"/>
    </w:rPr>
  </w:style>
  <w:style w:type="paragraph" w:customStyle="1" w:styleId="af1">
    <w:name w:val="Чертежный"/>
    <w:rsid w:val="008D3D22"/>
    <w:pPr>
      <w:jc w:val="both"/>
    </w:pPr>
    <w:rPr>
      <w:rFonts w:ascii="ISOCPEUR" w:hAnsi="ISOCPEUR"/>
      <w:i/>
      <w:sz w:val="28"/>
      <w:lang w:val="uk-UA"/>
    </w:rPr>
  </w:style>
  <w:style w:type="paragraph" w:customStyle="1" w:styleId="BodyText21">
    <w:name w:val="Body Text 21"/>
    <w:basedOn w:val="a"/>
    <w:rsid w:val="0048313A"/>
    <w:pPr>
      <w:ind w:firstLine="708"/>
      <w:jc w:val="both"/>
    </w:pPr>
    <w:rPr>
      <w:rFonts w:ascii="Times New Roman" w:hAnsi="Times New Roman"/>
    </w:rPr>
  </w:style>
  <w:style w:type="paragraph" w:customStyle="1" w:styleId="210">
    <w:name w:val="Основной текст 21"/>
    <w:basedOn w:val="a"/>
    <w:rsid w:val="00AD4D3F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D05AF7"/>
    <w:pPr>
      <w:overflowPunct w:val="0"/>
      <w:autoSpaceDE w:val="0"/>
      <w:autoSpaceDN w:val="0"/>
      <w:adjustRightInd w:val="0"/>
      <w:ind w:left="720" w:firstLine="720"/>
      <w:jc w:val="both"/>
      <w:textAlignment w:val="baseline"/>
    </w:pPr>
    <w:rPr>
      <w:rFonts w:ascii="Times New Roman" w:eastAsia="Calibri" w:hAnsi="Times New Roman"/>
      <w:kern w:val="16"/>
      <w:sz w:val="28"/>
    </w:rPr>
  </w:style>
  <w:style w:type="paragraph" w:customStyle="1" w:styleId="Default">
    <w:name w:val="Default"/>
    <w:rsid w:val="00D05A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C6A87"/>
    <w:rPr>
      <w:rFonts w:ascii="Arial" w:hAnsi="Arial"/>
      <w:sz w:val="24"/>
    </w:rPr>
  </w:style>
  <w:style w:type="character" w:styleId="af2">
    <w:name w:val="Placeholder Text"/>
    <w:uiPriority w:val="99"/>
    <w:semiHidden/>
    <w:rsid w:val="001533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User\Application%20Data\Microsoft\Templates\&#1055;&#1047;%20&#1042;&#105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BADE328C1124D348EEE78BC4A099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8DB0F-10FC-4AEA-AA88-6AF00076A89A}"/>
      </w:docPartPr>
      <w:docPartBody>
        <w:p w:rsidR="00AA33E2" w:rsidRDefault="00A94A5A"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AD7F93BA4A2C43F6ADE6F3CC6ED5B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8343C2-5490-4FCE-8BAC-6D15758C6726}"/>
      </w:docPartPr>
      <w:docPartBody>
        <w:p w:rsidR="00AA33E2" w:rsidRDefault="00A94A5A"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BBEC55B5823244699004CA2F410E7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EC350A-9C2F-4A0F-97FD-6244E87F05FB}"/>
      </w:docPartPr>
      <w:docPartBody>
        <w:p w:rsidR="00AA33E2" w:rsidRDefault="00A94A5A" w:rsidP="00A94A5A">
          <w:pPr>
            <w:pStyle w:val="BBEC55B5823244699004CA2F410E756B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9F98EAD85C3847E5BC5E303B283891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C74E4-237D-45E1-9086-A41B155E5AB4}"/>
      </w:docPartPr>
      <w:docPartBody>
        <w:p w:rsidR="00AA33E2" w:rsidRDefault="00A94A5A" w:rsidP="00A94A5A">
          <w:pPr>
            <w:pStyle w:val="9F98EAD85C3847E5BC5E303B283891B4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2D1A1E865E8E40B0A947D2592FE57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634228-91E1-4284-8168-2E8AABC0ACD6}"/>
      </w:docPartPr>
      <w:docPartBody>
        <w:p w:rsidR="00AA33E2" w:rsidRDefault="00A94A5A" w:rsidP="00A94A5A">
          <w:pPr>
            <w:pStyle w:val="2D1A1E865E8E40B0A947D2592FE579B5"/>
          </w:pPr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5D4B63420E664EA2A4769D8A9C5E7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92768-DE59-459F-9E9F-A3DDCF3D2732}"/>
      </w:docPartPr>
      <w:docPartBody>
        <w:p w:rsidR="00AA33E2" w:rsidRDefault="00A94A5A" w:rsidP="00A94A5A">
          <w:pPr>
            <w:pStyle w:val="5D4B63420E664EA2A4769D8A9C5E7222"/>
          </w:pPr>
          <w:r w:rsidRPr="00CC61E5"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5A"/>
    <w:rsid w:val="000F7629"/>
    <w:rsid w:val="00156961"/>
    <w:rsid w:val="00166938"/>
    <w:rsid w:val="002C21FC"/>
    <w:rsid w:val="003A106C"/>
    <w:rsid w:val="003D06CD"/>
    <w:rsid w:val="003E0D13"/>
    <w:rsid w:val="005736BD"/>
    <w:rsid w:val="009035A9"/>
    <w:rsid w:val="009333C9"/>
    <w:rsid w:val="00A94A5A"/>
    <w:rsid w:val="00AA33E2"/>
    <w:rsid w:val="00BC472F"/>
    <w:rsid w:val="00C37D0C"/>
    <w:rsid w:val="00CA40A2"/>
    <w:rsid w:val="00EA5389"/>
    <w:rsid w:val="00F33F47"/>
    <w:rsid w:val="00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94A5A"/>
    <w:rPr>
      <w:color w:val="808080"/>
    </w:rPr>
  </w:style>
  <w:style w:type="paragraph" w:customStyle="1" w:styleId="BBEC55B5823244699004CA2F410E756B">
    <w:name w:val="BBEC55B5823244699004CA2F410E756B"/>
    <w:rsid w:val="00A94A5A"/>
  </w:style>
  <w:style w:type="paragraph" w:customStyle="1" w:styleId="9F98EAD85C3847E5BC5E303B283891B4">
    <w:name w:val="9F98EAD85C3847E5BC5E303B283891B4"/>
    <w:rsid w:val="00A94A5A"/>
  </w:style>
  <w:style w:type="paragraph" w:customStyle="1" w:styleId="2D1A1E865E8E40B0A947D2592FE579B5">
    <w:name w:val="2D1A1E865E8E40B0A947D2592FE579B5"/>
    <w:rsid w:val="00A94A5A"/>
  </w:style>
  <w:style w:type="paragraph" w:customStyle="1" w:styleId="5D4B63420E664EA2A4769D8A9C5E7222">
    <w:name w:val="5D4B63420E664EA2A4769D8A9C5E7222"/>
    <w:rsid w:val="00A94A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{Год}</Abstract>
  <CompanyAddress>АНО «ОЭК Стройтрест»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947B6A8-8973-41E4-BB5C-DD7BC6845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ПЗ ВК.dot</Template>
  <TotalTime>36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Стадия</vt:lpstr>
    </vt:vector>
  </TitlesOfParts>
  <Company>ГП ИСП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Стадия</dc:title>
  <dc:subject/>
  <dc:creator>2026</dc:creator>
  <cp:keywords/>
  <cp:lastModifiedBy>Константин Блинов</cp:lastModifiedBy>
  <cp:revision>11</cp:revision>
  <cp:lastPrinted>2026-01-14T19:05:00Z</cp:lastPrinted>
  <dcterms:created xsi:type="dcterms:W3CDTF">2026-06-18T11:48:00Z</dcterms:created>
  <dcterms:modified xsi:type="dcterms:W3CDTF">2026-06-24T12:31:00Z</dcterms:modified>
</cp:coreProperties>
</file>