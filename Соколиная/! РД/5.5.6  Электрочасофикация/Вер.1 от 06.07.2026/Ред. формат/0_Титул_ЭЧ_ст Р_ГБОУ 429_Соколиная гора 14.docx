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7980" w:rsidRPr="0077639C" w:rsidRDefault="008D5062" w:rsidP="004326A9">
      <w:pPr>
        <w:pageBreakBefore/>
        <w:autoSpaceDE w:val="0"/>
        <w:spacing w:before="240"/>
        <w:jc w:val="center"/>
        <w:rPr>
          <w:rFonts w:ascii="Museo Sans Cyrl 500" w:hAnsi="Museo Sans Cyrl 500" w:cs="Calibri"/>
          <w:b/>
          <w:color w:val="000000"/>
          <w:sz w:val="30"/>
          <w:szCs w:val="32"/>
        </w:rPr>
      </w:pPr>
      <w:r>
        <w:rPr>
          <w:rFonts w:ascii="Museo Sans Cyrl 500" w:hAnsi="Museo Sans Cyrl 500" w:cs="Calibri"/>
          <w:b/>
          <w:noProof/>
          <w:color w:val="000000"/>
          <w:sz w:val="30"/>
          <w:szCs w:val="32"/>
        </w:rPr>
        <w:t xml:space="preserve">Капитальный ремонт общеобразовательного учреждения     </w:t>
      </w:r>
      <w:r w:rsidR="00CB310B">
        <w:rPr>
          <w:rFonts w:ascii="Museo Sans Cyrl 500" w:hAnsi="Museo Sans Cyrl 500" w:cs="Calibri"/>
          <w:b/>
          <w:noProof/>
          <w:color w:val="000000"/>
          <w:sz w:val="30"/>
          <w:szCs w:val="32"/>
        </w:rPr>
        <w:t xml:space="preserve">                </w:t>
      </w:r>
      <w:r>
        <w:rPr>
          <w:rFonts w:ascii="Museo Sans Cyrl 500" w:hAnsi="Museo Sans Cyrl 500" w:cs="Calibri"/>
          <w:b/>
          <w:noProof/>
          <w:color w:val="000000"/>
          <w:sz w:val="30"/>
          <w:szCs w:val="32"/>
        </w:rPr>
        <w:t xml:space="preserve">(ГБОУ «Школа № 429»), расположенного по адресу:                   </w:t>
      </w:r>
      <w:r w:rsidR="00CB310B">
        <w:rPr>
          <w:rFonts w:ascii="Museo Sans Cyrl 500" w:hAnsi="Museo Sans Cyrl 500" w:cs="Calibri"/>
          <w:b/>
          <w:noProof/>
          <w:color w:val="000000"/>
          <w:sz w:val="30"/>
          <w:szCs w:val="32"/>
        </w:rPr>
        <w:t xml:space="preserve">                      </w:t>
      </w:r>
      <w:r>
        <w:rPr>
          <w:rFonts w:ascii="Museo Sans Cyrl 500" w:hAnsi="Museo Sans Cyrl 500" w:cs="Calibri"/>
          <w:b/>
          <w:noProof/>
          <w:color w:val="000000"/>
          <w:sz w:val="30"/>
          <w:szCs w:val="32"/>
        </w:rPr>
        <w:t>г. Москва, 5-ая ул. Соколиной Горы д.14</w:t>
      </w:r>
    </w:p>
    <w:p w:rsidR="00207980" w:rsidRPr="0077639C" w:rsidRDefault="0015330B" w:rsidP="00831D4B">
      <w:pPr>
        <w:jc w:val="center"/>
        <w:rPr>
          <w:rFonts w:ascii="Museo Sans Cyrl 500" w:hAnsi="Museo Sans Cyrl 500" w:cs="Calibri"/>
          <w:b/>
          <w:noProof/>
          <w:color w:val="000000"/>
          <w:sz w:val="30"/>
          <w:szCs w:val="32"/>
        </w:rPr>
      </w:pPr>
      <w:r w:rsidRPr="0077639C">
        <w:rPr>
          <w:rFonts w:ascii="Museo Sans Cyrl 500" w:hAnsi="Museo Sans Cyrl 500" w:cs="Calibri"/>
          <w:b/>
          <w:noProof/>
          <w:color w:val="000000"/>
          <w:sz w:val="30"/>
          <w:szCs w:val="32"/>
        </w:rPr>
        <w:t>1 этап</w:t>
      </w:r>
    </w:p>
    <w:p w:rsidR="0015330B" w:rsidRPr="0077639C" w:rsidRDefault="0015330B" w:rsidP="00831D4B">
      <w:pPr>
        <w:jc w:val="center"/>
        <w:rPr>
          <w:rFonts w:ascii="Museo Sans Cyrl 500" w:hAnsi="Museo Sans Cyrl 500" w:cs="Calibri"/>
          <w:b/>
          <w:spacing w:val="36"/>
          <w:szCs w:val="32"/>
        </w:rPr>
      </w:pPr>
    </w:p>
    <w:p w:rsidR="00207980" w:rsidRPr="0077639C" w:rsidRDefault="008D5062" w:rsidP="00831D4B">
      <w:pPr>
        <w:jc w:val="center"/>
        <w:rPr>
          <w:rFonts w:ascii="Museo Sans Cyrl 500" w:hAnsi="Museo Sans Cyrl 500" w:cs="Calibri"/>
          <w:i/>
          <w:spacing w:val="30"/>
          <w:sz w:val="36"/>
          <w:szCs w:val="32"/>
        </w:rPr>
      </w:pPr>
      <w:r>
        <w:rPr>
          <w:rFonts w:ascii="Museo Sans Cyrl 500" w:hAnsi="Museo Sans Cyrl 500" w:cs="Calibri"/>
          <w:i/>
          <w:spacing w:val="30"/>
          <w:sz w:val="36"/>
          <w:szCs w:val="32"/>
        </w:rPr>
        <w:t>РАБОЧАЯ ДОКУМЕНТАЦИЯ</w:t>
      </w:r>
    </w:p>
    <w:p w:rsidR="00207980" w:rsidRPr="0077639C" w:rsidRDefault="00207980" w:rsidP="00831D4B">
      <w:pPr>
        <w:jc w:val="center"/>
        <w:rPr>
          <w:rFonts w:ascii="Museo Sans Cyrl 500" w:hAnsi="Museo Sans Cyrl 500" w:cs="Calibri"/>
          <w:i/>
          <w:spacing w:val="36"/>
          <w:szCs w:val="32"/>
        </w:rPr>
      </w:pPr>
    </w:p>
    <w:p w:rsidR="00207980" w:rsidRPr="0077639C" w:rsidRDefault="00207980" w:rsidP="00831D4B">
      <w:pPr>
        <w:jc w:val="center"/>
        <w:rPr>
          <w:rFonts w:ascii="Museo Sans Cyrl 500" w:hAnsi="Museo Sans Cyrl 500" w:cs="Calibri"/>
          <w:b/>
          <w:noProof/>
          <w:spacing w:val="30"/>
          <w:sz w:val="28"/>
          <w:szCs w:val="32"/>
        </w:rPr>
      </w:pP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Раздел</w:t>
      </w:r>
      <w:r w:rsidR="00B955CE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  </w:t>
      </w: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"</w:t>
      </w:r>
      <w:r w:rsidR="008D5062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Сведения об инженерном оборудовании, о сетях и системах инженерно‐технического обеспечения</w:t>
      </w: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"</w:t>
      </w:r>
    </w:p>
    <w:p w:rsidR="00CB4F8B" w:rsidRPr="0077639C" w:rsidRDefault="00CB4F8B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:rsidR="00207980" w:rsidRPr="0077639C" w:rsidRDefault="00207980" w:rsidP="00831D4B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:rsidR="00207980" w:rsidRPr="0077639C" w:rsidRDefault="008D5062" w:rsidP="00831D4B">
      <w:pPr>
        <w:jc w:val="center"/>
        <w:rPr>
          <w:rFonts w:ascii="Museo Sans Cyrl 500" w:hAnsi="Museo Sans Cyrl 500" w:cs="Calibri"/>
          <w:b/>
          <w:noProof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Подраздел 5</w:t>
      </w:r>
      <w:r w:rsidR="00B955CE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 </w:t>
      </w: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 xml:space="preserve"> «Сети связи»</w:t>
      </w:r>
    </w:p>
    <w:p w:rsidR="00B038C7" w:rsidRPr="0077639C" w:rsidRDefault="00B038C7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:rsidR="00B038C7" w:rsidRPr="0077639C" w:rsidRDefault="00B955CE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spacing w:val="30"/>
          <w:sz w:val="28"/>
          <w:szCs w:val="32"/>
        </w:rPr>
        <w:t> </w:t>
      </w:r>
      <w:r w:rsidR="00CB310B">
        <w:rPr>
          <w:rFonts w:ascii="Museo Sans Cyrl 500" w:hAnsi="Museo Sans Cyrl 500" w:cs="Calibri"/>
          <w:b/>
          <w:spacing w:val="30"/>
          <w:sz w:val="28"/>
          <w:szCs w:val="32"/>
        </w:rPr>
        <w:t>«</w:t>
      </w:r>
      <w:proofErr w:type="spellStart"/>
      <w:r w:rsidR="008D5062">
        <w:rPr>
          <w:rFonts w:ascii="Museo Sans Cyrl 500" w:hAnsi="Museo Sans Cyrl 500" w:cs="Calibri"/>
          <w:b/>
          <w:spacing w:val="30"/>
          <w:sz w:val="28"/>
          <w:szCs w:val="32"/>
        </w:rPr>
        <w:t>Электрочасофикация</w:t>
      </w:r>
      <w:proofErr w:type="spellEnd"/>
      <w:r w:rsidR="008D5062">
        <w:rPr>
          <w:rFonts w:ascii="Museo Sans Cyrl 500" w:hAnsi="Museo Sans Cyrl 500" w:cs="Calibri"/>
          <w:b/>
          <w:spacing w:val="30"/>
          <w:sz w:val="28"/>
          <w:szCs w:val="32"/>
        </w:rPr>
        <w:t>» «Система звонковой сигнализации»</w:t>
      </w:r>
    </w:p>
    <w:p w:rsidR="00B038C7" w:rsidRPr="0077639C" w:rsidRDefault="00B038C7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:rsidR="00B038C7" w:rsidRPr="0077639C" w:rsidRDefault="00B038C7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 w:rsidRPr="0077639C">
        <w:rPr>
          <w:rFonts w:ascii="Museo Sans Cyrl 500" w:hAnsi="Museo Sans Cyrl 500" w:cs="Calibri"/>
          <w:b/>
          <w:spacing w:val="30"/>
          <w:sz w:val="28"/>
          <w:szCs w:val="32"/>
        </w:rPr>
        <w:t>1 этап</w:t>
      </w:r>
    </w:p>
    <w:p w:rsidR="00207980" w:rsidRPr="0077639C" w:rsidRDefault="00207980" w:rsidP="00831D4B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:rsidR="00207980" w:rsidRPr="0077639C" w:rsidRDefault="008D5062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16-25//Г-Р</w:t>
      </w:r>
      <w:r w:rsidR="00B038C7"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 xml:space="preserve"> – </w:t>
      </w: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ЭЧ.ЗС</w:t>
      </w:r>
      <w:r w:rsidR="00207980" w:rsidRPr="0077639C">
        <w:rPr>
          <w:rFonts w:ascii="Museo Sans Cyrl 500" w:hAnsi="Museo Sans Cyrl 500" w:cs="Calibri"/>
          <w:b/>
          <w:spacing w:val="30"/>
          <w:sz w:val="28"/>
          <w:szCs w:val="32"/>
        </w:rPr>
        <w:t xml:space="preserve"> </w:t>
      </w:r>
    </w:p>
    <w:p w:rsidR="00207980" w:rsidRPr="0077639C" w:rsidRDefault="00207980" w:rsidP="00831D4B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:rsidR="00207980" w:rsidRPr="0077639C" w:rsidRDefault="00207980" w:rsidP="00BE1451">
      <w:pPr>
        <w:jc w:val="center"/>
        <w:rPr>
          <w:rFonts w:ascii="Museo Sans Cyrl 500" w:hAnsi="Museo Sans Cyrl 500" w:cs="Calibri"/>
          <w:b/>
          <w:spacing w:val="30"/>
          <w:sz w:val="32"/>
          <w:szCs w:val="32"/>
        </w:rPr>
      </w:pPr>
      <w:r w:rsidRPr="0077639C">
        <w:rPr>
          <w:rFonts w:ascii="Museo Sans Cyrl 500" w:hAnsi="Museo Sans Cyrl 500" w:cs="Calibri"/>
          <w:b/>
          <w:spacing w:val="30"/>
          <w:sz w:val="28"/>
          <w:szCs w:val="32"/>
        </w:rPr>
        <w:t xml:space="preserve">Том </w:t>
      </w:r>
      <w:r w:rsidRPr="0077639C">
        <w:rPr>
          <w:rFonts w:ascii="Museo Sans Cyrl 500" w:hAnsi="Museo Sans Cyrl 500" w:cs="Calibri"/>
          <w:b/>
          <w:spacing w:val="30"/>
          <w:sz w:val="32"/>
          <w:szCs w:val="32"/>
        </w:rPr>
        <w:t xml:space="preserve"> </w:t>
      </w:r>
    </w:p>
    <w:p w:rsidR="00207980" w:rsidRPr="00112AB0" w:rsidRDefault="00207980" w:rsidP="00831D4B">
      <w:pPr>
        <w:rPr>
          <w:rFonts w:ascii="Times New Roman" w:hAnsi="Times New Roman"/>
          <w:b/>
          <w:sz w:val="16"/>
          <w:szCs w:val="28"/>
        </w:rPr>
      </w:pPr>
    </w:p>
    <w:p w:rsidR="00207980" w:rsidRDefault="00207980" w:rsidP="00FD7989">
      <w:pPr>
        <w:tabs>
          <w:tab w:val="left" w:pos="5835"/>
        </w:tabs>
        <w:rPr>
          <w:rFonts w:ascii="Times New Roman" w:hAnsi="Times New Roman"/>
          <w:sz w:val="20"/>
          <w:szCs w:val="28"/>
        </w:rPr>
      </w:pPr>
    </w:p>
    <w:p w:rsidR="0015330B" w:rsidRPr="00FD7989" w:rsidRDefault="0015330B" w:rsidP="00FD7989">
      <w:pPr>
        <w:tabs>
          <w:tab w:val="left" w:pos="5835"/>
        </w:tabs>
        <w:rPr>
          <w:rFonts w:ascii="Times New Roman" w:hAnsi="Times New Roman"/>
          <w:sz w:val="20"/>
          <w:szCs w:val="28"/>
        </w:rPr>
      </w:pPr>
    </w:p>
    <w:tbl>
      <w:tblPr>
        <w:tblpPr w:leftFromText="181" w:rightFromText="181" w:vertAnchor="page" w:horzAnchor="margin" w:tblpY="14391"/>
        <w:tblOverlap w:val="never"/>
        <w:tblW w:w="34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6"/>
        <w:gridCol w:w="835"/>
        <w:gridCol w:w="1112"/>
        <w:gridCol w:w="839"/>
      </w:tblGrid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Изм.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№ док.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Подп.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Дата</w:t>
            </w:r>
          </w:p>
        </w:tc>
      </w:tr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</w:tbl>
    <w:p w:rsidR="0015330B" w:rsidRPr="00C91C66" w:rsidRDefault="0015330B">
      <w:pPr>
        <w:rPr>
          <w:rFonts w:ascii="Museo Sans Cyrl 500" w:hAnsi="Museo Sans Cyrl 500" w:cs="Calibri"/>
          <w:b/>
          <w:color w:val="FFFFFF" w:themeColor="background1"/>
          <w:sz w:val="30"/>
          <w:szCs w:val="28"/>
        </w:rPr>
      </w:pPr>
    </w:p>
    <w:p w:rsidR="0015330B" w:rsidRPr="00C91C66" w:rsidRDefault="0015330B" w:rsidP="0015330B">
      <w:pPr>
        <w:tabs>
          <w:tab w:val="left" w:pos="6602"/>
        </w:tabs>
        <w:rPr>
          <w:rFonts w:ascii="Times New Roman" w:hAnsi="Times New Roman"/>
          <w:color w:val="FFFFFF" w:themeColor="background1"/>
          <w:sz w:val="20"/>
        </w:rPr>
      </w:pPr>
      <w:r w:rsidRPr="00C91C66">
        <w:rPr>
          <w:rFonts w:ascii="Times New Roman" w:hAnsi="Times New Roman"/>
          <w:color w:val="FFFFFF" w:themeColor="background1"/>
          <w:sz w:val="20"/>
        </w:rPr>
        <w:t xml:space="preserve">Год: </w:t>
      </w:r>
      <w:sdt>
        <w:sdtPr>
          <w:rPr>
            <w:rFonts w:ascii="Times New Roman" w:hAnsi="Times New Roman"/>
            <w:color w:val="FFFFFF" w:themeColor="background1"/>
            <w:sz w:val="20"/>
          </w:rPr>
          <w:alias w:val="Автор"/>
          <w:tag w:val=""/>
          <w:id w:val="697431322"/>
          <w:placeholder>
            <w:docPart w:val="BBADE328C1124D348EEE78BC4A099169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8D5062">
            <w:rPr>
              <w:rFonts w:ascii="Times New Roman" w:hAnsi="Times New Roman"/>
              <w:color w:val="FFFFFF" w:themeColor="background1"/>
              <w:sz w:val="20"/>
            </w:rPr>
            <w:t>2026</w:t>
          </w:r>
        </w:sdtContent>
      </w:sdt>
    </w:p>
    <w:p w:rsidR="0015330B" w:rsidRPr="00C91C66" w:rsidRDefault="0015330B" w:rsidP="0015330B">
      <w:pPr>
        <w:rPr>
          <w:rFonts w:ascii="Times New Roman" w:hAnsi="Times New Roman"/>
          <w:b/>
          <w:color w:val="FFFFFF" w:themeColor="background1"/>
          <w:spacing w:val="36"/>
          <w:szCs w:val="36"/>
        </w:rPr>
      </w:pPr>
      <w:r w:rsidRPr="00C91C66">
        <w:rPr>
          <w:rFonts w:ascii="Times New Roman" w:hAnsi="Times New Roman"/>
          <w:color w:val="FFFFFF" w:themeColor="background1"/>
          <w:szCs w:val="24"/>
        </w:rPr>
        <w:t>Заказчик: "</w:t>
      </w:r>
      <w:sdt>
        <w:sdtPr>
          <w:rPr>
            <w:rFonts w:ascii="Times New Roman" w:hAnsi="Times New Roman"/>
            <w:color w:val="FFFFFF" w:themeColor="background1"/>
            <w:szCs w:val="24"/>
          </w:rPr>
          <w:alias w:val="Адрес организации"/>
          <w:tag w:val=""/>
          <w:id w:val="-1772851016"/>
          <w:placeholder>
            <w:docPart w:val="AD7F93BA4A2C43F6ADE6F3CC6ED5BBE1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EndPr/>
        <w:sdtContent>
          <w:r w:rsidR="008D5062" w:rsidRPr="008D5062">
            <w:rPr>
              <w:rFonts w:ascii="Times New Roman" w:hAnsi="Times New Roman"/>
              <w:color w:val="FFFFFF" w:themeColor="background1"/>
              <w:szCs w:val="24"/>
            </w:rPr>
            <w:t>АНО «ОЭК Стройтрест»</w:t>
          </w:r>
        </w:sdtContent>
      </w:sdt>
      <w:r w:rsidRPr="00C91C66">
        <w:rPr>
          <w:rFonts w:ascii="Times New Roman" w:hAnsi="Times New Roman"/>
          <w:color w:val="FFFFFF" w:themeColor="background1"/>
          <w:szCs w:val="24"/>
        </w:rPr>
        <w:t>"</w:t>
      </w:r>
    </w:p>
    <w:p w:rsidR="00207980" w:rsidRPr="00C91C66" w:rsidRDefault="00207980">
      <w:pPr>
        <w:rPr>
          <w:rFonts w:ascii="Museo Sans Cyrl 500" w:hAnsi="Museo Sans Cyrl 500" w:cs="Calibri"/>
          <w:b/>
          <w:color w:val="FFFFFF" w:themeColor="background1"/>
          <w:sz w:val="30"/>
          <w:szCs w:val="28"/>
        </w:rPr>
      </w:pPr>
      <w:r w:rsidRPr="00C91C66">
        <w:rPr>
          <w:rFonts w:ascii="Museo Sans Cyrl 500" w:hAnsi="Museo Sans Cyrl 500" w:cs="Calibri"/>
          <w:b/>
          <w:color w:val="FFFFFF" w:themeColor="background1"/>
          <w:sz w:val="30"/>
          <w:szCs w:val="28"/>
        </w:rPr>
        <w:br w:type="page"/>
      </w:r>
    </w:p>
    <w:p w:rsidR="00B038C7" w:rsidRPr="0077639C" w:rsidRDefault="008D5062" w:rsidP="00B038C7">
      <w:pPr>
        <w:pageBreakBefore/>
        <w:autoSpaceDE w:val="0"/>
        <w:spacing w:before="240"/>
        <w:jc w:val="center"/>
        <w:rPr>
          <w:rFonts w:ascii="Museo Sans Cyrl 500" w:hAnsi="Museo Sans Cyrl 500" w:cs="Calibri"/>
          <w:b/>
          <w:color w:val="000000"/>
          <w:sz w:val="30"/>
          <w:szCs w:val="32"/>
        </w:rPr>
      </w:pPr>
      <w:r>
        <w:rPr>
          <w:rFonts w:ascii="Museo Sans Cyrl 500" w:hAnsi="Museo Sans Cyrl 500" w:cs="Calibri"/>
          <w:b/>
          <w:noProof/>
          <w:color w:val="000000"/>
          <w:sz w:val="30"/>
          <w:szCs w:val="32"/>
        </w:rPr>
        <w:lastRenderedPageBreak/>
        <w:t>Капитальный ремонт общеобр</w:t>
      </w:r>
      <w:bookmarkStart w:id="0" w:name="_GoBack"/>
      <w:bookmarkEnd w:id="0"/>
      <w:r>
        <w:rPr>
          <w:rFonts w:ascii="Museo Sans Cyrl 500" w:hAnsi="Museo Sans Cyrl 500" w:cs="Calibri"/>
          <w:b/>
          <w:noProof/>
          <w:color w:val="000000"/>
          <w:sz w:val="30"/>
          <w:szCs w:val="32"/>
        </w:rPr>
        <w:t xml:space="preserve">азовательного учреждения    </w:t>
      </w:r>
      <w:r w:rsidR="00CB310B">
        <w:rPr>
          <w:rFonts w:ascii="Museo Sans Cyrl 500" w:hAnsi="Museo Sans Cyrl 500" w:cs="Calibri"/>
          <w:b/>
          <w:noProof/>
          <w:color w:val="000000"/>
          <w:sz w:val="30"/>
          <w:szCs w:val="32"/>
        </w:rPr>
        <w:t xml:space="preserve">               </w:t>
      </w:r>
      <w:r>
        <w:rPr>
          <w:rFonts w:ascii="Museo Sans Cyrl 500" w:hAnsi="Museo Sans Cyrl 500" w:cs="Calibri"/>
          <w:b/>
          <w:noProof/>
          <w:color w:val="000000"/>
          <w:sz w:val="30"/>
          <w:szCs w:val="32"/>
        </w:rPr>
        <w:t xml:space="preserve"> (ГБОУ «Школа № 429»), расположенного по адресу:                </w:t>
      </w:r>
      <w:r w:rsidR="00CB310B">
        <w:rPr>
          <w:rFonts w:ascii="Museo Sans Cyrl 500" w:hAnsi="Museo Sans Cyrl 500" w:cs="Calibri"/>
          <w:b/>
          <w:noProof/>
          <w:color w:val="000000"/>
          <w:sz w:val="30"/>
          <w:szCs w:val="32"/>
        </w:rPr>
        <w:t xml:space="preserve">                           </w:t>
      </w:r>
      <w:r>
        <w:rPr>
          <w:rFonts w:ascii="Museo Sans Cyrl 500" w:hAnsi="Museo Sans Cyrl 500" w:cs="Calibri"/>
          <w:b/>
          <w:noProof/>
          <w:color w:val="000000"/>
          <w:sz w:val="30"/>
          <w:szCs w:val="32"/>
        </w:rPr>
        <w:t xml:space="preserve">   г. Москва, 5-ая ул. Соколиной Горы д.14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noProof/>
          <w:color w:val="000000"/>
          <w:sz w:val="30"/>
          <w:szCs w:val="32"/>
        </w:rPr>
      </w:pPr>
      <w:r w:rsidRPr="0077639C">
        <w:rPr>
          <w:rFonts w:ascii="Museo Sans Cyrl 500" w:hAnsi="Museo Sans Cyrl 500" w:cs="Calibri"/>
          <w:b/>
          <w:noProof/>
          <w:color w:val="000000"/>
          <w:sz w:val="30"/>
          <w:szCs w:val="32"/>
        </w:rPr>
        <w:t>1 этап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6"/>
          <w:szCs w:val="32"/>
        </w:rPr>
      </w:pPr>
    </w:p>
    <w:p w:rsidR="00B038C7" w:rsidRPr="0077639C" w:rsidRDefault="008D5062" w:rsidP="00B038C7">
      <w:pPr>
        <w:jc w:val="center"/>
        <w:rPr>
          <w:rFonts w:ascii="Museo Sans Cyrl 500" w:hAnsi="Museo Sans Cyrl 500" w:cs="Calibri"/>
          <w:i/>
          <w:spacing w:val="30"/>
          <w:sz w:val="36"/>
          <w:szCs w:val="32"/>
        </w:rPr>
      </w:pPr>
      <w:r>
        <w:rPr>
          <w:rFonts w:ascii="Museo Sans Cyrl 500" w:hAnsi="Museo Sans Cyrl 500" w:cs="Calibri"/>
          <w:i/>
          <w:spacing w:val="30"/>
          <w:sz w:val="36"/>
          <w:szCs w:val="32"/>
        </w:rPr>
        <w:t>РАБОЧАЯ ДОКУМЕНТАЦИЯ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i/>
          <w:spacing w:val="36"/>
          <w:szCs w:val="32"/>
        </w:rPr>
      </w:pP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noProof/>
          <w:spacing w:val="30"/>
          <w:sz w:val="28"/>
          <w:szCs w:val="32"/>
        </w:rPr>
      </w:pP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Раздел</w:t>
      </w:r>
      <w:r w:rsidR="0072064D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  </w:t>
      </w: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"</w:t>
      </w:r>
      <w:r w:rsidR="008D5062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Сведения об инженерном оборудовании, о сетях и системах инженерно‐технического обеспечения</w:t>
      </w: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"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:rsidR="00B038C7" w:rsidRPr="0077639C" w:rsidRDefault="008D5062" w:rsidP="00B038C7">
      <w:pPr>
        <w:jc w:val="center"/>
        <w:rPr>
          <w:rFonts w:ascii="Museo Sans Cyrl 500" w:hAnsi="Museo Sans Cyrl 500" w:cs="Calibri"/>
          <w:b/>
          <w:noProof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Подраздел 5</w:t>
      </w:r>
      <w:r w:rsidR="0072064D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 </w:t>
      </w: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 xml:space="preserve"> «Сети связи»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:rsidR="00B038C7" w:rsidRPr="0077639C" w:rsidRDefault="0072064D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spacing w:val="30"/>
          <w:sz w:val="28"/>
          <w:szCs w:val="32"/>
        </w:rPr>
        <w:t> </w:t>
      </w:r>
      <w:r w:rsidR="00CB310B">
        <w:rPr>
          <w:rFonts w:ascii="Museo Sans Cyrl 500" w:hAnsi="Museo Sans Cyrl 500" w:cs="Calibri"/>
          <w:b/>
          <w:spacing w:val="30"/>
          <w:sz w:val="28"/>
          <w:szCs w:val="32"/>
        </w:rPr>
        <w:t>«</w:t>
      </w:r>
      <w:proofErr w:type="spellStart"/>
      <w:r w:rsidR="008D5062">
        <w:rPr>
          <w:rFonts w:ascii="Museo Sans Cyrl 500" w:hAnsi="Museo Sans Cyrl 500" w:cs="Calibri"/>
          <w:b/>
          <w:spacing w:val="30"/>
          <w:sz w:val="28"/>
          <w:szCs w:val="32"/>
        </w:rPr>
        <w:t>Электрочасофикация</w:t>
      </w:r>
      <w:proofErr w:type="spellEnd"/>
      <w:r w:rsidR="008D5062">
        <w:rPr>
          <w:rFonts w:ascii="Museo Sans Cyrl 500" w:hAnsi="Museo Sans Cyrl 500" w:cs="Calibri"/>
          <w:b/>
          <w:spacing w:val="30"/>
          <w:sz w:val="28"/>
          <w:szCs w:val="32"/>
        </w:rPr>
        <w:t>» «Система звонковой сигнализации»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 w:rsidRPr="0077639C">
        <w:rPr>
          <w:rFonts w:ascii="Museo Sans Cyrl 500" w:hAnsi="Museo Sans Cyrl 500" w:cs="Calibri"/>
          <w:b/>
          <w:spacing w:val="30"/>
          <w:sz w:val="28"/>
          <w:szCs w:val="32"/>
        </w:rPr>
        <w:t>1 этап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:rsidR="00B038C7" w:rsidRPr="0077639C" w:rsidRDefault="008D5062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16-25//Г-Р</w:t>
      </w:r>
      <w:r w:rsidR="00B038C7"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 xml:space="preserve"> – </w:t>
      </w: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ЭЧ.ЗС</w:t>
      </w:r>
      <w:r w:rsidR="00B038C7" w:rsidRPr="0077639C">
        <w:rPr>
          <w:rFonts w:ascii="Museo Sans Cyrl 500" w:hAnsi="Museo Sans Cyrl 500" w:cs="Calibri"/>
          <w:b/>
          <w:spacing w:val="30"/>
          <w:sz w:val="28"/>
          <w:szCs w:val="32"/>
        </w:rPr>
        <w:t xml:space="preserve"> 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:rsidR="00B038C7" w:rsidRPr="0077639C" w:rsidRDefault="00B038C7" w:rsidP="00B038C7">
      <w:pPr>
        <w:jc w:val="center"/>
        <w:rPr>
          <w:rFonts w:ascii="Museo Sans Cyrl 300" w:hAnsi="Museo Sans Cyrl 300" w:cs="Calibri"/>
          <w:b/>
          <w:noProof/>
          <w:spacing w:val="30"/>
          <w:sz w:val="20"/>
          <w:szCs w:val="28"/>
        </w:rPr>
      </w:pPr>
      <w:r w:rsidRPr="0077639C">
        <w:rPr>
          <w:rFonts w:ascii="Museo Sans Cyrl 500" w:hAnsi="Museo Sans Cyrl 500" w:cs="Calibri"/>
          <w:b/>
          <w:spacing w:val="30"/>
          <w:sz w:val="28"/>
          <w:szCs w:val="32"/>
        </w:rPr>
        <w:t xml:space="preserve">Том </w:t>
      </w:r>
    </w:p>
    <w:p w:rsidR="00207980" w:rsidRDefault="00A91EF3" w:rsidP="00831D4B">
      <w:pPr>
        <w:jc w:val="center"/>
        <w:rPr>
          <w:rFonts w:ascii="Times New Roman" w:hAnsi="Times New Roman"/>
          <w:b/>
          <w:sz w:val="20"/>
          <w:szCs w:val="28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page">
              <wp:posOffset>3057525</wp:posOffset>
            </wp:positionH>
            <wp:positionV relativeFrom="paragraph">
              <wp:posOffset>10795</wp:posOffset>
            </wp:positionV>
            <wp:extent cx="2304415" cy="1837055"/>
            <wp:effectExtent l="0" t="0" r="0" b="0"/>
            <wp:wrapNone/>
            <wp:docPr id="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415" cy="183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3ABD">
        <w:rPr>
          <w:noProof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page">
              <wp:posOffset>4429125</wp:posOffset>
            </wp:positionH>
            <wp:positionV relativeFrom="paragraph">
              <wp:posOffset>115570</wp:posOffset>
            </wp:positionV>
            <wp:extent cx="1009650" cy="575310"/>
            <wp:effectExtent l="0" t="0" r="0" b="0"/>
            <wp:wrapNone/>
            <wp:docPr id="1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57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4531"/>
        <w:gridCol w:w="2835"/>
        <w:gridCol w:w="2319"/>
      </w:tblGrid>
      <w:tr w:rsidR="00207980" w:rsidRPr="000131F8" w:rsidTr="00310E0E">
        <w:trPr>
          <w:trHeight w:val="569"/>
        </w:trPr>
        <w:tc>
          <w:tcPr>
            <w:tcW w:w="4531" w:type="dxa"/>
            <w:shd w:val="clear" w:color="auto" w:fill="auto"/>
          </w:tcPr>
          <w:p w:rsidR="00207980" w:rsidRPr="0077639C" w:rsidRDefault="00207980" w:rsidP="00FD7989">
            <w:pPr>
              <w:tabs>
                <w:tab w:val="left" w:pos="8520"/>
              </w:tabs>
              <w:rPr>
                <w:rFonts w:ascii="Museo Sans Cyrl 300" w:hAnsi="Museo Sans Cyrl 300" w:cs="Calibri"/>
                <w:sz w:val="28"/>
                <w:szCs w:val="28"/>
              </w:rPr>
            </w:pPr>
            <w:r w:rsidRPr="0077639C">
              <w:rPr>
                <w:rFonts w:ascii="Museo Sans Cyrl 300" w:hAnsi="Museo Sans Cyrl 300" w:cs="Calibri"/>
                <w:sz w:val="28"/>
                <w:szCs w:val="28"/>
              </w:rPr>
              <w:t xml:space="preserve">Технический директор – </w:t>
            </w:r>
          </w:p>
          <w:p w:rsidR="00207980" w:rsidRPr="0077639C" w:rsidRDefault="00207980" w:rsidP="00F94301">
            <w:pPr>
              <w:tabs>
                <w:tab w:val="left" w:pos="8520"/>
              </w:tabs>
              <w:spacing w:after="120"/>
              <w:rPr>
                <w:rFonts w:ascii="Museo Sans Cyrl 300" w:hAnsi="Museo Sans Cyrl 300" w:cs="Calibri"/>
                <w:sz w:val="28"/>
                <w:szCs w:val="28"/>
              </w:rPr>
            </w:pPr>
            <w:r w:rsidRPr="0077639C">
              <w:rPr>
                <w:rFonts w:ascii="Museo Sans Cyrl 300" w:hAnsi="Museo Sans Cyrl 300" w:cs="Calibri"/>
                <w:sz w:val="28"/>
                <w:szCs w:val="28"/>
              </w:rPr>
              <w:t>главный инженер</w:t>
            </w:r>
          </w:p>
        </w:tc>
        <w:tc>
          <w:tcPr>
            <w:tcW w:w="2835" w:type="dxa"/>
          </w:tcPr>
          <w:p w:rsidR="00207980" w:rsidRPr="0077639C" w:rsidRDefault="00207980" w:rsidP="00FD7989">
            <w:pPr>
              <w:rPr>
                <w:rFonts w:ascii="Museo Sans Cyrl 300" w:hAnsi="Museo Sans Cyrl 300" w:cs="Calibri"/>
                <w:sz w:val="28"/>
                <w:szCs w:val="28"/>
              </w:rPr>
            </w:pPr>
          </w:p>
        </w:tc>
        <w:tc>
          <w:tcPr>
            <w:tcW w:w="2319" w:type="dxa"/>
            <w:shd w:val="clear" w:color="auto" w:fill="auto"/>
            <w:vAlign w:val="center"/>
          </w:tcPr>
          <w:p w:rsidR="00207980" w:rsidRPr="0077639C" w:rsidRDefault="008D5062" w:rsidP="00F94301">
            <w:pPr>
              <w:rPr>
                <w:rFonts w:ascii="Museo Sans Cyrl 300" w:hAnsi="Museo Sans Cyrl 300" w:cs="Calibri"/>
                <w:sz w:val="28"/>
                <w:szCs w:val="28"/>
                <w:lang w:val="en-US"/>
              </w:rPr>
            </w:pPr>
            <w:r>
              <w:rPr>
                <w:rFonts w:ascii="Museo Sans Cyrl 300" w:hAnsi="Museo Sans Cyrl 300" w:cs="Calibri"/>
                <w:sz w:val="28"/>
                <w:szCs w:val="28"/>
                <w:lang w:val="en-US"/>
              </w:rPr>
              <w:t xml:space="preserve">Н.А. </w:t>
            </w:r>
            <w:proofErr w:type="spellStart"/>
            <w:r>
              <w:rPr>
                <w:rFonts w:ascii="Museo Sans Cyrl 300" w:hAnsi="Museo Sans Cyrl 300" w:cs="Calibri"/>
                <w:sz w:val="28"/>
                <w:szCs w:val="28"/>
                <w:lang w:val="en-US"/>
              </w:rPr>
              <w:t>Губарев</w:t>
            </w:r>
            <w:proofErr w:type="spellEnd"/>
          </w:p>
        </w:tc>
      </w:tr>
      <w:tr w:rsidR="00207980" w:rsidRPr="000131F8" w:rsidTr="00310E0E">
        <w:tc>
          <w:tcPr>
            <w:tcW w:w="4531" w:type="dxa"/>
            <w:shd w:val="clear" w:color="auto" w:fill="auto"/>
          </w:tcPr>
          <w:p w:rsidR="00207980" w:rsidRPr="0077639C" w:rsidRDefault="00207980" w:rsidP="00FD7989">
            <w:pPr>
              <w:tabs>
                <w:tab w:val="left" w:pos="8520"/>
              </w:tabs>
              <w:rPr>
                <w:rFonts w:ascii="Museo Sans Cyrl 300" w:hAnsi="Museo Sans Cyrl 300" w:cs="Calibri"/>
                <w:sz w:val="28"/>
                <w:szCs w:val="28"/>
              </w:rPr>
            </w:pPr>
            <w:r w:rsidRPr="0077639C">
              <w:rPr>
                <w:rFonts w:ascii="Museo Sans Cyrl 300" w:hAnsi="Museo Sans Cyrl 300" w:cs="Calibri"/>
                <w:sz w:val="28"/>
                <w:szCs w:val="28"/>
              </w:rPr>
              <w:t>Главный инженер проекта</w:t>
            </w:r>
          </w:p>
        </w:tc>
        <w:tc>
          <w:tcPr>
            <w:tcW w:w="2835" w:type="dxa"/>
          </w:tcPr>
          <w:p w:rsidR="00207980" w:rsidRPr="0077639C" w:rsidRDefault="00A91EF3" w:rsidP="00FD7989">
            <w:pPr>
              <w:rPr>
                <w:rFonts w:ascii="Museo Sans Cyrl 300" w:hAnsi="Museo Sans Cyrl 300" w:cs="Calibri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752" behindDoc="0" locked="0" layoutInCell="1" allowOverlap="1">
                  <wp:simplePos x="0" y="0"/>
                  <wp:positionH relativeFrom="column">
                    <wp:posOffset>314325</wp:posOffset>
                  </wp:positionH>
                  <wp:positionV relativeFrom="paragraph">
                    <wp:posOffset>-226695</wp:posOffset>
                  </wp:positionV>
                  <wp:extent cx="1371600" cy="724535"/>
                  <wp:effectExtent l="0" t="0" r="0" b="0"/>
                  <wp:wrapNone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Маркова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2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9" w:type="dxa"/>
            <w:shd w:val="clear" w:color="auto" w:fill="auto"/>
            <w:vAlign w:val="center"/>
          </w:tcPr>
          <w:p w:rsidR="00207980" w:rsidRPr="0077639C" w:rsidRDefault="008D5062" w:rsidP="00F94301">
            <w:pPr>
              <w:rPr>
                <w:rFonts w:ascii="Museo Sans Cyrl 300" w:hAnsi="Museo Sans Cyrl 300" w:cs="Calibri"/>
                <w:sz w:val="28"/>
                <w:szCs w:val="28"/>
                <w:lang w:val="en-US"/>
              </w:rPr>
            </w:pPr>
            <w:r>
              <w:rPr>
                <w:rFonts w:ascii="Museo Sans Cyrl 300" w:hAnsi="Museo Sans Cyrl 300" w:cs="Calibri"/>
                <w:sz w:val="28"/>
                <w:szCs w:val="28"/>
                <w:lang w:val="en-US"/>
              </w:rPr>
              <w:t xml:space="preserve">Н.В. </w:t>
            </w:r>
            <w:proofErr w:type="spellStart"/>
            <w:r>
              <w:rPr>
                <w:rFonts w:ascii="Museo Sans Cyrl 300" w:hAnsi="Museo Sans Cyrl 300" w:cs="Calibri"/>
                <w:sz w:val="28"/>
                <w:szCs w:val="28"/>
                <w:lang w:val="en-US"/>
              </w:rPr>
              <w:t>Маркова</w:t>
            </w:r>
            <w:proofErr w:type="spellEnd"/>
          </w:p>
        </w:tc>
      </w:tr>
    </w:tbl>
    <w:p w:rsidR="0077639C" w:rsidRPr="0077639C" w:rsidRDefault="0077639C" w:rsidP="0077639C">
      <w:pPr>
        <w:rPr>
          <w:vanish/>
        </w:rPr>
      </w:pPr>
    </w:p>
    <w:tbl>
      <w:tblPr>
        <w:tblpPr w:leftFromText="181" w:rightFromText="181" w:vertAnchor="page" w:horzAnchor="margin" w:tblpY="14391"/>
        <w:tblOverlap w:val="never"/>
        <w:tblW w:w="34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6"/>
        <w:gridCol w:w="835"/>
        <w:gridCol w:w="1112"/>
        <w:gridCol w:w="839"/>
      </w:tblGrid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Изм.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№ док.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Подп.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Дата</w:t>
            </w:r>
          </w:p>
        </w:tc>
      </w:tr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</w:tbl>
    <w:p w:rsidR="00207980" w:rsidRPr="00112AB0" w:rsidRDefault="00207980" w:rsidP="00112AB0">
      <w:pPr>
        <w:jc w:val="center"/>
        <w:rPr>
          <w:sz w:val="16"/>
          <w:szCs w:val="18"/>
        </w:rPr>
      </w:pPr>
    </w:p>
    <w:p w:rsidR="00207980" w:rsidRPr="00112AB0" w:rsidRDefault="00207980" w:rsidP="00112AB0">
      <w:pPr>
        <w:jc w:val="center"/>
        <w:rPr>
          <w:sz w:val="16"/>
          <w:szCs w:val="18"/>
        </w:rPr>
      </w:pPr>
    </w:p>
    <w:p w:rsidR="00207980" w:rsidRDefault="00207980" w:rsidP="00112AB0">
      <w:pPr>
        <w:jc w:val="center"/>
        <w:rPr>
          <w:sz w:val="16"/>
          <w:szCs w:val="18"/>
        </w:rPr>
      </w:pPr>
    </w:p>
    <w:p w:rsidR="00F00F54" w:rsidRDefault="00F00F54" w:rsidP="00112AB0">
      <w:pPr>
        <w:jc w:val="center"/>
        <w:rPr>
          <w:sz w:val="16"/>
          <w:szCs w:val="18"/>
        </w:rPr>
      </w:pPr>
    </w:p>
    <w:p w:rsidR="00F00F54" w:rsidRDefault="00F00F54" w:rsidP="00112AB0">
      <w:pPr>
        <w:jc w:val="center"/>
        <w:rPr>
          <w:sz w:val="16"/>
          <w:szCs w:val="18"/>
        </w:rPr>
      </w:pPr>
    </w:p>
    <w:p w:rsidR="00207980" w:rsidRDefault="00207980" w:rsidP="00112AB0">
      <w:pPr>
        <w:jc w:val="center"/>
        <w:rPr>
          <w:sz w:val="16"/>
          <w:szCs w:val="18"/>
        </w:rPr>
        <w:sectPr w:rsidR="00207980" w:rsidSect="00207980">
          <w:headerReference w:type="even" r:id="rId12"/>
          <w:headerReference w:type="default" r:id="rId13"/>
          <w:footerReference w:type="even" r:id="rId14"/>
          <w:footerReference w:type="default" r:id="rId15"/>
          <w:pgSz w:w="11907" w:h="16840" w:code="9"/>
          <w:pgMar w:top="4235" w:right="851" w:bottom="624" w:left="1361" w:header="0" w:footer="454" w:gutter="0"/>
          <w:pgNumType w:start="1"/>
          <w:cols w:space="720"/>
          <w:docGrid w:linePitch="326"/>
        </w:sectPr>
      </w:pPr>
    </w:p>
    <w:p w:rsidR="00207980" w:rsidRPr="00112AB0" w:rsidRDefault="00207980" w:rsidP="008C0AA8">
      <w:pPr>
        <w:jc w:val="center"/>
        <w:rPr>
          <w:sz w:val="16"/>
          <w:szCs w:val="18"/>
        </w:rPr>
      </w:pPr>
    </w:p>
    <w:sectPr w:rsidR="00207980" w:rsidRPr="00112AB0" w:rsidSect="00207980">
      <w:headerReference w:type="even" r:id="rId16"/>
      <w:headerReference w:type="default" r:id="rId17"/>
      <w:footerReference w:type="even" r:id="rId18"/>
      <w:footerReference w:type="default" r:id="rId19"/>
      <w:type w:val="continuous"/>
      <w:pgSz w:w="11907" w:h="16840" w:code="9"/>
      <w:pgMar w:top="4235" w:right="851" w:bottom="624" w:left="1361" w:header="0" w:footer="45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47FB0" w:rsidRDefault="00B47FB0">
      <w:r>
        <w:separator/>
      </w:r>
    </w:p>
  </w:endnote>
  <w:endnote w:type="continuationSeparator" w:id="0">
    <w:p w:rsidR="00B47FB0" w:rsidRDefault="00B47F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useo Sans Cyrl 5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Museo Sans Cyrl 300">
    <w:altName w:val="Calibri"/>
    <w:panose1 w:val="02000000000000000000"/>
    <w:charset w:val="CC"/>
    <w:family w:val="auto"/>
    <w:pitch w:val="variable"/>
    <w:sig w:usb0="00000207" w:usb1="00000001" w:usb2="00000000" w:usb3="00000000" w:csb0="00000097" w:csb1="00000000"/>
  </w:font>
  <w:font w:name="Museo Sans Cyrl 9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7980" w:rsidRPr="0077639C" w:rsidRDefault="00C93ABD" w:rsidP="007F320A">
    <w:pPr>
      <w:pStyle w:val="a8"/>
      <w:jc w:val="center"/>
      <w:rPr>
        <w:rFonts w:ascii="Museo Sans Cyrl 300" w:hAnsi="Museo Sans Cyrl 300" w:cs="Calibri"/>
        <w:bCs/>
        <w:szCs w:val="2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201930</wp:posOffset>
              </wp:positionH>
              <wp:positionV relativeFrom="paragraph">
                <wp:posOffset>-2731770</wp:posOffset>
              </wp:positionV>
              <wp:extent cx="369570" cy="3009900"/>
              <wp:effectExtent l="0" t="0" r="0" b="0"/>
              <wp:wrapNone/>
              <wp:docPr id="1" name="Text 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9570" cy="3009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07980" w:rsidRDefault="00207980" w:rsidP="00DF2637">
                          <w:pPr>
                            <w:pStyle w:val="a3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9" o:spid="_x0000_s1026" type="#_x0000_t202" style="position:absolute;left:0;text-align:left;margin-left:15.9pt;margin-top:-215.1pt;width:29.1pt;height:237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" strokeweight="1.5pt">
              <v:textbox style="layout-flow:vertical;mso-layout-flow-alt:bottom-to-top" inset="0,0,0,0">
                <w:txbxContent>
                  <w:p w:rsidR="00207980" w:rsidRDefault="00207980" w:rsidP="00DF2637">
                    <w:pPr>
                      <w:pStyle w:val="a3"/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207980" w:rsidRPr="0077639C">
      <w:rPr>
        <w:rFonts w:ascii="Museo Sans Cyrl 300" w:hAnsi="Museo Sans Cyrl 300" w:cs="Calibri"/>
        <w:bCs/>
        <w:szCs w:val="28"/>
      </w:rPr>
      <w:t>Москва</w:t>
    </w:r>
    <w:r w:rsidR="00207980" w:rsidRPr="0077639C">
      <w:rPr>
        <w:rFonts w:ascii="Museo Sans Cyrl 300" w:hAnsi="Museo Sans Cyrl 300" w:cs="Calibri"/>
        <w:bCs/>
        <w:noProof/>
        <w:sz w:val="22"/>
      </w:rPr>
      <w:t xml:space="preserve"> </w:t>
    </w:r>
    <w:sdt>
      <w:sdtPr>
        <w:rPr>
          <w:rFonts w:ascii="Museo Sans Cyrl 300" w:hAnsi="Museo Sans Cyrl 300" w:cs="Calibri"/>
          <w:bCs/>
          <w:noProof/>
          <w:szCs w:val="28"/>
        </w:rPr>
        <w:alias w:val="Автор"/>
        <w:tag w:val=""/>
        <w:id w:val="1008175093"/>
        <w:placeholder>
          <w:docPart w:val="9F98EAD85C3847E5BC5E303B283891B4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8D5062">
          <w:rPr>
            <w:rFonts w:ascii="Museo Sans Cyrl 300" w:hAnsi="Museo Sans Cyrl 300" w:cs="Calibri"/>
            <w:bCs/>
            <w:noProof/>
            <w:szCs w:val="28"/>
          </w:rPr>
          <w:t>2026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7980" w:rsidRPr="0077639C" w:rsidRDefault="00207980" w:rsidP="000131F8">
    <w:pPr>
      <w:pStyle w:val="a8"/>
      <w:jc w:val="center"/>
      <w:rPr>
        <w:rFonts w:ascii="Museo Sans Cyrl 300" w:hAnsi="Museo Sans Cyrl 300" w:cs="Calibri"/>
        <w:bCs/>
        <w:szCs w:val="28"/>
        <w:lang w:val="en-US"/>
      </w:rPr>
    </w:pPr>
    <w:r w:rsidRPr="0077639C">
      <w:rPr>
        <w:rFonts w:ascii="Museo Sans Cyrl 300" w:hAnsi="Museo Sans Cyrl 300" w:cs="Calibri"/>
        <w:bCs/>
        <w:szCs w:val="28"/>
      </w:rPr>
      <w:t xml:space="preserve">Москва </w:t>
    </w:r>
    <w:sdt>
      <w:sdtPr>
        <w:rPr>
          <w:rFonts w:ascii="Museo Sans Cyrl 300" w:hAnsi="Museo Sans Cyrl 300" w:cs="Calibri"/>
          <w:bCs/>
          <w:noProof/>
          <w:szCs w:val="28"/>
        </w:rPr>
        <w:alias w:val="Автор"/>
        <w:tag w:val=""/>
        <w:id w:val="241771146"/>
        <w:placeholder>
          <w:docPart w:val="BBEC55B5823244699004CA2F410E756B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8D5062">
          <w:rPr>
            <w:rFonts w:ascii="Museo Sans Cyrl 300" w:hAnsi="Museo Sans Cyrl 300" w:cs="Calibri"/>
            <w:bCs/>
            <w:noProof/>
            <w:szCs w:val="28"/>
          </w:rPr>
          <w:t>2026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578F" w:rsidRPr="0077639C" w:rsidRDefault="00C93ABD" w:rsidP="007F320A">
    <w:pPr>
      <w:pStyle w:val="a8"/>
      <w:jc w:val="center"/>
      <w:rPr>
        <w:rFonts w:ascii="Museo Sans Cyrl 300" w:hAnsi="Museo Sans Cyrl 300" w:cs="Calibri"/>
        <w:bCs/>
        <w:szCs w:val="2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>
              <wp:simplePos x="0" y="0"/>
              <wp:positionH relativeFrom="page">
                <wp:posOffset>201930</wp:posOffset>
              </wp:positionH>
              <wp:positionV relativeFrom="paragraph">
                <wp:posOffset>-2731770</wp:posOffset>
              </wp:positionV>
              <wp:extent cx="369570" cy="3009900"/>
              <wp:effectExtent l="0" t="0" r="0" b="0"/>
              <wp:wrapNone/>
              <wp:docPr id="9" name="Text 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9570" cy="3009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19578F" w:rsidRDefault="0019578F" w:rsidP="00DF2637">
                          <w:pPr>
                            <w:pStyle w:val="a3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15.9pt;margin-top:-215.1pt;width:29.1pt;height:237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" strokeweight="1.5pt">
              <v:textbox style="layout-flow:vertical;mso-layout-flow-alt:bottom-to-top" inset="0,0,0,0">
                <w:txbxContent>
                  <w:p w:rsidR="0019578F" w:rsidRDefault="0019578F" w:rsidP="00DF2637">
                    <w:pPr>
                      <w:pStyle w:val="a3"/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19578F" w:rsidRPr="0077639C">
      <w:rPr>
        <w:rFonts w:ascii="Museo Sans Cyrl 300" w:hAnsi="Museo Sans Cyrl 300" w:cs="Calibri"/>
        <w:bCs/>
        <w:szCs w:val="28"/>
      </w:rPr>
      <w:t>Москва</w:t>
    </w:r>
    <w:r w:rsidR="0019578F" w:rsidRPr="0077639C">
      <w:rPr>
        <w:rFonts w:ascii="Museo Sans Cyrl 300" w:hAnsi="Museo Sans Cyrl 300" w:cs="Calibri"/>
        <w:bCs/>
        <w:noProof/>
        <w:sz w:val="22"/>
      </w:rPr>
      <w:t xml:space="preserve"> </w:t>
    </w:r>
    <w:r w:rsidR="00095164" w:rsidRPr="0077639C">
      <w:rPr>
        <w:rFonts w:ascii="Museo Sans Cyrl 300" w:hAnsi="Museo Sans Cyrl 300" w:cs="Calibri"/>
        <w:bCs/>
        <w:noProof/>
        <w:szCs w:val="28"/>
      </w:rPr>
      <w:t>2025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578F" w:rsidRPr="0077639C" w:rsidRDefault="0019578F" w:rsidP="000131F8">
    <w:pPr>
      <w:pStyle w:val="a8"/>
      <w:jc w:val="center"/>
      <w:rPr>
        <w:rFonts w:ascii="Museo Sans Cyrl 300" w:hAnsi="Museo Sans Cyrl 300" w:cs="Calibri"/>
        <w:bCs/>
        <w:szCs w:val="28"/>
      </w:rPr>
    </w:pPr>
    <w:r w:rsidRPr="0077639C">
      <w:rPr>
        <w:rFonts w:ascii="Museo Sans Cyrl 300" w:hAnsi="Museo Sans Cyrl 300" w:cs="Calibri"/>
        <w:bCs/>
        <w:szCs w:val="28"/>
      </w:rPr>
      <w:t xml:space="preserve">Москва </w:t>
    </w:r>
    <w:r w:rsidR="00095164" w:rsidRPr="0077639C">
      <w:rPr>
        <w:rFonts w:ascii="Museo Sans Cyrl 300" w:hAnsi="Museo Sans Cyrl 300" w:cs="Calibri"/>
        <w:bCs/>
        <w:noProof/>
        <w:szCs w:val="28"/>
      </w:rP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47FB0" w:rsidRDefault="00B47FB0">
      <w:r>
        <w:separator/>
      </w:r>
    </w:p>
  </w:footnote>
  <w:footnote w:type="continuationSeparator" w:id="0">
    <w:p w:rsidR="00B47FB0" w:rsidRDefault="00B47F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7980" w:rsidRDefault="00207980">
    <w:pPr>
      <w:pStyle w:val="a7"/>
    </w:pPr>
  </w:p>
  <w:p w:rsidR="00207980" w:rsidRDefault="00C93ABD" w:rsidP="006062F1">
    <w:pPr>
      <w:pStyle w:val="a7"/>
      <w:rPr>
        <w:sz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margin">
                <wp:posOffset>-293370</wp:posOffset>
              </wp:positionH>
              <wp:positionV relativeFrom="paragraph">
                <wp:posOffset>62865</wp:posOffset>
              </wp:positionV>
              <wp:extent cx="6734175" cy="10262235"/>
              <wp:effectExtent l="0" t="0" r="9525" b="5715"/>
              <wp:wrapNone/>
              <wp:docPr id="10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34175" cy="1026223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2A0C9E9" id="Rectangle 78" o:spid="_x0000_s1026" style="position:absolute;margin-left:-23.1pt;margin-top:4.95pt;width:530.25pt;height:808.0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" filled="f" strokeweight="1.5pt">
              <w10:wrap anchorx="margin"/>
            </v:rect>
          </w:pict>
        </mc:Fallback>
      </mc:AlternateContent>
    </w:r>
    <w:r w:rsidR="00207980">
      <w:rPr>
        <w:sz w:val="2"/>
      </w:rPr>
      <w:tab/>
    </w:r>
  </w:p>
  <w:p w:rsidR="00FD77B3" w:rsidRPr="004A7152" w:rsidRDefault="00FD77B3" w:rsidP="00FD77B3">
    <w:pPr>
      <w:pStyle w:val="a7"/>
      <w:rPr>
        <w:sz w:val="28"/>
      </w:rPr>
    </w:pPr>
  </w:p>
  <w:tbl>
    <w:tblPr>
      <w:tblpPr w:leftFromText="180" w:rightFromText="180" w:vertAnchor="text" w:horzAnchor="margin" w:tblpX="-25" w:tblpY="1"/>
      <w:tblW w:w="9223" w:type="dxa"/>
      <w:tblLayout w:type="fixed"/>
      <w:tblLook w:val="04A0" w:firstRow="1" w:lastRow="0" w:firstColumn="1" w:lastColumn="0" w:noHBand="0" w:noVBand="1"/>
    </w:tblPr>
    <w:tblGrid>
      <w:gridCol w:w="4120"/>
      <w:gridCol w:w="5103"/>
    </w:tblGrid>
    <w:tr w:rsidR="00FD77B3" w:rsidRPr="00CB310B" w:rsidTr="00170FC3">
      <w:trPr>
        <w:trHeight w:val="2407"/>
      </w:trPr>
      <w:tc>
        <w:tcPr>
          <w:tcW w:w="4120" w:type="dxa"/>
          <w:shd w:val="clear" w:color="auto" w:fill="auto"/>
        </w:tcPr>
        <w:p w:rsidR="00FD77B3" w:rsidRPr="005124F4" w:rsidRDefault="00C93ABD" w:rsidP="00FD77B3">
          <w:pPr>
            <w:widowControl w:val="0"/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cs="Arial"/>
              <w:b/>
              <w:color w:val="1F497D"/>
              <w:spacing w:val="36"/>
              <w:sz w:val="40"/>
              <w:szCs w:val="40"/>
            </w:rPr>
          </w:pPr>
          <w:r>
            <w:rPr>
              <w:noProof/>
            </w:rPr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-49530</wp:posOffset>
                </wp:positionH>
                <wp:positionV relativeFrom="paragraph">
                  <wp:posOffset>7620</wp:posOffset>
                </wp:positionV>
                <wp:extent cx="1945640" cy="1492885"/>
                <wp:effectExtent l="0" t="0" r="0" b="0"/>
                <wp:wrapNone/>
                <wp:docPr id="5" name="Picture 1" descr="logo_to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to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5640" cy="149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3" w:type="dxa"/>
          <w:shd w:val="clear" w:color="auto" w:fill="auto"/>
          <w:vAlign w:val="center"/>
        </w:tcPr>
        <w:p w:rsidR="00FD77B3" w:rsidRPr="004A7152" w:rsidRDefault="00FD77B3" w:rsidP="00FD77B3">
          <w:pPr>
            <w:rPr>
              <w:rFonts w:ascii="Museo Sans Cyrl 900" w:hAnsi="Museo Sans Cyrl 900" w:cs="Museo Sans Cyrl 900"/>
              <w:sz w:val="28"/>
            </w:rPr>
          </w:pPr>
          <w:r w:rsidRPr="004A7152">
            <w:rPr>
              <w:rFonts w:ascii="Museo Sans Cyrl 900" w:hAnsi="Museo Sans Cyrl 900" w:cs="Museo Sans Cyrl 900"/>
              <w:sz w:val="28"/>
            </w:rPr>
            <w:t>ООО ПСК «Азурит»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ИНН: 7722762829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 xml:space="preserve">Рег. № члена СРО 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№ П-163-007722762829-0240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от 23.04.2019г. СРО АП «АПП</w:t>
          </w:r>
          <w:r>
            <w:rPr>
              <w:rFonts w:ascii="Museo Sans Cyrl 300" w:hAnsi="Museo Sans Cyrl 300" w:cs="Museo Sans Cyrl 500"/>
              <w:bCs/>
              <w:sz w:val="20"/>
            </w:rPr>
            <w:t>»</w:t>
          </w:r>
        </w:p>
        <w:p w:rsidR="00FD77B3" w:rsidRDefault="00FD77B3" w:rsidP="00FD77B3">
          <w:pPr>
            <w:rPr>
              <w:rFonts w:ascii="Museo Sans Cyrl 300" w:hAnsi="Museo Sans Cyrl 300" w:cs="Museo Sans Cyrl 500"/>
              <w:bCs/>
              <w:sz w:val="18"/>
            </w:rPr>
          </w:pPr>
        </w:p>
        <w:p w:rsidR="00FD77B3" w:rsidRPr="004A7152" w:rsidRDefault="00FD77B3" w:rsidP="00FD77B3">
          <w:pPr>
            <w:rPr>
              <w:rFonts w:ascii="Museo Sans Cyrl 300" w:hAnsi="Museo Sans Cyrl 300" w:cs="Museo Sans Cyrl 500"/>
              <w:bCs/>
              <w:sz w:val="28"/>
            </w:rPr>
          </w:pPr>
        </w:p>
        <w:p w:rsidR="00FD77B3" w:rsidRPr="000A3B2B" w:rsidRDefault="00FD77B3" w:rsidP="00FD77B3">
          <w:pPr>
            <w:rPr>
              <w:rFonts w:ascii="Museo Sans Cyrl 300" w:hAnsi="Museo Sans Cyrl 300" w:cs="Museo Sans Cyrl 500"/>
              <w:bCs/>
              <w:lang w:val="en-US"/>
            </w:rPr>
          </w:pPr>
          <w:proofErr w:type="gramStart"/>
          <w:r w:rsidRPr="00460A49">
            <w:rPr>
              <w:rFonts w:ascii="Museo Sans Cyrl 300" w:hAnsi="Museo Sans Cyrl 300" w:cs="Museo Sans Cyrl 500"/>
              <w:bCs/>
            </w:rPr>
            <w:t>Тел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 xml:space="preserve">:   </w:t>
          </w:r>
          <w:proofErr w:type="gramEnd"/>
          <w:r w:rsidRPr="000A3B2B">
            <w:rPr>
              <w:rFonts w:ascii="Museo Sans Cyrl 300" w:hAnsi="Museo Sans Cyrl 300" w:cs="Museo Sans Cyrl 500"/>
              <w:bCs/>
              <w:lang w:val="en-US"/>
            </w:rPr>
            <w:t xml:space="preserve">    8 (495) 724-53-47</w:t>
          </w:r>
        </w:p>
        <w:p w:rsidR="00FD77B3" w:rsidRPr="000A3B2B" w:rsidRDefault="00FD77B3" w:rsidP="00FD77B3">
          <w:pPr>
            <w:widowControl w:val="0"/>
            <w:overflowPunct w:val="0"/>
            <w:autoSpaceDE w:val="0"/>
            <w:autoSpaceDN w:val="0"/>
            <w:adjustRightInd w:val="0"/>
            <w:textAlignment w:val="baseline"/>
            <w:rPr>
              <w:rFonts w:cs="Arial"/>
              <w:spacing w:val="36"/>
              <w:szCs w:val="24"/>
              <w:lang w:val="en-US"/>
            </w:rPr>
          </w:pPr>
          <w:r w:rsidRPr="00B936CA">
            <w:rPr>
              <w:rFonts w:ascii="Museo Sans Cyrl 300" w:hAnsi="Museo Sans Cyrl 300" w:cs="Museo Sans Cyrl 500"/>
              <w:bCs/>
              <w:lang w:val="en-US"/>
            </w:rPr>
            <w:t>e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mail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 xml:space="preserve">:  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info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@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psk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azurit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.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ru</w:t>
          </w:r>
        </w:p>
      </w:tc>
    </w:tr>
  </w:tbl>
  <w:p w:rsidR="00FD77B3" w:rsidRPr="0077639C" w:rsidRDefault="00C93ABD" w:rsidP="00FD77B3">
    <w:pPr>
      <w:ind w:right="623"/>
      <w:jc w:val="right"/>
      <w:rPr>
        <w:rFonts w:ascii="Museo Sans Cyrl 300" w:hAnsi="Museo Sans Cyrl 300" w:cs="Calibri"/>
        <w:bCs/>
        <w:color w:val="000000"/>
        <w:sz w:val="20"/>
        <w:szCs w:val="28"/>
        <w:lang w:val="en-US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2336" behindDoc="0" locked="0" layoutInCell="1" allowOverlap="1">
              <wp:simplePos x="0" y="0"/>
              <wp:positionH relativeFrom="page">
                <wp:posOffset>666115</wp:posOffset>
              </wp:positionH>
              <wp:positionV relativeFrom="page">
                <wp:posOffset>2087244</wp:posOffset>
              </wp:positionV>
              <wp:extent cx="6229350" cy="0"/>
              <wp:effectExtent l="0" t="0" r="0" b="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22935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gradFill>
                          <a:gsLst>
                            <a:gs pos="0">
                              <a:sysClr val="window" lastClr="FFFFFF"/>
                            </a:gs>
                            <a:gs pos="5000">
                              <a:srgbClr val="1447B7"/>
                            </a:gs>
                            <a:gs pos="95000">
                              <a:srgbClr val="1447B7"/>
                            </a:gs>
                            <a:gs pos="100000">
                              <a:sysClr val="window" lastClr="FFFFFF"/>
                            </a:gs>
                          </a:gsLst>
                          <a:lin ang="0" scaled="0"/>
                        </a:gra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D0D4F76" id="Прямая соединительная линия 6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margin;mso-height-relative:margin" from="52.45pt,164.35pt" to="542.95pt,16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">
              <o:lock v:ext="edit" shapetype="f"/>
              <w10:wrap anchorx="page" anchory="page"/>
            </v:line>
          </w:pict>
        </mc:Fallback>
      </mc:AlternateContent>
    </w:r>
  </w:p>
  <w:p w:rsidR="00FD77B3" w:rsidRPr="0077639C" w:rsidRDefault="00FD77B3" w:rsidP="00FD77B3">
    <w:pPr>
      <w:spacing w:before="240"/>
      <w:ind w:right="623"/>
      <w:jc w:val="right"/>
      <w:rPr>
        <w:rFonts w:ascii="Museo Sans Cyrl 300" w:hAnsi="Museo Sans Cyrl 300" w:cs="Calibri"/>
        <w:sz w:val="28"/>
        <w:szCs w:val="28"/>
      </w:rPr>
    </w:pPr>
    <w:r w:rsidRPr="0077639C">
      <w:rPr>
        <w:rFonts w:ascii="Museo Sans Cyrl 300" w:hAnsi="Museo Sans Cyrl 300" w:cs="Calibri"/>
        <w:bCs/>
        <w:color w:val="000000"/>
        <w:sz w:val="28"/>
        <w:szCs w:val="28"/>
      </w:rPr>
      <w:t>Экз. №</w:t>
    </w:r>
  </w:p>
  <w:p w:rsidR="0015330B" w:rsidRPr="0077639C" w:rsidRDefault="00FD77B3" w:rsidP="0015330B">
    <w:pPr>
      <w:rPr>
        <w:rFonts w:ascii="Museo Sans Cyrl 300" w:hAnsi="Museo Sans Cyrl 300" w:cs="Calibri"/>
        <w:spacing w:val="30"/>
        <w:szCs w:val="28"/>
      </w:rPr>
    </w:pPr>
    <w:r w:rsidRPr="0077639C">
      <w:rPr>
        <w:rFonts w:ascii="Museo Sans Cyrl 300" w:hAnsi="Museo Sans Cyrl 300" w:cs="Calibri"/>
        <w:spacing w:val="30"/>
        <w:szCs w:val="28"/>
      </w:rPr>
      <w:t xml:space="preserve">Заказчик: </w:t>
    </w:r>
    <w:r w:rsidR="004720A4" w:rsidRPr="004720A4">
      <w:rPr>
        <w:rFonts w:ascii="Museo Sans Cyrl 300" w:hAnsi="Museo Sans Cyrl 300" w:cs="Calibri"/>
        <w:spacing w:val="30"/>
        <w:szCs w:val="28"/>
      </w:rPr>
      <w:t>"</w:t>
    </w:r>
    <w:sdt>
      <w:sdtPr>
        <w:rPr>
          <w:rFonts w:ascii="Museo Sans Cyrl 300" w:hAnsi="Museo Sans Cyrl 300" w:cs="Calibri"/>
          <w:spacing w:val="30"/>
          <w:szCs w:val="28"/>
        </w:rPr>
        <w:alias w:val="Адрес организации"/>
        <w:tag w:val=""/>
        <w:id w:val="211540477"/>
        <w:placeholder>
          <w:docPart w:val="5D4B63420E664EA2A4769D8A9C5E7222"/>
        </w:placeholder>
        <w:dataBinding w:prefixMappings="xmlns:ns0='http://schemas.microsoft.com/office/2006/coverPageProps' " w:xpath="/ns0:CoverPageProperties[1]/ns0:CompanyAddress[1]" w:storeItemID="{55AF091B-3C7A-41E3-B477-F2FDAA23CFDA}"/>
        <w:text/>
      </w:sdtPr>
      <w:sdtEndPr/>
      <w:sdtContent>
        <w:r w:rsidR="008D5062">
          <w:rPr>
            <w:rFonts w:ascii="Museo Sans Cyrl 300" w:hAnsi="Museo Sans Cyrl 300" w:cs="Calibri"/>
            <w:spacing w:val="30"/>
            <w:szCs w:val="28"/>
          </w:rPr>
          <w:t>АНО «ОЭК Стройтрест»</w:t>
        </w:r>
      </w:sdtContent>
    </w:sdt>
    <w:r w:rsidR="004720A4" w:rsidRPr="004720A4">
      <w:rPr>
        <w:rFonts w:ascii="Museo Sans Cyrl 300" w:hAnsi="Museo Sans Cyrl 300" w:cs="Calibri"/>
        <w:spacing w:val="30"/>
        <w:szCs w:val="28"/>
      </w:rPr>
      <w:t>"</w:t>
    </w:r>
  </w:p>
  <w:p w:rsidR="00F00F54" w:rsidRPr="0077639C" w:rsidRDefault="00F00F54" w:rsidP="0015330B">
    <w:pPr>
      <w:rPr>
        <w:rFonts w:ascii="Museo Sans Cyrl 300" w:hAnsi="Museo Sans Cyrl 300" w:cs="Calibri"/>
        <w:spacing w:val="30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7980" w:rsidRDefault="00207980">
    <w:pPr>
      <w:rPr>
        <w:sz w:val="2"/>
      </w:rPr>
    </w:pPr>
    <w:r>
      <w:rPr>
        <w:sz w:val="2"/>
      </w:rPr>
      <w:tab/>
    </w:r>
  </w:p>
  <w:p w:rsidR="00207980" w:rsidRDefault="00207980">
    <w:pPr>
      <w:pStyle w:val="a7"/>
    </w:pPr>
  </w:p>
  <w:p w:rsidR="00FD77B3" w:rsidRPr="004A7152" w:rsidRDefault="00FD77B3" w:rsidP="00FD77B3">
    <w:pPr>
      <w:pStyle w:val="a7"/>
      <w:rPr>
        <w:sz w:val="28"/>
      </w:rPr>
    </w:pPr>
  </w:p>
  <w:tbl>
    <w:tblPr>
      <w:tblpPr w:leftFromText="180" w:rightFromText="180" w:vertAnchor="text" w:horzAnchor="margin" w:tblpX="-25" w:tblpY="1"/>
      <w:tblW w:w="9223" w:type="dxa"/>
      <w:tblLayout w:type="fixed"/>
      <w:tblLook w:val="04A0" w:firstRow="1" w:lastRow="0" w:firstColumn="1" w:lastColumn="0" w:noHBand="0" w:noVBand="1"/>
    </w:tblPr>
    <w:tblGrid>
      <w:gridCol w:w="4120"/>
      <w:gridCol w:w="5103"/>
    </w:tblGrid>
    <w:tr w:rsidR="00FD77B3" w:rsidRPr="00CB310B" w:rsidTr="00170FC3">
      <w:trPr>
        <w:trHeight w:val="2407"/>
      </w:trPr>
      <w:tc>
        <w:tcPr>
          <w:tcW w:w="4120" w:type="dxa"/>
          <w:shd w:val="clear" w:color="auto" w:fill="auto"/>
        </w:tcPr>
        <w:p w:rsidR="00FD77B3" w:rsidRPr="005124F4" w:rsidRDefault="00C93ABD" w:rsidP="00FD77B3">
          <w:pPr>
            <w:widowControl w:val="0"/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cs="Arial"/>
              <w:b/>
              <w:color w:val="1F497D"/>
              <w:spacing w:val="36"/>
              <w:sz w:val="40"/>
              <w:szCs w:val="4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-49530</wp:posOffset>
                </wp:positionH>
                <wp:positionV relativeFrom="paragraph">
                  <wp:posOffset>7620</wp:posOffset>
                </wp:positionV>
                <wp:extent cx="1945640" cy="1492885"/>
                <wp:effectExtent l="0" t="0" r="0" b="0"/>
                <wp:wrapNone/>
                <wp:docPr id="4" name="Picture 1" descr="logo_to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to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5640" cy="149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3" w:type="dxa"/>
          <w:shd w:val="clear" w:color="auto" w:fill="auto"/>
          <w:vAlign w:val="center"/>
        </w:tcPr>
        <w:p w:rsidR="00FD77B3" w:rsidRPr="004A7152" w:rsidRDefault="00FD77B3" w:rsidP="00FD77B3">
          <w:pPr>
            <w:rPr>
              <w:rFonts w:ascii="Museo Sans Cyrl 900" w:hAnsi="Museo Sans Cyrl 900" w:cs="Museo Sans Cyrl 900"/>
              <w:sz w:val="28"/>
            </w:rPr>
          </w:pPr>
          <w:r w:rsidRPr="004A7152">
            <w:rPr>
              <w:rFonts w:ascii="Museo Sans Cyrl 900" w:hAnsi="Museo Sans Cyrl 900" w:cs="Museo Sans Cyrl 900"/>
              <w:sz w:val="28"/>
            </w:rPr>
            <w:t>ООО ПСК «Азурит»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ИНН: 7722762829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 xml:space="preserve">Рег. № члена СРО 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№ П-163-007722762829-0240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от 23.04.2019г. СРО АП «АПП</w:t>
          </w:r>
          <w:r>
            <w:rPr>
              <w:rFonts w:ascii="Museo Sans Cyrl 300" w:hAnsi="Museo Sans Cyrl 300" w:cs="Museo Sans Cyrl 500"/>
              <w:bCs/>
              <w:sz w:val="20"/>
            </w:rPr>
            <w:t>»</w:t>
          </w:r>
        </w:p>
        <w:p w:rsidR="00FD77B3" w:rsidRDefault="00FD77B3" w:rsidP="00FD77B3">
          <w:pPr>
            <w:rPr>
              <w:rFonts w:ascii="Museo Sans Cyrl 300" w:hAnsi="Museo Sans Cyrl 300" w:cs="Museo Sans Cyrl 500"/>
              <w:bCs/>
              <w:sz w:val="18"/>
            </w:rPr>
          </w:pPr>
        </w:p>
        <w:p w:rsidR="00FD77B3" w:rsidRPr="004A7152" w:rsidRDefault="00FD77B3" w:rsidP="00FD77B3">
          <w:pPr>
            <w:rPr>
              <w:rFonts w:ascii="Museo Sans Cyrl 300" w:hAnsi="Museo Sans Cyrl 300" w:cs="Museo Sans Cyrl 500"/>
              <w:bCs/>
              <w:sz w:val="28"/>
            </w:rPr>
          </w:pPr>
        </w:p>
        <w:p w:rsidR="00FD77B3" w:rsidRPr="000A3B2B" w:rsidRDefault="00FD77B3" w:rsidP="00FD77B3">
          <w:pPr>
            <w:rPr>
              <w:rFonts w:ascii="Museo Sans Cyrl 300" w:hAnsi="Museo Sans Cyrl 300" w:cs="Museo Sans Cyrl 500"/>
              <w:bCs/>
              <w:lang w:val="en-US"/>
            </w:rPr>
          </w:pPr>
          <w:proofErr w:type="gramStart"/>
          <w:r w:rsidRPr="00460A49">
            <w:rPr>
              <w:rFonts w:ascii="Museo Sans Cyrl 300" w:hAnsi="Museo Sans Cyrl 300" w:cs="Museo Sans Cyrl 500"/>
              <w:bCs/>
            </w:rPr>
            <w:t>Тел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 xml:space="preserve">:   </w:t>
          </w:r>
          <w:proofErr w:type="gramEnd"/>
          <w:r w:rsidRPr="000A3B2B">
            <w:rPr>
              <w:rFonts w:ascii="Museo Sans Cyrl 300" w:hAnsi="Museo Sans Cyrl 300" w:cs="Museo Sans Cyrl 500"/>
              <w:bCs/>
              <w:lang w:val="en-US"/>
            </w:rPr>
            <w:t xml:space="preserve">    8 (495) 724-53-47</w:t>
          </w:r>
        </w:p>
        <w:p w:rsidR="00FD77B3" w:rsidRPr="000A3B2B" w:rsidRDefault="00FD77B3" w:rsidP="00FD77B3">
          <w:pPr>
            <w:widowControl w:val="0"/>
            <w:overflowPunct w:val="0"/>
            <w:autoSpaceDE w:val="0"/>
            <w:autoSpaceDN w:val="0"/>
            <w:adjustRightInd w:val="0"/>
            <w:textAlignment w:val="baseline"/>
            <w:rPr>
              <w:rFonts w:cs="Arial"/>
              <w:spacing w:val="36"/>
              <w:szCs w:val="24"/>
              <w:lang w:val="en-US"/>
            </w:rPr>
          </w:pPr>
          <w:r w:rsidRPr="00B936CA">
            <w:rPr>
              <w:rFonts w:ascii="Museo Sans Cyrl 300" w:hAnsi="Museo Sans Cyrl 300" w:cs="Museo Sans Cyrl 500"/>
              <w:bCs/>
              <w:lang w:val="en-US"/>
            </w:rPr>
            <w:t>e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mail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 xml:space="preserve">:  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info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@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psk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azurit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.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ru</w:t>
          </w:r>
        </w:p>
      </w:tc>
    </w:tr>
  </w:tbl>
  <w:p w:rsidR="00FD77B3" w:rsidRPr="0077639C" w:rsidRDefault="00C93ABD" w:rsidP="00FD77B3">
    <w:pPr>
      <w:ind w:right="623"/>
      <w:jc w:val="right"/>
      <w:rPr>
        <w:rFonts w:ascii="Museo Sans Cyrl 300" w:hAnsi="Museo Sans Cyrl 300" w:cs="Calibri"/>
        <w:bCs/>
        <w:color w:val="000000"/>
        <w:sz w:val="20"/>
        <w:szCs w:val="28"/>
        <w:lang w:val="en-US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posOffset>2066924</wp:posOffset>
              </wp:positionV>
              <wp:extent cx="6229350" cy="0"/>
              <wp:effectExtent l="0" t="0" r="0" b="0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22935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gradFill>
                          <a:gsLst>
                            <a:gs pos="0">
                              <a:sysClr val="window" lastClr="FFFFFF"/>
                            </a:gs>
                            <a:gs pos="5000">
                              <a:srgbClr val="1447B7"/>
                            </a:gs>
                            <a:gs pos="95000">
                              <a:srgbClr val="1447B7"/>
                            </a:gs>
                            <a:gs pos="100000">
                              <a:sysClr val="window" lastClr="FFFFFF"/>
                            </a:gs>
                          </a:gsLst>
                          <a:lin ang="0" scaled="0"/>
                        </a:gra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5C53977" id="Прямая соединительная линия 7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center;mso-position-horizontal-relative:page;mso-position-vertical:absolute;mso-position-vertical-relative:page;mso-width-percent:0;mso-height-percent:0;mso-width-relative:margin;mso-height-relative:margin" from="0,162.75pt" to="490.5pt,16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">
              <o:lock v:ext="edit" shapetype="f"/>
              <w10:wrap anchorx="page" anchory="page"/>
            </v:line>
          </w:pict>
        </mc:Fallback>
      </mc:AlternateContent>
    </w:r>
  </w:p>
  <w:p w:rsidR="00FD77B3" w:rsidRPr="0077639C" w:rsidRDefault="00FD77B3" w:rsidP="00FD77B3">
    <w:pPr>
      <w:spacing w:before="240"/>
      <w:ind w:right="623"/>
      <w:jc w:val="right"/>
      <w:rPr>
        <w:rFonts w:ascii="Museo Sans Cyrl 300" w:hAnsi="Museo Sans Cyrl 300" w:cs="Calibri"/>
        <w:sz w:val="28"/>
        <w:szCs w:val="28"/>
      </w:rPr>
    </w:pPr>
    <w:r w:rsidRPr="0077639C">
      <w:rPr>
        <w:rFonts w:ascii="Museo Sans Cyrl 300" w:hAnsi="Museo Sans Cyrl 300" w:cs="Calibri"/>
        <w:bCs/>
        <w:color w:val="000000"/>
        <w:sz w:val="28"/>
        <w:szCs w:val="28"/>
      </w:rPr>
      <w:t>Экз. №</w:t>
    </w:r>
  </w:p>
  <w:p w:rsidR="00207980" w:rsidRPr="0077639C" w:rsidRDefault="00FD77B3" w:rsidP="000131F8">
    <w:pPr>
      <w:rPr>
        <w:rFonts w:ascii="Museo Sans Cyrl 300" w:hAnsi="Museo Sans Cyrl 300" w:cs="Calibri"/>
        <w:spacing w:val="30"/>
        <w:szCs w:val="28"/>
      </w:rPr>
    </w:pPr>
    <w:r w:rsidRPr="0077639C">
      <w:rPr>
        <w:rFonts w:ascii="Museo Sans Cyrl 300" w:hAnsi="Museo Sans Cyrl 300" w:cs="Calibri"/>
        <w:spacing w:val="30"/>
        <w:szCs w:val="28"/>
      </w:rPr>
      <w:t xml:space="preserve">Заказчик: </w:t>
    </w:r>
    <w:r w:rsidR="004720A4" w:rsidRPr="004720A4">
      <w:rPr>
        <w:rFonts w:ascii="Museo Sans Cyrl 300" w:hAnsi="Museo Sans Cyrl 300" w:cs="Calibri"/>
        <w:spacing w:val="30"/>
        <w:szCs w:val="28"/>
      </w:rPr>
      <w:t>"</w:t>
    </w:r>
    <w:sdt>
      <w:sdtPr>
        <w:rPr>
          <w:rFonts w:ascii="Museo Sans Cyrl 300" w:hAnsi="Museo Sans Cyrl 300" w:cs="Calibri"/>
          <w:spacing w:val="30"/>
          <w:szCs w:val="28"/>
        </w:rPr>
        <w:alias w:val="Адрес организации"/>
        <w:tag w:val=""/>
        <w:id w:val="1972085348"/>
        <w:placeholder>
          <w:docPart w:val="2D1A1E865E8E40B0A947D2592FE579B5"/>
        </w:placeholder>
        <w:dataBinding w:prefixMappings="xmlns:ns0='http://schemas.microsoft.com/office/2006/coverPageProps' " w:xpath="/ns0:CoverPageProperties[1]/ns0:CompanyAddress[1]" w:storeItemID="{55AF091B-3C7A-41E3-B477-F2FDAA23CFDA}"/>
        <w:text/>
      </w:sdtPr>
      <w:sdtEndPr/>
      <w:sdtContent>
        <w:r w:rsidR="008D5062">
          <w:rPr>
            <w:rFonts w:ascii="Museo Sans Cyrl 300" w:hAnsi="Museo Sans Cyrl 300" w:cs="Calibri"/>
            <w:spacing w:val="30"/>
            <w:szCs w:val="28"/>
          </w:rPr>
          <w:t>АНО «ОЭК Стройтрест»</w:t>
        </w:r>
      </w:sdtContent>
    </w:sdt>
    <w:r w:rsidR="004720A4" w:rsidRPr="004720A4">
      <w:rPr>
        <w:rFonts w:ascii="Museo Sans Cyrl 300" w:hAnsi="Museo Sans Cyrl 300" w:cs="Calibri"/>
        <w:spacing w:val="30"/>
        <w:szCs w:val="28"/>
      </w:rPr>
      <w:t>"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578F" w:rsidRDefault="0019578F">
    <w:pPr>
      <w:pStyle w:val="a7"/>
    </w:pPr>
  </w:p>
  <w:p w:rsidR="0019578F" w:rsidRDefault="00C93ABD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>
              <wp:simplePos x="0" y="0"/>
              <wp:positionH relativeFrom="margin">
                <wp:posOffset>-293370</wp:posOffset>
              </wp:positionH>
              <wp:positionV relativeFrom="paragraph">
                <wp:posOffset>62865</wp:posOffset>
              </wp:positionV>
              <wp:extent cx="6734175" cy="10262235"/>
              <wp:effectExtent l="0" t="0" r="9525" b="5715"/>
              <wp:wrapNone/>
              <wp:docPr id="8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34175" cy="1026223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5AEFAE" id="Rectangle 78" o:spid="_x0000_s1026" style="position:absolute;margin-left:-23.1pt;margin-top:4.95pt;width:530.25pt;height:808.05pt;z-index: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" filled="f" strokeweight="1.5pt">
              <w10:wrap anchorx="margin"/>
            </v:rect>
          </w:pict>
        </mc:Fallback>
      </mc:AlternateContent>
    </w:r>
  </w:p>
  <w:p w:rsidR="0019578F" w:rsidRDefault="0019578F" w:rsidP="00F009A9">
    <w:pPr>
      <w:rPr>
        <w:sz w:val="2"/>
      </w:rPr>
    </w:pPr>
  </w:p>
  <w:p w:rsidR="0019578F" w:rsidRDefault="0019578F" w:rsidP="00E75AA7">
    <w:pPr>
      <w:rPr>
        <w:sz w:val="2"/>
      </w:rPr>
    </w:pPr>
    <w:r>
      <w:rPr>
        <w:sz w:val="2"/>
      </w:rPr>
      <w:tab/>
    </w:r>
  </w:p>
  <w:p w:rsidR="0019578F" w:rsidRDefault="0019578F" w:rsidP="00E75AA7">
    <w:pPr>
      <w:pStyle w:val="a7"/>
    </w:pPr>
  </w:p>
  <w:tbl>
    <w:tblPr>
      <w:tblpPr w:leftFromText="180" w:rightFromText="180" w:vertAnchor="text" w:horzAnchor="margin" w:tblpX="-25" w:tblpY="1"/>
      <w:tblW w:w="9223" w:type="dxa"/>
      <w:tblLayout w:type="fixed"/>
      <w:tblLook w:val="04A0" w:firstRow="1" w:lastRow="0" w:firstColumn="1" w:lastColumn="0" w:noHBand="0" w:noVBand="1"/>
    </w:tblPr>
    <w:tblGrid>
      <w:gridCol w:w="4120"/>
      <w:gridCol w:w="5103"/>
    </w:tblGrid>
    <w:tr w:rsidR="0019578F" w:rsidRPr="00B936CA" w:rsidTr="009E480B">
      <w:trPr>
        <w:trHeight w:val="2407"/>
      </w:trPr>
      <w:tc>
        <w:tcPr>
          <w:tcW w:w="4120" w:type="dxa"/>
          <w:shd w:val="clear" w:color="auto" w:fill="auto"/>
        </w:tcPr>
        <w:p w:rsidR="0019578F" w:rsidRPr="005124F4" w:rsidRDefault="00C93ABD" w:rsidP="00E75AA7">
          <w:pPr>
            <w:widowControl w:val="0"/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cs="Arial"/>
              <w:b/>
              <w:color w:val="1F497D"/>
              <w:spacing w:val="36"/>
              <w:sz w:val="40"/>
              <w:szCs w:val="40"/>
            </w:rPr>
          </w:pPr>
          <w:r>
            <w:rPr>
              <w:noProof/>
            </w:rPr>
            <w:drawing>
              <wp:anchor distT="0" distB="0" distL="114300" distR="114300" simplePos="0" relativeHeight="251656192" behindDoc="1" locked="0" layoutInCell="1" allowOverlap="1">
                <wp:simplePos x="0" y="0"/>
                <wp:positionH relativeFrom="column">
                  <wp:posOffset>-49530</wp:posOffset>
                </wp:positionH>
                <wp:positionV relativeFrom="paragraph">
                  <wp:posOffset>7620</wp:posOffset>
                </wp:positionV>
                <wp:extent cx="1945640" cy="1492885"/>
                <wp:effectExtent l="0" t="0" r="0" b="0"/>
                <wp:wrapNone/>
                <wp:docPr id="3" name="Picture 1" descr="logo_to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to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5640" cy="149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3" w:type="dxa"/>
          <w:shd w:val="clear" w:color="auto" w:fill="auto"/>
          <w:vAlign w:val="center"/>
        </w:tcPr>
        <w:p w:rsidR="0019578F" w:rsidRPr="00460A49" w:rsidRDefault="0019578F" w:rsidP="00E75AA7">
          <w:pPr>
            <w:rPr>
              <w:rFonts w:ascii="Museo Sans Cyrl 900" w:hAnsi="Museo Sans Cyrl 900" w:cs="Museo Sans Cyrl 900"/>
              <w:b/>
            </w:rPr>
          </w:pPr>
          <w:r w:rsidRPr="00460A49">
            <w:rPr>
              <w:rFonts w:ascii="Museo Sans Cyrl 900" w:hAnsi="Museo Sans Cyrl 900" w:cs="Museo Sans Cyrl 900"/>
              <w:b/>
            </w:rPr>
            <w:t>ООО ПСК «Азурит»</w:t>
          </w:r>
        </w:p>
        <w:p w:rsidR="0019578F" w:rsidRPr="00460A49" w:rsidRDefault="0019578F" w:rsidP="00E75AA7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 xml:space="preserve">г. Москва, </w:t>
          </w:r>
          <w:proofErr w:type="spellStart"/>
          <w:r w:rsidRPr="00460A49">
            <w:rPr>
              <w:rFonts w:ascii="Museo Sans Cyrl 300" w:hAnsi="Museo Sans Cyrl 300" w:cs="Museo Sans Cyrl 500"/>
              <w:bCs/>
            </w:rPr>
            <w:t>вн</w:t>
          </w:r>
          <w:proofErr w:type="spellEnd"/>
          <w:r w:rsidRPr="00460A49">
            <w:rPr>
              <w:rFonts w:ascii="Museo Sans Cyrl 300" w:hAnsi="Museo Sans Cyrl 300" w:cs="Museo Sans Cyrl 500"/>
              <w:bCs/>
            </w:rPr>
            <w:t>.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460A49">
            <w:rPr>
              <w:rFonts w:ascii="Museo Sans Cyrl 300" w:hAnsi="Museo Sans Cyrl 300" w:cs="Museo Sans Cyrl 500"/>
              <w:bCs/>
            </w:rPr>
            <w:t>тер. г. муниципальный округ</w:t>
          </w:r>
        </w:p>
        <w:p w:rsidR="0019578F" w:rsidRPr="00460A49" w:rsidRDefault="0019578F" w:rsidP="00E75AA7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 xml:space="preserve">Останкинский, проезд </w:t>
          </w:r>
          <w:proofErr w:type="spellStart"/>
          <w:r w:rsidRPr="00460A49">
            <w:rPr>
              <w:rFonts w:ascii="Museo Sans Cyrl 300" w:hAnsi="Museo Sans Cyrl 300" w:cs="Museo Sans Cyrl 500"/>
              <w:bCs/>
            </w:rPr>
            <w:t>Ольминского</w:t>
          </w:r>
          <w:proofErr w:type="spellEnd"/>
          <w:r w:rsidRPr="00460A49">
            <w:rPr>
              <w:rFonts w:ascii="Museo Sans Cyrl 300" w:hAnsi="Museo Sans Cyrl 300" w:cs="Museo Sans Cyrl 500"/>
              <w:bCs/>
            </w:rPr>
            <w:t>, д.5,</w:t>
          </w:r>
        </w:p>
        <w:p w:rsidR="0019578F" w:rsidRPr="00460A49" w:rsidRDefault="0019578F" w:rsidP="00E75AA7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Помещение 1/4</w:t>
          </w:r>
        </w:p>
        <w:p w:rsidR="0019578F" w:rsidRPr="00460A49" w:rsidRDefault="0019578F" w:rsidP="00E75AA7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 xml:space="preserve">ИНН: </w:t>
          </w:r>
          <w:proofErr w:type="gramStart"/>
          <w:r w:rsidRPr="00460A49">
            <w:rPr>
              <w:rFonts w:ascii="Museo Sans Cyrl 300" w:hAnsi="Museo Sans Cyrl 300" w:cs="Museo Sans Cyrl 500"/>
              <w:bCs/>
            </w:rPr>
            <w:t xml:space="preserve">7722762829 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460A49">
            <w:rPr>
              <w:rFonts w:ascii="Museo Sans Cyrl 300" w:hAnsi="Museo Sans Cyrl 300" w:cs="Museo Sans Cyrl 500"/>
              <w:bCs/>
            </w:rPr>
            <w:t>КПП</w:t>
          </w:r>
          <w:proofErr w:type="gramEnd"/>
          <w:r w:rsidRPr="00460A49">
            <w:rPr>
              <w:rFonts w:ascii="Museo Sans Cyrl 300" w:hAnsi="Museo Sans Cyrl 300" w:cs="Museo Sans Cyrl 500"/>
              <w:bCs/>
            </w:rPr>
            <w:t>: 771701001</w:t>
          </w:r>
        </w:p>
        <w:p w:rsidR="0019578F" w:rsidRPr="00B936CA" w:rsidRDefault="0019578F" w:rsidP="00E75AA7">
          <w:pPr>
            <w:rPr>
              <w:rFonts w:ascii="Museo Sans Cyrl 300" w:hAnsi="Museo Sans Cyrl 300" w:cs="Museo Sans Cyrl 500"/>
              <w:bCs/>
              <w:sz w:val="18"/>
            </w:rPr>
          </w:pPr>
        </w:p>
        <w:p w:rsidR="0019578F" w:rsidRPr="00B936CA" w:rsidRDefault="0019578F" w:rsidP="00E75AA7">
          <w:pPr>
            <w:rPr>
              <w:rFonts w:ascii="Museo Sans Cyrl 300" w:hAnsi="Museo Sans Cyrl 300" w:cs="Museo Sans Cyrl 500"/>
              <w:bCs/>
              <w:sz w:val="16"/>
            </w:rPr>
          </w:pPr>
        </w:p>
        <w:p w:rsidR="0019578F" w:rsidRPr="00FB5D56" w:rsidRDefault="0019578F" w:rsidP="00E75AA7">
          <w:pPr>
            <w:rPr>
              <w:rFonts w:ascii="Museo Sans Cyrl 300" w:hAnsi="Museo Sans Cyrl 300" w:cs="Museo Sans Cyrl 500"/>
              <w:bCs/>
            </w:rPr>
          </w:pPr>
          <w:proofErr w:type="gramStart"/>
          <w:r w:rsidRPr="00460A49">
            <w:rPr>
              <w:rFonts w:ascii="Museo Sans Cyrl 300" w:hAnsi="Museo Sans Cyrl 300" w:cs="Museo Sans Cyrl 500"/>
              <w:bCs/>
            </w:rPr>
            <w:t>Тел</w:t>
          </w:r>
          <w:r w:rsidRPr="00FB5D56">
            <w:rPr>
              <w:rFonts w:ascii="Museo Sans Cyrl 300" w:hAnsi="Museo Sans Cyrl 300" w:cs="Museo Sans Cyrl 500"/>
              <w:bCs/>
            </w:rPr>
            <w:t xml:space="preserve">:   </w:t>
          </w:r>
          <w:proofErr w:type="gramEnd"/>
          <w:r w:rsidRPr="00FB5D56">
            <w:rPr>
              <w:rFonts w:ascii="Museo Sans Cyrl 300" w:hAnsi="Museo Sans Cyrl 300" w:cs="Museo Sans Cyrl 500"/>
              <w:bCs/>
            </w:rPr>
            <w:t xml:space="preserve">   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FB5D56">
            <w:rPr>
              <w:rFonts w:ascii="Museo Sans Cyrl 300" w:hAnsi="Museo Sans Cyrl 300" w:cs="Museo Sans Cyrl 500"/>
              <w:bCs/>
            </w:rPr>
            <w:t>8 (495) 724-53-47</w:t>
          </w:r>
        </w:p>
        <w:p w:rsidR="0019578F" w:rsidRPr="00FB5D56" w:rsidRDefault="0019578F" w:rsidP="00E75AA7">
          <w:pPr>
            <w:widowControl w:val="0"/>
            <w:overflowPunct w:val="0"/>
            <w:autoSpaceDE w:val="0"/>
            <w:autoSpaceDN w:val="0"/>
            <w:adjustRightInd w:val="0"/>
            <w:textAlignment w:val="baseline"/>
            <w:rPr>
              <w:rFonts w:cs="Arial"/>
              <w:spacing w:val="36"/>
              <w:szCs w:val="24"/>
            </w:rPr>
          </w:pPr>
          <w:r w:rsidRPr="00B936CA">
            <w:rPr>
              <w:rFonts w:ascii="Museo Sans Cyrl 300" w:hAnsi="Museo Sans Cyrl 300" w:cs="Museo Sans Cyrl 500"/>
              <w:bCs/>
              <w:lang w:val="en-US"/>
            </w:rPr>
            <w:t>e</w:t>
          </w:r>
          <w:r w:rsidRPr="00FB5D56">
            <w:rPr>
              <w:rFonts w:ascii="Museo Sans Cyrl 300" w:hAnsi="Museo Sans Cyrl 300" w:cs="Museo Sans Cyrl 500"/>
              <w:bCs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mail</w:t>
          </w:r>
          <w:r w:rsidRPr="00FB5D56">
            <w:rPr>
              <w:rFonts w:ascii="Museo Sans Cyrl 300" w:hAnsi="Museo Sans Cyrl 300" w:cs="Museo Sans Cyrl 500"/>
              <w:bCs/>
            </w:rPr>
            <w:t xml:space="preserve">:  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info</w:t>
          </w:r>
          <w:r w:rsidRPr="00FB5D56">
            <w:rPr>
              <w:rFonts w:ascii="Museo Sans Cyrl 300" w:hAnsi="Museo Sans Cyrl 300" w:cs="Museo Sans Cyrl 500"/>
              <w:bCs/>
            </w:rPr>
            <w:t>@</w:t>
          </w:r>
          <w:proofErr w:type="spellStart"/>
          <w:r w:rsidRPr="00B936CA">
            <w:rPr>
              <w:rFonts w:ascii="Museo Sans Cyrl 300" w:hAnsi="Museo Sans Cyrl 300" w:cs="Museo Sans Cyrl 500"/>
              <w:bCs/>
              <w:lang w:val="en-US"/>
            </w:rPr>
            <w:t>psk</w:t>
          </w:r>
          <w:proofErr w:type="spellEnd"/>
          <w:r w:rsidRPr="00FB5D56">
            <w:rPr>
              <w:rFonts w:ascii="Museo Sans Cyrl 300" w:hAnsi="Museo Sans Cyrl 300" w:cs="Museo Sans Cyrl 500"/>
              <w:bCs/>
            </w:rPr>
            <w:t>-</w:t>
          </w:r>
          <w:proofErr w:type="spellStart"/>
          <w:r w:rsidRPr="00B936CA">
            <w:rPr>
              <w:rFonts w:ascii="Museo Sans Cyrl 300" w:hAnsi="Museo Sans Cyrl 300" w:cs="Museo Sans Cyrl 500"/>
              <w:bCs/>
              <w:lang w:val="en-US"/>
            </w:rPr>
            <w:t>azurit</w:t>
          </w:r>
          <w:proofErr w:type="spellEnd"/>
          <w:r w:rsidRPr="00FB5D56">
            <w:rPr>
              <w:rFonts w:ascii="Museo Sans Cyrl 300" w:hAnsi="Museo Sans Cyrl 300" w:cs="Museo Sans Cyrl 500"/>
              <w:bCs/>
            </w:rPr>
            <w:t>.</w:t>
          </w:r>
          <w:proofErr w:type="spellStart"/>
          <w:r w:rsidRPr="00B936CA">
            <w:rPr>
              <w:rFonts w:ascii="Museo Sans Cyrl 300" w:hAnsi="Museo Sans Cyrl 300" w:cs="Museo Sans Cyrl 500"/>
              <w:bCs/>
              <w:lang w:val="en-US"/>
            </w:rPr>
            <w:t>ru</w:t>
          </w:r>
          <w:proofErr w:type="spellEnd"/>
        </w:p>
      </w:tc>
    </w:tr>
  </w:tbl>
  <w:p w:rsidR="0019578F" w:rsidRPr="0077639C" w:rsidRDefault="0019578F" w:rsidP="00E75AA7">
    <w:pPr>
      <w:tabs>
        <w:tab w:val="left" w:pos="3983"/>
        <w:tab w:val="center" w:pos="4677"/>
      </w:tabs>
      <w:rPr>
        <w:rFonts w:ascii="Museo Sans Cyrl 300" w:hAnsi="Museo Sans Cyrl 300" w:cs="Calibri"/>
        <w:spacing w:val="36"/>
        <w:sz w:val="20"/>
      </w:rPr>
    </w:pPr>
  </w:p>
  <w:p w:rsidR="0019578F" w:rsidRPr="0077639C" w:rsidRDefault="0019578F" w:rsidP="00E75AA7">
    <w:pPr>
      <w:tabs>
        <w:tab w:val="left" w:pos="3983"/>
        <w:tab w:val="center" w:pos="4677"/>
      </w:tabs>
      <w:rPr>
        <w:rFonts w:ascii="Museo Sans Cyrl 300" w:hAnsi="Museo Sans Cyrl 300" w:cs="Calibri"/>
        <w:spacing w:val="36"/>
        <w:sz w:val="18"/>
      </w:rPr>
    </w:pPr>
    <w:r w:rsidRPr="0077639C">
      <w:rPr>
        <w:rFonts w:ascii="Museo Sans Cyrl 300" w:hAnsi="Museo Sans Cyrl 300" w:cs="Calibri"/>
        <w:spacing w:val="36"/>
        <w:sz w:val="18"/>
      </w:rPr>
      <w:t>Рег. № члена СРО №</w:t>
    </w:r>
    <w:r w:rsidRPr="000173FD">
      <w:rPr>
        <w:rFonts w:ascii="Museo Sans Cyrl 300" w:hAnsi="Museo Sans Cyrl 300"/>
        <w:sz w:val="22"/>
      </w:rPr>
      <w:t xml:space="preserve"> </w:t>
    </w:r>
    <w:r w:rsidRPr="0077639C">
      <w:rPr>
        <w:rFonts w:ascii="Museo Sans Cyrl 300" w:hAnsi="Museo Sans Cyrl 300" w:cs="Calibri"/>
        <w:spacing w:val="36"/>
        <w:sz w:val="18"/>
      </w:rPr>
      <w:t>П-163-007722762829-0240 от 23.04.2019г. СРО АП «АПП»</w:t>
    </w:r>
  </w:p>
  <w:p w:rsidR="0019578F" w:rsidRPr="0077639C" w:rsidRDefault="0019578F" w:rsidP="0045080C">
    <w:pPr>
      <w:spacing w:before="240"/>
      <w:ind w:right="623"/>
      <w:jc w:val="right"/>
      <w:rPr>
        <w:rFonts w:ascii="Museo Sans Cyrl 300" w:hAnsi="Museo Sans Cyrl 300" w:cs="Calibri"/>
        <w:sz w:val="28"/>
        <w:szCs w:val="28"/>
      </w:rPr>
    </w:pPr>
    <w:r w:rsidRPr="0077639C">
      <w:rPr>
        <w:rFonts w:ascii="Museo Sans Cyrl 300" w:hAnsi="Museo Sans Cyrl 300" w:cs="Calibri"/>
        <w:bCs/>
        <w:color w:val="000000"/>
        <w:sz w:val="28"/>
        <w:szCs w:val="28"/>
      </w:rPr>
      <w:t xml:space="preserve">Экз. №  </w:t>
    </w:r>
  </w:p>
  <w:p w:rsidR="0019578F" w:rsidRPr="0077639C" w:rsidRDefault="0019578F" w:rsidP="007F320A">
    <w:pPr>
      <w:rPr>
        <w:rFonts w:ascii="Museo Sans Cyrl 300" w:hAnsi="Museo Sans Cyrl 300" w:cs="Calibri"/>
        <w:spacing w:val="30"/>
        <w:szCs w:val="28"/>
      </w:rPr>
    </w:pPr>
    <w:r w:rsidRPr="0077639C">
      <w:rPr>
        <w:rFonts w:ascii="Museo Sans Cyrl 300" w:hAnsi="Museo Sans Cyrl 300" w:cs="Calibri"/>
        <w:spacing w:val="30"/>
        <w:szCs w:val="28"/>
      </w:rPr>
      <w:t xml:space="preserve">Заказчик: </w:t>
    </w:r>
    <w:r w:rsidR="00095164" w:rsidRPr="0077639C">
      <w:rPr>
        <w:rFonts w:ascii="Museo Sans Cyrl 300" w:hAnsi="Museo Sans Cyrl 300" w:cs="Calibri"/>
        <w:noProof/>
        <w:spacing w:val="30"/>
        <w:szCs w:val="28"/>
      </w:rPr>
      <w:t>" ХХХ "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578F" w:rsidRDefault="0019578F">
    <w:pPr>
      <w:rPr>
        <w:sz w:val="2"/>
      </w:rPr>
    </w:pPr>
    <w:bookmarkStart w:id="1" w:name="_Hlk219107827"/>
    <w:bookmarkStart w:id="2" w:name="_Hlk219107828"/>
    <w:r>
      <w:rPr>
        <w:sz w:val="2"/>
      </w:rPr>
      <w:tab/>
    </w:r>
  </w:p>
  <w:p w:rsidR="0019578F" w:rsidRDefault="0019578F">
    <w:pPr>
      <w:pStyle w:val="a7"/>
    </w:pPr>
  </w:p>
  <w:p w:rsidR="0019578F" w:rsidRDefault="0019578F">
    <w:pPr>
      <w:pStyle w:val="a7"/>
    </w:pPr>
  </w:p>
  <w:p w:rsidR="0019578F" w:rsidRDefault="0019578F">
    <w:pPr>
      <w:pStyle w:val="a7"/>
    </w:pPr>
  </w:p>
  <w:tbl>
    <w:tblPr>
      <w:tblpPr w:leftFromText="180" w:rightFromText="180" w:vertAnchor="text" w:horzAnchor="margin" w:tblpX="-25" w:tblpY="1"/>
      <w:tblW w:w="9223" w:type="dxa"/>
      <w:tblLayout w:type="fixed"/>
      <w:tblLook w:val="04A0" w:firstRow="1" w:lastRow="0" w:firstColumn="1" w:lastColumn="0" w:noHBand="0" w:noVBand="1"/>
    </w:tblPr>
    <w:tblGrid>
      <w:gridCol w:w="4120"/>
      <w:gridCol w:w="5103"/>
    </w:tblGrid>
    <w:tr w:rsidR="0019578F" w:rsidRPr="00B936CA" w:rsidTr="00460A49">
      <w:trPr>
        <w:trHeight w:val="2407"/>
      </w:trPr>
      <w:tc>
        <w:tcPr>
          <w:tcW w:w="4120" w:type="dxa"/>
          <w:shd w:val="clear" w:color="auto" w:fill="auto"/>
        </w:tcPr>
        <w:p w:rsidR="0019578F" w:rsidRPr="005124F4" w:rsidRDefault="00C93ABD" w:rsidP="00460A49">
          <w:pPr>
            <w:widowControl w:val="0"/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cs="Arial"/>
              <w:b/>
              <w:color w:val="1F497D"/>
              <w:spacing w:val="36"/>
              <w:sz w:val="40"/>
              <w:szCs w:val="40"/>
            </w:rPr>
          </w:pPr>
          <w:bookmarkStart w:id="3" w:name="_Hlk219133449"/>
          <w:bookmarkStart w:id="4" w:name="_Hlk219133426"/>
          <w:r>
            <w:rPr>
              <w:noProof/>
            </w:rPr>
            <w:drawing>
              <wp:anchor distT="0" distB="0" distL="114300" distR="114300" simplePos="0" relativeHeight="251655168" behindDoc="1" locked="0" layoutInCell="1" allowOverlap="1">
                <wp:simplePos x="0" y="0"/>
                <wp:positionH relativeFrom="column">
                  <wp:posOffset>-49530</wp:posOffset>
                </wp:positionH>
                <wp:positionV relativeFrom="paragraph">
                  <wp:posOffset>7620</wp:posOffset>
                </wp:positionV>
                <wp:extent cx="1945640" cy="1492885"/>
                <wp:effectExtent l="0" t="0" r="0" b="0"/>
                <wp:wrapNone/>
                <wp:docPr id="2" name="Picture 1" descr="logo_to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to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5640" cy="149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3" w:type="dxa"/>
          <w:shd w:val="clear" w:color="auto" w:fill="auto"/>
          <w:vAlign w:val="center"/>
        </w:tcPr>
        <w:p w:rsidR="0019578F" w:rsidRPr="00460A49" w:rsidRDefault="0019578F" w:rsidP="00460A49">
          <w:pPr>
            <w:rPr>
              <w:rFonts w:ascii="Museo Sans Cyrl 900" w:hAnsi="Museo Sans Cyrl 900" w:cs="Museo Sans Cyrl 900"/>
              <w:b/>
            </w:rPr>
          </w:pPr>
          <w:r w:rsidRPr="00460A49">
            <w:rPr>
              <w:rFonts w:ascii="Museo Sans Cyrl 900" w:hAnsi="Museo Sans Cyrl 900" w:cs="Museo Sans Cyrl 900"/>
              <w:b/>
            </w:rPr>
            <w:t>ООО ПСК «Азурит»</w:t>
          </w:r>
        </w:p>
        <w:p w:rsidR="0019578F" w:rsidRPr="00460A49" w:rsidRDefault="0019578F" w:rsidP="00460A49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 xml:space="preserve">г. Москва, </w:t>
          </w:r>
          <w:proofErr w:type="spellStart"/>
          <w:r w:rsidRPr="00460A49">
            <w:rPr>
              <w:rFonts w:ascii="Museo Sans Cyrl 300" w:hAnsi="Museo Sans Cyrl 300" w:cs="Museo Sans Cyrl 500"/>
              <w:bCs/>
            </w:rPr>
            <w:t>вн</w:t>
          </w:r>
          <w:proofErr w:type="spellEnd"/>
          <w:r w:rsidRPr="00460A49">
            <w:rPr>
              <w:rFonts w:ascii="Museo Sans Cyrl 300" w:hAnsi="Museo Sans Cyrl 300" w:cs="Museo Sans Cyrl 500"/>
              <w:bCs/>
            </w:rPr>
            <w:t>.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460A49">
            <w:rPr>
              <w:rFonts w:ascii="Museo Sans Cyrl 300" w:hAnsi="Museo Sans Cyrl 300" w:cs="Museo Sans Cyrl 500"/>
              <w:bCs/>
            </w:rPr>
            <w:t>тер. г. муниципальный округ</w:t>
          </w:r>
        </w:p>
        <w:p w:rsidR="0019578F" w:rsidRPr="00460A49" w:rsidRDefault="0019578F" w:rsidP="00460A49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 xml:space="preserve">Останкинский, проезд </w:t>
          </w:r>
          <w:proofErr w:type="spellStart"/>
          <w:r w:rsidRPr="00460A49">
            <w:rPr>
              <w:rFonts w:ascii="Museo Sans Cyrl 300" w:hAnsi="Museo Sans Cyrl 300" w:cs="Museo Sans Cyrl 500"/>
              <w:bCs/>
            </w:rPr>
            <w:t>Ольминского</w:t>
          </w:r>
          <w:proofErr w:type="spellEnd"/>
          <w:r w:rsidRPr="00460A49">
            <w:rPr>
              <w:rFonts w:ascii="Museo Sans Cyrl 300" w:hAnsi="Museo Sans Cyrl 300" w:cs="Museo Sans Cyrl 500"/>
              <w:bCs/>
            </w:rPr>
            <w:t>, д.5,</w:t>
          </w:r>
        </w:p>
        <w:p w:rsidR="0019578F" w:rsidRPr="00460A49" w:rsidRDefault="0019578F" w:rsidP="00460A49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Помещение 1/4</w:t>
          </w:r>
        </w:p>
        <w:p w:rsidR="0019578F" w:rsidRPr="00460A49" w:rsidRDefault="0019578F" w:rsidP="00460A49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 xml:space="preserve">ИНН: </w:t>
          </w:r>
          <w:proofErr w:type="gramStart"/>
          <w:r w:rsidRPr="00460A49">
            <w:rPr>
              <w:rFonts w:ascii="Museo Sans Cyrl 300" w:hAnsi="Museo Sans Cyrl 300" w:cs="Museo Sans Cyrl 500"/>
              <w:bCs/>
            </w:rPr>
            <w:t xml:space="preserve">7722762829 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460A49">
            <w:rPr>
              <w:rFonts w:ascii="Museo Sans Cyrl 300" w:hAnsi="Museo Sans Cyrl 300" w:cs="Museo Sans Cyrl 500"/>
              <w:bCs/>
            </w:rPr>
            <w:t>КПП</w:t>
          </w:r>
          <w:proofErr w:type="gramEnd"/>
          <w:r w:rsidRPr="00460A49">
            <w:rPr>
              <w:rFonts w:ascii="Museo Sans Cyrl 300" w:hAnsi="Museo Sans Cyrl 300" w:cs="Museo Sans Cyrl 500"/>
              <w:bCs/>
            </w:rPr>
            <w:t>: 771701001</w:t>
          </w:r>
        </w:p>
        <w:p w:rsidR="0019578F" w:rsidRPr="00B936CA" w:rsidRDefault="0019578F" w:rsidP="00460A49">
          <w:pPr>
            <w:rPr>
              <w:rFonts w:ascii="Museo Sans Cyrl 300" w:hAnsi="Museo Sans Cyrl 300" w:cs="Museo Sans Cyrl 500"/>
              <w:bCs/>
              <w:sz w:val="18"/>
            </w:rPr>
          </w:pPr>
        </w:p>
        <w:p w:rsidR="0019578F" w:rsidRPr="00B936CA" w:rsidRDefault="0019578F" w:rsidP="00460A49">
          <w:pPr>
            <w:rPr>
              <w:rFonts w:ascii="Museo Sans Cyrl 300" w:hAnsi="Museo Sans Cyrl 300" w:cs="Museo Sans Cyrl 500"/>
              <w:bCs/>
              <w:sz w:val="16"/>
            </w:rPr>
          </w:pPr>
        </w:p>
        <w:p w:rsidR="0019578F" w:rsidRPr="00FB5D56" w:rsidRDefault="0019578F" w:rsidP="00460A49">
          <w:pPr>
            <w:rPr>
              <w:rFonts w:ascii="Museo Sans Cyrl 300" w:hAnsi="Museo Sans Cyrl 300" w:cs="Museo Sans Cyrl 500"/>
              <w:bCs/>
            </w:rPr>
          </w:pPr>
          <w:proofErr w:type="gramStart"/>
          <w:r w:rsidRPr="00460A49">
            <w:rPr>
              <w:rFonts w:ascii="Museo Sans Cyrl 300" w:hAnsi="Museo Sans Cyrl 300" w:cs="Museo Sans Cyrl 500"/>
              <w:bCs/>
            </w:rPr>
            <w:t>Тел</w:t>
          </w:r>
          <w:r w:rsidRPr="00FB5D56">
            <w:rPr>
              <w:rFonts w:ascii="Museo Sans Cyrl 300" w:hAnsi="Museo Sans Cyrl 300" w:cs="Museo Sans Cyrl 500"/>
              <w:bCs/>
            </w:rPr>
            <w:t xml:space="preserve">:   </w:t>
          </w:r>
          <w:proofErr w:type="gramEnd"/>
          <w:r w:rsidRPr="00FB5D56">
            <w:rPr>
              <w:rFonts w:ascii="Museo Sans Cyrl 300" w:hAnsi="Museo Sans Cyrl 300" w:cs="Museo Sans Cyrl 500"/>
              <w:bCs/>
            </w:rPr>
            <w:t xml:space="preserve">   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FB5D56">
            <w:rPr>
              <w:rFonts w:ascii="Museo Sans Cyrl 300" w:hAnsi="Museo Sans Cyrl 300" w:cs="Museo Sans Cyrl 500"/>
              <w:bCs/>
            </w:rPr>
            <w:t>8 (495) 724-53-47</w:t>
          </w:r>
        </w:p>
        <w:p w:rsidR="0019578F" w:rsidRPr="00FB5D56" w:rsidRDefault="0019578F" w:rsidP="00460A49">
          <w:pPr>
            <w:widowControl w:val="0"/>
            <w:overflowPunct w:val="0"/>
            <w:autoSpaceDE w:val="0"/>
            <w:autoSpaceDN w:val="0"/>
            <w:adjustRightInd w:val="0"/>
            <w:textAlignment w:val="baseline"/>
            <w:rPr>
              <w:rFonts w:cs="Arial"/>
              <w:spacing w:val="36"/>
              <w:szCs w:val="24"/>
            </w:rPr>
          </w:pPr>
          <w:r w:rsidRPr="00B936CA">
            <w:rPr>
              <w:rFonts w:ascii="Museo Sans Cyrl 300" w:hAnsi="Museo Sans Cyrl 300" w:cs="Museo Sans Cyrl 500"/>
              <w:bCs/>
              <w:lang w:val="en-US"/>
            </w:rPr>
            <w:t>e</w:t>
          </w:r>
          <w:r w:rsidRPr="00FB5D56">
            <w:rPr>
              <w:rFonts w:ascii="Museo Sans Cyrl 300" w:hAnsi="Museo Sans Cyrl 300" w:cs="Museo Sans Cyrl 500"/>
              <w:bCs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mail</w:t>
          </w:r>
          <w:r w:rsidRPr="00FB5D56">
            <w:rPr>
              <w:rFonts w:ascii="Museo Sans Cyrl 300" w:hAnsi="Museo Sans Cyrl 300" w:cs="Museo Sans Cyrl 500"/>
              <w:bCs/>
            </w:rPr>
            <w:t xml:space="preserve">:  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info</w:t>
          </w:r>
          <w:r w:rsidRPr="00FB5D56">
            <w:rPr>
              <w:rFonts w:ascii="Museo Sans Cyrl 300" w:hAnsi="Museo Sans Cyrl 300" w:cs="Museo Sans Cyrl 500"/>
              <w:bCs/>
            </w:rPr>
            <w:t>@</w:t>
          </w:r>
          <w:proofErr w:type="spellStart"/>
          <w:r w:rsidRPr="00B936CA">
            <w:rPr>
              <w:rFonts w:ascii="Museo Sans Cyrl 300" w:hAnsi="Museo Sans Cyrl 300" w:cs="Museo Sans Cyrl 500"/>
              <w:bCs/>
              <w:lang w:val="en-US"/>
            </w:rPr>
            <w:t>psk</w:t>
          </w:r>
          <w:proofErr w:type="spellEnd"/>
          <w:r w:rsidRPr="00FB5D56">
            <w:rPr>
              <w:rFonts w:ascii="Museo Sans Cyrl 300" w:hAnsi="Museo Sans Cyrl 300" w:cs="Museo Sans Cyrl 500"/>
              <w:bCs/>
            </w:rPr>
            <w:t>-</w:t>
          </w:r>
          <w:proofErr w:type="spellStart"/>
          <w:r w:rsidRPr="00B936CA">
            <w:rPr>
              <w:rFonts w:ascii="Museo Sans Cyrl 300" w:hAnsi="Museo Sans Cyrl 300" w:cs="Museo Sans Cyrl 500"/>
              <w:bCs/>
              <w:lang w:val="en-US"/>
            </w:rPr>
            <w:t>azurit</w:t>
          </w:r>
          <w:proofErr w:type="spellEnd"/>
          <w:r w:rsidRPr="00FB5D56">
            <w:rPr>
              <w:rFonts w:ascii="Museo Sans Cyrl 300" w:hAnsi="Museo Sans Cyrl 300" w:cs="Museo Sans Cyrl 500"/>
              <w:bCs/>
            </w:rPr>
            <w:t>.</w:t>
          </w:r>
          <w:proofErr w:type="spellStart"/>
          <w:r w:rsidRPr="00B936CA">
            <w:rPr>
              <w:rFonts w:ascii="Museo Sans Cyrl 300" w:hAnsi="Museo Sans Cyrl 300" w:cs="Museo Sans Cyrl 500"/>
              <w:bCs/>
              <w:lang w:val="en-US"/>
            </w:rPr>
            <w:t>ru</w:t>
          </w:r>
          <w:proofErr w:type="spellEnd"/>
        </w:p>
      </w:tc>
    </w:tr>
    <w:bookmarkEnd w:id="3"/>
    <w:bookmarkEnd w:id="4"/>
  </w:tbl>
  <w:p w:rsidR="00B07F40" w:rsidRPr="0077639C" w:rsidRDefault="00B07F40" w:rsidP="00B07F40">
    <w:pPr>
      <w:tabs>
        <w:tab w:val="left" w:pos="3983"/>
        <w:tab w:val="center" w:pos="4677"/>
      </w:tabs>
      <w:rPr>
        <w:rFonts w:ascii="Museo Sans Cyrl 300" w:hAnsi="Museo Sans Cyrl 300" w:cs="Calibri"/>
        <w:spacing w:val="36"/>
        <w:sz w:val="20"/>
      </w:rPr>
    </w:pPr>
  </w:p>
  <w:p w:rsidR="00B07F40" w:rsidRPr="0077639C" w:rsidRDefault="00B07F40" w:rsidP="00B07F40">
    <w:pPr>
      <w:tabs>
        <w:tab w:val="left" w:pos="3983"/>
        <w:tab w:val="center" w:pos="4677"/>
      </w:tabs>
      <w:rPr>
        <w:rFonts w:ascii="Museo Sans Cyrl 300" w:hAnsi="Museo Sans Cyrl 300" w:cs="Calibri"/>
        <w:spacing w:val="36"/>
        <w:sz w:val="18"/>
      </w:rPr>
    </w:pPr>
    <w:r w:rsidRPr="0077639C">
      <w:rPr>
        <w:rFonts w:ascii="Museo Sans Cyrl 300" w:hAnsi="Museo Sans Cyrl 300" w:cs="Calibri"/>
        <w:spacing w:val="36"/>
        <w:sz w:val="18"/>
      </w:rPr>
      <w:t>Рег. № члена СРО №</w:t>
    </w:r>
    <w:r w:rsidRPr="000173FD">
      <w:rPr>
        <w:rFonts w:ascii="Museo Sans Cyrl 300" w:hAnsi="Museo Sans Cyrl 300"/>
        <w:sz w:val="22"/>
      </w:rPr>
      <w:t xml:space="preserve"> </w:t>
    </w:r>
    <w:r w:rsidRPr="0077639C">
      <w:rPr>
        <w:rFonts w:ascii="Museo Sans Cyrl 300" w:hAnsi="Museo Sans Cyrl 300" w:cs="Calibri"/>
        <w:spacing w:val="36"/>
        <w:sz w:val="18"/>
      </w:rPr>
      <w:t>П-163-007722762829-0240 от 23.04.2019г. СРО АП «АПП»</w:t>
    </w:r>
  </w:p>
  <w:p w:rsidR="0019578F" w:rsidRPr="0077639C" w:rsidRDefault="0019578F" w:rsidP="0045080C">
    <w:pPr>
      <w:spacing w:before="240"/>
      <w:ind w:right="623"/>
      <w:jc w:val="right"/>
      <w:rPr>
        <w:rFonts w:ascii="Museo Sans Cyrl 300" w:hAnsi="Museo Sans Cyrl 300" w:cs="Calibri"/>
        <w:sz w:val="28"/>
        <w:szCs w:val="28"/>
      </w:rPr>
    </w:pPr>
    <w:r w:rsidRPr="0077639C">
      <w:rPr>
        <w:rFonts w:ascii="Museo Sans Cyrl 300" w:hAnsi="Museo Sans Cyrl 300" w:cs="Calibri"/>
        <w:bCs/>
        <w:color w:val="000000"/>
        <w:sz w:val="28"/>
        <w:szCs w:val="28"/>
      </w:rPr>
      <w:t xml:space="preserve">Экз. №  </w:t>
    </w:r>
  </w:p>
  <w:p w:rsidR="0019578F" w:rsidRPr="0077639C" w:rsidRDefault="0019578F" w:rsidP="000131F8">
    <w:pPr>
      <w:rPr>
        <w:rFonts w:ascii="Museo Sans Cyrl 300" w:hAnsi="Museo Sans Cyrl 300" w:cs="Calibri"/>
        <w:spacing w:val="30"/>
        <w:szCs w:val="28"/>
      </w:rPr>
    </w:pPr>
    <w:r w:rsidRPr="0077639C">
      <w:rPr>
        <w:rFonts w:ascii="Museo Sans Cyrl 300" w:hAnsi="Museo Sans Cyrl 300" w:cs="Calibri"/>
        <w:spacing w:val="30"/>
        <w:szCs w:val="28"/>
      </w:rPr>
      <w:t xml:space="preserve">Заказчик: </w:t>
    </w:r>
    <w:r w:rsidR="00095164" w:rsidRPr="0077639C">
      <w:rPr>
        <w:rFonts w:ascii="Museo Sans Cyrl 300" w:hAnsi="Museo Sans Cyrl 300" w:cs="Calibri"/>
        <w:noProof/>
        <w:spacing w:val="30"/>
        <w:szCs w:val="28"/>
      </w:rPr>
      <w:t>" ХХХ "</w:t>
    </w:r>
    <w:bookmarkEnd w:id="1"/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1">
    <w:nsid w:val="0D1A47AC"/>
    <w:multiLevelType w:val="hybridMultilevel"/>
    <w:tmpl w:val="31B2E3A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1">
    <w:nsid w:val="35EF6362"/>
    <w:multiLevelType w:val="hybridMultilevel"/>
    <w:tmpl w:val="66F64E74"/>
    <w:lvl w:ilvl="0" w:tplc="974840D4">
      <w:start w:val="1"/>
      <w:numFmt w:val="decimal"/>
      <w:lvlText w:val="%1."/>
      <w:lvlJc w:val="left"/>
      <w:pPr>
        <w:tabs>
          <w:tab w:val="num" w:pos="814"/>
        </w:tabs>
        <w:ind w:left="8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34"/>
        </w:tabs>
        <w:ind w:left="153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54"/>
        </w:tabs>
        <w:ind w:left="225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74"/>
        </w:tabs>
        <w:ind w:left="297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94"/>
        </w:tabs>
        <w:ind w:left="369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14"/>
        </w:tabs>
        <w:ind w:left="441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34"/>
        </w:tabs>
        <w:ind w:left="513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54"/>
        </w:tabs>
        <w:ind w:left="585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74"/>
        </w:tabs>
        <w:ind w:left="6574" w:hanging="180"/>
      </w:p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doNotHyphenateCaps/>
  <w:evenAndOddHeaders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8193" fill="f" fillcolor="white">
      <v:fill color="white" on="f"/>
      <v:stroke weight="1.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2E9"/>
    <w:rsid w:val="00000F6C"/>
    <w:rsid w:val="00001CEB"/>
    <w:rsid w:val="000040F7"/>
    <w:rsid w:val="00005251"/>
    <w:rsid w:val="00006452"/>
    <w:rsid w:val="00006476"/>
    <w:rsid w:val="00011586"/>
    <w:rsid w:val="00011663"/>
    <w:rsid w:val="000131F8"/>
    <w:rsid w:val="00014435"/>
    <w:rsid w:val="00015249"/>
    <w:rsid w:val="000152C8"/>
    <w:rsid w:val="00015B09"/>
    <w:rsid w:val="000169EB"/>
    <w:rsid w:val="000173FD"/>
    <w:rsid w:val="0002033C"/>
    <w:rsid w:val="00021582"/>
    <w:rsid w:val="000234E3"/>
    <w:rsid w:val="00023A08"/>
    <w:rsid w:val="0002546D"/>
    <w:rsid w:val="0002756A"/>
    <w:rsid w:val="00027CED"/>
    <w:rsid w:val="0003130C"/>
    <w:rsid w:val="00036FE9"/>
    <w:rsid w:val="000374CE"/>
    <w:rsid w:val="000377B9"/>
    <w:rsid w:val="000406E3"/>
    <w:rsid w:val="00040A96"/>
    <w:rsid w:val="00040E4C"/>
    <w:rsid w:val="00041417"/>
    <w:rsid w:val="00043B1D"/>
    <w:rsid w:val="000515EE"/>
    <w:rsid w:val="000527BC"/>
    <w:rsid w:val="00057866"/>
    <w:rsid w:val="000638EC"/>
    <w:rsid w:val="00065057"/>
    <w:rsid w:val="000664E1"/>
    <w:rsid w:val="00073242"/>
    <w:rsid w:val="00074F3A"/>
    <w:rsid w:val="00075938"/>
    <w:rsid w:val="00075FAE"/>
    <w:rsid w:val="00077E43"/>
    <w:rsid w:val="000869CD"/>
    <w:rsid w:val="000875E2"/>
    <w:rsid w:val="00087B19"/>
    <w:rsid w:val="00087EAB"/>
    <w:rsid w:val="0009083D"/>
    <w:rsid w:val="0009226C"/>
    <w:rsid w:val="000928B1"/>
    <w:rsid w:val="00093666"/>
    <w:rsid w:val="00095164"/>
    <w:rsid w:val="000A11BC"/>
    <w:rsid w:val="000A7DF2"/>
    <w:rsid w:val="000A7E2B"/>
    <w:rsid w:val="000A7E3A"/>
    <w:rsid w:val="000B0ACB"/>
    <w:rsid w:val="000B25BE"/>
    <w:rsid w:val="000B29D7"/>
    <w:rsid w:val="000B34B6"/>
    <w:rsid w:val="000B4475"/>
    <w:rsid w:val="000C08A8"/>
    <w:rsid w:val="000C0F33"/>
    <w:rsid w:val="000C1ADA"/>
    <w:rsid w:val="000C21E9"/>
    <w:rsid w:val="000C4D58"/>
    <w:rsid w:val="000D0032"/>
    <w:rsid w:val="000D3B60"/>
    <w:rsid w:val="000D56DA"/>
    <w:rsid w:val="000D7BB0"/>
    <w:rsid w:val="000E2CCF"/>
    <w:rsid w:val="000E52DA"/>
    <w:rsid w:val="000E5450"/>
    <w:rsid w:val="000F0F07"/>
    <w:rsid w:val="000F16B9"/>
    <w:rsid w:val="000F2295"/>
    <w:rsid w:val="000F25C2"/>
    <w:rsid w:val="000F309E"/>
    <w:rsid w:val="000F527F"/>
    <w:rsid w:val="00101657"/>
    <w:rsid w:val="00112AB0"/>
    <w:rsid w:val="00115D7B"/>
    <w:rsid w:val="0012018A"/>
    <w:rsid w:val="001207B7"/>
    <w:rsid w:val="00120B6C"/>
    <w:rsid w:val="00121F9A"/>
    <w:rsid w:val="001245E9"/>
    <w:rsid w:val="001307DF"/>
    <w:rsid w:val="001323FC"/>
    <w:rsid w:val="00132F76"/>
    <w:rsid w:val="00134230"/>
    <w:rsid w:val="00134ABD"/>
    <w:rsid w:val="00137747"/>
    <w:rsid w:val="0014139A"/>
    <w:rsid w:val="001435BC"/>
    <w:rsid w:val="0014442B"/>
    <w:rsid w:val="0014685D"/>
    <w:rsid w:val="00150340"/>
    <w:rsid w:val="00150B52"/>
    <w:rsid w:val="00152F04"/>
    <w:rsid w:val="0015330B"/>
    <w:rsid w:val="00153E86"/>
    <w:rsid w:val="00155128"/>
    <w:rsid w:val="00155E6B"/>
    <w:rsid w:val="00162BC5"/>
    <w:rsid w:val="00165FD4"/>
    <w:rsid w:val="00166473"/>
    <w:rsid w:val="00170FC3"/>
    <w:rsid w:val="001711C7"/>
    <w:rsid w:val="001716E8"/>
    <w:rsid w:val="001743ED"/>
    <w:rsid w:val="00174C91"/>
    <w:rsid w:val="001756E3"/>
    <w:rsid w:val="001807E1"/>
    <w:rsid w:val="001819D8"/>
    <w:rsid w:val="00181C3A"/>
    <w:rsid w:val="001857EB"/>
    <w:rsid w:val="001857F3"/>
    <w:rsid w:val="001865FD"/>
    <w:rsid w:val="0018680F"/>
    <w:rsid w:val="00187731"/>
    <w:rsid w:val="00190E02"/>
    <w:rsid w:val="00190FF5"/>
    <w:rsid w:val="00195710"/>
    <w:rsid w:val="0019578F"/>
    <w:rsid w:val="00197596"/>
    <w:rsid w:val="00197BB8"/>
    <w:rsid w:val="001A03D1"/>
    <w:rsid w:val="001A3FEB"/>
    <w:rsid w:val="001A4211"/>
    <w:rsid w:val="001A4D77"/>
    <w:rsid w:val="001A552A"/>
    <w:rsid w:val="001B4966"/>
    <w:rsid w:val="001B5E03"/>
    <w:rsid w:val="001C0132"/>
    <w:rsid w:val="001C03A8"/>
    <w:rsid w:val="001C152B"/>
    <w:rsid w:val="001C2D6C"/>
    <w:rsid w:val="001C2E04"/>
    <w:rsid w:val="001C7BB9"/>
    <w:rsid w:val="001D0B07"/>
    <w:rsid w:val="001D30F3"/>
    <w:rsid w:val="001D312E"/>
    <w:rsid w:val="001D4539"/>
    <w:rsid w:val="001D4B8E"/>
    <w:rsid w:val="001D7AFB"/>
    <w:rsid w:val="001E0759"/>
    <w:rsid w:val="001E1189"/>
    <w:rsid w:val="001E43E8"/>
    <w:rsid w:val="001E640C"/>
    <w:rsid w:val="001F242B"/>
    <w:rsid w:val="001F4AC6"/>
    <w:rsid w:val="001F58DE"/>
    <w:rsid w:val="001F73B9"/>
    <w:rsid w:val="00200E09"/>
    <w:rsid w:val="00201190"/>
    <w:rsid w:val="00202CE2"/>
    <w:rsid w:val="00203963"/>
    <w:rsid w:val="00203E5F"/>
    <w:rsid w:val="00207980"/>
    <w:rsid w:val="00212284"/>
    <w:rsid w:val="00212306"/>
    <w:rsid w:val="00212428"/>
    <w:rsid w:val="00212F52"/>
    <w:rsid w:val="00213609"/>
    <w:rsid w:val="0021579B"/>
    <w:rsid w:val="00215EA0"/>
    <w:rsid w:val="002173EC"/>
    <w:rsid w:val="002211F2"/>
    <w:rsid w:val="002250A8"/>
    <w:rsid w:val="002347D0"/>
    <w:rsid w:val="0023515F"/>
    <w:rsid w:val="002410AB"/>
    <w:rsid w:val="0024521E"/>
    <w:rsid w:val="00245CD6"/>
    <w:rsid w:val="00246715"/>
    <w:rsid w:val="002475E8"/>
    <w:rsid w:val="00247D65"/>
    <w:rsid w:val="00253BE3"/>
    <w:rsid w:val="00254ABF"/>
    <w:rsid w:val="0026297E"/>
    <w:rsid w:val="00264403"/>
    <w:rsid w:val="002731DB"/>
    <w:rsid w:val="00273F11"/>
    <w:rsid w:val="00276193"/>
    <w:rsid w:val="002814CE"/>
    <w:rsid w:val="00284969"/>
    <w:rsid w:val="00285AE9"/>
    <w:rsid w:val="002866FC"/>
    <w:rsid w:val="00286E62"/>
    <w:rsid w:val="00287697"/>
    <w:rsid w:val="002A00E7"/>
    <w:rsid w:val="002A0E6F"/>
    <w:rsid w:val="002A5CF8"/>
    <w:rsid w:val="002B46A6"/>
    <w:rsid w:val="002B5C01"/>
    <w:rsid w:val="002C31EC"/>
    <w:rsid w:val="002C3ED3"/>
    <w:rsid w:val="002D3B59"/>
    <w:rsid w:val="002D553D"/>
    <w:rsid w:val="002D6C2A"/>
    <w:rsid w:val="002E1001"/>
    <w:rsid w:val="002E2971"/>
    <w:rsid w:val="002E78B5"/>
    <w:rsid w:val="002F01A7"/>
    <w:rsid w:val="002F0EB8"/>
    <w:rsid w:val="002F2BC8"/>
    <w:rsid w:val="002F3DC3"/>
    <w:rsid w:val="003016C5"/>
    <w:rsid w:val="00301AF1"/>
    <w:rsid w:val="003032B8"/>
    <w:rsid w:val="003102F2"/>
    <w:rsid w:val="00310E0E"/>
    <w:rsid w:val="00311135"/>
    <w:rsid w:val="003150D4"/>
    <w:rsid w:val="003176A6"/>
    <w:rsid w:val="00321249"/>
    <w:rsid w:val="00326535"/>
    <w:rsid w:val="0033086B"/>
    <w:rsid w:val="00330BA0"/>
    <w:rsid w:val="00331050"/>
    <w:rsid w:val="00332FA9"/>
    <w:rsid w:val="00337337"/>
    <w:rsid w:val="0034147B"/>
    <w:rsid w:val="003428BA"/>
    <w:rsid w:val="00343059"/>
    <w:rsid w:val="00344538"/>
    <w:rsid w:val="003472F0"/>
    <w:rsid w:val="0034794E"/>
    <w:rsid w:val="00352007"/>
    <w:rsid w:val="00352407"/>
    <w:rsid w:val="00362EE8"/>
    <w:rsid w:val="00363170"/>
    <w:rsid w:val="00363898"/>
    <w:rsid w:val="00363C26"/>
    <w:rsid w:val="0036637B"/>
    <w:rsid w:val="00367187"/>
    <w:rsid w:val="003708F6"/>
    <w:rsid w:val="0037499F"/>
    <w:rsid w:val="00380B13"/>
    <w:rsid w:val="003831F9"/>
    <w:rsid w:val="0038538C"/>
    <w:rsid w:val="0039570D"/>
    <w:rsid w:val="0039689B"/>
    <w:rsid w:val="003A01B5"/>
    <w:rsid w:val="003A0A30"/>
    <w:rsid w:val="003A303F"/>
    <w:rsid w:val="003A3081"/>
    <w:rsid w:val="003A357E"/>
    <w:rsid w:val="003A4AFB"/>
    <w:rsid w:val="003A6944"/>
    <w:rsid w:val="003B6A79"/>
    <w:rsid w:val="003C42BE"/>
    <w:rsid w:val="003C63BD"/>
    <w:rsid w:val="003C7239"/>
    <w:rsid w:val="003C7D58"/>
    <w:rsid w:val="003D1A66"/>
    <w:rsid w:val="003D2D4C"/>
    <w:rsid w:val="003D32A4"/>
    <w:rsid w:val="003D3782"/>
    <w:rsid w:val="003E132E"/>
    <w:rsid w:val="003E3CD8"/>
    <w:rsid w:val="003F039F"/>
    <w:rsid w:val="003F380A"/>
    <w:rsid w:val="003F5BC7"/>
    <w:rsid w:val="00400CAC"/>
    <w:rsid w:val="00404CBD"/>
    <w:rsid w:val="00407B23"/>
    <w:rsid w:val="00410CE8"/>
    <w:rsid w:val="0041240F"/>
    <w:rsid w:val="004162C2"/>
    <w:rsid w:val="00417042"/>
    <w:rsid w:val="004176A8"/>
    <w:rsid w:val="00420688"/>
    <w:rsid w:val="00420D29"/>
    <w:rsid w:val="004225D7"/>
    <w:rsid w:val="00423746"/>
    <w:rsid w:val="00425A3C"/>
    <w:rsid w:val="00425BB5"/>
    <w:rsid w:val="00427B52"/>
    <w:rsid w:val="00430B55"/>
    <w:rsid w:val="00430CB0"/>
    <w:rsid w:val="00430EDE"/>
    <w:rsid w:val="00431C0D"/>
    <w:rsid w:val="004323DE"/>
    <w:rsid w:val="004326A9"/>
    <w:rsid w:val="00434FD5"/>
    <w:rsid w:val="00435BA8"/>
    <w:rsid w:val="00437A27"/>
    <w:rsid w:val="00440A51"/>
    <w:rsid w:val="00447B93"/>
    <w:rsid w:val="0045080C"/>
    <w:rsid w:val="004542E4"/>
    <w:rsid w:val="00455243"/>
    <w:rsid w:val="00457E72"/>
    <w:rsid w:val="00460A49"/>
    <w:rsid w:val="004617A9"/>
    <w:rsid w:val="00461AE3"/>
    <w:rsid w:val="004633DC"/>
    <w:rsid w:val="00465134"/>
    <w:rsid w:val="00470C9A"/>
    <w:rsid w:val="00471EDB"/>
    <w:rsid w:val="004720A4"/>
    <w:rsid w:val="00473775"/>
    <w:rsid w:val="00475C01"/>
    <w:rsid w:val="00476713"/>
    <w:rsid w:val="00476839"/>
    <w:rsid w:val="004804CE"/>
    <w:rsid w:val="0048313A"/>
    <w:rsid w:val="00486F8F"/>
    <w:rsid w:val="00490FC8"/>
    <w:rsid w:val="00496946"/>
    <w:rsid w:val="004A52C9"/>
    <w:rsid w:val="004A79B9"/>
    <w:rsid w:val="004A7A38"/>
    <w:rsid w:val="004B4008"/>
    <w:rsid w:val="004B64DD"/>
    <w:rsid w:val="004B6F57"/>
    <w:rsid w:val="004C1D54"/>
    <w:rsid w:val="004C762B"/>
    <w:rsid w:val="004D2CC7"/>
    <w:rsid w:val="004D34B7"/>
    <w:rsid w:val="004D49CF"/>
    <w:rsid w:val="004D7727"/>
    <w:rsid w:val="004D783F"/>
    <w:rsid w:val="004E6F4B"/>
    <w:rsid w:val="004F3464"/>
    <w:rsid w:val="004F4756"/>
    <w:rsid w:val="004F53A2"/>
    <w:rsid w:val="004F5677"/>
    <w:rsid w:val="004F567A"/>
    <w:rsid w:val="00502695"/>
    <w:rsid w:val="00503A37"/>
    <w:rsid w:val="00503C37"/>
    <w:rsid w:val="005124F4"/>
    <w:rsid w:val="00514435"/>
    <w:rsid w:val="00515F16"/>
    <w:rsid w:val="005200C2"/>
    <w:rsid w:val="00520486"/>
    <w:rsid w:val="00520D98"/>
    <w:rsid w:val="00521C59"/>
    <w:rsid w:val="00523894"/>
    <w:rsid w:val="00527645"/>
    <w:rsid w:val="0053062F"/>
    <w:rsid w:val="00530CE9"/>
    <w:rsid w:val="005318E8"/>
    <w:rsid w:val="00532098"/>
    <w:rsid w:val="00535E76"/>
    <w:rsid w:val="005439F7"/>
    <w:rsid w:val="005446CB"/>
    <w:rsid w:val="00544BF9"/>
    <w:rsid w:val="00547C49"/>
    <w:rsid w:val="00550118"/>
    <w:rsid w:val="005519F4"/>
    <w:rsid w:val="00551C45"/>
    <w:rsid w:val="0055631E"/>
    <w:rsid w:val="005663B5"/>
    <w:rsid w:val="00566C85"/>
    <w:rsid w:val="005703CE"/>
    <w:rsid w:val="00570517"/>
    <w:rsid w:val="00573F35"/>
    <w:rsid w:val="0057510B"/>
    <w:rsid w:val="005754D7"/>
    <w:rsid w:val="005760C8"/>
    <w:rsid w:val="00576431"/>
    <w:rsid w:val="00584896"/>
    <w:rsid w:val="00585421"/>
    <w:rsid w:val="0059099E"/>
    <w:rsid w:val="005919B1"/>
    <w:rsid w:val="005924C8"/>
    <w:rsid w:val="00593A9B"/>
    <w:rsid w:val="00595514"/>
    <w:rsid w:val="00596821"/>
    <w:rsid w:val="00597327"/>
    <w:rsid w:val="005A0263"/>
    <w:rsid w:val="005A0E5B"/>
    <w:rsid w:val="005A1A67"/>
    <w:rsid w:val="005A33A9"/>
    <w:rsid w:val="005A4673"/>
    <w:rsid w:val="005A7471"/>
    <w:rsid w:val="005A7D8A"/>
    <w:rsid w:val="005B3C27"/>
    <w:rsid w:val="005B49C1"/>
    <w:rsid w:val="005B65F8"/>
    <w:rsid w:val="005C206A"/>
    <w:rsid w:val="005C3A34"/>
    <w:rsid w:val="005C5F83"/>
    <w:rsid w:val="005C6A94"/>
    <w:rsid w:val="005C6D22"/>
    <w:rsid w:val="005C6DB7"/>
    <w:rsid w:val="005D31A3"/>
    <w:rsid w:val="005D74FE"/>
    <w:rsid w:val="005E180E"/>
    <w:rsid w:val="005E4F4C"/>
    <w:rsid w:val="005E64D5"/>
    <w:rsid w:val="005E71C6"/>
    <w:rsid w:val="005E75E1"/>
    <w:rsid w:val="005F4E93"/>
    <w:rsid w:val="00602CBA"/>
    <w:rsid w:val="00603121"/>
    <w:rsid w:val="006062F1"/>
    <w:rsid w:val="0060752F"/>
    <w:rsid w:val="00607AD9"/>
    <w:rsid w:val="0061065A"/>
    <w:rsid w:val="0061086D"/>
    <w:rsid w:val="00615987"/>
    <w:rsid w:val="00615D5F"/>
    <w:rsid w:val="00615DD0"/>
    <w:rsid w:val="00615E53"/>
    <w:rsid w:val="00620199"/>
    <w:rsid w:val="0062084E"/>
    <w:rsid w:val="00621564"/>
    <w:rsid w:val="00625984"/>
    <w:rsid w:val="006301D6"/>
    <w:rsid w:val="00631D39"/>
    <w:rsid w:val="00634CBC"/>
    <w:rsid w:val="0063502B"/>
    <w:rsid w:val="006356FD"/>
    <w:rsid w:val="00635F76"/>
    <w:rsid w:val="00636F02"/>
    <w:rsid w:val="00643FCE"/>
    <w:rsid w:val="00647EE7"/>
    <w:rsid w:val="00650B84"/>
    <w:rsid w:val="00653F22"/>
    <w:rsid w:val="00654324"/>
    <w:rsid w:val="006544F8"/>
    <w:rsid w:val="00656281"/>
    <w:rsid w:val="00660731"/>
    <w:rsid w:val="00661081"/>
    <w:rsid w:val="0066118E"/>
    <w:rsid w:val="0066161D"/>
    <w:rsid w:val="0066390F"/>
    <w:rsid w:val="006668A0"/>
    <w:rsid w:val="00670E7B"/>
    <w:rsid w:val="00672869"/>
    <w:rsid w:val="00672CA5"/>
    <w:rsid w:val="00680B11"/>
    <w:rsid w:val="00681146"/>
    <w:rsid w:val="006812BC"/>
    <w:rsid w:val="00682FEF"/>
    <w:rsid w:val="0068483C"/>
    <w:rsid w:val="006926A7"/>
    <w:rsid w:val="0069611E"/>
    <w:rsid w:val="006A0809"/>
    <w:rsid w:val="006A2DA7"/>
    <w:rsid w:val="006A5BC9"/>
    <w:rsid w:val="006A5D6D"/>
    <w:rsid w:val="006A63E5"/>
    <w:rsid w:val="006A68C0"/>
    <w:rsid w:val="006A771B"/>
    <w:rsid w:val="006C104D"/>
    <w:rsid w:val="006D6EFF"/>
    <w:rsid w:val="006E2243"/>
    <w:rsid w:val="006E3810"/>
    <w:rsid w:val="006E5463"/>
    <w:rsid w:val="006F2AE7"/>
    <w:rsid w:val="006F43D2"/>
    <w:rsid w:val="00701595"/>
    <w:rsid w:val="00701E2D"/>
    <w:rsid w:val="0071459E"/>
    <w:rsid w:val="0071664F"/>
    <w:rsid w:val="007178D6"/>
    <w:rsid w:val="0072064D"/>
    <w:rsid w:val="0072286D"/>
    <w:rsid w:val="00722870"/>
    <w:rsid w:val="00722D28"/>
    <w:rsid w:val="0072344E"/>
    <w:rsid w:val="00724B67"/>
    <w:rsid w:val="00725BF4"/>
    <w:rsid w:val="007267C9"/>
    <w:rsid w:val="007270E4"/>
    <w:rsid w:val="007271AA"/>
    <w:rsid w:val="0072789B"/>
    <w:rsid w:val="00731A37"/>
    <w:rsid w:val="007358BE"/>
    <w:rsid w:val="00736D4C"/>
    <w:rsid w:val="00742C06"/>
    <w:rsid w:val="00743A67"/>
    <w:rsid w:val="0074666C"/>
    <w:rsid w:val="0075226B"/>
    <w:rsid w:val="0075373E"/>
    <w:rsid w:val="00754E37"/>
    <w:rsid w:val="00757DBB"/>
    <w:rsid w:val="007626DA"/>
    <w:rsid w:val="0076439D"/>
    <w:rsid w:val="007703E7"/>
    <w:rsid w:val="007708B6"/>
    <w:rsid w:val="0077095D"/>
    <w:rsid w:val="00770E31"/>
    <w:rsid w:val="00774506"/>
    <w:rsid w:val="0077499D"/>
    <w:rsid w:val="00774D57"/>
    <w:rsid w:val="00775419"/>
    <w:rsid w:val="0077639C"/>
    <w:rsid w:val="007775AE"/>
    <w:rsid w:val="00777F16"/>
    <w:rsid w:val="00780FDE"/>
    <w:rsid w:val="00783BA8"/>
    <w:rsid w:val="00785CD2"/>
    <w:rsid w:val="0079088D"/>
    <w:rsid w:val="00790F4B"/>
    <w:rsid w:val="00792588"/>
    <w:rsid w:val="007957F0"/>
    <w:rsid w:val="007A3E53"/>
    <w:rsid w:val="007A577D"/>
    <w:rsid w:val="007A5803"/>
    <w:rsid w:val="007A6433"/>
    <w:rsid w:val="007B122F"/>
    <w:rsid w:val="007C0AD1"/>
    <w:rsid w:val="007C111F"/>
    <w:rsid w:val="007C4CEC"/>
    <w:rsid w:val="007C5731"/>
    <w:rsid w:val="007C5D3A"/>
    <w:rsid w:val="007D12BE"/>
    <w:rsid w:val="007D153D"/>
    <w:rsid w:val="007D5D73"/>
    <w:rsid w:val="007E0C4E"/>
    <w:rsid w:val="007E1612"/>
    <w:rsid w:val="007E1806"/>
    <w:rsid w:val="007E4F0E"/>
    <w:rsid w:val="007E77F8"/>
    <w:rsid w:val="007F1282"/>
    <w:rsid w:val="007F320A"/>
    <w:rsid w:val="007F368C"/>
    <w:rsid w:val="007F463B"/>
    <w:rsid w:val="007F67B1"/>
    <w:rsid w:val="007F704C"/>
    <w:rsid w:val="007F78FD"/>
    <w:rsid w:val="00800CC1"/>
    <w:rsid w:val="00802156"/>
    <w:rsid w:val="00810C15"/>
    <w:rsid w:val="008118DF"/>
    <w:rsid w:val="008120C1"/>
    <w:rsid w:val="00812C08"/>
    <w:rsid w:val="00812FA9"/>
    <w:rsid w:val="008135FD"/>
    <w:rsid w:val="008144EB"/>
    <w:rsid w:val="008234F3"/>
    <w:rsid w:val="00824F46"/>
    <w:rsid w:val="00831D4B"/>
    <w:rsid w:val="00834AF2"/>
    <w:rsid w:val="008360CE"/>
    <w:rsid w:val="00840530"/>
    <w:rsid w:val="008427FF"/>
    <w:rsid w:val="008435AF"/>
    <w:rsid w:val="00845919"/>
    <w:rsid w:val="008472BA"/>
    <w:rsid w:val="00850F60"/>
    <w:rsid w:val="00855BF1"/>
    <w:rsid w:val="00860C06"/>
    <w:rsid w:val="00861209"/>
    <w:rsid w:val="0086205B"/>
    <w:rsid w:val="00862554"/>
    <w:rsid w:val="008634C0"/>
    <w:rsid w:val="00863CBC"/>
    <w:rsid w:val="00863D0E"/>
    <w:rsid w:val="00865817"/>
    <w:rsid w:val="008701EA"/>
    <w:rsid w:val="0087114E"/>
    <w:rsid w:val="00872CA7"/>
    <w:rsid w:val="00872D87"/>
    <w:rsid w:val="00873596"/>
    <w:rsid w:val="00875885"/>
    <w:rsid w:val="00875FEA"/>
    <w:rsid w:val="00877698"/>
    <w:rsid w:val="0088185B"/>
    <w:rsid w:val="008841EC"/>
    <w:rsid w:val="00884496"/>
    <w:rsid w:val="00886056"/>
    <w:rsid w:val="0088660E"/>
    <w:rsid w:val="00886E2E"/>
    <w:rsid w:val="008902EF"/>
    <w:rsid w:val="0089125E"/>
    <w:rsid w:val="008948FC"/>
    <w:rsid w:val="00895997"/>
    <w:rsid w:val="008A00FF"/>
    <w:rsid w:val="008A0CCA"/>
    <w:rsid w:val="008A292A"/>
    <w:rsid w:val="008A6BB0"/>
    <w:rsid w:val="008A71CD"/>
    <w:rsid w:val="008B00BB"/>
    <w:rsid w:val="008B35BE"/>
    <w:rsid w:val="008B42D8"/>
    <w:rsid w:val="008B73B2"/>
    <w:rsid w:val="008C0AA8"/>
    <w:rsid w:val="008C1A02"/>
    <w:rsid w:val="008C215B"/>
    <w:rsid w:val="008C65C8"/>
    <w:rsid w:val="008C6D1F"/>
    <w:rsid w:val="008C6F5D"/>
    <w:rsid w:val="008C77C8"/>
    <w:rsid w:val="008D0E9E"/>
    <w:rsid w:val="008D1541"/>
    <w:rsid w:val="008D1679"/>
    <w:rsid w:val="008D2EA9"/>
    <w:rsid w:val="008D3D22"/>
    <w:rsid w:val="008D5062"/>
    <w:rsid w:val="008D582C"/>
    <w:rsid w:val="008D6752"/>
    <w:rsid w:val="008E1E62"/>
    <w:rsid w:val="008E4AA4"/>
    <w:rsid w:val="008E5FA5"/>
    <w:rsid w:val="008E7282"/>
    <w:rsid w:val="008F0F31"/>
    <w:rsid w:val="008F2386"/>
    <w:rsid w:val="008F7F4E"/>
    <w:rsid w:val="0090148F"/>
    <w:rsid w:val="0090214B"/>
    <w:rsid w:val="009036BF"/>
    <w:rsid w:val="009037A3"/>
    <w:rsid w:val="0090521F"/>
    <w:rsid w:val="00906F60"/>
    <w:rsid w:val="0091089B"/>
    <w:rsid w:val="00913984"/>
    <w:rsid w:val="00914AEF"/>
    <w:rsid w:val="00915133"/>
    <w:rsid w:val="00915863"/>
    <w:rsid w:val="00915ACA"/>
    <w:rsid w:val="00915E7C"/>
    <w:rsid w:val="00920A1F"/>
    <w:rsid w:val="009228F1"/>
    <w:rsid w:val="00926E84"/>
    <w:rsid w:val="00930426"/>
    <w:rsid w:val="00930A18"/>
    <w:rsid w:val="00931CBE"/>
    <w:rsid w:val="00935FC8"/>
    <w:rsid w:val="00936E45"/>
    <w:rsid w:val="00940CCB"/>
    <w:rsid w:val="0094301C"/>
    <w:rsid w:val="0094385D"/>
    <w:rsid w:val="00946E29"/>
    <w:rsid w:val="009506DF"/>
    <w:rsid w:val="00952049"/>
    <w:rsid w:val="00955036"/>
    <w:rsid w:val="009555AA"/>
    <w:rsid w:val="00955FD1"/>
    <w:rsid w:val="0095751D"/>
    <w:rsid w:val="0095762F"/>
    <w:rsid w:val="00957D1D"/>
    <w:rsid w:val="00961132"/>
    <w:rsid w:val="00961322"/>
    <w:rsid w:val="009639A6"/>
    <w:rsid w:val="00964414"/>
    <w:rsid w:val="0096781C"/>
    <w:rsid w:val="009728DF"/>
    <w:rsid w:val="00975487"/>
    <w:rsid w:val="00983E0A"/>
    <w:rsid w:val="00987D07"/>
    <w:rsid w:val="00993BA1"/>
    <w:rsid w:val="00994392"/>
    <w:rsid w:val="00994C7F"/>
    <w:rsid w:val="00997382"/>
    <w:rsid w:val="009A2641"/>
    <w:rsid w:val="009A2AEE"/>
    <w:rsid w:val="009A5573"/>
    <w:rsid w:val="009A682B"/>
    <w:rsid w:val="009B171F"/>
    <w:rsid w:val="009B31EE"/>
    <w:rsid w:val="009B3EC3"/>
    <w:rsid w:val="009B7C07"/>
    <w:rsid w:val="009C2372"/>
    <w:rsid w:val="009C28A6"/>
    <w:rsid w:val="009C3262"/>
    <w:rsid w:val="009C5317"/>
    <w:rsid w:val="009C6A87"/>
    <w:rsid w:val="009D044E"/>
    <w:rsid w:val="009D0DC9"/>
    <w:rsid w:val="009D3ED5"/>
    <w:rsid w:val="009D6A58"/>
    <w:rsid w:val="009E3C2C"/>
    <w:rsid w:val="009E480B"/>
    <w:rsid w:val="009E6FB3"/>
    <w:rsid w:val="009E7C0A"/>
    <w:rsid w:val="009E7DE0"/>
    <w:rsid w:val="009F0F7A"/>
    <w:rsid w:val="009F4B88"/>
    <w:rsid w:val="009F65A5"/>
    <w:rsid w:val="00A012E9"/>
    <w:rsid w:val="00A03060"/>
    <w:rsid w:val="00A0574C"/>
    <w:rsid w:val="00A1288E"/>
    <w:rsid w:val="00A1389A"/>
    <w:rsid w:val="00A1595F"/>
    <w:rsid w:val="00A17B24"/>
    <w:rsid w:val="00A20487"/>
    <w:rsid w:val="00A205C7"/>
    <w:rsid w:val="00A263A7"/>
    <w:rsid w:val="00A27663"/>
    <w:rsid w:val="00A3156B"/>
    <w:rsid w:val="00A321D4"/>
    <w:rsid w:val="00A323DE"/>
    <w:rsid w:val="00A328C8"/>
    <w:rsid w:val="00A3369B"/>
    <w:rsid w:val="00A33D8D"/>
    <w:rsid w:val="00A42E23"/>
    <w:rsid w:val="00A4690A"/>
    <w:rsid w:val="00A46D58"/>
    <w:rsid w:val="00A508F7"/>
    <w:rsid w:val="00A510E5"/>
    <w:rsid w:val="00A55293"/>
    <w:rsid w:val="00A55786"/>
    <w:rsid w:val="00A64863"/>
    <w:rsid w:val="00A65AF3"/>
    <w:rsid w:val="00A701F8"/>
    <w:rsid w:val="00A702E0"/>
    <w:rsid w:val="00A70792"/>
    <w:rsid w:val="00A7102B"/>
    <w:rsid w:val="00A7324B"/>
    <w:rsid w:val="00A75697"/>
    <w:rsid w:val="00A76B69"/>
    <w:rsid w:val="00A77CB2"/>
    <w:rsid w:val="00A80100"/>
    <w:rsid w:val="00A8264F"/>
    <w:rsid w:val="00A827DF"/>
    <w:rsid w:val="00A82D0A"/>
    <w:rsid w:val="00A83F4E"/>
    <w:rsid w:val="00A87308"/>
    <w:rsid w:val="00A87D59"/>
    <w:rsid w:val="00A90756"/>
    <w:rsid w:val="00A91EF3"/>
    <w:rsid w:val="00A979C6"/>
    <w:rsid w:val="00A97F2A"/>
    <w:rsid w:val="00AA1937"/>
    <w:rsid w:val="00AA276D"/>
    <w:rsid w:val="00AA43EF"/>
    <w:rsid w:val="00AB3F94"/>
    <w:rsid w:val="00AB4D3E"/>
    <w:rsid w:val="00AB6D04"/>
    <w:rsid w:val="00AC2194"/>
    <w:rsid w:val="00AC4E3F"/>
    <w:rsid w:val="00AC674D"/>
    <w:rsid w:val="00AC6903"/>
    <w:rsid w:val="00AD2821"/>
    <w:rsid w:val="00AD2D80"/>
    <w:rsid w:val="00AD4D3F"/>
    <w:rsid w:val="00AD5141"/>
    <w:rsid w:val="00AD601B"/>
    <w:rsid w:val="00AD60B6"/>
    <w:rsid w:val="00AD6E0A"/>
    <w:rsid w:val="00AE1585"/>
    <w:rsid w:val="00AE3B72"/>
    <w:rsid w:val="00AE4246"/>
    <w:rsid w:val="00AE4887"/>
    <w:rsid w:val="00AE5D79"/>
    <w:rsid w:val="00AE7D1D"/>
    <w:rsid w:val="00AF333F"/>
    <w:rsid w:val="00AF4870"/>
    <w:rsid w:val="00B00022"/>
    <w:rsid w:val="00B038C7"/>
    <w:rsid w:val="00B04593"/>
    <w:rsid w:val="00B04D51"/>
    <w:rsid w:val="00B05839"/>
    <w:rsid w:val="00B06429"/>
    <w:rsid w:val="00B0658E"/>
    <w:rsid w:val="00B06C35"/>
    <w:rsid w:val="00B07614"/>
    <w:rsid w:val="00B07F40"/>
    <w:rsid w:val="00B104D1"/>
    <w:rsid w:val="00B174AF"/>
    <w:rsid w:val="00B207FF"/>
    <w:rsid w:val="00B25101"/>
    <w:rsid w:val="00B2539A"/>
    <w:rsid w:val="00B26113"/>
    <w:rsid w:val="00B264E7"/>
    <w:rsid w:val="00B26BDA"/>
    <w:rsid w:val="00B30945"/>
    <w:rsid w:val="00B418D8"/>
    <w:rsid w:val="00B43757"/>
    <w:rsid w:val="00B43913"/>
    <w:rsid w:val="00B47BDA"/>
    <w:rsid w:val="00B47FB0"/>
    <w:rsid w:val="00B531DD"/>
    <w:rsid w:val="00B54B07"/>
    <w:rsid w:val="00B550F9"/>
    <w:rsid w:val="00B572AF"/>
    <w:rsid w:val="00B60F68"/>
    <w:rsid w:val="00B61D75"/>
    <w:rsid w:val="00B61E0A"/>
    <w:rsid w:val="00B651BC"/>
    <w:rsid w:val="00B655F3"/>
    <w:rsid w:val="00B667F4"/>
    <w:rsid w:val="00B6682B"/>
    <w:rsid w:val="00B70A6B"/>
    <w:rsid w:val="00B71ABD"/>
    <w:rsid w:val="00B73536"/>
    <w:rsid w:val="00B73994"/>
    <w:rsid w:val="00B74BA6"/>
    <w:rsid w:val="00B74EE0"/>
    <w:rsid w:val="00B74F83"/>
    <w:rsid w:val="00B75946"/>
    <w:rsid w:val="00B76543"/>
    <w:rsid w:val="00B7663E"/>
    <w:rsid w:val="00B775B5"/>
    <w:rsid w:val="00B77BE3"/>
    <w:rsid w:val="00B77FED"/>
    <w:rsid w:val="00B80123"/>
    <w:rsid w:val="00B81F54"/>
    <w:rsid w:val="00B83B59"/>
    <w:rsid w:val="00B901C8"/>
    <w:rsid w:val="00B90962"/>
    <w:rsid w:val="00B936CA"/>
    <w:rsid w:val="00B93D1C"/>
    <w:rsid w:val="00B955CE"/>
    <w:rsid w:val="00BA0EB1"/>
    <w:rsid w:val="00BA1139"/>
    <w:rsid w:val="00BA18C8"/>
    <w:rsid w:val="00BA3D56"/>
    <w:rsid w:val="00BA5825"/>
    <w:rsid w:val="00BB211C"/>
    <w:rsid w:val="00BB49A1"/>
    <w:rsid w:val="00BB58DF"/>
    <w:rsid w:val="00BB7A5F"/>
    <w:rsid w:val="00BC214A"/>
    <w:rsid w:val="00BC3BCE"/>
    <w:rsid w:val="00BC41F9"/>
    <w:rsid w:val="00BD0D4E"/>
    <w:rsid w:val="00BD0DE5"/>
    <w:rsid w:val="00BD3106"/>
    <w:rsid w:val="00BD5DA5"/>
    <w:rsid w:val="00BE1451"/>
    <w:rsid w:val="00BE53C1"/>
    <w:rsid w:val="00BF0093"/>
    <w:rsid w:val="00BF05E1"/>
    <w:rsid w:val="00BF4CE9"/>
    <w:rsid w:val="00C00636"/>
    <w:rsid w:val="00C0303A"/>
    <w:rsid w:val="00C03E72"/>
    <w:rsid w:val="00C052AF"/>
    <w:rsid w:val="00C0767D"/>
    <w:rsid w:val="00C07B1D"/>
    <w:rsid w:val="00C10648"/>
    <w:rsid w:val="00C10D93"/>
    <w:rsid w:val="00C11E43"/>
    <w:rsid w:val="00C16B4F"/>
    <w:rsid w:val="00C22949"/>
    <w:rsid w:val="00C23243"/>
    <w:rsid w:val="00C2614F"/>
    <w:rsid w:val="00C2664A"/>
    <w:rsid w:val="00C31461"/>
    <w:rsid w:val="00C316D4"/>
    <w:rsid w:val="00C321D8"/>
    <w:rsid w:val="00C43795"/>
    <w:rsid w:val="00C479A1"/>
    <w:rsid w:val="00C501D2"/>
    <w:rsid w:val="00C51980"/>
    <w:rsid w:val="00C54EE2"/>
    <w:rsid w:val="00C57C9E"/>
    <w:rsid w:val="00C61360"/>
    <w:rsid w:val="00C622B5"/>
    <w:rsid w:val="00C6264F"/>
    <w:rsid w:val="00C6342A"/>
    <w:rsid w:val="00C6474A"/>
    <w:rsid w:val="00C64BD6"/>
    <w:rsid w:val="00C707EB"/>
    <w:rsid w:val="00C70F52"/>
    <w:rsid w:val="00C70F8C"/>
    <w:rsid w:val="00C747E5"/>
    <w:rsid w:val="00C759CE"/>
    <w:rsid w:val="00C76CE3"/>
    <w:rsid w:val="00C84445"/>
    <w:rsid w:val="00C86A36"/>
    <w:rsid w:val="00C873B0"/>
    <w:rsid w:val="00C9075B"/>
    <w:rsid w:val="00C91C66"/>
    <w:rsid w:val="00C92C59"/>
    <w:rsid w:val="00C93ABD"/>
    <w:rsid w:val="00C96A3A"/>
    <w:rsid w:val="00C96AFB"/>
    <w:rsid w:val="00C9766A"/>
    <w:rsid w:val="00CA2796"/>
    <w:rsid w:val="00CA312A"/>
    <w:rsid w:val="00CA7757"/>
    <w:rsid w:val="00CA798E"/>
    <w:rsid w:val="00CA7EE2"/>
    <w:rsid w:val="00CB01DD"/>
    <w:rsid w:val="00CB110E"/>
    <w:rsid w:val="00CB310B"/>
    <w:rsid w:val="00CB4C5B"/>
    <w:rsid w:val="00CB4F8B"/>
    <w:rsid w:val="00CC0294"/>
    <w:rsid w:val="00CC06D8"/>
    <w:rsid w:val="00CC07EB"/>
    <w:rsid w:val="00CC1C1D"/>
    <w:rsid w:val="00CC24DB"/>
    <w:rsid w:val="00CC33B6"/>
    <w:rsid w:val="00CC4B7C"/>
    <w:rsid w:val="00CD786E"/>
    <w:rsid w:val="00CE1986"/>
    <w:rsid w:val="00CE1AF2"/>
    <w:rsid w:val="00CE694C"/>
    <w:rsid w:val="00CF5F22"/>
    <w:rsid w:val="00CF76FF"/>
    <w:rsid w:val="00CF7CE4"/>
    <w:rsid w:val="00D03196"/>
    <w:rsid w:val="00D05726"/>
    <w:rsid w:val="00D05AF7"/>
    <w:rsid w:val="00D05B88"/>
    <w:rsid w:val="00D07948"/>
    <w:rsid w:val="00D10F09"/>
    <w:rsid w:val="00D12BDC"/>
    <w:rsid w:val="00D16BAE"/>
    <w:rsid w:val="00D20488"/>
    <w:rsid w:val="00D2175C"/>
    <w:rsid w:val="00D21ECA"/>
    <w:rsid w:val="00D231CC"/>
    <w:rsid w:val="00D25227"/>
    <w:rsid w:val="00D30795"/>
    <w:rsid w:val="00D32685"/>
    <w:rsid w:val="00D32BCA"/>
    <w:rsid w:val="00D3301B"/>
    <w:rsid w:val="00D35C43"/>
    <w:rsid w:val="00D431A4"/>
    <w:rsid w:val="00D458A0"/>
    <w:rsid w:val="00D51176"/>
    <w:rsid w:val="00D545A7"/>
    <w:rsid w:val="00D61C51"/>
    <w:rsid w:val="00D622C3"/>
    <w:rsid w:val="00D6662E"/>
    <w:rsid w:val="00D6708B"/>
    <w:rsid w:val="00D70DB4"/>
    <w:rsid w:val="00D70F40"/>
    <w:rsid w:val="00D74ABA"/>
    <w:rsid w:val="00D74E86"/>
    <w:rsid w:val="00D82624"/>
    <w:rsid w:val="00D827E8"/>
    <w:rsid w:val="00D87FDE"/>
    <w:rsid w:val="00D90400"/>
    <w:rsid w:val="00D92E8D"/>
    <w:rsid w:val="00D93802"/>
    <w:rsid w:val="00D94A59"/>
    <w:rsid w:val="00D97049"/>
    <w:rsid w:val="00DA1D26"/>
    <w:rsid w:val="00DA2456"/>
    <w:rsid w:val="00DA371A"/>
    <w:rsid w:val="00DA5EF7"/>
    <w:rsid w:val="00DA7598"/>
    <w:rsid w:val="00DB298F"/>
    <w:rsid w:val="00DC1A4E"/>
    <w:rsid w:val="00DC3CC7"/>
    <w:rsid w:val="00DC6AD6"/>
    <w:rsid w:val="00DD2213"/>
    <w:rsid w:val="00DD2293"/>
    <w:rsid w:val="00DD2A92"/>
    <w:rsid w:val="00DD4779"/>
    <w:rsid w:val="00DD6BF5"/>
    <w:rsid w:val="00DD70DD"/>
    <w:rsid w:val="00DE1864"/>
    <w:rsid w:val="00DE1F37"/>
    <w:rsid w:val="00DF2637"/>
    <w:rsid w:val="00E00002"/>
    <w:rsid w:val="00E0219F"/>
    <w:rsid w:val="00E02E1E"/>
    <w:rsid w:val="00E0543F"/>
    <w:rsid w:val="00E119A6"/>
    <w:rsid w:val="00E126AF"/>
    <w:rsid w:val="00E16A61"/>
    <w:rsid w:val="00E16EC0"/>
    <w:rsid w:val="00E16F48"/>
    <w:rsid w:val="00E17841"/>
    <w:rsid w:val="00E20831"/>
    <w:rsid w:val="00E20AC2"/>
    <w:rsid w:val="00E21D71"/>
    <w:rsid w:val="00E22BFA"/>
    <w:rsid w:val="00E2677F"/>
    <w:rsid w:val="00E30592"/>
    <w:rsid w:val="00E33428"/>
    <w:rsid w:val="00E36E68"/>
    <w:rsid w:val="00E37160"/>
    <w:rsid w:val="00E4140F"/>
    <w:rsid w:val="00E439BD"/>
    <w:rsid w:val="00E52E15"/>
    <w:rsid w:val="00E54D8B"/>
    <w:rsid w:val="00E563BA"/>
    <w:rsid w:val="00E60D6B"/>
    <w:rsid w:val="00E66477"/>
    <w:rsid w:val="00E670A0"/>
    <w:rsid w:val="00E70DF1"/>
    <w:rsid w:val="00E75AA7"/>
    <w:rsid w:val="00E80476"/>
    <w:rsid w:val="00E80605"/>
    <w:rsid w:val="00E82BD1"/>
    <w:rsid w:val="00E832AC"/>
    <w:rsid w:val="00E9096B"/>
    <w:rsid w:val="00E92A7D"/>
    <w:rsid w:val="00E946D9"/>
    <w:rsid w:val="00E953C5"/>
    <w:rsid w:val="00E95CC0"/>
    <w:rsid w:val="00E9646A"/>
    <w:rsid w:val="00E978F0"/>
    <w:rsid w:val="00E97E28"/>
    <w:rsid w:val="00EA39DF"/>
    <w:rsid w:val="00EA5A20"/>
    <w:rsid w:val="00EA5A8D"/>
    <w:rsid w:val="00EA7C88"/>
    <w:rsid w:val="00EB182B"/>
    <w:rsid w:val="00EB5A91"/>
    <w:rsid w:val="00EB6A95"/>
    <w:rsid w:val="00EC2CFA"/>
    <w:rsid w:val="00EC3EF5"/>
    <w:rsid w:val="00EC4509"/>
    <w:rsid w:val="00EC5A50"/>
    <w:rsid w:val="00EC6C87"/>
    <w:rsid w:val="00EC7C01"/>
    <w:rsid w:val="00ED48DF"/>
    <w:rsid w:val="00EE4CC0"/>
    <w:rsid w:val="00EE7CBA"/>
    <w:rsid w:val="00EF1C97"/>
    <w:rsid w:val="00EF2AED"/>
    <w:rsid w:val="00EF4C22"/>
    <w:rsid w:val="00EF63DB"/>
    <w:rsid w:val="00EF6545"/>
    <w:rsid w:val="00EF7B63"/>
    <w:rsid w:val="00F009A9"/>
    <w:rsid w:val="00F00F54"/>
    <w:rsid w:val="00F0102C"/>
    <w:rsid w:val="00F01F44"/>
    <w:rsid w:val="00F02DF2"/>
    <w:rsid w:val="00F04675"/>
    <w:rsid w:val="00F073A9"/>
    <w:rsid w:val="00F1235F"/>
    <w:rsid w:val="00F124A4"/>
    <w:rsid w:val="00F13CC1"/>
    <w:rsid w:val="00F13D3B"/>
    <w:rsid w:val="00F15AD4"/>
    <w:rsid w:val="00F22659"/>
    <w:rsid w:val="00F245B0"/>
    <w:rsid w:val="00F260C8"/>
    <w:rsid w:val="00F31011"/>
    <w:rsid w:val="00F32B70"/>
    <w:rsid w:val="00F33703"/>
    <w:rsid w:val="00F33C6F"/>
    <w:rsid w:val="00F3415A"/>
    <w:rsid w:val="00F34219"/>
    <w:rsid w:val="00F37D14"/>
    <w:rsid w:val="00F40813"/>
    <w:rsid w:val="00F4226C"/>
    <w:rsid w:val="00F43B64"/>
    <w:rsid w:val="00F515F6"/>
    <w:rsid w:val="00F5215E"/>
    <w:rsid w:val="00F52CBE"/>
    <w:rsid w:val="00F55DF1"/>
    <w:rsid w:val="00F55EDB"/>
    <w:rsid w:val="00F57B57"/>
    <w:rsid w:val="00F60A47"/>
    <w:rsid w:val="00F622C6"/>
    <w:rsid w:val="00F636FB"/>
    <w:rsid w:val="00F65126"/>
    <w:rsid w:val="00F65233"/>
    <w:rsid w:val="00F6630C"/>
    <w:rsid w:val="00F7516D"/>
    <w:rsid w:val="00F762BD"/>
    <w:rsid w:val="00F80F84"/>
    <w:rsid w:val="00F82ABB"/>
    <w:rsid w:val="00F82AD6"/>
    <w:rsid w:val="00F83702"/>
    <w:rsid w:val="00F83C2F"/>
    <w:rsid w:val="00F84CA8"/>
    <w:rsid w:val="00F85F4E"/>
    <w:rsid w:val="00F869D7"/>
    <w:rsid w:val="00F91716"/>
    <w:rsid w:val="00F92810"/>
    <w:rsid w:val="00F936F2"/>
    <w:rsid w:val="00F9405A"/>
    <w:rsid w:val="00F94301"/>
    <w:rsid w:val="00F94520"/>
    <w:rsid w:val="00F956E9"/>
    <w:rsid w:val="00F95B3A"/>
    <w:rsid w:val="00FA03B1"/>
    <w:rsid w:val="00FA03E5"/>
    <w:rsid w:val="00FA1A4F"/>
    <w:rsid w:val="00FA1A55"/>
    <w:rsid w:val="00FA35CB"/>
    <w:rsid w:val="00FA51A6"/>
    <w:rsid w:val="00FA74B8"/>
    <w:rsid w:val="00FB0581"/>
    <w:rsid w:val="00FB0BED"/>
    <w:rsid w:val="00FB556A"/>
    <w:rsid w:val="00FB5D56"/>
    <w:rsid w:val="00FB6124"/>
    <w:rsid w:val="00FB7745"/>
    <w:rsid w:val="00FC33DB"/>
    <w:rsid w:val="00FC4F36"/>
    <w:rsid w:val="00FC53CA"/>
    <w:rsid w:val="00FC59F2"/>
    <w:rsid w:val="00FC5E32"/>
    <w:rsid w:val="00FC691C"/>
    <w:rsid w:val="00FD1C0B"/>
    <w:rsid w:val="00FD2BEE"/>
    <w:rsid w:val="00FD6D76"/>
    <w:rsid w:val="00FD77B3"/>
    <w:rsid w:val="00FD7989"/>
    <w:rsid w:val="00FD7C32"/>
    <w:rsid w:val="00FD7E48"/>
    <w:rsid w:val="00FE0FBC"/>
    <w:rsid w:val="00FE1765"/>
    <w:rsid w:val="00FE2CB3"/>
    <w:rsid w:val="00FE2EC7"/>
    <w:rsid w:val="00FF1DDD"/>
    <w:rsid w:val="00FF228E"/>
    <w:rsid w:val="00FF2344"/>
    <w:rsid w:val="00FF358D"/>
    <w:rsid w:val="00FF4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 fill="f" fillcolor="white">
      <v:fill color="white" on="f"/>
      <v:stroke weight="1.5pt"/>
    </o:shapedefaults>
    <o:shapelayout v:ext="edit">
      <o:idmap v:ext="edit" data="1"/>
    </o:shapelayout>
  </w:shapeDefaults>
  <w:decimalSymbol w:val=","/>
  <w:listSeparator w:val=";"/>
  <w14:docId w14:val="2B79E50A"/>
  <w15:docId w15:val="{CD3F1BF5-7D80-4AB1-AA0B-B5CFAE956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rFonts w:ascii="Arial" w:hAnsi="Arial"/>
      <w:sz w:val="24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b/>
      <w:kern w:val="28"/>
      <w:sz w:val="28"/>
    </w:rPr>
  </w:style>
  <w:style w:type="paragraph" w:styleId="2">
    <w:name w:val="heading 2"/>
    <w:basedOn w:val="a"/>
    <w:next w:val="a"/>
    <w:qFormat/>
    <w:pPr>
      <w:keepNext/>
      <w:spacing w:line="360" w:lineRule="auto"/>
      <w:ind w:left="3520" w:right="2552" w:hanging="330"/>
      <w:outlineLvl w:val="1"/>
    </w:pPr>
    <w:rPr>
      <w:rFonts w:ascii="Times New Roman" w:hAnsi="Times New Roman"/>
      <w:snapToGrid w:val="0"/>
    </w:rPr>
  </w:style>
  <w:style w:type="paragraph" w:styleId="3">
    <w:name w:val="heading 3"/>
    <w:basedOn w:val="a"/>
    <w:next w:val="a"/>
    <w:qFormat/>
    <w:pPr>
      <w:keepNext/>
      <w:spacing w:before="240" w:after="240"/>
      <w:ind w:firstLine="454"/>
      <w:jc w:val="center"/>
      <w:outlineLvl w:val="2"/>
    </w:pPr>
    <w:rPr>
      <w:rFonts w:ascii="Times New Roman" w:hAnsi="Times New Roman"/>
      <w:b/>
      <w:sz w:val="28"/>
      <w:szCs w:val="24"/>
    </w:rPr>
  </w:style>
  <w:style w:type="paragraph" w:styleId="4">
    <w:name w:val="heading 4"/>
    <w:basedOn w:val="a"/>
    <w:next w:val="a"/>
    <w:qFormat/>
    <w:pPr>
      <w:keepNext/>
      <w:spacing w:line="360" w:lineRule="auto"/>
      <w:ind w:left="110"/>
      <w:outlineLvl w:val="3"/>
    </w:pPr>
    <w:rPr>
      <w:rFonts w:ascii="Times New Roman" w:hAnsi="Times New Roman"/>
      <w:snapToGrid w:val="0"/>
    </w:rPr>
  </w:style>
  <w:style w:type="paragraph" w:styleId="5">
    <w:name w:val="heading 5"/>
    <w:basedOn w:val="a"/>
    <w:next w:val="a"/>
    <w:qFormat/>
    <w:pPr>
      <w:keepNext/>
      <w:spacing w:line="360" w:lineRule="auto"/>
      <w:ind w:left="110" w:firstLine="4175"/>
      <w:outlineLvl w:val="4"/>
    </w:pPr>
    <w:rPr>
      <w:rFonts w:ascii="Times New Roman" w:hAnsi="Times New Roman"/>
      <w:snapToGrid w:val="0"/>
    </w:rPr>
  </w:style>
  <w:style w:type="paragraph" w:styleId="6">
    <w:name w:val="heading 6"/>
    <w:basedOn w:val="a"/>
    <w:next w:val="a"/>
    <w:qFormat/>
    <w:pPr>
      <w:keepNext/>
      <w:outlineLvl w:val="5"/>
    </w:pPr>
    <w:rPr>
      <w:b/>
      <w:sz w:val="20"/>
      <w:szCs w:val="22"/>
    </w:rPr>
  </w:style>
  <w:style w:type="paragraph" w:styleId="7">
    <w:name w:val="heading 7"/>
    <w:basedOn w:val="a"/>
    <w:next w:val="a"/>
    <w:qFormat/>
    <w:pPr>
      <w:keepNext/>
      <w:spacing w:line="360" w:lineRule="auto"/>
      <w:ind w:left="1"/>
      <w:outlineLvl w:val="6"/>
    </w:pPr>
    <w:rPr>
      <w:rFonts w:ascii="Times New Roman" w:hAnsi="Times New Roman"/>
      <w:snapToGrid w:val="0"/>
    </w:rPr>
  </w:style>
  <w:style w:type="paragraph" w:styleId="8">
    <w:name w:val="heading 8"/>
    <w:basedOn w:val="a"/>
    <w:next w:val="a"/>
    <w:qFormat/>
    <w:pPr>
      <w:keepNext/>
      <w:spacing w:line="360" w:lineRule="auto"/>
      <w:ind w:left="142" w:hanging="142"/>
      <w:jc w:val="center"/>
      <w:outlineLvl w:val="7"/>
    </w:pPr>
    <w:rPr>
      <w:rFonts w:ascii="Times New Roman" w:hAnsi="Times New Roman"/>
      <w:b/>
      <w:snapToGrid w:val="0"/>
    </w:rPr>
  </w:style>
  <w:style w:type="paragraph" w:styleId="9">
    <w:name w:val="heading 9"/>
    <w:basedOn w:val="a"/>
    <w:next w:val="a"/>
    <w:qFormat/>
    <w:pPr>
      <w:keepNext/>
      <w:ind w:left="705"/>
      <w:outlineLvl w:val="8"/>
    </w:pPr>
    <w:rPr>
      <w:rFonts w:ascii="Times New Roman" w:hAnsi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Штамп"/>
    <w:basedOn w:val="a"/>
    <w:autoRedefine/>
    <w:pPr>
      <w:framePr w:w="10206" w:h="2268" w:hRule="exact" w:wrap="notBeside" w:vAnchor="page" w:hAnchor="page" w:x="1135" w:y="13496"/>
      <w:jc w:val="center"/>
    </w:pPr>
    <w:rPr>
      <w:sz w:val="20"/>
    </w:rPr>
  </w:style>
  <w:style w:type="paragraph" w:customStyle="1" w:styleId="a4">
    <w:name w:val="штампр"/>
    <w:pPr>
      <w:framePr w:w="14855" w:h="851" w:hRule="exact" w:wrap="around" w:hAnchor="margin" w:yAlign="bottom"/>
      <w:jc w:val="center"/>
    </w:pPr>
    <w:rPr>
      <w:noProof/>
    </w:rPr>
  </w:style>
  <w:style w:type="paragraph" w:styleId="a5">
    <w:name w:val="Body Text Indent"/>
    <w:basedOn w:val="a"/>
    <w:pPr>
      <w:ind w:left="360"/>
      <w:jc w:val="both"/>
    </w:pPr>
    <w:rPr>
      <w:rFonts w:ascii="Times New Roman" w:hAnsi="Times New Roman"/>
      <w:sz w:val="28"/>
      <w:szCs w:val="24"/>
    </w:rPr>
  </w:style>
  <w:style w:type="paragraph" w:styleId="a6">
    <w:name w:val="Body Text"/>
    <w:basedOn w:val="a"/>
    <w:pPr>
      <w:jc w:val="both"/>
    </w:pPr>
    <w:rPr>
      <w:rFonts w:ascii="Times New Roman" w:hAnsi="Times New Roman"/>
      <w:bCs/>
      <w:sz w:val="28"/>
      <w:szCs w:val="24"/>
    </w:rPr>
  </w:style>
  <w:style w:type="paragraph" w:styleId="20">
    <w:name w:val="Body Text Indent 2"/>
    <w:basedOn w:val="a"/>
    <w:pPr>
      <w:ind w:left="360"/>
      <w:jc w:val="center"/>
    </w:pPr>
    <w:rPr>
      <w:rFonts w:ascii="Times New Roman" w:hAnsi="Times New Roman"/>
      <w:sz w:val="28"/>
      <w:szCs w:val="24"/>
    </w:rPr>
  </w:style>
  <w:style w:type="paragraph" w:styleId="30">
    <w:name w:val="Body Text Indent 3"/>
    <w:basedOn w:val="a"/>
    <w:pPr>
      <w:spacing w:before="360" w:after="360"/>
      <w:ind w:firstLine="680"/>
      <w:jc w:val="center"/>
    </w:pPr>
    <w:rPr>
      <w:rFonts w:ascii="Times New Roman" w:hAnsi="Times New Roman"/>
    </w:rPr>
  </w:style>
  <w:style w:type="paragraph" w:styleId="a7">
    <w:name w:val="header"/>
    <w:basedOn w:val="a"/>
    <w:pPr>
      <w:tabs>
        <w:tab w:val="center" w:pos="4677"/>
        <w:tab w:val="right" w:pos="9355"/>
      </w:tabs>
    </w:pPr>
  </w:style>
  <w:style w:type="paragraph" w:styleId="a8">
    <w:name w:val="footer"/>
    <w:basedOn w:val="a"/>
    <w:link w:val="a9"/>
    <w:uiPriority w:val="99"/>
    <w:pPr>
      <w:tabs>
        <w:tab w:val="center" w:pos="4677"/>
        <w:tab w:val="right" w:pos="9355"/>
      </w:tabs>
    </w:pPr>
  </w:style>
  <w:style w:type="paragraph" w:styleId="aa">
    <w:name w:val="Title"/>
    <w:basedOn w:val="a"/>
    <w:qFormat/>
    <w:pPr>
      <w:jc w:val="center"/>
    </w:pPr>
    <w:rPr>
      <w:rFonts w:ascii="Times New Roman" w:hAnsi="Times New Roman"/>
      <w:b/>
      <w:sz w:val="28"/>
    </w:rPr>
  </w:style>
  <w:style w:type="paragraph" w:customStyle="1" w:styleId="Iauiue">
    <w:name w:val="Iau?iue"/>
    <w:rPr>
      <w:sz w:val="24"/>
    </w:rPr>
  </w:style>
  <w:style w:type="paragraph" w:customStyle="1" w:styleId="10">
    <w:name w:val="Обычный1"/>
    <w:rPr>
      <w:snapToGrid w:val="0"/>
    </w:rPr>
  </w:style>
  <w:style w:type="paragraph" w:customStyle="1" w:styleId="11">
    <w:name w:val="Основной текст1"/>
    <w:basedOn w:val="10"/>
    <w:pPr>
      <w:spacing w:line="360" w:lineRule="auto"/>
      <w:jc w:val="both"/>
    </w:pPr>
    <w:rPr>
      <w:sz w:val="24"/>
    </w:rPr>
  </w:style>
  <w:style w:type="character" w:styleId="ab">
    <w:name w:val="page number"/>
    <w:basedOn w:val="a0"/>
  </w:style>
  <w:style w:type="paragraph" w:styleId="21">
    <w:name w:val="Body Text 2"/>
    <w:basedOn w:val="a"/>
    <w:pPr>
      <w:spacing w:after="120" w:line="480" w:lineRule="auto"/>
    </w:pPr>
  </w:style>
  <w:style w:type="paragraph" w:styleId="ac">
    <w:name w:val="Plain Text"/>
    <w:basedOn w:val="a"/>
    <w:rPr>
      <w:rFonts w:ascii="Courier New" w:hAnsi="Courier New"/>
      <w:sz w:val="20"/>
    </w:rPr>
  </w:style>
  <w:style w:type="paragraph" w:styleId="ad">
    <w:name w:val="List Bullet"/>
    <w:basedOn w:val="a"/>
    <w:autoRedefine/>
    <w:rsid w:val="00B04593"/>
    <w:pPr>
      <w:jc w:val="center"/>
    </w:pPr>
    <w:rPr>
      <w:rFonts w:ascii="Times New Roman" w:hAnsi="Times New Roman"/>
      <w:szCs w:val="24"/>
    </w:rPr>
  </w:style>
  <w:style w:type="paragraph" w:styleId="31">
    <w:name w:val="Body Text 3"/>
    <w:basedOn w:val="a"/>
    <w:pPr>
      <w:spacing w:after="120"/>
    </w:pPr>
    <w:rPr>
      <w:sz w:val="16"/>
      <w:szCs w:val="16"/>
    </w:rPr>
  </w:style>
  <w:style w:type="table" w:styleId="ae">
    <w:name w:val="Table Grid"/>
    <w:basedOn w:val="a1"/>
    <w:rsid w:val="00BA18C8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alloon Text"/>
    <w:basedOn w:val="a"/>
    <w:semiHidden/>
    <w:rsid w:val="00F52CBE"/>
    <w:rPr>
      <w:rFonts w:ascii="Tahoma" w:hAnsi="Tahoma" w:cs="Tahoma"/>
      <w:sz w:val="16"/>
      <w:szCs w:val="16"/>
    </w:rPr>
  </w:style>
  <w:style w:type="character" w:styleId="af0">
    <w:name w:val="Hyperlink"/>
    <w:rsid w:val="00955036"/>
    <w:rPr>
      <w:color w:val="0000FF"/>
      <w:u w:val="single"/>
    </w:rPr>
  </w:style>
  <w:style w:type="paragraph" w:customStyle="1" w:styleId="af1">
    <w:name w:val="Чертежный"/>
    <w:rsid w:val="008D3D22"/>
    <w:pPr>
      <w:jc w:val="both"/>
    </w:pPr>
    <w:rPr>
      <w:rFonts w:ascii="ISOCPEUR" w:hAnsi="ISOCPEUR"/>
      <w:i/>
      <w:sz w:val="28"/>
      <w:lang w:val="uk-UA"/>
    </w:rPr>
  </w:style>
  <w:style w:type="paragraph" w:customStyle="1" w:styleId="BodyText21">
    <w:name w:val="Body Text 21"/>
    <w:basedOn w:val="a"/>
    <w:rsid w:val="0048313A"/>
    <w:pPr>
      <w:ind w:firstLine="708"/>
      <w:jc w:val="both"/>
    </w:pPr>
    <w:rPr>
      <w:rFonts w:ascii="Times New Roman" w:hAnsi="Times New Roman"/>
    </w:rPr>
  </w:style>
  <w:style w:type="paragraph" w:customStyle="1" w:styleId="210">
    <w:name w:val="Основной текст 21"/>
    <w:basedOn w:val="a"/>
    <w:rsid w:val="00AD4D3F"/>
    <w:pPr>
      <w:overflowPunct w:val="0"/>
      <w:autoSpaceDE w:val="0"/>
      <w:autoSpaceDN w:val="0"/>
      <w:adjustRightInd w:val="0"/>
      <w:textAlignment w:val="baseline"/>
    </w:pPr>
    <w:rPr>
      <w:rFonts w:ascii="Times New Roman" w:hAnsi="Times New Roman"/>
    </w:rPr>
  </w:style>
  <w:style w:type="paragraph" w:customStyle="1" w:styleId="12">
    <w:name w:val="Абзац списка1"/>
    <w:basedOn w:val="a"/>
    <w:rsid w:val="00D05AF7"/>
    <w:pPr>
      <w:overflowPunct w:val="0"/>
      <w:autoSpaceDE w:val="0"/>
      <w:autoSpaceDN w:val="0"/>
      <w:adjustRightInd w:val="0"/>
      <w:ind w:left="720" w:firstLine="720"/>
      <w:jc w:val="both"/>
      <w:textAlignment w:val="baseline"/>
    </w:pPr>
    <w:rPr>
      <w:rFonts w:ascii="Times New Roman" w:eastAsia="Calibri" w:hAnsi="Times New Roman"/>
      <w:kern w:val="16"/>
      <w:sz w:val="28"/>
    </w:rPr>
  </w:style>
  <w:style w:type="paragraph" w:customStyle="1" w:styleId="Default">
    <w:name w:val="Default"/>
    <w:rsid w:val="00D05AF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a9">
    <w:name w:val="Нижний колонтитул Знак"/>
    <w:link w:val="a8"/>
    <w:uiPriority w:val="99"/>
    <w:rsid w:val="009C6A87"/>
    <w:rPr>
      <w:rFonts w:ascii="Arial" w:hAnsi="Arial"/>
      <w:sz w:val="24"/>
    </w:rPr>
  </w:style>
  <w:style w:type="character" w:styleId="af2">
    <w:name w:val="Placeholder Text"/>
    <w:uiPriority w:val="99"/>
    <w:semiHidden/>
    <w:rsid w:val="0015330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62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0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oter" Target="footer3.xml"/><Relationship Id="rId3" Type="http://schemas.openxmlformats.org/officeDocument/2006/relationships/numbering" Target="numbering.xml"/><Relationship Id="rId21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footer" Target="footer4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ROFILES\User\Application%20Data\Microsoft\Templates\&#1055;&#1047;%20&#1042;&#1050;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BBADE328C1124D348EEE78BC4A09916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2E8DB0F-10FC-4AEA-AA88-6AF00076A89A}"/>
      </w:docPartPr>
      <w:docPartBody>
        <w:p w:rsidR="00AA33E2" w:rsidRDefault="00A94A5A">
          <w:r w:rsidRPr="00CC61E5">
            <w:rPr>
              <w:rStyle w:val="a3"/>
            </w:rPr>
            <w:t>[Автор]</w:t>
          </w:r>
        </w:p>
      </w:docPartBody>
    </w:docPart>
    <w:docPart>
      <w:docPartPr>
        <w:name w:val="AD7F93BA4A2C43F6ADE6F3CC6ED5BBE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78343C2-5490-4FCE-8BAC-6D15758C6726}"/>
      </w:docPartPr>
      <w:docPartBody>
        <w:p w:rsidR="00AA33E2" w:rsidRDefault="00A94A5A">
          <w:r w:rsidRPr="00CC61E5">
            <w:rPr>
              <w:rStyle w:val="a3"/>
            </w:rPr>
            <w:t>[Адрес организации]</w:t>
          </w:r>
        </w:p>
      </w:docPartBody>
    </w:docPart>
    <w:docPart>
      <w:docPartPr>
        <w:name w:val="BBEC55B5823244699004CA2F410E756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BEC350A-9C2F-4A0F-97FD-6244E87F05FB}"/>
      </w:docPartPr>
      <w:docPartBody>
        <w:p w:rsidR="00AA33E2" w:rsidRDefault="00A94A5A" w:rsidP="00A94A5A">
          <w:pPr>
            <w:pStyle w:val="BBEC55B5823244699004CA2F410E756B"/>
          </w:pPr>
          <w:r w:rsidRPr="00CC61E5">
            <w:rPr>
              <w:rStyle w:val="a3"/>
            </w:rPr>
            <w:t>[Автор]</w:t>
          </w:r>
        </w:p>
      </w:docPartBody>
    </w:docPart>
    <w:docPart>
      <w:docPartPr>
        <w:name w:val="9F98EAD85C3847E5BC5E303B283891B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C6C74E4-237D-45E1-9086-A41B155E5AB4}"/>
      </w:docPartPr>
      <w:docPartBody>
        <w:p w:rsidR="00AA33E2" w:rsidRDefault="00A94A5A" w:rsidP="00A94A5A">
          <w:pPr>
            <w:pStyle w:val="9F98EAD85C3847E5BC5E303B283891B4"/>
          </w:pPr>
          <w:r w:rsidRPr="00CC61E5">
            <w:rPr>
              <w:rStyle w:val="a3"/>
            </w:rPr>
            <w:t>[Автор]</w:t>
          </w:r>
        </w:p>
      </w:docPartBody>
    </w:docPart>
    <w:docPart>
      <w:docPartPr>
        <w:name w:val="2D1A1E865E8E40B0A947D2592FE579B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2634228-91E1-4284-8168-2E8AABC0ACD6}"/>
      </w:docPartPr>
      <w:docPartBody>
        <w:p w:rsidR="00AA33E2" w:rsidRDefault="00A94A5A" w:rsidP="00A94A5A">
          <w:pPr>
            <w:pStyle w:val="2D1A1E865E8E40B0A947D2592FE579B5"/>
          </w:pPr>
          <w:r w:rsidRPr="00CC61E5">
            <w:rPr>
              <w:rStyle w:val="a3"/>
            </w:rPr>
            <w:t>[Адрес организации]</w:t>
          </w:r>
        </w:p>
      </w:docPartBody>
    </w:docPart>
    <w:docPart>
      <w:docPartPr>
        <w:name w:val="5D4B63420E664EA2A4769D8A9C5E722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8692768-DE59-459F-9E9F-A3DDCF3D2732}"/>
      </w:docPartPr>
      <w:docPartBody>
        <w:p w:rsidR="00AA33E2" w:rsidRDefault="00A94A5A" w:rsidP="00A94A5A">
          <w:pPr>
            <w:pStyle w:val="5D4B63420E664EA2A4769D8A9C5E7222"/>
          </w:pPr>
          <w:r w:rsidRPr="00CC61E5">
            <w:rPr>
              <w:rStyle w:val="a3"/>
            </w:rPr>
            <w:t>[Адрес организации]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useo Sans Cyrl 5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Museo Sans Cyrl 300">
    <w:altName w:val="Calibri"/>
    <w:panose1 w:val="02000000000000000000"/>
    <w:charset w:val="CC"/>
    <w:family w:val="auto"/>
    <w:pitch w:val="variable"/>
    <w:sig w:usb0="00000207" w:usb1="00000001" w:usb2="00000000" w:usb3="00000000" w:csb0="00000097" w:csb1="00000000"/>
  </w:font>
  <w:font w:name="Museo Sans Cyrl 9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A5A"/>
    <w:rsid w:val="00156961"/>
    <w:rsid w:val="002C21FC"/>
    <w:rsid w:val="003A106C"/>
    <w:rsid w:val="009035A9"/>
    <w:rsid w:val="00A94A5A"/>
    <w:rsid w:val="00AA33E2"/>
    <w:rsid w:val="00F33F47"/>
    <w:rsid w:val="00FF1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uiPriority w:val="99"/>
    <w:semiHidden/>
    <w:rsid w:val="00A94A5A"/>
    <w:rPr>
      <w:color w:val="808080"/>
    </w:rPr>
  </w:style>
  <w:style w:type="paragraph" w:customStyle="1" w:styleId="BBEC55B5823244699004CA2F410E756B">
    <w:name w:val="BBEC55B5823244699004CA2F410E756B"/>
    <w:rsid w:val="00A94A5A"/>
  </w:style>
  <w:style w:type="paragraph" w:customStyle="1" w:styleId="9F98EAD85C3847E5BC5E303B283891B4">
    <w:name w:val="9F98EAD85C3847E5BC5E303B283891B4"/>
    <w:rsid w:val="00A94A5A"/>
  </w:style>
  <w:style w:type="paragraph" w:customStyle="1" w:styleId="2D1A1E865E8E40B0A947D2592FE579B5">
    <w:name w:val="2D1A1E865E8E40B0A947D2592FE579B5"/>
    <w:rsid w:val="00A94A5A"/>
  </w:style>
  <w:style w:type="paragraph" w:customStyle="1" w:styleId="5D4B63420E664EA2A4769D8A9C5E7222">
    <w:name w:val="5D4B63420E664EA2A4769D8A9C5E7222"/>
    <w:rsid w:val="00A94A5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{Год}</Abstract>
  <CompanyAddress>АНО «ОЭК Стройтрест»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3BA86D2-96D3-4122-A364-2F1A8C31D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ПЗ ВК.dot</Template>
  <TotalTime>2</TotalTime>
  <Pages>2</Pages>
  <Words>119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Стадия</vt:lpstr>
    </vt:vector>
  </TitlesOfParts>
  <Company>ГП ИСП</Company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Стадия</dc:title>
  <dc:subject/>
  <dc:creator>2026</dc:creator>
  <cp:keywords/>
  <cp:lastModifiedBy>Николенко Вячеслав Игоревич</cp:lastModifiedBy>
  <cp:revision>4</cp:revision>
  <cp:lastPrinted>2026-01-14T19:05:00Z</cp:lastPrinted>
  <dcterms:created xsi:type="dcterms:W3CDTF">2026-06-25T11:10:00Z</dcterms:created>
  <dcterms:modified xsi:type="dcterms:W3CDTF">2026-06-29T09:11:00Z</dcterms:modified>
</cp:coreProperties>
</file>