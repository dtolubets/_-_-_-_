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B4A66" w14:textId="77777777" w:rsidR="00D41832" w:rsidRPr="0077639C" w:rsidRDefault="00D41832" w:rsidP="00D41832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Капитальный ремонт общеобразовательного учреждения                             (ГБОУ «Школа № 429»), расположенного по адресу:                                               г. Москва, 5-ая ул. Соколиной Горы д.14</w:t>
      </w:r>
    </w:p>
    <w:p w14:paraId="0001F709" w14:textId="77777777" w:rsidR="00207980" w:rsidRPr="0077639C" w:rsidRDefault="0015330B" w:rsidP="00831D4B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14:paraId="666ECEC9" w14:textId="77777777" w:rsidR="0015330B" w:rsidRPr="0077639C" w:rsidRDefault="0015330B" w:rsidP="00831D4B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14:paraId="43FFEFE7" w14:textId="18CD3B5E" w:rsidR="00207980" w:rsidRPr="0077639C" w:rsidRDefault="00476025" w:rsidP="00831D4B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</w:t>
      </w:r>
      <w:r w:rsidR="00F54F7D">
        <w:rPr>
          <w:rFonts w:ascii="Museo Sans Cyrl 500" w:hAnsi="Museo Sans Cyrl 500" w:cs="Calibri"/>
          <w:i/>
          <w:spacing w:val="30"/>
          <w:sz w:val="36"/>
          <w:szCs w:val="32"/>
        </w:rPr>
        <w:t xml:space="preserve"> ДОКУМЕНТАЦИЯ</w:t>
      </w:r>
    </w:p>
    <w:p w14:paraId="4CA3546C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14:paraId="30EA9577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="00F54F7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6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F54F7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Технологические решения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14:paraId="3274D517" w14:textId="77777777" w:rsidR="00CB4F8B" w:rsidRPr="0077639C" w:rsidRDefault="00CB4F8B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471FAB8C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2504EBAF" w14:textId="77777777" w:rsidR="00207980" w:rsidRPr="0077639C" w:rsidRDefault="00B955CE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</w:p>
    <w:p w14:paraId="48D25989" w14:textId="77777777"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48C1C91E" w14:textId="77777777" w:rsidR="00B038C7" w:rsidRPr="0077639C" w:rsidRDefault="00F54F7D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Часть 3.</w:t>
      </w:r>
      <w:r w:rsidR="00B955CE"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spacing w:val="30"/>
          <w:sz w:val="28"/>
          <w:szCs w:val="32"/>
        </w:rPr>
        <w:t>Технологические решения. Многосветное пространство с функцией актового зала</w:t>
      </w:r>
    </w:p>
    <w:p w14:paraId="4D4D5066" w14:textId="77777777"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2A12445B" w14:textId="77777777"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14:paraId="19D50EBC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1DA2F434" w14:textId="702BC683" w:rsidR="00207980" w:rsidRPr="0077639C" w:rsidRDefault="00F54F7D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16-25/Г-</w:t>
      </w:r>
      <w:r w:rsidR="00476025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ТХ3</w:t>
      </w:r>
      <w:r w:rsidR="00207980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14:paraId="0F7F2152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1B2E03A2" w14:textId="77777777" w:rsidR="00207980" w:rsidRPr="0077639C" w:rsidRDefault="00207980" w:rsidP="00BE1451">
      <w:pPr>
        <w:jc w:val="center"/>
        <w:rPr>
          <w:rFonts w:ascii="Museo Sans Cyrl 500" w:hAnsi="Museo Sans Cyrl 500" w:cs="Calibri"/>
          <w:b/>
          <w:spacing w:val="30"/>
          <w:sz w:val="32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  <w:r w:rsidR="00F54F7D" w:rsidRPr="00D41832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6.3</w:t>
      </w:r>
      <w:r w:rsidRPr="0077639C">
        <w:rPr>
          <w:rFonts w:ascii="Museo Sans Cyrl 500" w:hAnsi="Museo Sans Cyrl 500" w:cs="Calibri"/>
          <w:b/>
          <w:spacing w:val="30"/>
          <w:sz w:val="32"/>
          <w:szCs w:val="32"/>
        </w:rPr>
        <w:t xml:space="preserve"> </w:t>
      </w:r>
    </w:p>
    <w:p w14:paraId="4F4E2435" w14:textId="77777777" w:rsidR="00207980" w:rsidRPr="00112AB0" w:rsidRDefault="00207980" w:rsidP="00831D4B">
      <w:pPr>
        <w:rPr>
          <w:rFonts w:ascii="Times New Roman" w:hAnsi="Times New Roman"/>
          <w:b/>
          <w:sz w:val="16"/>
          <w:szCs w:val="28"/>
        </w:rPr>
      </w:pPr>
    </w:p>
    <w:p w14:paraId="03CFF49A" w14:textId="77777777" w:rsidR="00207980" w:rsidRDefault="00207980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p w14:paraId="5BE76846" w14:textId="77777777" w:rsidR="0015330B" w:rsidRPr="00FD7989" w:rsidRDefault="0015330B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14:paraId="741ED4EB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82556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D4144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D8C31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8205F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14:paraId="23C8A7BA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37AD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3CEE0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37D9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5CD2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75D21087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75054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1847A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40D9E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434F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4EAA4504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0FB4A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FD41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4895E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C46C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14:paraId="752685F0" w14:textId="77777777" w:rsidR="0015330B" w:rsidRPr="00C91C66" w:rsidRDefault="0015330B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</w:p>
    <w:p w14:paraId="61ED4012" w14:textId="77777777" w:rsidR="0015330B" w:rsidRPr="00C91C66" w:rsidRDefault="0015330B" w:rsidP="0015330B">
      <w:pPr>
        <w:tabs>
          <w:tab w:val="left" w:pos="6602"/>
        </w:tabs>
        <w:rPr>
          <w:rFonts w:ascii="Times New Roman" w:hAnsi="Times New Roman"/>
          <w:color w:val="FFFFFF" w:themeColor="background1"/>
          <w:sz w:val="20"/>
        </w:rPr>
      </w:pPr>
      <w:r w:rsidRPr="00C91C66">
        <w:rPr>
          <w:rFonts w:ascii="Times New Roman" w:hAnsi="Times New Roman"/>
          <w:color w:val="FFFFFF" w:themeColor="background1"/>
          <w:sz w:val="20"/>
        </w:rPr>
        <w:t xml:space="preserve">Год: </w:t>
      </w:r>
      <w:sdt>
        <w:sdtPr>
          <w:rPr>
            <w:rFonts w:ascii="Times New Roman" w:hAnsi="Times New Roman"/>
            <w:color w:val="FFFFFF" w:themeColor="background1"/>
            <w:sz w:val="20"/>
          </w:rPr>
          <w:alias w:val="Автор"/>
          <w:tag w:val=""/>
          <w:id w:val="697431322"/>
          <w:placeholder>
            <w:docPart w:val="BBADE328C1124D348EEE78BC4A09916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F54F7D">
            <w:rPr>
              <w:rFonts w:ascii="Times New Roman" w:hAnsi="Times New Roman"/>
              <w:color w:val="FFFFFF" w:themeColor="background1"/>
              <w:sz w:val="20"/>
            </w:rPr>
            <w:t>2026</w:t>
          </w:r>
        </w:sdtContent>
      </w:sdt>
    </w:p>
    <w:p w14:paraId="65BFE45A" w14:textId="77777777" w:rsidR="0015330B" w:rsidRPr="00C91C66" w:rsidRDefault="0015330B" w:rsidP="0015330B">
      <w:pPr>
        <w:rPr>
          <w:rFonts w:ascii="Times New Roman" w:hAnsi="Times New Roman"/>
          <w:b/>
          <w:color w:val="FFFFFF" w:themeColor="background1"/>
          <w:spacing w:val="36"/>
          <w:szCs w:val="36"/>
        </w:rPr>
      </w:pPr>
      <w:r w:rsidRPr="00C91C66">
        <w:rPr>
          <w:rFonts w:ascii="Times New Roman" w:hAnsi="Times New Roman"/>
          <w:color w:val="FFFFFF" w:themeColor="background1"/>
          <w:szCs w:val="24"/>
        </w:rPr>
        <w:t>Заказчик: "</w:t>
      </w:r>
      <w:sdt>
        <w:sdtPr>
          <w:rPr>
            <w:rFonts w:ascii="Times New Roman" w:hAnsi="Times New Roman"/>
            <w:color w:val="FFFFFF" w:themeColor="background1"/>
            <w:szCs w:val="24"/>
          </w:rPr>
          <w:alias w:val="Адрес организации"/>
          <w:tag w:val=""/>
          <w:id w:val="-1772851016"/>
          <w:placeholder>
            <w:docPart w:val="AD7F93BA4A2C43F6ADE6F3CC6ED5BBE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F54F7D" w:rsidRPr="00F54F7D">
            <w:rPr>
              <w:rFonts w:ascii="Times New Roman" w:hAnsi="Times New Roman"/>
              <w:color w:val="FFFFFF" w:themeColor="background1"/>
              <w:szCs w:val="24"/>
            </w:rPr>
            <w:t>АНО «ОЭК Стройтрест»</w:t>
          </w:r>
        </w:sdtContent>
      </w:sdt>
      <w:r w:rsidRPr="00C91C66">
        <w:rPr>
          <w:rFonts w:ascii="Times New Roman" w:hAnsi="Times New Roman"/>
          <w:color w:val="FFFFFF" w:themeColor="background1"/>
          <w:szCs w:val="24"/>
        </w:rPr>
        <w:t>"</w:t>
      </w:r>
    </w:p>
    <w:p w14:paraId="0DA84D87" w14:textId="77777777" w:rsidR="00207980" w:rsidRPr="00C91C66" w:rsidRDefault="00207980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  <w:r w:rsidRPr="00C91C66">
        <w:rPr>
          <w:rFonts w:ascii="Museo Sans Cyrl 500" w:hAnsi="Museo Sans Cyrl 500" w:cs="Calibri"/>
          <w:b/>
          <w:color w:val="FFFFFF" w:themeColor="background1"/>
          <w:sz w:val="30"/>
          <w:szCs w:val="28"/>
        </w:rPr>
        <w:br w:type="page"/>
      </w:r>
    </w:p>
    <w:p w14:paraId="0CB2FF0D" w14:textId="77777777" w:rsidR="00D41832" w:rsidRPr="0077639C" w:rsidRDefault="00D41832" w:rsidP="00D41832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lastRenderedPageBreak/>
        <w:t>Капитальный ремонт общеобразовательного учреждения                             (ГБОУ «Школа № 429»), расположенного по адресу:                                               г. Москва, 5-ая ул. Соколиной Горы д.14</w:t>
      </w:r>
    </w:p>
    <w:p w14:paraId="49EF4261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14:paraId="7AD266F7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14:paraId="74C508DD" w14:textId="35B6F6D0" w:rsidR="00B038C7" w:rsidRPr="0077639C" w:rsidRDefault="00476025" w:rsidP="00B038C7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</w:t>
      </w:r>
      <w:r w:rsidR="00F54F7D">
        <w:rPr>
          <w:rFonts w:ascii="Museo Sans Cyrl 500" w:hAnsi="Museo Sans Cyrl 500" w:cs="Calibri"/>
          <w:i/>
          <w:spacing w:val="30"/>
          <w:sz w:val="36"/>
          <w:szCs w:val="32"/>
        </w:rPr>
        <w:t xml:space="preserve"> ДОКУМЕНТАЦИЯ</w:t>
      </w:r>
    </w:p>
    <w:p w14:paraId="45F1FF4B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14:paraId="6FDBC792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="00F54F7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6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F54F7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Технологические решения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14:paraId="5D841862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2FA85A9E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68A93244" w14:textId="77777777" w:rsidR="00B038C7" w:rsidRPr="0077639C" w:rsidRDefault="0072064D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</w:p>
    <w:p w14:paraId="3DFA56DC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47E30EF0" w14:textId="77777777" w:rsidR="00B038C7" w:rsidRPr="0077639C" w:rsidRDefault="00F54F7D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Часть 3.</w:t>
      </w:r>
      <w:r w:rsidR="0072064D"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spacing w:val="30"/>
          <w:sz w:val="28"/>
          <w:szCs w:val="32"/>
        </w:rPr>
        <w:t>Технологические решения. Многосветное пространство с функцией актового зала</w:t>
      </w:r>
    </w:p>
    <w:p w14:paraId="6CC0DEEF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3E35572F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14:paraId="1F5E7055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05082095" w14:textId="671FC277" w:rsidR="00B038C7" w:rsidRPr="0077639C" w:rsidRDefault="00F54F7D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16-25/Г-</w:t>
      </w:r>
      <w:r w:rsidR="00476025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ТХ3</w:t>
      </w:r>
      <w:r w:rsidR="00B038C7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14:paraId="23D6B458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7ED160FE" w14:textId="77777777" w:rsidR="00B038C7" w:rsidRPr="0077639C" w:rsidRDefault="00B038C7" w:rsidP="00B038C7">
      <w:pPr>
        <w:jc w:val="center"/>
        <w:rPr>
          <w:rFonts w:ascii="Museo Sans Cyrl 300" w:hAnsi="Museo Sans Cyrl 300" w:cs="Calibri"/>
          <w:b/>
          <w:noProof/>
          <w:spacing w:val="30"/>
          <w:sz w:val="20"/>
          <w:szCs w:val="28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  <w:r w:rsidR="00F54F7D" w:rsidRPr="00D41832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6.3</w:t>
      </w:r>
    </w:p>
    <w:p w14:paraId="4182E5FC" w14:textId="77777777" w:rsidR="00207980" w:rsidRDefault="00A91EF3" w:rsidP="00831D4B">
      <w:pPr>
        <w:jc w:val="center"/>
        <w:rPr>
          <w:rFonts w:ascii="Times New Roman" w:hAnsi="Times New Roman"/>
          <w:b/>
          <w:sz w:val="20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0CBD047" wp14:editId="66020A8F">
            <wp:simplePos x="0" y="0"/>
            <wp:positionH relativeFrom="page">
              <wp:posOffset>3057525</wp:posOffset>
            </wp:positionH>
            <wp:positionV relativeFrom="paragraph">
              <wp:posOffset>10795</wp:posOffset>
            </wp:positionV>
            <wp:extent cx="2304415" cy="1837055"/>
            <wp:effectExtent l="0" t="0" r="0" b="0"/>
            <wp:wrapNone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ABD">
        <w:rPr>
          <w:noProof/>
        </w:rPr>
        <w:drawing>
          <wp:anchor distT="0" distB="0" distL="114300" distR="114300" simplePos="0" relativeHeight="251656704" behindDoc="0" locked="0" layoutInCell="1" allowOverlap="1" wp14:anchorId="775BF6D3" wp14:editId="1E18E58E">
            <wp:simplePos x="0" y="0"/>
            <wp:positionH relativeFrom="page">
              <wp:posOffset>4429125</wp:posOffset>
            </wp:positionH>
            <wp:positionV relativeFrom="paragraph">
              <wp:posOffset>115570</wp:posOffset>
            </wp:positionV>
            <wp:extent cx="1009650" cy="575310"/>
            <wp:effectExtent l="0" t="0" r="0" b="0"/>
            <wp:wrapNone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4531"/>
        <w:gridCol w:w="2835"/>
        <w:gridCol w:w="2319"/>
      </w:tblGrid>
      <w:tr w:rsidR="00207980" w:rsidRPr="000131F8" w14:paraId="07D14E5E" w14:textId="77777777" w:rsidTr="00310E0E">
        <w:trPr>
          <w:trHeight w:val="569"/>
        </w:trPr>
        <w:tc>
          <w:tcPr>
            <w:tcW w:w="4531" w:type="dxa"/>
          </w:tcPr>
          <w:p w14:paraId="55BDDC2C" w14:textId="77777777"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 xml:space="preserve">Технический директор – </w:t>
            </w:r>
          </w:p>
          <w:p w14:paraId="6FB465D7" w14:textId="77777777" w:rsidR="00207980" w:rsidRPr="0077639C" w:rsidRDefault="00207980" w:rsidP="00F94301">
            <w:pPr>
              <w:tabs>
                <w:tab w:val="left" w:pos="8520"/>
              </w:tabs>
              <w:spacing w:after="120"/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</w:t>
            </w:r>
          </w:p>
        </w:tc>
        <w:tc>
          <w:tcPr>
            <w:tcW w:w="2835" w:type="dxa"/>
          </w:tcPr>
          <w:p w14:paraId="76B3CB7C" w14:textId="77777777" w:rsidR="00207980" w:rsidRPr="0077639C" w:rsidRDefault="00207980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</w:p>
        </w:tc>
        <w:tc>
          <w:tcPr>
            <w:tcW w:w="2319" w:type="dxa"/>
            <w:vAlign w:val="center"/>
          </w:tcPr>
          <w:p w14:paraId="6A9240EA" w14:textId="77777777" w:rsidR="00207980" w:rsidRPr="0077639C" w:rsidRDefault="00F54F7D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Н.А. Губарев</w:t>
            </w:r>
          </w:p>
        </w:tc>
      </w:tr>
      <w:tr w:rsidR="00207980" w:rsidRPr="000131F8" w14:paraId="0FC45DC4" w14:textId="77777777" w:rsidTr="00310E0E">
        <w:tc>
          <w:tcPr>
            <w:tcW w:w="4531" w:type="dxa"/>
          </w:tcPr>
          <w:p w14:paraId="03B81B35" w14:textId="77777777"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 проекта</w:t>
            </w:r>
          </w:p>
        </w:tc>
        <w:tc>
          <w:tcPr>
            <w:tcW w:w="2835" w:type="dxa"/>
          </w:tcPr>
          <w:p w14:paraId="48F8766D" w14:textId="77777777" w:rsidR="00207980" w:rsidRPr="0077639C" w:rsidRDefault="00A91EF3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3C2B3774" wp14:editId="60FB1FD3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-226695</wp:posOffset>
                  </wp:positionV>
                  <wp:extent cx="1371600" cy="724535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Маркова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9" w:type="dxa"/>
            <w:vAlign w:val="center"/>
          </w:tcPr>
          <w:p w14:paraId="7EE419F2" w14:textId="77777777" w:rsidR="00207980" w:rsidRPr="0077639C" w:rsidRDefault="00F54F7D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Н.В. Маркова</w:t>
            </w:r>
          </w:p>
        </w:tc>
      </w:tr>
    </w:tbl>
    <w:p w14:paraId="7B4DDDA0" w14:textId="77777777" w:rsidR="0077639C" w:rsidRPr="0077639C" w:rsidRDefault="0077639C" w:rsidP="0077639C">
      <w:pPr>
        <w:rPr>
          <w:vanish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14:paraId="78B1528C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C3084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E3FA7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C9B59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06937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14:paraId="6EAF4649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8B075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4C0C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05681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36D27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4037B6F4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8458C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DC69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65BD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C2F9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10A5F312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28915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1A753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D393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7FA0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14:paraId="496ABA21" w14:textId="77777777" w:rsidR="00207980" w:rsidRPr="00112AB0" w:rsidRDefault="00207980" w:rsidP="00112AB0">
      <w:pPr>
        <w:jc w:val="center"/>
        <w:rPr>
          <w:sz w:val="16"/>
          <w:szCs w:val="18"/>
        </w:rPr>
      </w:pPr>
    </w:p>
    <w:p w14:paraId="1E734D7F" w14:textId="77777777" w:rsidR="00207980" w:rsidRPr="00112AB0" w:rsidRDefault="00207980" w:rsidP="00112AB0">
      <w:pPr>
        <w:jc w:val="center"/>
        <w:rPr>
          <w:sz w:val="16"/>
          <w:szCs w:val="18"/>
        </w:rPr>
      </w:pPr>
    </w:p>
    <w:p w14:paraId="4870BBE1" w14:textId="77777777" w:rsidR="00207980" w:rsidRDefault="00207980" w:rsidP="00112AB0">
      <w:pPr>
        <w:jc w:val="center"/>
        <w:rPr>
          <w:sz w:val="16"/>
          <w:szCs w:val="18"/>
        </w:rPr>
      </w:pPr>
    </w:p>
    <w:p w14:paraId="27E4902A" w14:textId="77777777" w:rsidR="00F00F54" w:rsidRDefault="00F00F54" w:rsidP="00112AB0">
      <w:pPr>
        <w:jc w:val="center"/>
        <w:rPr>
          <w:sz w:val="16"/>
          <w:szCs w:val="18"/>
        </w:rPr>
      </w:pPr>
    </w:p>
    <w:p w14:paraId="067B648B" w14:textId="77777777" w:rsidR="00F00F54" w:rsidRDefault="00F00F54" w:rsidP="00112AB0">
      <w:pPr>
        <w:jc w:val="center"/>
        <w:rPr>
          <w:sz w:val="16"/>
          <w:szCs w:val="18"/>
        </w:rPr>
      </w:pPr>
    </w:p>
    <w:p w14:paraId="46CCCE56" w14:textId="77777777" w:rsidR="00207980" w:rsidRDefault="00207980" w:rsidP="00112AB0">
      <w:pPr>
        <w:jc w:val="center"/>
        <w:rPr>
          <w:sz w:val="16"/>
          <w:szCs w:val="18"/>
        </w:rPr>
        <w:sectPr w:rsidR="00207980" w:rsidSect="00207980">
          <w:headerReference w:type="even" r:id="rId12"/>
          <w:headerReference w:type="default" r:id="rId13"/>
          <w:footerReference w:type="even" r:id="rId14"/>
          <w:footerReference w:type="default" r:id="rId15"/>
          <w:pgSz w:w="11907" w:h="16840" w:code="9"/>
          <w:pgMar w:top="4235" w:right="851" w:bottom="624" w:left="1361" w:header="0" w:footer="454" w:gutter="0"/>
          <w:pgNumType w:start="1"/>
          <w:cols w:space="720"/>
          <w:docGrid w:linePitch="326"/>
        </w:sectPr>
      </w:pPr>
    </w:p>
    <w:p w14:paraId="3A1488AB" w14:textId="77777777" w:rsidR="00207980" w:rsidRPr="00112AB0" w:rsidRDefault="00207980" w:rsidP="008C0AA8">
      <w:pPr>
        <w:jc w:val="center"/>
        <w:rPr>
          <w:sz w:val="16"/>
          <w:szCs w:val="18"/>
        </w:rPr>
      </w:pPr>
    </w:p>
    <w:sectPr w:rsidR="00207980" w:rsidRPr="00112AB0" w:rsidSect="00207980">
      <w:headerReference w:type="even" r:id="rId16"/>
      <w:headerReference w:type="default" r:id="rId17"/>
      <w:footerReference w:type="even" r:id="rId18"/>
      <w:footerReference w:type="default" r:id="rId19"/>
      <w:type w:val="continuous"/>
      <w:pgSz w:w="11907" w:h="16840" w:code="9"/>
      <w:pgMar w:top="4235" w:right="851" w:bottom="624" w:left="1361" w:header="0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46C97" w14:textId="77777777" w:rsidR="00D12AB3" w:rsidRDefault="00D12AB3">
      <w:r>
        <w:separator/>
      </w:r>
    </w:p>
  </w:endnote>
  <w:endnote w:type="continuationSeparator" w:id="0">
    <w:p w14:paraId="7EBD15CC" w14:textId="77777777" w:rsidR="00D12AB3" w:rsidRDefault="00D12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68209" w14:textId="77777777" w:rsidR="00207980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A8CC033" wp14:editId="34B657B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1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E09143" w14:textId="77777777" w:rsidR="00207980" w:rsidRDefault="00207980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8CC033" id="_x0000_t202" coordsize="21600,21600" o:spt="202" path="m,l,21600r21600,l21600,xe">
              <v:stroke joinstyle="miter"/>
              <v:path gradientshapeok="t" o:connecttype="rect"/>
            </v:shapetype>
            <v:shape id="Text Box 79" o:spid="_x0000_s1026" type="#_x0000_t202" style="position:absolute;left:0;text-align:left;margin-left:15.9pt;margin-top:-215.1pt;width:29.1pt;height:23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" strokeweight="1.5pt">
              <v:textbox style="layout-flow:vertical;mso-layout-flow-alt:bottom-to-top" inset="0,0,0,0">
                <w:txbxContent>
                  <w:p w14:paraId="5AE09143" w14:textId="77777777" w:rsidR="00207980" w:rsidRDefault="00207980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07980" w:rsidRPr="0077639C">
      <w:rPr>
        <w:rFonts w:ascii="Museo Sans Cyrl 300" w:hAnsi="Museo Sans Cyrl 300" w:cs="Calibri"/>
        <w:bCs/>
        <w:szCs w:val="28"/>
      </w:rPr>
      <w:t>Москва</w:t>
    </w:r>
    <w:r w:rsidR="00207980" w:rsidRPr="0077639C">
      <w:rPr>
        <w:rFonts w:ascii="Museo Sans Cyrl 300" w:hAnsi="Museo Sans Cyrl 300" w:cs="Calibri"/>
        <w:bCs/>
        <w:noProof/>
        <w:sz w:val="22"/>
      </w:rPr>
      <w:t xml:space="preserve">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1008175093"/>
        <w:placeholder>
          <w:docPart w:val="9F98EAD85C3847E5BC5E303B283891B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F7D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BCEA" w14:textId="77777777" w:rsidR="00207980" w:rsidRPr="0077639C" w:rsidRDefault="00207980" w:rsidP="000131F8">
    <w:pPr>
      <w:pStyle w:val="a8"/>
      <w:jc w:val="center"/>
      <w:rPr>
        <w:rFonts w:ascii="Museo Sans Cyrl 300" w:hAnsi="Museo Sans Cyrl 300" w:cs="Calibri"/>
        <w:bCs/>
        <w:szCs w:val="28"/>
        <w:lang w:val="en-US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241771146"/>
        <w:placeholder>
          <w:docPart w:val="BBEC55B5823244699004CA2F410E756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F7D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99D2F" w14:textId="77777777" w:rsidR="0019578F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1D49D20" wp14:editId="149CB536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9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72CE2D" w14:textId="77777777" w:rsidR="0019578F" w:rsidRDefault="0019578F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D49D2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5.9pt;margin-top:-215.1pt;width:29.1pt;height:237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" strokeweight="1.5pt">
              <v:textbox style="layout-flow:vertical;mso-layout-flow-alt:bottom-to-top" inset="0,0,0,0">
                <w:txbxContent>
                  <w:p w14:paraId="2E72CE2D" w14:textId="77777777" w:rsidR="0019578F" w:rsidRDefault="0019578F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9578F" w:rsidRPr="0077639C">
      <w:rPr>
        <w:rFonts w:ascii="Museo Sans Cyrl 300" w:hAnsi="Museo Sans Cyrl 300" w:cs="Calibri"/>
        <w:bCs/>
        <w:szCs w:val="28"/>
      </w:rPr>
      <w:t>Москва</w:t>
    </w:r>
    <w:r w:rsidR="0019578F" w:rsidRPr="0077639C">
      <w:rPr>
        <w:rFonts w:ascii="Museo Sans Cyrl 300" w:hAnsi="Museo Sans Cyrl 300" w:cs="Calibri"/>
        <w:bCs/>
        <w:noProof/>
        <w:sz w:val="22"/>
      </w:rPr>
      <w:t xml:space="preserve">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D1271" w14:textId="77777777" w:rsidR="0019578F" w:rsidRPr="0077639C" w:rsidRDefault="0019578F" w:rsidP="000131F8">
    <w:pPr>
      <w:pStyle w:val="a8"/>
      <w:jc w:val="center"/>
      <w:rPr>
        <w:rFonts w:ascii="Museo Sans Cyrl 300" w:hAnsi="Museo Sans Cyrl 300" w:cs="Calibri"/>
        <w:bCs/>
        <w:szCs w:val="28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9190F" w14:textId="77777777" w:rsidR="00D12AB3" w:rsidRDefault="00D12AB3">
      <w:r>
        <w:separator/>
      </w:r>
    </w:p>
  </w:footnote>
  <w:footnote w:type="continuationSeparator" w:id="0">
    <w:p w14:paraId="634DCE42" w14:textId="77777777" w:rsidR="00D12AB3" w:rsidRDefault="00D12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069B4" w14:textId="77777777" w:rsidR="00207980" w:rsidRDefault="00207980">
    <w:pPr>
      <w:pStyle w:val="a7"/>
    </w:pPr>
  </w:p>
  <w:p w14:paraId="7714033E" w14:textId="77777777" w:rsidR="00207980" w:rsidRDefault="00C93ABD" w:rsidP="006062F1">
    <w:pPr>
      <w:pStyle w:val="a7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F0A9FCC" wp14:editId="75A10F1A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1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A0C9E9" id="Rectangle 78" o:spid="_x0000_s1026" style="position:absolute;margin-left:-23.1pt;margin-top:4.95pt;width:530.25pt;height:808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" filled="f" strokeweight="1.5pt">
              <w10:wrap anchorx="margin"/>
            </v:rect>
          </w:pict>
        </mc:Fallback>
      </mc:AlternateContent>
    </w:r>
    <w:r w:rsidR="00207980">
      <w:rPr>
        <w:sz w:val="2"/>
      </w:rPr>
      <w:tab/>
    </w:r>
  </w:p>
  <w:p w14:paraId="55CD4E18" w14:textId="77777777"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476025" w14:paraId="7A13C11D" w14:textId="77777777" w:rsidTr="00170FC3">
      <w:trPr>
        <w:trHeight w:val="2407"/>
      </w:trPr>
      <w:tc>
        <w:tcPr>
          <w:tcW w:w="4120" w:type="dxa"/>
        </w:tcPr>
        <w:p w14:paraId="4039D033" w14:textId="77777777"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3ECD48EA" wp14:editId="64730535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5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04F51A6F" w14:textId="77777777"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14:paraId="4A03C900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14:paraId="0E42D314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14:paraId="34A86415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14:paraId="3B144DD9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14:paraId="14FB5DF8" w14:textId="77777777"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0A50A84C" w14:textId="77777777"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14:paraId="53551DBC" w14:textId="77777777"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14:paraId="0362A2FF" w14:textId="77777777"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14:paraId="62E46361" w14:textId="77777777"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2B9BB80B" wp14:editId="0FF04628">
              <wp:simplePos x="0" y="0"/>
              <wp:positionH relativeFrom="page">
                <wp:posOffset>666115</wp:posOffset>
              </wp:positionH>
              <wp:positionV relativeFrom="page">
                <wp:posOffset>2087244</wp:posOffset>
              </wp:positionV>
              <wp:extent cx="6229350" cy="0"/>
              <wp:effectExtent l="0" t="0" r="0" b="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0D4F76" id="Прямая соединительная линия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52.45pt,164.35pt" to="542.95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">
              <o:lock v:ext="edit" shapetype="f"/>
              <w10:wrap anchorx="page" anchory="page"/>
            </v:line>
          </w:pict>
        </mc:Fallback>
      </mc:AlternateContent>
    </w:r>
  </w:p>
  <w:p w14:paraId="6EC5652A" w14:textId="77777777"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14:paraId="25C6EFCD" w14:textId="77777777" w:rsidR="0015330B" w:rsidRPr="0077639C" w:rsidRDefault="00FD77B3" w:rsidP="0015330B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211540477"/>
        <w:placeholder>
          <w:docPart w:val="5D4B63420E664EA2A4769D8A9C5E722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r w:rsidR="00F54F7D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  <w:p w14:paraId="5BEA428B" w14:textId="77777777" w:rsidR="00F00F54" w:rsidRPr="0077639C" w:rsidRDefault="00F00F54" w:rsidP="0015330B">
    <w:pPr>
      <w:rPr>
        <w:rFonts w:ascii="Museo Sans Cyrl 300" w:hAnsi="Museo Sans Cyrl 300" w:cs="Calibri"/>
        <w:spacing w:val="3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A3B6B" w14:textId="77777777" w:rsidR="00207980" w:rsidRDefault="00207980">
    <w:pPr>
      <w:rPr>
        <w:sz w:val="2"/>
      </w:rPr>
    </w:pPr>
    <w:r>
      <w:rPr>
        <w:sz w:val="2"/>
      </w:rPr>
      <w:tab/>
    </w:r>
  </w:p>
  <w:p w14:paraId="07865815" w14:textId="77777777" w:rsidR="00207980" w:rsidRDefault="00207980">
    <w:pPr>
      <w:pStyle w:val="a7"/>
    </w:pPr>
  </w:p>
  <w:p w14:paraId="47EDD9CC" w14:textId="77777777"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476025" w14:paraId="6979360E" w14:textId="77777777" w:rsidTr="00170FC3">
      <w:trPr>
        <w:trHeight w:val="2407"/>
      </w:trPr>
      <w:tc>
        <w:tcPr>
          <w:tcW w:w="4120" w:type="dxa"/>
        </w:tcPr>
        <w:p w14:paraId="0AC93B7B" w14:textId="77777777"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FC01CF0" wp14:editId="5822E3B3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4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64FBA563" w14:textId="77777777"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14:paraId="2504C0A6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14:paraId="425F798B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14:paraId="63C6B025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14:paraId="586075CC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14:paraId="079404B4" w14:textId="77777777"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54852EF4" w14:textId="77777777"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14:paraId="14671E03" w14:textId="77777777"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14:paraId="52F7049F" w14:textId="77777777"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14:paraId="6A1B9F4F" w14:textId="77777777"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4D8632ED" wp14:editId="305C9354">
              <wp:simplePos x="0" y="0"/>
              <wp:positionH relativeFrom="page">
                <wp:align>center</wp:align>
              </wp:positionH>
              <wp:positionV relativeFrom="page">
                <wp:posOffset>2066924</wp:posOffset>
              </wp:positionV>
              <wp:extent cx="6229350" cy="0"/>
              <wp:effectExtent l="0" t="0" r="0" b="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C53977" id="Прямая соединительная линия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margin" from="0,162.75pt" to="490.5pt,1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">
              <o:lock v:ext="edit" shapetype="f"/>
              <w10:wrap anchorx="page" anchory="page"/>
            </v:line>
          </w:pict>
        </mc:Fallback>
      </mc:AlternateContent>
    </w:r>
  </w:p>
  <w:p w14:paraId="40BB8CF0" w14:textId="77777777"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14:paraId="761ABAF6" w14:textId="77777777" w:rsidR="00207980" w:rsidRPr="0077639C" w:rsidRDefault="00FD77B3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1972085348"/>
        <w:placeholder>
          <w:docPart w:val="2D1A1E865E8E40B0A947D2592FE579B5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r w:rsidR="00F54F7D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68ADC" w14:textId="77777777" w:rsidR="0019578F" w:rsidRDefault="0019578F">
    <w:pPr>
      <w:pStyle w:val="a7"/>
    </w:pPr>
  </w:p>
  <w:p w14:paraId="780A030B" w14:textId="77777777" w:rsidR="0019578F" w:rsidRDefault="00C93AB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524F021B" wp14:editId="3C10B9B9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5AEFAE" id="Rectangle 78" o:spid="_x0000_s1026" style="position:absolute;margin-left:-23.1pt;margin-top:4.95pt;width:530.25pt;height:808.0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" filled="f" strokeweight="1.5pt">
              <w10:wrap anchorx="margin"/>
            </v:rect>
          </w:pict>
        </mc:Fallback>
      </mc:AlternateContent>
    </w:r>
  </w:p>
  <w:p w14:paraId="3323B721" w14:textId="77777777" w:rsidR="0019578F" w:rsidRDefault="0019578F" w:rsidP="00F009A9">
    <w:pPr>
      <w:rPr>
        <w:sz w:val="2"/>
      </w:rPr>
    </w:pPr>
  </w:p>
  <w:p w14:paraId="7C3549D2" w14:textId="77777777" w:rsidR="0019578F" w:rsidRDefault="0019578F" w:rsidP="00E75AA7">
    <w:pPr>
      <w:rPr>
        <w:sz w:val="2"/>
      </w:rPr>
    </w:pPr>
    <w:r>
      <w:rPr>
        <w:sz w:val="2"/>
      </w:rPr>
      <w:tab/>
    </w:r>
  </w:p>
  <w:p w14:paraId="235DFF84" w14:textId="77777777" w:rsidR="0019578F" w:rsidRDefault="0019578F" w:rsidP="00E75AA7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14:paraId="0A87F2D4" w14:textId="77777777" w:rsidTr="009E480B">
      <w:trPr>
        <w:trHeight w:val="2407"/>
      </w:trPr>
      <w:tc>
        <w:tcPr>
          <w:tcW w:w="4120" w:type="dxa"/>
        </w:tcPr>
        <w:p w14:paraId="6820391A" w14:textId="77777777" w:rsidR="0019578F" w:rsidRPr="005124F4" w:rsidRDefault="00C93ABD" w:rsidP="00E75AA7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6192" behindDoc="1" locked="0" layoutInCell="1" allowOverlap="1" wp14:anchorId="68B1C7F8" wp14:editId="0751662A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3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373B8598" w14:textId="77777777" w:rsidR="0019578F" w:rsidRPr="00460A49" w:rsidRDefault="0019578F" w:rsidP="00E75AA7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14:paraId="0180E852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г. Москва, вн.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14:paraId="495D4BEF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Останкинский, проезд Ольминского, д.5,</w:t>
          </w:r>
        </w:p>
        <w:p w14:paraId="1B36E7DE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14:paraId="2469FF00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14:paraId="11686431" w14:textId="77777777"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6CD86053" w14:textId="77777777"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6"/>
            </w:rPr>
          </w:pPr>
        </w:p>
        <w:p w14:paraId="43F436A8" w14:textId="77777777" w:rsidR="0019578F" w:rsidRPr="00FB5D56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14:paraId="0AE19118" w14:textId="77777777" w:rsidR="0019578F" w:rsidRPr="00FB5D56" w:rsidRDefault="0019578F" w:rsidP="00E75AA7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FB5D56">
            <w:rPr>
              <w:rFonts w:ascii="Museo Sans Cyrl 300" w:hAnsi="Museo Sans Cyrl 300" w:cs="Museo Sans Cyrl 500"/>
              <w:bCs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14:paraId="1C7B6FD5" w14:textId="77777777"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14:paraId="467DF66D" w14:textId="77777777"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14:paraId="69638857" w14:textId="77777777"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14:paraId="2A725C28" w14:textId="77777777" w:rsidR="0019578F" w:rsidRPr="0077639C" w:rsidRDefault="0019578F" w:rsidP="007F320A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3100" w14:textId="77777777" w:rsidR="0019578F" w:rsidRDefault="0019578F">
    <w:pPr>
      <w:rPr>
        <w:sz w:val="2"/>
      </w:rPr>
    </w:pPr>
    <w:bookmarkStart w:id="0" w:name="_Hlk219107827"/>
    <w:bookmarkStart w:id="1" w:name="_Hlk219107828"/>
    <w:r>
      <w:rPr>
        <w:sz w:val="2"/>
      </w:rPr>
      <w:tab/>
    </w:r>
  </w:p>
  <w:p w14:paraId="5BC9A20B" w14:textId="77777777" w:rsidR="0019578F" w:rsidRDefault="0019578F">
    <w:pPr>
      <w:pStyle w:val="a7"/>
    </w:pPr>
  </w:p>
  <w:p w14:paraId="615A6E70" w14:textId="77777777" w:rsidR="0019578F" w:rsidRDefault="0019578F">
    <w:pPr>
      <w:pStyle w:val="a7"/>
    </w:pPr>
  </w:p>
  <w:p w14:paraId="654BB4D9" w14:textId="77777777" w:rsidR="0019578F" w:rsidRDefault="0019578F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14:paraId="1D31496C" w14:textId="77777777" w:rsidTr="00460A49">
      <w:trPr>
        <w:trHeight w:val="2407"/>
      </w:trPr>
      <w:tc>
        <w:tcPr>
          <w:tcW w:w="4120" w:type="dxa"/>
        </w:tcPr>
        <w:p w14:paraId="2465D3D5" w14:textId="77777777" w:rsidR="0019578F" w:rsidRPr="005124F4" w:rsidRDefault="00C93ABD" w:rsidP="00460A49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bookmarkStart w:id="2" w:name="_Hlk219133449"/>
          <w:bookmarkStart w:id="3" w:name="_Hlk219133426"/>
          <w:r>
            <w:rPr>
              <w:noProof/>
            </w:rPr>
            <w:drawing>
              <wp:anchor distT="0" distB="0" distL="114300" distR="114300" simplePos="0" relativeHeight="251655168" behindDoc="1" locked="0" layoutInCell="1" allowOverlap="1" wp14:anchorId="58C91067" wp14:editId="348733A2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2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717C548A" w14:textId="77777777" w:rsidR="0019578F" w:rsidRPr="00460A49" w:rsidRDefault="0019578F" w:rsidP="00460A49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14:paraId="49C41AE2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г. Москва, вн.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14:paraId="0348278C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Останкинский, проезд Ольминского, д.5,</w:t>
          </w:r>
        </w:p>
        <w:p w14:paraId="0221D85D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14:paraId="67762B98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14:paraId="3B7365D1" w14:textId="77777777"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5515E1EF" w14:textId="77777777"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6"/>
            </w:rPr>
          </w:pPr>
        </w:p>
        <w:p w14:paraId="438973F4" w14:textId="77777777" w:rsidR="0019578F" w:rsidRPr="00FB5D56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14:paraId="0B322139" w14:textId="77777777" w:rsidR="0019578F" w:rsidRPr="00FB5D56" w:rsidRDefault="0019578F" w:rsidP="00460A4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FB5D56">
            <w:rPr>
              <w:rFonts w:ascii="Museo Sans Cyrl 300" w:hAnsi="Museo Sans Cyrl 300" w:cs="Museo Sans Cyrl 500"/>
              <w:bCs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  <w:bookmarkEnd w:id="2"/>
    <w:bookmarkEnd w:id="3"/>
  </w:tbl>
  <w:p w14:paraId="06DA732E" w14:textId="77777777"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14:paraId="05814F02" w14:textId="77777777"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14:paraId="4CC0A20B" w14:textId="77777777"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14:paraId="1515612E" w14:textId="77777777" w:rsidR="0019578F" w:rsidRPr="0077639C" w:rsidRDefault="0019578F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D1A47AC"/>
    <w:multiLevelType w:val="hybridMultilevel"/>
    <w:tmpl w:val="31B2E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5EF6362"/>
    <w:multiLevelType w:val="hybridMultilevel"/>
    <w:tmpl w:val="66F64E74"/>
    <w:lvl w:ilvl="0" w:tplc="974840D4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num w:numId="1" w16cid:durableId="1423138562">
    <w:abstractNumId w:val="1"/>
  </w:num>
  <w:num w:numId="2" w16cid:durableId="160683898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E9"/>
    <w:rsid w:val="00000F6C"/>
    <w:rsid w:val="00001CEB"/>
    <w:rsid w:val="000040F7"/>
    <w:rsid w:val="00005251"/>
    <w:rsid w:val="00006452"/>
    <w:rsid w:val="00006476"/>
    <w:rsid w:val="00011586"/>
    <w:rsid w:val="00011663"/>
    <w:rsid w:val="000131F8"/>
    <w:rsid w:val="00014435"/>
    <w:rsid w:val="00015249"/>
    <w:rsid w:val="000152C8"/>
    <w:rsid w:val="00015B09"/>
    <w:rsid w:val="000169EB"/>
    <w:rsid w:val="000173FD"/>
    <w:rsid w:val="0002033C"/>
    <w:rsid w:val="00021582"/>
    <w:rsid w:val="000234E3"/>
    <w:rsid w:val="00023A08"/>
    <w:rsid w:val="0002546D"/>
    <w:rsid w:val="0002756A"/>
    <w:rsid w:val="00027CED"/>
    <w:rsid w:val="0003130C"/>
    <w:rsid w:val="00036FE9"/>
    <w:rsid w:val="000374CE"/>
    <w:rsid w:val="000377B9"/>
    <w:rsid w:val="000406E3"/>
    <w:rsid w:val="00040A96"/>
    <w:rsid w:val="00040E4C"/>
    <w:rsid w:val="00041417"/>
    <w:rsid w:val="00043B1D"/>
    <w:rsid w:val="000515EE"/>
    <w:rsid w:val="000527BC"/>
    <w:rsid w:val="00057866"/>
    <w:rsid w:val="000638EC"/>
    <w:rsid w:val="00065057"/>
    <w:rsid w:val="000664E1"/>
    <w:rsid w:val="00073242"/>
    <w:rsid w:val="00074F3A"/>
    <w:rsid w:val="00075938"/>
    <w:rsid w:val="00075FAE"/>
    <w:rsid w:val="00077E43"/>
    <w:rsid w:val="000869CD"/>
    <w:rsid w:val="000875E2"/>
    <w:rsid w:val="00087B19"/>
    <w:rsid w:val="00087EAB"/>
    <w:rsid w:val="0009083D"/>
    <w:rsid w:val="0009226C"/>
    <w:rsid w:val="000928B1"/>
    <w:rsid w:val="00093666"/>
    <w:rsid w:val="00095164"/>
    <w:rsid w:val="000A11BC"/>
    <w:rsid w:val="000A7DF2"/>
    <w:rsid w:val="000A7E2B"/>
    <w:rsid w:val="000A7E3A"/>
    <w:rsid w:val="000B0ACB"/>
    <w:rsid w:val="000B25BE"/>
    <w:rsid w:val="000B29D7"/>
    <w:rsid w:val="000B34B6"/>
    <w:rsid w:val="000B4475"/>
    <w:rsid w:val="000C08A8"/>
    <w:rsid w:val="000C0F33"/>
    <w:rsid w:val="000C1ADA"/>
    <w:rsid w:val="000C21E9"/>
    <w:rsid w:val="000C4D58"/>
    <w:rsid w:val="000D0032"/>
    <w:rsid w:val="000D3B60"/>
    <w:rsid w:val="000D56DA"/>
    <w:rsid w:val="000D7BB0"/>
    <w:rsid w:val="000E2CCF"/>
    <w:rsid w:val="000E52DA"/>
    <w:rsid w:val="000E5450"/>
    <w:rsid w:val="000F0F07"/>
    <w:rsid w:val="000F16B9"/>
    <w:rsid w:val="000F2295"/>
    <w:rsid w:val="000F25C2"/>
    <w:rsid w:val="000F309E"/>
    <w:rsid w:val="000F527F"/>
    <w:rsid w:val="00101657"/>
    <w:rsid w:val="00112AB0"/>
    <w:rsid w:val="00115D7B"/>
    <w:rsid w:val="0012018A"/>
    <w:rsid w:val="001207B7"/>
    <w:rsid w:val="00120B6C"/>
    <w:rsid w:val="00121F9A"/>
    <w:rsid w:val="001245E9"/>
    <w:rsid w:val="001307DF"/>
    <w:rsid w:val="001323FC"/>
    <w:rsid w:val="00132F76"/>
    <w:rsid w:val="00134230"/>
    <w:rsid w:val="00134ABD"/>
    <w:rsid w:val="00137747"/>
    <w:rsid w:val="0014139A"/>
    <w:rsid w:val="001435BC"/>
    <w:rsid w:val="0014442B"/>
    <w:rsid w:val="0014685D"/>
    <w:rsid w:val="00150340"/>
    <w:rsid w:val="00150B52"/>
    <w:rsid w:val="00152F04"/>
    <w:rsid w:val="0015330B"/>
    <w:rsid w:val="00153E86"/>
    <w:rsid w:val="00155128"/>
    <w:rsid w:val="00155E6B"/>
    <w:rsid w:val="00162BC5"/>
    <w:rsid w:val="00165FD4"/>
    <w:rsid w:val="00166473"/>
    <w:rsid w:val="00170FC3"/>
    <w:rsid w:val="001711C7"/>
    <w:rsid w:val="001716E8"/>
    <w:rsid w:val="001743ED"/>
    <w:rsid w:val="00174C91"/>
    <w:rsid w:val="001756E3"/>
    <w:rsid w:val="001807E1"/>
    <w:rsid w:val="001819D8"/>
    <w:rsid w:val="00181C3A"/>
    <w:rsid w:val="001857EB"/>
    <w:rsid w:val="001857F3"/>
    <w:rsid w:val="001865FD"/>
    <w:rsid w:val="0018680F"/>
    <w:rsid w:val="00187731"/>
    <w:rsid w:val="00190E02"/>
    <w:rsid w:val="00190FF5"/>
    <w:rsid w:val="00195710"/>
    <w:rsid w:val="0019578F"/>
    <w:rsid w:val="00197596"/>
    <w:rsid w:val="00197BB8"/>
    <w:rsid w:val="001A03D1"/>
    <w:rsid w:val="001A3FEB"/>
    <w:rsid w:val="001A4211"/>
    <w:rsid w:val="001A4D77"/>
    <w:rsid w:val="001A552A"/>
    <w:rsid w:val="001B4966"/>
    <w:rsid w:val="001B5E03"/>
    <w:rsid w:val="001C0132"/>
    <w:rsid w:val="001C03A8"/>
    <w:rsid w:val="001C152B"/>
    <w:rsid w:val="001C2D6C"/>
    <w:rsid w:val="001C2E04"/>
    <w:rsid w:val="001C509A"/>
    <w:rsid w:val="001C7BB9"/>
    <w:rsid w:val="001D0B07"/>
    <w:rsid w:val="001D30F3"/>
    <w:rsid w:val="001D312E"/>
    <w:rsid w:val="001D4539"/>
    <w:rsid w:val="001D4B8E"/>
    <w:rsid w:val="001D7AFB"/>
    <w:rsid w:val="001E0759"/>
    <w:rsid w:val="001E1189"/>
    <w:rsid w:val="001E43E8"/>
    <w:rsid w:val="001E640C"/>
    <w:rsid w:val="001F242B"/>
    <w:rsid w:val="001F4AC6"/>
    <w:rsid w:val="001F58DE"/>
    <w:rsid w:val="001F73B9"/>
    <w:rsid w:val="00200E09"/>
    <w:rsid w:val="00201190"/>
    <w:rsid w:val="00202CE2"/>
    <w:rsid w:val="00203963"/>
    <w:rsid w:val="00203E5F"/>
    <w:rsid w:val="00207980"/>
    <w:rsid w:val="00212284"/>
    <w:rsid w:val="00212306"/>
    <w:rsid w:val="00212428"/>
    <w:rsid w:val="00212F52"/>
    <w:rsid w:val="00213609"/>
    <w:rsid w:val="0021579B"/>
    <w:rsid w:val="00215EA0"/>
    <w:rsid w:val="002173EC"/>
    <w:rsid w:val="002211F2"/>
    <w:rsid w:val="002250A8"/>
    <w:rsid w:val="002347D0"/>
    <w:rsid w:val="0023515F"/>
    <w:rsid w:val="002410AB"/>
    <w:rsid w:val="0024521E"/>
    <w:rsid w:val="00245CD6"/>
    <w:rsid w:val="00246715"/>
    <w:rsid w:val="002475E8"/>
    <w:rsid w:val="00247D65"/>
    <w:rsid w:val="00253BE3"/>
    <w:rsid w:val="00254ABF"/>
    <w:rsid w:val="0026297E"/>
    <w:rsid w:val="00264403"/>
    <w:rsid w:val="002731DB"/>
    <w:rsid w:val="00273F11"/>
    <w:rsid w:val="00276193"/>
    <w:rsid w:val="002814CE"/>
    <w:rsid w:val="00284969"/>
    <w:rsid w:val="00285AE9"/>
    <w:rsid w:val="002866FC"/>
    <w:rsid w:val="00286E62"/>
    <w:rsid w:val="00287697"/>
    <w:rsid w:val="002A00E7"/>
    <w:rsid w:val="002A0E6F"/>
    <w:rsid w:val="002A5CF8"/>
    <w:rsid w:val="002B46A6"/>
    <w:rsid w:val="002B5C01"/>
    <w:rsid w:val="002C31EC"/>
    <w:rsid w:val="002C3ED3"/>
    <w:rsid w:val="002D3B59"/>
    <w:rsid w:val="002D553D"/>
    <w:rsid w:val="002D6C2A"/>
    <w:rsid w:val="002E1001"/>
    <w:rsid w:val="002E2971"/>
    <w:rsid w:val="002E78B5"/>
    <w:rsid w:val="002F01A7"/>
    <w:rsid w:val="002F0EB8"/>
    <w:rsid w:val="002F2BC8"/>
    <w:rsid w:val="002F3DC3"/>
    <w:rsid w:val="003016C5"/>
    <w:rsid w:val="00301AF1"/>
    <w:rsid w:val="003032B8"/>
    <w:rsid w:val="003102F2"/>
    <w:rsid w:val="00310E0E"/>
    <w:rsid w:val="00311135"/>
    <w:rsid w:val="003150D4"/>
    <w:rsid w:val="003176A6"/>
    <w:rsid w:val="00321249"/>
    <w:rsid w:val="00326535"/>
    <w:rsid w:val="0033086B"/>
    <w:rsid w:val="00330BA0"/>
    <w:rsid w:val="00331050"/>
    <w:rsid w:val="00332FA9"/>
    <w:rsid w:val="00337337"/>
    <w:rsid w:val="0034147B"/>
    <w:rsid w:val="003428BA"/>
    <w:rsid w:val="00343059"/>
    <w:rsid w:val="00344538"/>
    <w:rsid w:val="003472F0"/>
    <w:rsid w:val="0034794E"/>
    <w:rsid w:val="00352007"/>
    <w:rsid w:val="00352407"/>
    <w:rsid w:val="00362EE8"/>
    <w:rsid w:val="00363170"/>
    <w:rsid w:val="00363898"/>
    <w:rsid w:val="00363C26"/>
    <w:rsid w:val="0036637B"/>
    <w:rsid w:val="00367187"/>
    <w:rsid w:val="003708F6"/>
    <w:rsid w:val="0037499F"/>
    <w:rsid w:val="00380B13"/>
    <w:rsid w:val="003831F9"/>
    <w:rsid w:val="0038538C"/>
    <w:rsid w:val="0039570D"/>
    <w:rsid w:val="0039689B"/>
    <w:rsid w:val="003A01B5"/>
    <w:rsid w:val="003A0A30"/>
    <w:rsid w:val="003A303F"/>
    <w:rsid w:val="003A3081"/>
    <w:rsid w:val="003A357E"/>
    <w:rsid w:val="003A4AFB"/>
    <w:rsid w:val="003A6944"/>
    <w:rsid w:val="003B6A79"/>
    <w:rsid w:val="003C42BE"/>
    <w:rsid w:val="003C63BD"/>
    <w:rsid w:val="003C7239"/>
    <w:rsid w:val="003C7D58"/>
    <w:rsid w:val="003D1A66"/>
    <w:rsid w:val="003D2D4C"/>
    <w:rsid w:val="003D32A4"/>
    <w:rsid w:val="003D3782"/>
    <w:rsid w:val="003E132E"/>
    <w:rsid w:val="003E3CD8"/>
    <w:rsid w:val="003F039F"/>
    <w:rsid w:val="003F380A"/>
    <w:rsid w:val="003F5BC7"/>
    <w:rsid w:val="00400CAC"/>
    <w:rsid w:val="00404CBD"/>
    <w:rsid w:val="00407B23"/>
    <w:rsid w:val="00410CE8"/>
    <w:rsid w:val="0041240F"/>
    <w:rsid w:val="004162C2"/>
    <w:rsid w:val="00417042"/>
    <w:rsid w:val="004176A8"/>
    <w:rsid w:val="00420688"/>
    <w:rsid w:val="00420D29"/>
    <w:rsid w:val="004225D7"/>
    <w:rsid w:val="00423746"/>
    <w:rsid w:val="00425A3C"/>
    <w:rsid w:val="00425BB5"/>
    <w:rsid w:val="00427B52"/>
    <w:rsid w:val="00430B55"/>
    <w:rsid w:val="00430CB0"/>
    <w:rsid w:val="00430EDE"/>
    <w:rsid w:val="00431C0D"/>
    <w:rsid w:val="004323DE"/>
    <w:rsid w:val="004326A9"/>
    <w:rsid w:val="00434FD5"/>
    <w:rsid w:val="00435BA8"/>
    <w:rsid w:val="00437A27"/>
    <w:rsid w:val="00440A51"/>
    <w:rsid w:val="00447B93"/>
    <w:rsid w:val="0045080C"/>
    <w:rsid w:val="004542E4"/>
    <w:rsid w:val="00455243"/>
    <w:rsid w:val="00457E72"/>
    <w:rsid w:val="00460A49"/>
    <w:rsid w:val="004617A9"/>
    <w:rsid w:val="00461AE3"/>
    <w:rsid w:val="004633DC"/>
    <w:rsid w:val="00465134"/>
    <w:rsid w:val="00470C9A"/>
    <w:rsid w:val="00471EDB"/>
    <w:rsid w:val="004720A4"/>
    <w:rsid w:val="00473775"/>
    <w:rsid w:val="00475C01"/>
    <w:rsid w:val="00476025"/>
    <w:rsid w:val="00476713"/>
    <w:rsid w:val="00476839"/>
    <w:rsid w:val="004804CE"/>
    <w:rsid w:val="0048313A"/>
    <w:rsid w:val="00486F8F"/>
    <w:rsid w:val="00490FC8"/>
    <w:rsid w:val="00496946"/>
    <w:rsid w:val="004A52C9"/>
    <w:rsid w:val="004A79B9"/>
    <w:rsid w:val="004A7A38"/>
    <w:rsid w:val="004B4008"/>
    <w:rsid w:val="004B64DD"/>
    <w:rsid w:val="004B6F57"/>
    <w:rsid w:val="004C1D54"/>
    <w:rsid w:val="004C762B"/>
    <w:rsid w:val="004D2CC7"/>
    <w:rsid w:val="004D34B7"/>
    <w:rsid w:val="004D49CF"/>
    <w:rsid w:val="004D7727"/>
    <w:rsid w:val="004D783F"/>
    <w:rsid w:val="004E6F4B"/>
    <w:rsid w:val="004F3464"/>
    <w:rsid w:val="004F4756"/>
    <w:rsid w:val="004F53A2"/>
    <w:rsid w:val="004F5677"/>
    <w:rsid w:val="004F567A"/>
    <w:rsid w:val="00502695"/>
    <w:rsid w:val="00503A37"/>
    <w:rsid w:val="00503C37"/>
    <w:rsid w:val="005124F4"/>
    <w:rsid w:val="00514435"/>
    <w:rsid w:val="00515F16"/>
    <w:rsid w:val="005200C2"/>
    <w:rsid w:val="00520486"/>
    <w:rsid w:val="00520D98"/>
    <w:rsid w:val="00521C59"/>
    <w:rsid w:val="00523894"/>
    <w:rsid w:val="00527645"/>
    <w:rsid w:val="0053062F"/>
    <w:rsid w:val="00530CE9"/>
    <w:rsid w:val="005318E8"/>
    <w:rsid w:val="00532098"/>
    <w:rsid w:val="00535E76"/>
    <w:rsid w:val="005439F7"/>
    <w:rsid w:val="005446CB"/>
    <w:rsid w:val="00544BF9"/>
    <w:rsid w:val="00547C49"/>
    <w:rsid w:val="00550118"/>
    <w:rsid w:val="005519F4"/>
    <w:rsid w:val="00551C45"/>
    <w:rsid w:val="0055631E"/>
    <w:rsid w:val="005663B5"/>
    <w:rsid w:val="00566C85"/>
    <w:rsid w:val="005703CE"/>
    <w:rsid w:val="00570517"/>
    <w:rsid w:val="00573F35"/>
    <w:rsid w:val="0057510B"/>
    <w:rsid w:val="005754D7"/>
    <w:rsid w:val="005760C8"/>
    <w:rsid w:val="00576431"/>
    <w:rsid w:val="00584896"/>
    <w:rsid w:val="00585421"/>
    <w:rsid w:val="0059099E"/>
    <w:rsid w:val="005912DF"/>
    <w:rsid w:val="005919B1"/>
    <w:rsid w:val="005924C8"/>
    <w:rsid w:val="00593A9B"/>
    <w:rsid w:val="00595514"/>
    <w:rsid w:val="00596821"/>
    <w:rsid w:val="00597327"/>
    <w:rsid w:val="005A0263"/>
    <w:rsid w:val="005A0E5B"/>
    <w:rsid w:val="005A1A67"/>
    <w:rsid w:val="005A33A9"/>
    <w:rsid w:val="005A4673"/>
    <w:rsid w:val="005A7471"/>
    <w:rsid w:val="005A7D8A"/>
    <w:rsid w:val="005B3C27"/>
    <w:rsid w:val="005B49C1"/>
    <w:rsid w:val="005B65F8"/>
    <w:rsid w:val="005C206A"/>
    <w:rsid w:val="005C3A34"/>
    <w:rsid w:val="005C5F83"/>
    <w:rsid w:val="005C6A94"/>
    <w:rsid w:val="005C6D22"/>
    <w:rsid w:val="005C6DB7"/>
    <w:rsid w:val="005D31A3"/>
    <w:rsid w:val="005D74FE"/>
    <w:rsid w:val="005E180E"/>
    <w:rsid w:val="005E4F4C"/>
    <w:rsid w:val="005E64D5"/>
    <w:rsid w:val="005E71C6"/>
    <w:rsid w:val="005E75E1"/>
    <w:rsid w:val="005F4E93"/>
    <w:rsid w:val="00602CBA"/>
    <w:rsid w:val="00603121"/>
    <w:rsid w:val="006062F1"/>
    <w:rsid w:val="0060752F"/>
    <w:rsid w:val="00607AD9"/>
    <w:rsid w:val="0061065A"/>
    <w:rsid w:val="0061086D"/>
    <w:rsid w:val="00615987"/>
    <w:rsid w:val="00615D5F"/>
    <w:rsid w:val="00615DD0"/>
    <w:rsid w:val="00615E53"/>
    <w:rsid w:val="00620199"/>
    <w:rsid w:val="0062084E"/>
    <w:rsid w:val="00621564"/>
    <w:rsid w:val="00625984"/>
    <w:rsid w:val="006301D6"/>
    <w:rsid w:val="00631D39"/>
    <w:rsid w:val="00634CBC"/>
    <w:rsid w:val="0063502B"/>
    <w:rsid w:val="006356FD"/>
    <w:rsid w:val="00635F76"/>
    <w:rsid w:val="00636F02"/>
    <w:rsid w:val="00643FCE"/>
    <w:rsid w:val="00647EE7"/>
    <w:rsid w:val="00650B84"/>
    <w:rsid w:val="00653F22"/>
    <w:rsid w:val="00654324"/>
    <w:rsid w:val="006544F8"/>
    <w:rsid w:val="00656281"/>
    <w:rsid w:val="00660731"/>
    <w:rsid w:val="00661081"/>
    <w:rsid w:val="0066118E"/>
    <w:rsid w:val="0066161D"/>
    <w:rsid w:val="0066390F"/>
    <w:rsid w:val="006668A0"/>
    <w:rsid w:val="00670E7B"/>
    <w:rsid w:val="00672869"/>
    <w:rsid w:val="00672CA5"/>
    <w:rsid w:val="00680B11"/>
    <w:rsid w:val="00681146"/>
    <w:rsid w:val="006812BC"/>
    <w:rsid w:val="00682FEF"/>
    <w:rsid w:val="0068483C"/>
    <w:rsid w:val="006926A7"/>
    <w:rsid w:val="0069611E"/>
    <w:rsid w:val="006A0809"/>
    <w:rsid w:val="006A2DA7"/>
    <w:rsid w:val="006A5BC9"/>
    <w:rsid w:val="006A5D6D"/>
    <w:rsid w:val="006A63E5"/>
    <w:rsid w:val="006A68C0"/>
    <w:rsid w:val="006A771B"/>
    <w:rsid w:val="006C104D"/>
    <w:rsid w:val="006D6EFF"/>
    <w:rsid w:val="006E2243"/>
    <w:rsid w:val="006E3810"/>
    <w:rsid w:val="006E5463"/>
    <w:rsid w:val="006F2AE7"/>
    <w:rsid w:val="006F43D2"/>
    <w:rsid w:val="00701595"/>
    <w:rsid w:val="00701E2D"/>
    <w:rsid w:val="0071459E"/>
    <w:rsid w:val="0071664F"/>
    <w:rsid w:val="007178D6"/>
    <w:rsid w:val="0072064D"/>
    <w:rsid w:val="0072286D"/>
    <w:rsid w:val="00722870"/>
    <w:rsid w:val="00722D28"/>
    <w:rsid w:val="0072344E"/>
    <w:rsid w:val="00724B67"/>
    <w:rsid w:val="00725BF4"/>
    <w:rsid w:val="007267C9"/>
    <w:rsid w:val="007270E4"/>
    <w:rsid w:val="007271AA"/>
    <w:rsid w:val="0072789B"/>
    <w:rsid w:val="00731A37"/>
    <w:rsid w:val="007358BE"/>
    <w:rsid w:val="00736D4C"/>
    <w:rsid w:val="00742C06"/>
    <w:rsid w:val="00743A67"/>
    <w:rsid w:val="0074666C"/>
    <w:rsid w:val="0075226B"/>
    <w:rsid w:val="0075373E"/>
    <w:rsid w:val="00754E37"/>
    <w:rsid w:val="00757DBB"/>
    <w:rsid w:val="007626DA"/>
    <w:rsid w:val="0076439D"/>
    <w:rsid w:val="007703E7"/>
    <w:rsid w:val="007708B6"/>
    <w:rsid w:val="0077095D"/>
    <w:rsid w:val="00770E31"/>
    <w:rsid w:val="00774506"/>
    <w:rsid w:val="0077499D"/>
    <w:rsid w:val="00774D57"/>
    <w:rsid w:val="00775419"/>
    <w:rsid w:val="0077639C"/>
    <w:rsid w:val="007775AE"/>
    <w:rsid w:val="00777F16"/>
    <w:rsid w:val="00780FDE"/>
    <w:rsid w:val="00783BA8"/>
    <w:rsid w:val="00785CD2"/>
    <w:rsid w:val="0079088D"/>
    <w:rsid w:val="00790F4B"/>
    <w:rsid w:val="00792588"/>
    <w:rsid w:val="007957F0"/>
    <w:rsid w:val="007A3E53"/>
    <w:rsid w:val="007A577D"/>
    <w:rsid w:val="007A5803"/>
    <w:rsid w:val="007A6433"/>
    <w:rsid w:val="007B122F"/>
    <w:rsid w:val="007C0AD1"/>
    <w:rsid w:val="007C111F"/>
    <w:rsid w:val="007C4CEC"/>
    <w:rsid w:val="007C5731"/>
    <w:rsid w:val="007C5D3A"/>
    <w:rsid w:val="007D12BE"/>
    <w:rsid w:val="007D153D"/>
    <w:rsid w:val="007D5D73"/>
    <w:rsid w:val="007E0C4E"/>
    <w:rsid w:val="007E1612"/>
    <w:rsid w:val="007E1806"/>
    <w:rsid w:val="007E4F0E"/>
    <w:rsid w:val="007E77F8"/>
    <w:rsid w:val="007F1282"/>
    <w:rsid w:val="007F320A"/>
    <w:rsid w:val="007F368C"/>
    <w:rsid w:val="007F463B"/>
    <w:rsid w:val="007F67B1"/>
    <w:rsid w:val="007F704C"/>
    <w:rsid w:val="007F78FD"/>
    <w:rsid w:val="00800CC1"/>
    <w:rsid w:val="00802156"/>
    <w:rsid w:val="00810C15"/>
    <w:rsid w:val="008118DF"/>
    <w:rsid w:val="008120C1"/>
    <w:rsid w:val="00812C08"/>
    <w:rsid w:val="00812FA9"/>
    <w:rsid w:val="008135FD"/>
    <w:rsid w:val="008144EB"/>
    <w:rsid w:val="008234F3"/>
    <w:rsid w:val="00824F46"/>
    <w:rsid w:val="00831D4B"/>
    <w:rsid w:val="00834AF2"/>
    <w:rsid w:val="008360CE"/>
    <w:rsid w:val="00840530"/>
    <w:rsid w:val="008427FF"/>
    <w:rsid w:val="008435AF"/>
    <w:rsid w:val="00845919"/>
    <w:rsid w:val="008472BA"/>
    <w:rsid w:val="00850F60"/>
    <w:rsid w:val="00855BF1"/>
    <w:rsid w:val="00860C06"/>
    <w:rsid w:val="00861209"/>
    <w:rsid w:val="0086205B"/>
    <w:rsid w:val="00862554"/>
    <w:rsid w:val="008634C0"/>
    <w:rsid w:val="00863CBC"/>
    <w:rsid w:val="00863D0E"/>
    <w:rsid w:val="00865817"/>
    <w:rsid w:val="008701EA"/>
    <w:rsid w:val="0087114E"/>
    <w:rsid w:val="00872CA7"/>
    <w:rsid w:val="00872D87"/>
    <w:rsid w:val="00873596"/>
    <w:rsid w:val="00875885"/>
    <w:rsid w:val="00875FEA"/>
    <w:rsid w:val="00877698"/>
    <w:rsid w:val="0088185B"/>
    <w:rsid w:val="008841EC"/>
    <w:rsid w:val="00884496"/>
    <w:rsid w:val="00886056"/>
    <w:rsid w:val="0088660E"/>
    <w:rsid w:val="00886E2E"/>
    <w:rsid w:val="008902EF"/>
    <w:rsid w:val="0089125E"/>
    <w:rsid w:val="008948FC"/>
    <w:rsid w:val="00895997"/>
    <w:rsid w:val="008A00FF"/>
    <w:rsid w:val="008A0CCA"/>
    <w:rsid w:val="008A292A"/>
    <w:rsid w:val="008A6BB0"/>
    <w:rsid w:val="008A71CD"/>
    <w:rsid w:val="008B00BB"/>
    <w:rsid w:val="008B35BE"/>
    <w:rsid w:val="008B42D8"/>
    <w:rsid w:val="008B73B2"/>
    <w:rsid w:val="008C0AA8"/>
    <w:rsid w:val="008C1A02"/>
    <w:rsid w:val="008C215B"/>
    <w:rsid w:val="008C65C8"/>
    <w:rsid w:val="008C6D1F"/>
    <w:rsid w:val="008C6F5D"/>
    <w:rsid w:val="008C77C8"/>
    <w:rsid w:val="008D0E9E"/>
    <w:rsid w:val="008D1541"/>
    <w:rsid w:val="008D1679"/>
    <w:rsid w:val="008D2EA9"/>
    <w:rsid w:val="008D3D22"/>
    <w:rsid w:val="008D582C"/>
    <w:rsid w:val="008D6752"/>
    <w:rsid w:val="008E1E62"/>
    <w:rsid w:val="008E4AA4"/>
    <w:rsid w:val="008E5FA5"/>
    <w:rsid w:val="008E7282"/>
    <w:rsid w:val="008F0F31"/>
    <w:rsid w:val="008F2386"/>
    <w:rsid w:val="008F7F4E"/>
    <w:rsid w:val="0090148F"/>
    <w:rsid w:val="0090214B"/>
    <w:rsid w:val="009036BF"/>
    <w:rsid w:val="009037A3"/>
    <w:rsid w:val="0090521F"/>
    <w:rsid w:val="00906F60"/>
    <w:rsid w:val="0091089B"/>
    <w:rsid w:val="00913984"/>
    <w:rsid w:val="00914AEF"/>
    <w:rsid w:val="00915133"/>
    <w:rsid w:val="00915863"/>
    <w:rsid w:val="00915ACA"/>
    <w:rsid w:val="00915E7C"/>
    <w:rsid w:val="00920A1F"/>
    <w:rsid w:val="009228F1"/>
    <w:rsid w:val="00926E84"/>
    <w:rsid w:val="00930426"/>
    <w:rsid w:val="00930A18"/>
    <w:rsid w:val="00931CBE"/>
    <w:rsid w:val="00935FC8"/>
    <w:rsid w:val="00936E45"/>
    <w:rsid w:val="00940CCB"/>
    <w:rsid w:val="0094301C"/>
    <w:rsid w:val="0094385D"/>
    <w:rsid w:val="00946E29"/>
    <w:rsid w:val="009506DF"/>
    <w:rsid w:val="00952049"/>
    <w:rsid w:val="00955036"/>
    <w:rsid w:val="009555AA"/>
    <w:rsid w:val="00955FD1"/>
    <w:rsid w:val="0095751D"/>
    <w:rsid w:val="0095762F"/>
    <w:rsid w:val="00957D1D"/>
    <w:rsid w:val="00961132"/>
    <w:rsid w:val="00961322"/>
    <w:rsid w:val="009639A6"/>
    <w:rsid w:val="00964414"/>
    <w:rsid w:val="0096781C"/>
    <w:rsid w:val="009728DF"/>
    <w:rsid w:val="00975487"/>
    <w:rsid w:val="00983E0A"/>
    <w:rsid w:val="00987D07"/>
    <w:rsid w:val="00993BA1"/>
    <w:rsid w:val="00994392"/>
    <w:rsid w:val="00994C7F"/>
    <w:rsid w:val="00997382"/>
    <w:rsid w:val="009A2641"/>
    <w:rsid w:val="009A2AEE"/>
    <w:rsid w:val="009A5573"/>
    <w:rsid w:val="009A682B"/>
    <w:rsid w:val="009B171F"/>
    <w:rsid w:val="009B31EE"/>
    <w:rsid w:val="009B3EC3"/>
    <w:rsid w:val="009B7C07"/>
    <w:rsid w:val="009C2372"/>
    <w:rsid w:val="009C28A6"/>
    <w:rsid w:val="009C3262"/>
    <w:rsid w:val="009C5317"/>
    <w:rsid w:val="009C6A87"/>
    <w:rsid w:val="009D044E"/>
    <w:rsid w:val="009D0DC9"/>
    <w:rsid w:val="009D3ED5"/>
    <w:rsid w:val="009D6A58"/>
    <w:rsid w:val="009E3C2C"/>
    <w:rsid w:val="009E480B"/>
    <w:rsid w:val="009E6FB3"/>
    <w:rsid w:val="009E7C0A"/>
    <w:rsid w:val="009E7DE0"/>
    <w:rsid w:val="009F0F7A"/>
    <w:rsid w:val="009F4B88"/>
    <w:rsid w:val="009F65A5"/>
    <w:rsid w:val="00A012E9"/>
    <w:rsid w:val="00A03060"/>
    <w:rsid w:val="00A0574C"/>
    <w:rsid w:val="00A1288E"/>
    <w:rsid w:val="00A1389A"/>
    <w:rsid w:val="00A1595F"/>
    <w:rsid w:val="00A17B24"/>
    <w:rsid w:val="00A20487"/>
    <w:rsid w:val="00A205C7"/>
    <w:rsid w:val="00A263A7"/>
    <w:rsid w:val="00A27663"/>
    <w:rsid w:val="00A3156B"/>
    <w:rsid w:val="00A321D4"/>
    <w:rsid w:val="00A323DE"/>
    <w:rsid w:val="00A328C8"/>
    <w:rsid w:val="00A3369B"/>
    <w:rsid w:val="00A33D8D"/>
    <w:rsid w:val="00A42E23"/>
    <w:rsid w:val="00A4690A"/>
    <w:rsid w:val="00A46D58"/>
    <w:rsid w:val="00A508F7"/>
    <w:rsid w:val="00A510E5"/>
    <w:rsid w:val="00A55293"/>
    <w:rsid w:val="00A55786"/>
    <w:rsid w:val="00A64863"/>
    <w:rsid w:val="00A65AF3"/>
    <w:rsid w:val="00A701F8"/>
    <w:rsid w:val="00A702E0"/>
    <w:rsid w:val="00A70792"/>
    <w:rsid w:val="00A7102B"/>
    <w:rsid w:val="00A7324B"/>
    <w:rsid w:val="00A75697"/>
    <w:rsid w:val="00A76B69"/>
    <w:rsid w:val="00A77CB2"/>
    <w:rsid w:val="00A80100"/>
    <w:rsid w:val="00A8264F"/>
    <w:rsid w:val="00A827DF"/>
    <w:rsid w:val="00A82D0A"/>
    <w:rsid w:val="00A83F4E"/>
    <w:rsid w:val="00A87308"/>
    <w:rsid w:val="00A87D59"/>
    <w:rsid w:val="00A90756"/>
    <w:rsid w:val="00A91EF3"/>
    <w:rsid w:val="00A979C6"/>
    <w:rsid w:val="00A97F2A"/>
    <w:rsid w:val="00AA1937"/>
    <w:rsid w:val="00AA276D"/>
    <w:rsid w:val="00AA43EF"/>
    <w:rsid w:val="00AB3F94"/>
    <w:rsid w:val="00AB4D3E"/>
    <w:rsid w:val="00AB6D04"/>
    <w:rsid w:val="00AC2194"/>
    <w:rsid w:val="00AC4E3F"/>
    <w:rsid w:val="00AC674D"/>
    <w:rsid w:val="00AC6903"/>
    <w:rsid w:val="00AD2821"/>
    <w:rsid w:val="00AD2D80"/>
    <w:rsid w:val="00AD4D3F"/>
    <w:rsid w:val="00AD5141"/>
    <w:rsid w:val="00AD601B"/>
    <w:rsid w:val="00AD60B6"/>
    <w:rsid w:val="00AD6E0A"/>
    <w:rsid w:val="00AE1585"/>
    <w:rsid w:val="00AE3B72"/>
    <w:rsid w:val="00AE4246"/>
    <w:rsid w:val="00AE4887"/>
    <w:rsid w:val="00AE5D79"/>
    <w:rsid w:val="00AE7D1D"/>
    <w:rsid w:val="00AF333F"/>
    <w:rsid w:val="00AF4870"/>
    <w:rsid w:val="00B00022"/>
    <w:rsid w:val="00B038C7"/>
    <w:rsid w:val="00B04593"/>
    <w:rsid w:val="00B04D51"/>
    <w:rsid w:val="00B05839"/>
    <w:rsid w:val="00B06429"/>
    <w:rsid w:val="00B0658E"/>
    <w:rsid w:val="00B06C35"/>
    <w:rsid w:val="00B07614"/>
    <w:rsid w:val="00B07F40"/>
    <w:rsid w:val="00B104D1"/>
    <w:rsid w:val="00B174AF"/>
    <w:rsid w:val="00B207FF"/>
    <w:rsid w:val="00B25101"/>
    <w:rsid w:val="00B2539A"/>
    <w:rsid w:val="00B26113"/>
    <w:rsid w:val="00B264E7"/>
    <w:rsid w:val="00B26BDA"/>
    <w:rsid w:val="00B30945"/>
    <w:rsid w:val="00B418D8"/>
    <w:rsid w:val="00B43757"/>
    <w:rsid w:val="00B43913"/>
    <w:rsid w:val="00B47BDA"/>
    <w:rsid w:val="00B47FB0"/>
    <w:rsid w:val="00B531DD"/>
    <w:rsid w:val="00B54B07"/>
    <w:rsid w:val="00B550F9"/>
    <w:rsid w:val="00B572AF"/>
    <w:rsid w:val="00B60F68"/>
    <w:rsid w:val="00B61D75"/>
    <w:rsid w:val="00B61E0A"/>
    <w:rsid w:val="00B651BC"/>
    <w:rsid w:val="00B655F3"/>
    <w:rsid w:val="00B667F4"/>
    <w:rsid w:val="00B6682B"/>
    <w:rsid w:val="00B70A6B"/>
    <w:rsid w:val="00B71ABD"/>
    <w:rsid w:val="00B73536"/>
    <w:rsid w:val="00B73994"/>
    <w:rsid w:val="00B74BA6"/>
    <w:rsid w:val="00B74EE0"/>
    <w:rsid w:val="00B74F83"/>
    <w:rsid w:val="00B75946"/>
    <w:rsid w:val="00B76543"/>
    <w:rsid w:val="00B7663E"/>
    <w:rsid w:val="00B775B5"/>
    <w:rsid w:val="00B77BE3"/>
    <w:rsid w:val="00B77FED"/>
    <w:rsid w:val="00B80123"/>
    <w:rsid w:val="00B81F54"/>
    <w:rsid w:val="00B83B59"/>
    <w:rsid w:val="00B901C8"/>
    <w:rsid w:val="00B90962"/>
    <w:rsid w:val="00B936CA"/>
    <w:rsid w:val="00B93D1C"/>
    <w:rsid w:val="00B955CE"/>
    <w:rsid w:val="00BA0EB1"/>
    <w:rsid w:val="00BA1139"/>
    <w:rsid w:val="00BA18C8"/>
    <w:rsid w:val="00BA3D56"/>
    <w:rsid w:val="00BA5825"/>
    <w:rsid w:val="00BB211C"/>
    <w:rsid w:val="00BB49A1"/>
    <w:rsid w:val="00BB58DF"/>
    <w:rsid w:val="00BB7A5F"/>
    <w:rsid w:val="00BC214A"/>
    <w:rsid w:val="00BC3BCE"/>
    <w:rsid w:val="00BC41F9"/>
    <w:rsid w:val="00BD0D4E"/>
    <w:rsid w:val="00BD0DE5"/>
    <w:rsid w:val="00BD3106"/>
    <w:rsid w:val="00BD5DA5"/>
    <w:rsid w:val="00BE1451"/>
    <w:rsid w:val="00BE53C1"/>
    <w:rsid w:val="00BF0093"/>
    <w:rsid w:val="00BF05E1"/>
    <w:rsid w:val="00BF4CE9"/>
    <w:rsid w:val="00C00636"/>
    <w:rsid w:val="00C0303A"/>
    <w:rsid w:val="00C03E72"/>
    <w:rsid w:val="00C052AF"/>
    <w:rsid w:val="00C0767D"/>
    <w:rsid w:val="00C07B1D"/>
    <w:rsid w:val="00C10648"/>
    <w:rsid w:val="00C10D93"/>
    <w:rsid w:val="00C11E43"/>
    <w:rsid w:val="00C16B4F"/>
    <w:rsid w:val="00C22949"/>
    <w:rsid w:val="00C23243"/>
    <w:rsid w:val="00C2614F"/>
    <w:rsid w:val="00C2664A"/>
    <w:rsid w:val="00C31461"/>
    <w:rsid w:val="00C316D4"/>
    <w:rsid w:val="00C321D8"/>
    <w:rsid w:val="00C43795"/>
    <w:rsid w:val="00C479A1"/>
    <w:rsid w:val="00C501D2"/>
    <w:rsid w:val="00C51980"/>
    <w:rsid w:val="00C54EE2"/>
    <w:rsid w:val="00C57C9E"/>
    <w:rsid w:val="00C61360"/>
    <w:rsid w:val="00C622B5"/>
    <w:rsid w:val="00C6264F"/>
    <w:rsid w:val="00C6342A"/>
    <w:rsid w:val="00C6474A"/>
    <w:rsid w:val="00C64BD6"/>
    <w:rsid w:val="00C707EB"/>
    <w:rsid w:val="00C70F52"/>
    <w:rsid w:val="00C70F8C"/>
    <w:rsid w:val="00C747E5"/>
    <w:rsid w:val="00C759CE"/>
    <w:rsid w:val="00C76CE3"/>
    <w:rsid w:val="00C84445"/>
    <w:rsid w:val="00C86A36"/>
    <w:rsid w:val="00C873B0"/>
    <w:rsid w:val="00C9075B"/>
    <w:rsid w:val="00C91C66"/>
    <w:rsid w:val="00C92C59"/>
    <w:rsid w:val="00C93ABD"/>
    <w:rsid w:val="00C96A3A"/>
    <w:rsid w:val="00C96AFB"/>
    <w:rsid w:val="00C9766A"/>
    <w:rsid w:val="00CA2796"/>
    <w:rsid w:val="00CA312A"/>
    <w:rsid w:val="00CA7757"/>
    <w:rsid w:val="00CA798E"/>
    <w:rsid w:val="00CA7EE2"/>
    <w:rsid w:val="00CB01DD"/>
    <w:rsid w:val="00CB110E"/>
    <w:rsid w:val="00CB4C5B"/>
    <w:rsid w:val="00CB4F8B"/>
    <w:rsid w:val="00CC0294"/>
    <w:rsid w:val="00CC06D8"/>
    <w:rsid w:val="00CC07EB"/>
    <w:rsid w:val="00CC1C1D"/>
    <w:rsid w:val="00CC24DB"/>
    <w:rsid w:val="00CC33B6"/>
    <w:rsid w:val="00CC4B7C"/>
    <w:rsid w:val="00CD786E"/>
    <w:rsid w:val="00CE1986"/>
    <w:rsid w:val="00CE1AF2"/>
    <w:rsid w:val="00CE694C"/>
    <w:rsid w:val="00CF5F22"/>
    <w:rsid w:val="00CF76FF"/>
    <w:rsid w:val="00CF7CE4"/>
    <w:rsid w:val="00D03196"/>
    <w:rsid w:val="00D05726"/>
    <w:rsid w:val="00D05AF7"/>
    <w:rsid w:val="00D05B88"/>
    <w:rsid w:val="00D07948"/>
    <w:rsid w:val="00D10F09"/>
    <w:rsid w:val="00D12AB3"/>
    <w:rsid w:val="00D12BDC"/>
    <w:rsid w:val="00D16BAE"/>
    <w:rsid w:val="00D20488"/>
    <w:rsid w:val="00D2175C"/>
    <w:rsid w:val="00D21ECA"/>
    <w:rsid w:val="00D231CC"/>
    <w:rsid w:val="00D25227"/>
    <w:rsid w:val="00D30795"/>
    <w:rsid w:val="00D32685"/>
    <w:rsid w:val="00D32BCA"/>
    <w:rsid w:val="00D3301B"/>
    <w:rsid w:val="00D35C43"/>
    <w:rsid w:val="00D41832"/>
    <w:rsid w:val="00D431A4"/>
    <w:rsid w:val="00D458A0"/>
    <w:rsid w:val="00D51176"/>
    <w:rsid w:val="00D545A7"/>
    <w:rsid w:val="00D61C51"/>
    <w:rsid w:val="00D622C3"/>
    <w:rsid w:val="00D6662E"/>
    <w:rsid w:val="00D6708B"/>
    <w:rsid w:val="00D70DB4"/>
    <w:rsid w:val="00D70F40"/>
    <w:rsid w:val="00D74ABA"/>
    <w:rsid w:val="00D74E86"/>
    <w:rsid w:val="00D82624"/>
    <w:rsid w:val="00D827E8"/>
    <w:rsid w:val="00D87FDE"/>
    <w:rsid w:val="00D90400"/>
    <w:rsid w:val="00D92E8D"/>
    <w:rsid w:val="00D93802"/>
    <w:rsid w:val="00D94A59"/>
    <w:rsid w:val="00D97049"/>
    <w:rsid w:val="00DA1D26"/>
    <w:rsid w:val="00DA2456"/>
    <w:rsid w:val="00DA371A"/>
    <w:rsid w:val="00DA5EF7"/>
    <w:rsid w:val="00DA7598"/>
    <w:rsid w:val="00DB298F"/>
    <w:rsid w:val="00DC1A4E"/>
    <w:rsid w:val="00DC3CC7"/>
    <w:rsid w:val="00DC6AD6"/>
    <w:rsid w:val="00DD2213"/>
    <w:rsid w:val="00DD2293"/>
    <w:rsid w:val="00DD2A92"/>
    <w:rsid w:val="00DD4779"/>
    <w:rsid w:val="00DD6BF5"/>
    <w:rsid w:val="00DD70DD"/>
    <w:rsid w:val="00DE1864"/>
    <w:rsid w:val="00DE1F37"/>
    <w:rsid w:val="00DF2637"/>
    <w:rsid w:val="00E00002"/>
    <w:rsid w:val="00E0219F"/>
    <w:rsid w:val="00E02E1E"/>
    <w:rsid w:val="00E0543F"/>
    <w:rsid w:val="00E119A6"/>
    <w:rsid w:val="00E126AF"/>
    <w:rsid w:val="00E16A61"/>
    <w:rsid w:val="00E16EC0"/>
    <w:rsid w:val="00E16F48"/>
    <w:rsid w:val="00E17841"/>
    <w:rsid w:val="00E20831"/>
    <w:rsid w:val="00E20AC2"/>
    <w:rsid w:val="00E21D71"/>
    <w:rsid w:val="00E22BFA"/>
    <w:rsid w:val="00E2677F"/>
    <w:rsid w:val="00E30592"/>
    <w:rsid w:val="00E33428"/>
    <w:rsid w:val="00E36E68"/>
    <w:rsid w:val="00E37160"/>
    <w:rsid w:val="00E4140F"/>
    <w:rsid w:val="00E439BD"/>
    <w:rsid w:val="00E52E15"/>
    <w:rsid w:val="00E54D8B"/>
    <w:rsid w:val="00E563BA"/>
    <w:rsid w:val="00E60D6B"/>
    <w:rsid w:val="00E66477"/>
    <w:rsid w:val="00E670A0"/>
    <w:rsid w:val="00E70DF1"/>
    <w:rsid w:val="00E75AA7"/>
    <w:rsid w:val="00E80476"/>
    <w:rsid w:val="00E80605"/>
    <w:rsid w:val="00E82BD1"/>
    <w:rsid w:val="00E832AC"/>
    <w:rsid w:val="00E9096B"/>
    <w:rsid w:val="00E92A7D"/>
    <w:rsid w:val="00E946D9"/>
    <w:rsid w:val="00E953C5"/>
    <w:rsid w:val="00E95CC0"/>
    <w:rsid w:val="00E9646A"/>
    <w:rsid w:val="00E978F0"/>
    <w:rsid w:val="00E97E28"/>
    <w:rsid w:val="00EA39DF"/>
    <w:rsid w:val="00EA5A20"/>
    <w:rsid w:val="00EA5A8D"/>
    <w:rsid w:val="00EA7C88"/>
    <w:rsid w:val="00EB182B"/>
    <w:rsid w:val="00EB5A91"/>
    <w:rsid w:val="00EB6A95"/>
    <w:rsid w:val="00EC2CFA"/>
    <w:rsid w:val="00EC3EF5"/>
    <w:rsid w:val="00EC4509"/>
    <w:rsid w:val="00EC5A50"/>
    <w:rsid w:val="00EC6C87"/>
    <w:rsid w:val="00EC7C01"/>
    <w:rsid w:val="00EE4CC0"/>
    <w:rsid w:val="00EE7CBA"/>
    <w:rsid w:val="00EF1C97"/>
    <w:rsid w:val="00EF2AED"/>
    <w:rsid w:val="00EF4C22"/>
    <w:rsid w:val="00EF63DB"/>
    <w:rsid w:val="00EF6545"/>
    <w:rsid w:val="00EF7B63"/>
    <w:rsid w:val="00F009A9"/>
    <w:rsid w:val="00F00F54"/>
    <w:rsid w:val="00F0102C"/>
    <w:rsid w:val="00F01F44"/>
    <w:rsid w:val="00F02DF2"/>
    <w:rsid w:val="00F04675"/>
    <w:rsid w:val="00F073A9"/>
    <w:rsid w:val="00F1235F"/>
    <w:rsid w:val="00F124A4"/>
    <w:rsid w:val="00F13CC1"/>
    <w:rsid w:val="00F13D3B"/>
    <w:rsid w:val="00F15AD4"/>
    <w:rsid w:val="00F22659"/>
    <w:rsid w:val="00F245B0"/>
    <w:rsid w:val="00F260C8"/>
    <w:rsid w:val="00F31011"/>
    <w:rsid w:val="00F32B70"/>
    <w:rsid w:val="00F33703"/>
    <w:rsid w:val="00F33C6F"/>
    <w:rsid w:val="00F3415A"/>
    <w:rsid w:val="00F34219"/>
    <w:rsid w:val="00F37D14"/>
    <w:rsid w:val="00F40813"/>
    <w:rsid w:val="00F4226C"/>
    <w:rsid w:val="00F43B64"/>
    <w:rsid w:val="00F515F6"/>
    <w:rsid w:val="00F5215E"/>
    <w:rsid w:val="00F52CBE"/>
    <w:rsid w:val="00F54F7D"/>
    <w:rsid w:val="00F55DF1"/>
    <w:rsid w:val="00F55EDB"/>
    <w:rsid w:val="00F57B57"/>
    <w:rsid w:val="00F60A47"/>
    <w:rsid w:val="00F622C6"/>
    <w:rsid w:val="00F636FB"/>
    <w:rsid w:val="00F65126"/>
    <w:rsid w:val="00F65233"/>
    <w:rsid w:val="00F6630C"/>
    <w:rsid w:val="00F7516D"/>
    <w:rsid w:val="00F762BD"/>
    <w:rsid w:val="00F80F84"/>
    <w:rsid w:val="00F82ABB"/>
    <w:rsid w:val="00F82AD6"/>
    <w:rsid w:val="00F83702"/>
    <w:rsid w:val="00F83C2F"/>
    <w:rsid w:val="00F84CA8"/>
    <w:rsid w:val="00F85F4E"/>
    <w:rsid w:val="00F869D7"/>
    <w:rsid w:val="00F91716"/>
    <w:rsid w:val="00F92810"/>
    <w:rsid w:val="00F936F2"/>
    <w:rsid w:val="00F9405A"/>
    <w:rsid w:val="00F94301"/>
    <w:rsid w:val="00F94520"/>
    <w:rsid w:val="00F956E9"/>
    <w:rsid w:val="00F95B3A"/>
    <w:rsid w:val="00FA03B1"/>
    <w:rsid w:val="00FA03E5"/>
    <w:rsid w:val="00FA1A4F"/>
    <w:rsid w:val="00FA1A55"/>
    <w:rsid w:val="00FA35CB"/>
    <w:rsid w:val="00FA51A6"/>
    <w:rsid w:val="00FA74B8"/>
    <w:rsid w:val="00FB0581"/>
    <w:rsid w:val="00FB0BED"/>
    <w:rsid w:val="00FB556A"/>
    <w:rsid w:val="00FB5D56"/>
    <w:rsid w:val="00FB6124"/>
    <w:rsid w:val="00FB7745"/>
    <w:rsid w:val="00FC33DB"/>
    <w:rsid w:val="00FC4F36"/>
    <w:rsid w:val="00FC53CA"/>
    <w:rsid w:val="00FC59F2"/>
    <w:rsid w:val="00FC5E32"/>
    <w:rsid w:val="00FC691C"/>
    <w:rsid w:val="00FD1C0B"/>
    <w:rsid w:val="00FD2BEE"/>
    <w:rsid w:val="00FD6D76"/>
    <w:rsid w:val="00FD77B3"/>
    <w:rsid w:val="00FD7989"/>
    <w:rsid w:val="00FD7C32"/>
    <w:rsid w:val="00FD7E48"/>
    <w:rsid w:val="00FE0FBC"/>
    <w:rsid w:val="00FE1765"/>
    <w:rsid w:val="00FE2CB3"/>
    <w:rsid w:val="00FE2EC7"/>
    <w:rsid w:val="00FF1DDD"/>
    <w:rsid w:val="00FF228E"/>
    <w:rsid w:val="00FF2344"/>
    <w:rsid w:val="00FF358D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stroke weight="1.5pt"/>
    </o:shapedefaults>
    <o:shapelayout v:ext="edit">
      <o:idmap v:ext="edit" data="2"/>
    </o:shapelayout>
  </w:shapeDefaults>
  <w:decimalSymbol w:val=","/>
  <w:listSeparator w:val=";"/>
  <w14:docId w14:val="193CA1A8"/>
  <w15:docId w15:val="{CD3F1BF5-7D80-4AB1-AA0B-B5CFAE95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3520" w:right="2552" w:hanging="330"/>
      <w:outlineLvl w:val="1"/>
    </w:pPr>
    <w:rPr>
      <w:rFonts w:ascii="Times New Roman" w:hAnsi="Times New Roman"/>
      <w:snapToGrid w:val="0"/>
    </w:rPr>
  </w:style>
  <w:style w:type="paragraph" w:styleId="3">
    <w:name w:val="heading 3"/>
    <w:basedOn w:val="a"/>
    <w:next w:val="a"/>
    <w:qFormat/>
    <w:pPr>
      <w:keepNext/>
      <w:spacing w:before="240" w:after="240"/>
      <w:ind w:firstLine="454"/>
      <w:jc w:val="center"/>
      <w:outlineLvl w:val="2"/>
    </w:pPr>
    <w:rPr>
      <w:rFonts w:ascii="Times New Roman" w:hAnsi="Times New Roman"/>
      <w:b/>
      <w:sz w:val="28"/>
      <w:szCs w:val="24"/>
    </w:rPr>
  </w:style>
  <w:style w:type="paragraph" w:styleId="4">
    <w:name w:val="heading 4"/>
    <w:basedOn w:val="a"/>
    <w:next w:val="a"/>
    <w:qFormat/>
    <w:pPr>
      <w:keepNext/>
      <w:spacing w:line="360" w:lineRule="auto"/>
      <w:ind w:left="110"/>
      <w:outlineLvl w:val="3"/>
    </w:pPr>
    <w:rPr>
      <w:rFonts w:ascii="Times New Roman" w:hAnsi="Times New Roman"/>
      <w:snapToGrid w:val="0"/>
    </w:rPr>
  </w:style>
  <w:style w:type="paragraph" w:styleId="5">
    <w:name w:val="heading 5"/>
    <w:basedOn w:val="a"/>
    <w:next w:val="a"/>
    <w:qFormat/>
    <w:pPr>
      <w:keepNext/>
      <w:spacing w:line="360" w:lineRule="auto"/>
      <w:ind w:left="110" w:firstLine="4175"/>
      <w:outlineLvl w:val="4"/>
    </w:pPr>
    <w:rPr>
      <w:rFonts w:ascii="Times New Roman" w:hAnsi="Times New Roman"/>
      <w:snapToGrid w:val="0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sz w:val="20"/>
      <w:szCs w:val="22"/>
    </w:rPr>
  </w:style>
  <w:style w:type="paragraph" w:styleId="7">
    <w:name w:val="heading 7"/>
    <w:basedOn w:val="a"/>
    <w:next w:val="a"/>
    <w:qFormat/>
    <w:pPr>
      <w:keepNext/>
      <w:spacing w:line="360" w:lineRule="auto"/>
      <w:ind w:left="1"/>
      <w:outlineLvl w:val="6"/>
    </w:pPr>
    <w:rPr>
      <w:rFonts w:ascii="Times New Roman" w:hAnsi="Times New Roman"/>
      <w:snapToGrid w:val="0"/>
    </w:rPr>
  </w:style>
  <w:style w:type="paragraph" w:styleId="8">
    <w:name w:val="heading 8"/>
    <w:basedOn w:val="a"/>
    <w:next w:val="a"/>
    <w:qFormat/>
    <w:pPr>
      <w:keepNext/>
      <w:spacing w:line="360" w:lineRule="auto"/>
      <w:ind w:left="142" w:hanging="142"/>
      <w:jc w:val="center"/>
      <w:outlineLvl w:val="7"/>
    </w:pPr>
    <w:rPr>
      <w:rFonts w:ascii="Times New Roman" w:hAnsi="Times New Roman"/>
      <w:b/>
      <w:snapToGrid w:val="0"/>
    </w:rPr>
  </w:style>
  <w:style w:type="paragraph" w:styleId="9">
    <w:name w:val="heading 9"/>
    <w:basedOn w:val="a"/>
    <w:next w:val="a"/>
    <w:qFormat/>
    <w:pPr>
      <w:keepNext/>
      <w:ind w:left="705"/>
      <w:outlineLvl w:val="8"/>
    </w:pPr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autoRedefine/>
    <w:pPr>
      <w:framePr w:w="10206" w:h="2268" w:hRule="exact" w:wrap="notBeside" w:vAnchor="page" w:hAnchor="page" w:x="1135" w:y="13496"/>
      <w:jc w:val="center"/>
    </w:pPr>
    <w:rPr>
      <w:sz w:val="20"/>
    </w:rPr>
  </w:style>
  <w:style w:type="paragraph" w:customStyle="1" w:styleId="a4">
    <w:name w:val="штампр"/>
    <w:pPr>
      <w:framePr w:w="14855" w:h="851" w:hRule="exact" w:wrap="around" w:hAnchor="margin" w:yAlign="bottom"/>
      <w:jc w:val="center"/>
    </w:pPr>
    <w:rPr>
      <w:noProof/>
    </w:rPr>
  </w:style>
  <w:style w:type="paragraph" w:styleId="a5">
    <w:name w:val="Body Text Indent"/>
    <w:basedOn w:val="a"/>
    <w:pPr>
      <w:ind w:left="360"/>
      <w:jc w:val="both"/>
    </w:pPr>
    <w:rPr>
      <w:rFonts w:ascii="Times New Roman" w:hAnsi="Times New Roman"/>
      <w:sz w:val="28"/>
      <w:szCs w:val="24"/>
    </w:rPr>
  </w:style>
  <w:style w:type="paragraph" w:styleId="a6">
    <w:name w:val="Body Text"/>
    <w:basedOn w:val="a"/>
    <w:pPr>
      <w:jc w:val="both"/>
    </w:pPr>
    <w:rPr>
      <w:rFonts w:ascii="Times New Roman" w:hAnsi="Times New Roman"/>
      <w:bCs/>
      <w:sz w:val="28"/>
      <w:szCs w:val="24"/>
    </w:rPr>
  </w:style>
  <w:style w:type="paragraph" w:styleId="20">
    <w:name w:val="Body Text Indent 2"/>
    <w:basedOn w:val="a"/>
    <w:pPr>
      <w:ind w:left="360"/>
      <w:jc w:val="center"/>
    </w:pPr>
    <w:rPr>
      <w:rFonts w:ascii="Times New Roman" w:hAnsi="Times New Roman"/>
      <w:sz w:val="28"/>
      <w:szCs w:val="24"/>
    </w:rPr>
  </w:style>
  <w:style w:type="paragraph" w:styleId="30">
    <w:name w:val="Body Text Indent 3"/>
    <w:basedOn w:val="a"/>
    <w:pPr>
      <w:spacing w:before="360" w:after="360"/>
      <w:ind w:firstLine="680"/>
      <w:jc w:val="center"/>
    </w:pPr>
    <w:rPr>
      <w:rFonts w:ascii="Times New Roman" w:hAnsi="Times New Roman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paragraph" w:styleId="aa">
    <w:name w:val="Title"/>
    <w:basedOn w:val="a"/>
    <w:qFormat/>
    <w:pPr>
      <w:jc w:val="center"/>
    </w:pPr>
    <w:rPr>
      <w:rFonts w:ascii="Times New Roman" w:hAnsi="Times New Roman"/>
      <w:b/>
      <w:sz w:val="28"/>
    </w:rPr>
  </w:style>
  <w:style w:type="paragraph" w:customStyle="1" w:styleId="Iauiue">
    <w:name w:val="Iau?iue"/>
    <w:rPr>
      <w:sz w:val="24"/>
    </w:rPr>
  </w:style>
  <w:style w:type="paragraph" w:customStyle="1" w:styleId="10">
    <w:name w:val="Обычный1"/>
    <w:rPr>
      <w:snapToGrid w:val="0"/>
    </w:rPr>
  </w:style>
  <w:style w:type="paragraph" w:customStyle="1" w:styleId="11">
    <w:name w:val="Основной текст1"/>
    <w:basedOn w:val="10"/>
    <w:pPr>
      <w:spacing w:line="360" w:lineRule="auto"/>
      <w:jc w:val="both"/>
    </w:pPr>
    <w:rPr>
      <w:sz w:val="24"/>
    </w:rPr>
  </w:style>
  <w:style w:type="character" w:styleId="ab">
    <w:name w:val="page number"/>
    <w:basedOn w:val="a0"/>
  </w:style>
  <w:style w:type="paragraph" w:styleId="21">
    <w:name w:val="Body Text 2"/>
    <w:basedOn w:val="a"/>
    <w:pPr>
      <w:spacing w:after="120" w:line="480" w:lineRule="auto"/>
    </w:pPr>
  </w:style>
  <w:style w:type="paragraph" w:styleId="ac">
    <w:name w:val="Plain Text"/>
    <w:basedOn w:val="a"/>
    <w:rPr>
      <w:rFonts w:ascii="Courier New" w:hAnsi="Courier New"/>
      <w:sz w:val="20"/>
    </w:rPr>
  </w:style>
  <w:style w:type="paragraph" w:styleId="ad">
    <w:name w:val="List Bullet"/>
    <w:basedOn w:val="a"/>
    <w:autoRedefine/>
    <w:rsid w:val="00B04593"/>
    <w:pPr>
      <w:jc w:val="center"/>
    </w:pPr>
    <w:rPr>
      <w:rFonts w:ascii="Times New Roman" w:hAnsi="Times New Roman"/>
      <w:szCs w:val="24"/>
    </w:r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table" w:styleId="ae">
    <w:name w:val="Table Grid"/>
    <w:basedOn w:val="a1"/>
    <w:rsid w:val="00BA18C8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semiHidden/>
    <w:rsid w:val="00F52CBE"/>
    <w:rPr>
      <w:rFonts w:ascii="Tahoma" w:hAnsi="Tahoma" w:cs="Tahoma"/>
      <w:sz w:val="16"/>
      <w:szCs w:val="16"/>
    </w:rPr>
  </w:style>
  <w:style w:type="character" w:styleId="af0">
    <w:name w:val="Hyperlink"/>
    <w:rsid w:val="00955036"/>
    <w:rPr>
      <w:color w:val="0000FF"/>
      <w:u w:val="single"/>
    </w:rPr>
  </w:style>
  <w:style w:type="paragraph" w:customStyle="1" w:styleId="af1">
    <w:name w:val="Чертежный"/>
    <w:rsid w:val="008D3D22"/>
    <w:pPr>
      <w:jc w:val="both"/>
    </w:pPr>
    <w:rPr>
      <w:rFonts w:ascii="ISOCPEUR" w:hAnsi="ISOCPEUR"/>
      <w:i/>
      <w:sz w:val="28"/>
      <w:lang w:val="uk-UA"/>
    </w:rPr>
  </w:style>
  <w:style w:type="paragraph" w:customStyle="1" w:styleId="BodyText21">
    <w:name w:val="Body Text 21"/>
    <w:basedOn w:val="a"/>
    <w:rsid w:val="0048313A"/>
    <w:pPr>
      <w:ind w:firstLine="708"/>
      <w:jc w:val="both"/>
    </w:pPr>
    <w:rPr>
      <w:rFonts w:ascii="Times New Roman" w:hAnsi="Times New Roman"/>
    </w:rPr>
  </w:style>
  <w:style w:type="paragraph" w:customStyle="1" w:styleId="210">
    <w:name w:val="Основной текст 21"/>
    <w:basedOn w:val="a"/>
    <w:rsid w:val="00AD4D3F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customStyle="1" w:styleId="12">
    <w:name w:val="Абзац списка1"/>
    <w:basedOn w:val="a"/>
    <w:rsid w:val="00D05AF7"/>
    <w:pPr>
      <w:overflowPunct w:val="0"/>
      <w:autoSpaceDE w:val="0"/>
      <w:autoSpaceDN w:val="0"/>
      <w:adjustRightInd w:val="0"/>
      <w:ind w:left="720" w:firstLine="720"/>
      <w:jc w:val="both"/>
      <w:textAlignment w:val="baseline"/>
    </w:pPr>
    <w:rPr>
      <w:rFonts w:ascii="Times New Roman" w:eastAsia="Calibri" w:hAnsi="Times New Roman"/>
      <w:kern w:val="16"/>
      <w:sz w:val="28"/>
    </w:rPr>
  </w:style>
  <w:style w:type="paragraph" w:customStyle="1" w:styleId="Default">
    <w:name w:val="Default"/>
    <w:rsid w:val="00D05A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C6A87"/>
    <w:rPr>
      <w:rFonts w:ascii="Arial" w:hAnsi="Arial"/>
      <w:sz w:val="24"/>
    </w:rPr>
  </w:style>
  <w:style w:type="character" w:styleId="af2">
    <w:name w:val="Placeholder Text"/>
    <w:uiPriority w:val="99"/>
    <w:semiHidden/>
    <w:rsid w:val="001533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FILES\User\Application%20Data\Microsoft\Templates\&#1055;&#1047;%20&#1042;&#105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ADE328C1124D348EEE78BC4A099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E8DB0F-10FC-4AEA-AA88-6AF00076A89A}"/>
      </w:docPartPr>
      <w:docPartBody>
        <w:p w:rsidR="00AA33E2" w:rsidRDefault="00A94A5A"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AD7F93BA4A2C43F6ADE6F3CC6ED5BB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8343C2-5490-4FCE-8BAC-6D15758C6726}"/>
      </w:docPartPr>
      <w:docPartBody>
        <w:p w:rsidR="00AA33E2" w:rsidRDefault="00A94A5A"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BBEC55B5823244699004CA2F410E7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EC350A-9C2F-4A0F-97FD-6244E87F05FB}"/>
      </w:docPartPr>
      <w:docPartBody>
        <w:p w:rsidR="00AA33E2" w:rsidRDefault="00A94A5A" w:rsidP="00A94A5A">
          <w:pPr>
            <w:pStyle w:val="BBEC55B5823244699004CA2F410E756B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9F98EAD85C3847E5BC5E303B283891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C74E4-237D-45E1-9086-A41B155E5AB4}"/>
      </w:docPartPr>
      <w:docPartBody>
        <w:p w:rsidR="00AA33E2" w:rsidRDefault="00A94A5A" w:rsidP="00A94A5A">
          <w:pPr>
            <w:pStyle w:val="9F98EAD85C3847E5BC5E303B283891B4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2D1A1E865E8E40B0A947D2592FE579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634228-91E1-4284-8168-2E8AABC0ACD6}"/>
      </w:docPartPr>
      <w:docPartBody>
        <w:p w:rsidR="00AA33E2" w:rsidRDefault="00A94A5A" w:rsidP="00A94A5A">
          <w:pPr>
            <w:pStyle w:val="2D1A1E865E8E40B0A947D2592FE579B5"/>
          </w:pPr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5D4B63420E664EA2A4769D8A9C5E72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692768-DE59-459F-9E9F-A3DDCF3D2732}"/>
      </w:docPartPr>
      <w:docPartBody>
        <w:p w:rsidR="00AA33E2" w:rsidRDefault="00A94A5A" w:rsidP="00A94A5A">
          <w:pPr>
            <w:pStyle w:val="5D4B63420E664EA2A4769D8A9C5E7222"/>
          </w:pPr>
          <w:r w:rsidRPr="00CC61E5">
            <w:rPr>
              <w:rStyle w:val="a3"/>
            </w:rPr>
            <w:t>[Адрес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5A"/>
    <w:rsid w:val="000C5660"/>
    <w:rsid w:val="00156961"/>
    <w:rsid w:val="002C21FC"/>
    <w:rsid w:val="003A106C"/>
    <w:rsid w:val="005912DF"/>
    <w:rsid w:val="009035A9"/>
    <w:rsid w:val="00A94A5A"/>
    <w:rsid w:val="00AA33E2"/>
    <w:rsid w:val="00F33F47"/>
    <w:rsid w:val="00FF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94A5A"/>
    <w:rPr>
      <w:color w:val="808080"/>
    </w:rPr>
  </w:style>
  <w:style w:type="paragraph" w:customStyle="1" w:styleId="BBEC55B5823244699004CA2F410E756B">
    <w:name w:val="BBEC55B5823244699004CA2F410E756B"/>
    <w:rsid w:val="00A94A5A"/>
  </w:style>
  <w:style w:type="paragraph" w:customStyle="1" w:styleId="9F98EAD85C3847E5BC5E303B283891B4">
    <w:name w:val="9F98EAD85C3847E5BC5E303B283891B4"/>
    <w:rsid w:val="00A94A5A"/>
  </w:style>
  <w:style w:type="paragraph" w:customStyle="1" w:styleId="2D1A1E865E8E40B0A947D2592FE579B5">
    <w:name w:val="2D1A1E865E8E40B0A947D2592FE579B5"/>
    <w:rsid w:val="00A94A5A"/>
  </w:style>
  <w:style w:type="paragraph" w:customStyle="1" w:styleId="5D4B63420E664EA2A4769D8A9C5E7222">
    <w:name w:val="5D4B63420E664EA2A4769D8A9C5E7222"/>
    <w:rsid w:val="00A94A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{Год}</Abstract>
  <CompanyAddress>АНО «ОЭК Стройтрест»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03CB646-83CF-48BE-89A6-F4552ACE7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ПЗ ВК.dot</Template>
  <TotalTime>1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Стадия</vt:lpstr>
    </vt:vector>
  </TitlesOfParts>
  <Company>ГП ИСП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Стадия</dc:title>
  <dc:subject/>
  <dc:creator>2026</dc:creator>
  <cp:keywords/>
  <cp:lastModifiedBy>Софья Усикова</cp:lastModifiedBy>
  <cp:revision>5</cp:revision>
  <cp:lastPrinted>2026-01-14T19:05:00Z</cp:lastPrinted>
  <dcterms:created xsi:type="dcterms:W3CDTF">2026-04-30T05:49:00Z</dcterms:created>
  <dcterms:modified xsi:type="dcterms:W3CDTF">2026-05-20T13:37:00Z</dcterms:modified>
</cp:coreProperties>
</file>