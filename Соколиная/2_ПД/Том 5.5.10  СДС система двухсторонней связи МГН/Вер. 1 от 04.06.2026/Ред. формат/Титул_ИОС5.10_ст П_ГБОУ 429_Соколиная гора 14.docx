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3DB" w:rsidRPr="0077639C" w:rsidRDefault="000653DB" w:rsidP="000653DB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:rsidR="00207980" w:rsidRPr="0077639C" w:rsidRDefault="0015330B" w:rsidP="00831D4B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15330B" w:rsidRPr="0077639C" w:rsidRDefault="0015330B" w:rsidP="00831D4B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207980" w:rsidRPr="0077639C" w:rsidRDefault="003077E5" w:rsidP="00831D4B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ПРОЕКТНАЯ ДОКУМЕНТАЦИЯ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3077E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3077E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CB4F8B" w:rsidRPr="0077639C" w:rsidRDefault="00CB4F8B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3077E5" w:rsidP="00831D4B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B955CE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3077E5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10.</w:t>
      </w:r>
      <w:r w:rsidR="00B955CE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Система двухсторонней связи</w:t>
      </w: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3077E5" w:rsidP="00831D4B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16-25/Г-П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ИОС5.10</w:t>
      </w:r>
      <w:r w:rsidR="00207980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207980" w:rsidRPr="0077639C" w:rsidRDefault="00207980" w:rsidP="00831D4B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207980" w:rsidRPr="0077639C" w:rsidRDefault="00207980" w:rsidP="00BE1451">
      <w:pPr>
        <w:jc w:val="center"/>
        <w:rPr>
          <w:rFonts w:ascii="Museo Sans Cyrl 500" w:hAnsi="Museo Sans Cyrl 500" w:cs="Calibri"/>
          <w:b/>
          <w:spacing w:val="30"/>
          <w:sz w:val="32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3077E5" w:rsidRPr="000653DB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5.5.10</w:t>
      </w:r>
      <w:r w:rsidRPr="0077639C">
        <w:rPr>
          <w:rFonts w:ascii="Museo Sans Cyrl 500" w:hAnsi="Museo Sans Cyrl 500" w:cs="Calibri"/>
          <w:b/>
          <w:spacing w:val="30"/>
          <w:sz w:val="32"/>
          <w:szCs w:val="32"/>
        </w:rPr>
        <w:t xml:space="preserve"> </w:t>
      </w:r>
    </w:p>
    <w:p w:rsidR="00207980" w:rsidRPr="00112AB0" w:rsidRDefault="00207980" w:rsidP="00831D4B">
      <w:pPr>
        <w:rPr>
          <w:rFonts w:ascii="Times New Roman" w:hAnsi="Times New Roman"/>
          <w:b/>
          <w:sz w:val="16"/>
          <w:szCs w:val="28"/>
        </w:rPr>
      </w:pPr>
    </w:p>
    <w:p w:rsidR="00207980" w:rsidRDefault="00207980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p w:rsidR="0015330B" w:rsidRPr="00FD7989" w:rsidRDefault="0015330B" w:rsidP="00FD7989">
      <w:pPr>
        <w:tabs>
          <w:tab w:val="left" w:pos="5835"/>
        </w:tabs>
        <w:rPr>
          <w:rFonts w:ascii="Times New Roman" w:hAnsi="Times New Roman"/>
          <w:sz w:val="20"/>
          <w:szCs w:val="28"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15330B" w:rsidRPr="00C91C66" w:rsidRDefault="0015330B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</w:p>
    <w:p w:rsidR="0015330B" w:rsidRPr="00C91C66" w:rsidRDefault="0015330B" w:rsidP="0015330B">
      <w:pPr>
        <w:tabs>
          <w:tab w:val="left" w:pos="6602"/>
        </w:tabs>
        <w:rPr>
          <w:rFonts w:ascii="Times New Roman" w:hAnsi="Times New Roman"/>
          <w:color w:val="FFFFFF" w:themeColor="background1"/>
          <w:sz w:val="20"/>
        </w:rPr>
      </w:pPr>
      <w:r w:rsidRPr="00C91C66">
        <w:rPr>
          <w:rFonts w:ascii="Times New Roman" w:hAnsi="Times New Roman"/>
          <w:color w:val="FFFFFF" w:themeColor="background1"/>
          <w:sz w:val="20"/>
        </w:rPr>
        <w:t xml:space="preserve">Год: </w:t>
      </w:r>
      <w:sdt>
        <w:sdtPr>
          <w:rPr>
            <w:rFonts w:ascii="Times New Roman" w:hAnsi="Times New Roman"/>
            <w:color w:val="FFFFFF" w:themeColor="background1"/>
            <w:sz w:val="20"/>
          </w:rPr>
          <w:alias w:val="Автор"/>
          <w:tag w:val=""/>
          <w:id w:val="697431322"/>
          <w:placeholder>
            <w:docPart w:val="BBADE328C1124D348EEE78BC4A09916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3077E5">
            <w:rPr>
              <w:rFonts w:ascii="Times New Roman" w:hAnsi="Times New Roman"/>
              <w:color w:val="FFFFFF" w:themeColor="background1"/>
              <w:sz w:val="20"/>
            </w:rPr>
            <w:t>2026</w:t>
          </w:r>
        </w:sdtContent>
      </w:sdt>
    </w:p>
    <w:p w:rsidR="0015330B" w:rsidRPr="00C91C66" w:rsidRDefault="0015330B" w:rsidP="0015330B">
      <w:pPr>
        <w:rPr>
          <w:rFonts w:ascii="Times New Roman" w:hAnsi="Times New Roman"/>
          <w:b/>
          <w:color w:val="FFFFFF" w:themeColor="background1"/>
          <w:spacing w:val="36"/>
          <w:szCs w:val="36"/>
        </w:rPr>
      </w:pPr>
      <w:r w:rsidRPr="00C91C66">
        <w:rPr>
          <w:rFonts w:ascii="Times New Roman" w:hAnsi="Times New Roman"/>
          <w:color w:val="FFFFFF" w:themeColor="background1"/>
          <w:szCs w:val="24"/>
        </w:rPr>
        <w:t>Заказчик: "</w:t>
      </w:r>
      <w:sdt>
        <w:sdtPr>
          <w:rPr>
            <w:rFonts w:ascii="Times New Roman" w:hAnsi="Times New Roman"/>
            <w:color w:val="FFFFFF" w:themeColor="background1"/>
            <w:szCs w:val="24"/>
          </w:rPr>
          <w:alias w:val="Адрес организации"/>
          <w:tag w:val=""/>
          <w:id w:val="-1772851016"/>
          <w:placeholder>
            <w:docPart w:val="AD7F93BA4A2C43F6ADE6F3CC6ED5BBE1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3077E5" w:rsidRPr="003077E5">
            <w:rPr>
              <w:rFonts w:ascii="Times New Roman" w:hAnsi="Times New Roman"/>
              <w:color w:val="FFFFFF" w:themeColor="background1"/>
              <w:szCs w:val="24"/>
            </w:rPr>
            <w:t>АНО «ОЭК Стройтрест»</w:t>
          </w:r>
        </w:sdtContent>
      </w:sdt>
      <w:r w:rsidRPr="00C91C66">
        <w:rPr>
          <w:rFonts w:ascii="Times New Roman" w:hAnsi="Times New Roman"/>
          <w:color w:val="FFFFFF" w:themeColor="background1"/>
          <w:szCs w:val="24"/>
        </w:rPr>
        <w:t>"</w:t>
      </w:r>
    </w:p>
    <w:p w:rsidR="00207980" w:rsidRPr="00C91C66" w:rsidRDefault="00207980">
      <w:pPr>
        <w:rPr>
          <w:rFonts w:ascii="Museo Sans Cyrl 500" w:hAnsi="Museo Sans Cyrl 500" w:cs="Calibri"/>
          <w:b/>
          <w:color w:val="FFFFFF" w:themeColor="background1"/>
          <w:sz w:val="30"/>
          <w:szCs w:val="28"/>
        </w:rPr>
      </w:pPr>
      <w:r w:rsidRPr="00C91C66">
        <w:rPr>
          <w:rFonts w:ascii="Museo Sans Cyrl 500" w:hAnsi="Museo Sans Cyrl 500" w:cs="Calibri"/>
          <w:b/>
          <w:color w:val="FFFFFF" w:themeColor="background1"/>
          <w:sz w:val="30"/>
          <w:szCs w:val="28"/>
        </w:rPr>
        <w:br w:type="page"/>
      </w:r>
    </w:p>
    <w:p w:rsidR="000653DB" w:rsidRPr="0077639C" w:rsidRDefault="000653DB" w:rsidP="000653DB">
      <w:pPr>
        <w:pageBreakBefore/>
        <w:autoSpaceDE w:val="0"/>
        <w:spacing w:before="240"/>
        <w:jc w:val="center"/>
        <w:rPr>
          <w:rFonts w:ascii="Museo Sans Cyrl 500" w:hAnsi="Museo Sans Cyrl 500" w:cs="Calibri"/>
          <w:b/>
          <w:color w:val="000000"/>
          <w:sz w:val="30"/>
          <w:szCs w:val="32"/>
        </w:rPr>
      </w:pPr>
      <w:r>
        <w:rPr>
          <w:rFonts w:ascii="Museo Sans Cyrl 500" w:hAnsi="Museo Sans Cyrl 500" w:cs="Calibri"/>
          <w:b/>
          <w:noProof/>
          <w:color w:val="000000"/>
          <w:sz w:val="30"/>
          <w:szCs w:val="32"/>
        </w:rPr>
        <w:lastRenderedPageBreak/>
        <w:t>Капитальный ремонт общеобразовательного учреждения                             (ГБОУ «Школа № 429»), расположенного по адресу:                                               г. Москва, 5-ая ул. Соколиной Горы д.14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color w:val="000000"/>
          <w:sz w:val="30"/>
          <w:szCs w:val="32"/>
        </w:rPr>
      </w:pPr>
      <w:bookmarkStart w:id="0" w:name="_GoBack"/>
      <w:bookmarkEnd w:id="0"/>
      <w:r w:rsidRPr="0077639C">
        <w:rPr>
          <w:rFonts w:ascii="Museo Sans Cyrl 500" w:hAnsi="Museo Sans Cyrl 500" w:cs="Calibri"/>
          <w:b/>
          <w:noProof/>
          <w:color w:val="000000"/>
          <w:sz w:val="30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6"/>
          <w:szCs w:val="32"/>
        </w:rPr>
      </w:pPr>
    </w:p>
    <w:p w:rsidR="00B038C7" w:rsidRPr="0077639C" w:rsidRDefault="003077E5" w:rsidP="00B038C7">
      <w:pPr>
        <w:jc w:val="center"/>
        <w:rPr>
          <w:rFonts w:ascii="Museo Sans Cyrl 500" w:hAnsi="Museo Sans Cyrl 500" w:cs="Calibri"/>
          <w:i/>
          <w:spacing w:val="30"/>
          <w:sz w:val="36"/>
          <w:szCs w:val="32"/>
        </w:rPr>
      </w:pPr>
      <w:r>
        <w:rPr>
          <w:rFonts w:ascii="Museo Sans Cyrl 500" w:hAnsi="Museo Sans Cyrl 500" w:cs="Calibri"/>
          <w:i/>
          <w:spacing w:val="30"/>
          <w:sz w:val="36"/>
          <w:szCs w:val="32"/>
        </w:rPr>
        <w:t>ПРОЕКТНАЯ ДОКУМЕНТАЦИЯ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i/>
          <w:spacing w:val="36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Раздел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="003077E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  <w:r w:rsidR="003077E5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Сведения об инженерном оборудовании, о сетях и системах инженерно‐технического обеспечения</w:t>
      </w:r>
      <w:r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"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3077E5" w:rsidP="00B038C7">
      <w:pPr>
        <w:jc w:val="center"/>
        <w:rPr>
          <w:rFonts w:ascii="Museo Sans Cyrl 500" w:hAnsi="Museo Sans Cyrl 500" w:cs="Calibri"/>
          <w:b/>
          <w:noProof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Подраздел 5</w:t>
      </w:r>
      <w:r w:rsidR="0072064D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«Сети связи»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3077E5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spacing w:val="30"/>
          <w:sz w:val="28"/>
          <w:szCs w:val="32"/>
        </w:rPr>
        <w:t>Часть 10.</w:t>
      </w:r>
      <w:r w:rsidR="0072064D">
        <w:rPr>
          <w:rFonts w:ascii="Museo Sans Cyrl 500" w:hAnsi="Museo Sans Cyrl 500" w:cs="Calibri"/>
          <w:b/>
          <w:spacing w:val="30"/>
          <w:sz w:val="28"/>
          <w:szCs w:val="32"/>
        </w:rPr>
        <w:t> </w:t>
      </w:r>
      <w:r>
        <w:rPr>
          <w:rFonts w:ascii="Museo Sans Cyrl 500" w:hAnsi="Museo Sans Cyrl 500" w:cs="Calibri"/>
          <w:b/>
          <w:spacing w:val="30"/>
          <w:sz w:val="28"/>
          <w:szCs w:val="32"/>
        </w:rPr>
        <w:t>Система двухсторонней связи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>1 этап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3077E5" w:rsidP="00B038C7">
      <w:pPr>
        <w:jc w:val="center"/>
        <w:rPr>
          <w:rFonts w:ascii="Museo Sans Cyrl 500" w:hAnsi="Museo Sans Cyrl 500" w:cs="Calibri"/>
          <w:b/>
          <w:spacing w:val="30"/>
          <w:sz w:val="28"/>
          <w:szCs w:val="32"/>
        </w:rPr>
      </w:pP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16-25/Г-П</w:t>
      </w:r>
      <w:r w:rsidR="00B038C7" w:rsidRPr="0077639C">
        <w:rPr>
          <w:rFonts w:ascii="Museo Sans Cyrl 500" w:hAnsi="Museo Sans Cyrl 500" w:cs="Calibri"/>
          <w:b/>
          <w:noProof/>
          <w:spacing w:val="30"/>
          <w:sz w:val="28"/>
          <w:szCs w:val="32"/>
        </w:rPr>
        <w:t xml:space="preserve"> – </w:t>
      </w:r>
      <w:r>
        <w:rPr>
          <w:rFonts w:ascii="Museo Sans Cyrl 500" w:hAnsi="Museo Sans Cyrl 500" w:cs="Calibri"/>
          <w:b/>
          <w:noProof/>
          <w:spacing w:val="30"/>
          <w:sz w:val="28"/>
          <w:szCs w:val="32"/>
        </w:rPr>
        <w:t>ИОС5.10</w:t>
      </w:r>
      <w:r w:rsidR="00B038C7"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 </w:t>
      </w:r>
    </w:p>
    <w:p w:rsidR="00B038C7" w:rsidRPr="0077639C" w:rsidRDefault="00B038C7" w:rsidP="00B038C7">
      <w:pPr>
        <w:jc w:val="center"/>
        <w:rPr>
          <w:rFonts w:ascii="Museo Sans Cyrl 500" w:hAnsi="Museo Sans Cyrl 500" w:cs="Calibri"/>
          <w:b/>
          <w:spacing w:val="30"/>
          <w:szCs w:val="32"/>
        </w:rPr>
      </w:pPr>
    </w:p>
    <w:p w:rsidR="00B038C7" w:rsidRPr="0077639C" w:rsidRDefault="00B038C7" w:rsidP="00B038C7">
      <w:pPr>
        <w:jc w:val="center"/>
        <w:rPr>
          <w:rFonts w:ascii="Museo Sans Cyrl 300" w:hAnsi="Museo Sans Cyrl 300" w:cs="Calibri"/>
          <w:b/>
          <w:noProof/>
          <w:spacing w:val="30"/>
          <w:sz w:val="20"/>
          <w:szCs w:val="28"/>
        </w:rPr>
      </w:pPr>
      <w:r w:rsidRPr="0077639C">
        <w:rPr>
          <w:rFonts w:ascii="Museo Sans Cyrl 500" w:hAnsi="Museo Sans Cyrl 500" w:cs="Calibri"/>
          <w:b/>
          <w:spacing w:val="30"/>
          <w:sz w:val="28"/>
          <w:szCs w:val="32"/>
        </w:rPr>
        <w:t xml:space="preserve">Том </w:t>
      </w:r>
      <w:r w:rsidR="003077E5" w:rsidRPr="000653DB">
        <w:rPr>
          <w:rFonts w:ascii="Museo Sans Cyrl 500" w:hAnsi="Museo Sans Cyrl 500" w:cs="Calibri"/>
          <w:b/>
          <w:noProof/>
          <w:spacing w:val="30"/>
          <w:sz w:val="28"/>
          <w:szCs w:val="32"/>
        </w:rPr>
        <w:t>5.5.10</w:t>
      </w:r>
    </w:p>
    <w:p w:rsidR="00207980" w:rsidRDefault="00A91EF3" w:rsidP="00831D4B">
      <w:pPr>
        <w:jc w:val="center"/>
        <w:rPr>
          <w:rFonts w:ascii="Times New Roman" w:hAnsi="Times New Roman"/>
          <w:b/>
          <w:sz w:val="20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3057525</wp:posOffset>
            </wp:positionH>
            <wp:positionV relativeFrom="paragraph">
              <wp:posOffset>10795</wp:posOffset>
            </wp:positionV>
            <wp:extent cx="2304415" cy="1837055"/>
            <wp:effectExtent l="0" t="0" r="0" b="0"/>
            <wp:wrapNone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ABD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4429125</wp:posOffset>
            </wp:positionH>
            <wp:positionV relativeFrom="paragraph">
              <wp:posOffset>115570</wp:posOffset>
            </wp:positionV>
            <wp:extent cx="1009650" cy="575310"/>
            <wp:effectExtent l="0" t="0" r="0" b="0"/>
            <wp:wrapNone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4531"/>
        <w:gridCol w:w="2835"/>
        <w:gridCol w:w="2319"/>
      </w:tblGrid>
      <w:tr w:rsidR="00207980" w:rsidRPr="000131F8" w:rsidTr="00310E0E">
        <w:trPr>
          <w:trHeight w:val="569"/>
        </w:trPr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 xml:space="preserve">Технический директор – </w:t>
            </w:r>
          </w:p>
          <w:p w:rsidR="00207980" w:rsidRPr="0077639C" w:rsidRDefault="00207980" w:rsidP="00F94301">
            <w:pPr>
              <w:tabs>
                <w:tab w:val="left" w:pos="8520"/>
              </w:tabs>
              <w:spacing w:after="120"/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</w:t>
            </w:r>
          </w:p>
        </w:tc>
        <w:tc>
          <w:tcPr>
            <w:tcW w:w="2835" w:type="dxa"/>
          </w:tcPr>
          <w:p w:rsidR="00207980" w:rsidRPr="0077639C" w:rsidRDefault="00207980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3077E5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Н.А.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Губарев</w:t>
            </w:r>
            <w:proofErr w:type="spellEnd"/>
          </w:p>
        </w:tc>
      </w:tr>
      <w:tr w:rsidR="00207980" w:rsidRPr="000131F8" w:rsidTr="00310E0E">
        <w:tc>
          <w:tcPr>
            <w:tcW w:w="4531" w:type="dxa"/>
            <w:shd w:val="clear" w:color="auto" w:fill="auto"/>
          </w:tcPr>
          <w:p w:rsidR="00207980" w:rsidRPr="0077639C" w:rsidRDefault="00207980" w:rsidP="00FD7989">
            <w:pPr>
              <w:tabs>
                <w:tab w:val="left" w:pos="8520"/>
              </w:tabs>
              <w:rPr>
                <w:rFonts w:ascii="Museo Sans Cyrl 300" w:hAnsi="Museo Sans Cyrl 300" w:cs="Calibri"/>
                <w:sz w:val="28"/>
                <w:szCs w:val="28"/>
              </w:rPr>
            </w:pPr>
            <w:r w:rsidRPr="0077639C">
              <w:rPr>
                <w:rFonts w:ascii="Museo Sans Cyrl 300" w:hAnsi="Museo Sans Cyrl 300" w:cs="Calibri"/>
                <w:sz w:val="28"/>
                <w:szCs w:val="28"/>
              </w:rPr>
              <w:t>Главный инженер проекта</w:t>
            </w:r>
          </w:p>
        </w:tc>
        <w:tc>
          <w:tcPr>
            <w:tcW w:w="2835" w:type="dxa"/>
          </w:tcPr>
          <w:p w:rsidR="00207980" w:rsidRPr="0077639C" w:rsidRDefault="00A91EF3" w:rsidP="00FD7989">
            <w:pPr>
              <w:rPr>
                <w:rFonts w:ascii="Museo Sans Cyrl 300" w:hAnsi="Museo Sans Cyrl 300" w:cs="Calibri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-226695</wp:posOffset>
                  </wp:positionV>
                  <wp:extent cx="1371600" cy="724535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Маркова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9" w:type="dxa"/>
            <w:shd w:val="clear" w:color="auto" w:fill="auto"/>
            <w:vAlign w:val="center"/>
          </w:tcPr>
          <w:p w:rsidR="00207980" w:rsidRPr="0077639C" w:rsidRDefault="003077E5" w:rsidP="00F94301">
            <w:pPr>
              <w:rPr>
                <w:rFonts w:ascii="Museo Sans Cyrl 300" w:hAnsi="Museo Sans Cyrl 300" w:cs="Calibri"/>
                <w:sz w:val="28"/>
                <w:szCs w:val="28"/>
                <w:lang w:val="en-US"/>
              </w:rPr>
            </w:pPr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 xml:space="preserve">Н.В. </w:t>
            </w:r>
            <w:proofErr w:type="spellStart"/>
            <w:r>
              <w:rPr>
                <w:rFonts w:ascii="Museo Sans Cyrl 300" w:hAnsi="Museo Sans Cyrl 300" w:cs="Calibri"/>
                <w:sz w:val="28"/>
                <w:szCs w:val="28"/>
                <w:lang w:val="en-US"/>
              </w:rPr>
              <w:t>Маркова</w:t>
            </w:r>
            <w:proofErr w:type="spellEnd"/>
          </w:p>
        </w:tc>
      </w:tr>
    </w:tbl>
    <w:p w:rsidR="0077639C" w:rsidRPr="0077639C" w:rsidRDefault="0077639C" w:rsidP="0077639C">
      <w:pPr>
        <w:rPr>
          <w:vanish/>
        </w:rPr>
      </w:pPr>
    </w:p>
    <w:tbl>
      <w:tblPr>
        <w:tblpPr w:leftFromText="181" w:rightFromText="181" w:vertAnchor="page" w:horzAnchor="margin" w:tblpY="14391"/>
        <w:tblOverlap w:val="never"/>
        <w:tblW w:w="3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835"/>
        <w:gridCol w:w="1112"/>
        <w:gridCol w:w="839"/>
      </w:tblGrid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Изм.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№ док.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Подп.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Museo Sans Cyrl 300" w:hAnsi="Museo Sans Cyrl 300" w:cs="Calibri"/>
                <w:sz w:val="18"/>
              </w:rPr>
            </w:pPr>
            <w:r w:rsidRPr="0077639C">
              <w:rPr>
                <w:rFonts w:ascii="Museo Sans Cyrl 300" w:hAnsi="Museo Sans Cyrl 300" w:cs="Calibri"/>
                <w:sz w:val="18"/>
              </w:rPr>
              <w:t>Дата</w:t>
            </w: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  <w:tr w:rsidR="00207980" w:rsidTr="0077639C">
        <w:trPr>
          <w:trHeight w:val="284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7980" w:rsidRPr="0077639C" w:rsidRDefault="00207980" w:rsidP="0077639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Times New Roman" w:hAnsi="Times New Roman"/>
                <w:szCs w:val="24"/>
              </w:rPr>
            </w:pPr>
          </w:p>
        </w:tc>
      </w:tr>
    </w:tbl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Pr="00112AB0" w:rsidRDefault="00207980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F00F54" w:rsidRDefault="00F00F54" w:rsidP="00112AB0">
      <w:pPr>
        <w:jc w:val="center"/>
        <w:rPr>
          <w:sz w:val="16"/>
          <w:szCs w:val="18"/>
        </w:rPr>
      </w:pPr>
    </w:p>
    <w:p w:rsidR="00207980" w:rsidRDefault="00207980" w:rsidP="00112AB0">
      <w:pPr>
        <w:jc w:val="center"/>
        <w:rPr>
          <w:sz w:val="16"/>
          <w:szCs w:val="18"/>
        </w:rPr>
        <w:sectPr w:rsidR="00207980" w:rsidSect="00207980">
          <w:headerReference w:type="even" r:id="rId12"/>
          <w:headerReference w:type="default" r:id="rId13"/>
          <w:footerReference w:type="even" r:id="rId14"/>
          <w:footerReference w:type="default" r:id="rId15"/>
          <w:pgSz w:w="11907" w:h="16840" w:code="9"/>
          <w:pgMar w:top="4235" w:right="851" w:bottom="624" w:left="1361" w:header="0" w:footer="454" w:gutter="0"/>
          <w:pgNumType w:start="1"/>
          <w:cols w:space="720"/>
          <w:docGrid w:linePitch="326"/>
        </w:sectPr>
      </w:pPr>
    </w:p>
    <w:p w:rsidR="00207980" w:rsidRPr="00112AB0" w:rsidRDefault="00207980" w:rsidP="008C0AA8">
      <w:pPr>
        <w:jc w:val="center"/>
        <w:rPr>
          <w:sz w:val="16"/>
          <w:szCs w:val="18"/>
        </w:rPr>
      </w:pPr>
    </w:p>
    <w:sectPr w:rsidR="00207980" w:rsidRPr="00112AB0" w:rsidSect="00207980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7" w:h="16840" w:code="9"/>
      <w:pgMar w:top="4235" w:right="851" w:bottom="624" w:left="1361" w:header="0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7FB0" w:rsidRDefault="00B47FB0">
      <w:r>
        <w:separator/>
      </w:r>
    </w:p>
  </w:endnote>
  <w:endnote w:type="continuationSeparator" w:id="0">
    <w:p w:rsidR="00B47FB0" w:rsidRDefault="00B47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1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07980" w:rsidRDefault="00207980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9" o:spid="_x0000_s1026" type="#_x0000_t202" style="position:absolute;left:0;text-align:left;margin-left:15.9pt;margin-top:-215.1pt;width:29.1pt;height:23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" strokeweight="1.5pt">
              <v:textbox style="layout-flow:vertical;mso-layout-flow-alt:bottom-to-top" inset="0,0,0,0">
                <w:txbxContent>
                  <w:p w:rsidR="00207980" w:rsidRDefault="00207980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07980" w:rsidRPr="0077639C">
      <w:rPr>
        <w:rFonts w:ascii="Museo Sans Cyrl 300" w:hAnsi="Museo Sans Cyrl 300" w:cs="Calibri"/>
        <w:bCs/>
        <w:szCs w:val="28"/>
      </w:rPr>
      <w:t>Москва</w:t>
    </w:r>
    <w:r w:rsidR="00207980" w:rsidRPr="0077639C">
      <w:rPr>
        <w:rFonts w:ascii="Museo Sans Cyrl 300" w:hAnsi="Museo Sans Cyrl 300" w:cs="Calibri"/>
        <w:bCs/>
        <w:noProof/>
        <w:sz w:val="22"/>
      </w:rPr>
      <w:t xml:space="preserve">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1008175093"/>
        <w:placeholder>
          <w:docPart w:val="9F98EAD85C3847E5BC5E303B283891B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077E5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Pr="0077639C" w:rsidRDefault="00207980" w:rsidP="000131F8">
    <w:pPr>
      <w:pStyle w:val="a8"/>
      <w:jc w:val="center"/>
      <w:rPr>
        <w:rFonts w:ascii="Museo Sans Cyrl 300" w:hAnsi="Museo Sans Cyrl 300" w:cs="Calibri"/>
        <w:bCs/>
        <w:szCs w:val="28"/>
        <w:lang w:val="en-US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sdt>
      <w:sdtPr>
        <w:rPr>
          <w:rFonts w:ascii="Museo Sans Cyrl 300" w:hAnsi="Museo Sans Cyrl 300" w:cs="Calibri"/>
          <w:bCs/>
          <w:noProof/>
          <w:szCs w:val="28"/>
        </w:rPr>
        <w:alias w:val="Автор"/>
        <w:tag w:val=""/>
        <w:id w:val="241771146"/>
        <w:placeholder>
          <w:docPart w:val="BBEC55B5823244699004CA2F410E756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077E5">
          <w:rPr>
            <w:rFonts w:ascii="Museo Sans Cyrl 300" w:hAnsi="Museo Sans Cyrl 300" w:cs="Calibri"/>
            <w:bCs/>
            <w:noProof/>
            <w:szCs w:val="28"/>
          </w:rPr>
          <w:t>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C93ABD" w:rsidP="007F320A">
    <w:pPr>
      <w:pStyle w:val="a8"/>
      <w:jc w:val="center"/>
      <w:rPr>
        <w:rFonts w:ascii="Museo Sans Cyrl 300" w:hAnsi="Museo Sans Cyrl 300" w:cs="Calibri"/>
        <w:bC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201930</wp:posOffset>
              </wp:positionH>
              <wp:positionV relativeFrom="paragraph">
                <wp:posOffset>-2731770</wp:posOffset>
              </wp:positionV>
              <wp:extent cx="369570" cy="3009900"/>
              <wp:effectExtent l="0" t="0" r="0" b="0"/>
              <wp:wrapNone/>
              <wp:docPr id="9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570" cy="3009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9578F" w:rsidRDefault="0019578F" w:rsidP="00DF2637">
                          <w:pPr>
                            <w:pStyle w:val="a3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9pt;margin-top:-215.1pt;width:29.1pt;height:23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" strokeweight="1.5pt">
              <v:textbox style="layout-flow:vertical;mso-layout-flow-alt:bottom-to-top" inset="0,0,0,0">
                <w:txbxContent>
                  <w:p w:rsidR="0019578F" w:rsidRDefault="0019578F" w:rsidP="00DF2637">
                    <w:pPr>
                      <w:pStyle w:val="a3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9578F" w:rsidRPr="0077639C">
      <w:rPr>
        <w:rFonts w:ascii="Museo Sans Cyrl 300" w:hAnsi="Museo Sans Cyrl 300" w:cs="Calibri"/>
        <w:bCs/>
        <w:szCs w:val="28"/>
      </w:rPr>
      <w:t>Москва</w:t>
    </w:r>
    <w:r w:rsidR="0019578F" w:rsidRPr="0077639C">
      <w:rPr>
        <w:rFonts w:ascii="Museo Sans Cyrl 300" w:hAnsi="Museo Sans Cyrl 300" w:cs="Calibri"/>
        <w:bCs/>
        <w:noProof/>
        <w:sz w:val="22"/>
      </w:rPr>
      <w:t xml:space="preserve">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Pr="0077639C" w:rsidRDefault="0019578F" w:rsidP="000131F8">
    <w:pPr>
      <w:pStyle w:val="a8"/>
      <w:jc w:val="center"/>
      <w:rPr>
        <w:rFonts w:ascii="Museo Sans Cyrl 300" w:hAnsi="Museo Sans Cyrl 300" w:cs="Calibri"/>
        <w:bCs/>
        <w:szCs w:val="28"/>
      </w:rPr>
    </w:pPr>
    <w:r w:rsidRPr="0077639C">
      <w:rPr>
        <w:rFonts w:ascii="Museo Sans Cyrl 300" w:hAnsi="Museo Sans Cyrl 300" w:cs="Calibri"/>
        <w:bCs/>
        <w:szCs w:val="28"/>
      </w:rPr>
      <w:t xml:space="preserve">Москва </w:t>
    </w:r>
    <w:r w:rsidR="00095164" w:rsidRPr="0077639C">
      <w:rPr>
        <w:rFonts w:ascii="Museo Sans Cyrl 300" w:hAnsi="Museo Sans Cyrl 300" w:cs="Calibri"/>
        <w:bCs/>
        <w:noProof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7FB0" w:rsidRDefault="00B47FB0">
      <w:r>
        <w:separator/>
      </w:r>
    </w:p>
  </w:footnote>
  <w:footnote w:type="continuationSeparator" w:id="0">
    <w:p w:rsidR="00B47FB0" w:rsidRDefault="00B47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pStyle w:val="a7"/>
    </w:pPr>
  </w:p>
  <w:p w:rsidR="00207980" w:rsidRDefault="00C93ABD" w:rsidP="006062F1">
    <w:pPr>
      <w:pStyle w:val="a7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1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A0C9E9" id="Rectangle 78" o:spid="_x0000_s1026" style="position:absolute;margin-left:-23.1pt;margin-top:4.95pt;width:530.25pt;height:80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" filled="f" strokeweight="1.5pt">
              <w10:wrap anchorx="margin"/>
            </v:rect>
          </w:pict>
        </mc:Fallback>
      </mc:AlternateContent>
    </w:r>
    <w:r w:rsidR="00207980">
      <w:rPr>
        <w:sz w:val="2"/>
      </w:rPr>
      <w:tab/>
    </w: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0653DB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5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page">
                <wp:posOffset>666115</wp:posOffset>
              </wp:positionH>
              <wp:positionV relativeFrom="page">
                <wp:posOffset>2087244</wp:posOffset>
              </wp:positionV>
              <wp:extent cx="6229350" cy="0"/>
              <wp:effectExtent l="0" t="0" r="0" b="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D4F76" id="Прямая соединительная линия 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margin;mso-height-relative:margin" from="52.45pt,164.35pt" to="542.95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15330B" w:rsidRPr="0077639C" w:rsidRDefault="00FD77B3" w:rsidP="0015330B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211540477"/>
        <w:placeholder>
          <w:docPart w:val="5D4B63420E664EA2A4769D8A9C5E722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3077E5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  <w:p w:rsidR="00F00F54" w:rsidRPr="0077639C" w:rsidRDefault="00F00F54" w:rsidP="0015330B">
    <w:pPr>
      <w:rPr>
        <w:rFonts w:ascii="Museo Sans Cyrl 300" w:hAnsi="Museo Sans Cyrl 300" w:cs="Calibri"/>
        <w:spacing w:val="3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980" w:rsidRDefault="00207980">
    <w:pPr>
      <w:rPr>
        <w:sz w:val="2"/>
      </w:rPr>
    </w:pPr>
    <w:r>
      <w:rPr>
        <w:sz w:val="2"/>
      </w:rPr>
      <w:tab/>
    </w:r>
  </w:p>
  <w:p w:rsidR="00207980" w:rsidRDefault="00207980">
    <w:pPr>
      <w:pStyle w:val="a7"/>
    </w:pPr>
  </w:p>
  <w:p w:rsidR="00FD77B3" w:rsidRPr="004A7152" w:rsidRDefault="00FD77B3" w:rsidP="00FD77B3">
    <w:pPr>
      <w:pStyle w:val="a7"/>
      <w:rPr>
        <w:sz w:val="28"/>
      </w:rPr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FD77B3" w:rsidRPr="000653DB" w:rsidTr="00170FC3">
      <w:trPr>
        <w:trHeight w:val="2407"/>
      </w:trPr>
      <w:tc>
        <w:tcPr>
          <w:tcW w:w="4120" w:type="dxa"/>
          <w:shd w:val="clear" w:color="auto" w:fill="auto"/>
        </w:tcPr>
        <w:p w:rsidR="00FD77B3" w:rsidRPr="005124F4" w:rsidRDefault="00C93ABD" w:rsidP="00FD77B3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4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FD77B3" w:rsidRPr="004A7152" w:rsidRDefault="00FD77B3" w:rsidP="00FD77B3">
          <w:pPr>
            <w:rPr>
              <w:rFonts w:ascii="Museo Sans Cyrl 900" w:hAnsi="Museo Sans Cyrl 900" w:cs="Museo Sans Cyrl 900"/>
              <w:sz w:val="28"/>
            </w:rPr>
          </w:pPr>
          <w:r w:rsidRPr="004A7152">
            <w:rPr>
              <w:rFonts w:ascii="Museo Sans Cyrl 900" w:hAnsi="Museo Sans Cyrl 900" w:cs="Museo Sans Cyrl 900"/>
              <w:sz w:val="28"/>
            </w:rPr>
            <w:t>ООО ПСК «Азурит»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ИНН: 7722762829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 xml:space="preserve">Рег. № члена СРО 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№ П-163-007722762829-0240</w:t>
          </w:r>
        </w:p>
        <w:p w:rsidR="00FD77B3" w:rsidRPr="004A287B" w:rsidRDefault="00FD77B3" w:rsidP="00FD77B3">
          <w:pPr>
            <w:rPr>
              <w:rFonts w:ascii="Museo Sans Cyrl 300" w:hAnsi="Museo Sans Cyrl 300" w:cs="Museo Sans Cyrl 500"/>
              <w:bCs/>
              <w:sz w:val="20"/>
            </w:rPr>
          </w:pPr>
          <w:r w:rsidRPr="004A287B">
            <w:rPr>
              <w:rFonts w:ascii="Museo Sans Cyrl 300" w:hAnsi="Museo Sans Cyrl 300" w:cs="Museo Sans Cyrl 500"/>
              <w:bCs/>
              <w:sz w:val="20"/>
            </w:rPr>
            <w:t>от 23.04.2019г. СРО АП «АПП</w:t>
          </w:r>
          <w:r>
            <w:rPr>
              <w:rFonts w:ascii="Museo Sans Cyrl 300" w:hAnsi="Museo Sans Cyrl 300" w:cs="Museo Sans Cyrl 500"/>
              <w:bCs/>
              <w:sz w:val="20"/>
            </w:rPr>
            <w:t>»</w:t>
          </w:r>
        </w:p>
        <w:p w:rsidR="00FD77B3" w:rsidRDefault="00FD77B3" w:rsidP="00FD77B3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FD77B3" w:rsidRPr="004A7152" w:rsidRDefault="00FD77B3" w:rsidP="00FD77B3">
          <w:pPr>
            <w:rPr>
              <w:rFonts w:ascii="Museo Sans Cyrl 300" w:hAnsi="Museo Sans Cyrl 300" w:cs="Museo Sans Cyrl 500"/>
              <w:bCs/>
              <w:sz w:val="28"/>
            </w:rPr>
          </w:pPr>
        </w:p>
        <w:p w:rsidR="00FD77B3" w:rsidRPr="000A3B2B" w:rsidRDefault="00FD77B3" w:rsidP="00FD77B3">
          <w:pPr>
            <w:rPr>
              <w:rFonts w:ascii="Museo Sans Cyrl 300" w:hAnsi="Museo Sans Cyrl 300" w:cs="Museo Sans Cyrl 500"/>
              <w:bCs/>
              <w:lang w:val="en-US"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 </w:t>
          </w:r>
          <w:proofErr w:type="gramEnd"/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    8 (495) 724-53-47</w:t>
          </w:r>
        </w:p>
        <w:p w:rsidR="00FD77B3" w:rsidRPr="000A3B2B" w:rsidRDefault="00FD77B3" w:rsidP="00FD77B3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  <w:lang w:val="en-US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@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r w:rsidRPr="000A3B2B">
            <w:rPr>
              <w:rFonts w:ascii="Museo Sans Cyrl 300" w:hAnsi="Museo Sans Cyrl 300" w:cs="Museo Sans Cyrl 500"/>
              <w:bCs/>
              <w:lang w:val="en-US"/>
            </w:rPr>
            <w:t>.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</w:p>
      </w:tc>
    </w:tr>
  </w:tbl>
  <w:p w:rsidR="00FD77B3" w:rsidRPr="0077639C" w:rsidRDefault="00C93ABD" w:rsidP="00FD77B3">
    <w:pPr>
      <w:ind w:right="623"/>
      <w:jc w:val="right"/>
      <w:rPr>
        <w:rFonts w:ascii="Museo Sans Cyrl 300" w:hAnsi="Museo Sans Cyrl 300" w:cs="Calibri"/>
        <w:bCs/>
        <w:color w:val="000000"/>
        <w:sz w:val="20"/>
        <w:szCs w:val="28"/>
        <w:lang w:val="en-US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2066924</wp:posOffset>
              </wp:positionV>
              <wp:extent cx="6229350" cy="0"/>
              <wp:effectExtent l="0" t="0" r="0" b="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gradFill>
                          <a:gsLst>
                            <a:gs pos="0">
                              <a:sysClr val="window" lastClr="FFFFFF"/>
                            </a:gs>
                            <a:gs pos="5000">
                              <a:srgbClr val="1447B7"/>
                            </a:gs>
                            <a:gs pos="95000">
                              <a:srgbClr val="1447B7"/>
                            </a:gs>
                            <a:gs pos="100000">
                              <a:sysClr val="window" lastClr="FFFFFF"/>
                            </a:gs>
                          </a:gsLst>
                          <a:lin ang="0" scaled="0"/>
                        </a:gra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C53977" id="Прямая соединительная линия 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page;mso-width-percent:0;mso-height-percent:0;mso-width-relative:margin;mso-height-relative:margin" from="0,162.75pt" to="490.5pt,1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">
              <o:lock v:ext="edit" shapetype="f"/>
              <w10:wrap anchorx="page" anchory="page"/>
            </v:line>
          </w:pict>
        </mc:Fallback>
      </mc:AlternateContent>
    </w:r>
  </w:p>
  <w:p w:rsidR="00FD77B3" w:rsidRPr="0077639C" w:rsidRDefault="00FD77B3" w:rsidP="00FD77B3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>Экз. №</w:t>
    </w:r>
  </w:p>
  <w:p w:rsidR="00207980" w:rsidRPr="0077639C" w:rsidRDefault="00FD77B3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4720A4" w:rsidRPr="004720A4">
      <w:rPr>
        <w:rFonts w:ascii="Museo Sans Cyrl 300" w:hAnsi="Museo Sans Cyrl 300" w:cs="Calibri"/>
        <w:spacing w:val="30"/>
        <w:szCs w:val="28"/>
      </w:rPr>
      <w:t>"</w:t>
    </w:r>
    <w:sdt>
      <w:sdtPr>
        <w:rPr>
          <w:rFonts w:ascii="Museo Sans Cyrl 300" w:hAnsi="Museo Sans Cyrl 300" w:cs="Calibri"/>
          <w:spacing w:val="30"/>
          <w:szCs w:val="28"/>
        </w:rPr>
        <w:alias w:val="Адрес организации"/>
        <w:tag w:val=""/>
        <w:id w:val="1972085348"/>
        <w:placeholder>
          <w:docPart w:val="2D1A1E865E8E40B0A947D2592FE579B5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3077E5">
          <w:rPr>
            <w:rFonts w:ascii="Museo Sans Cyrl 300" w:hAnsi="Museo Sans Cyrl 300" w:cs="Calibri"/>
            <w:spacing w:val="30"/>
            <w:szCs w:val="28"/>
          </w:rPr>
          <w:t>АНО «ОЭК Стройтрест»</w:t>
        </w:r>
      </w:sdtContent>
    </w:sdt>
    <w:r w:rsidR="004720A4" w:rsidRPr="004720A4">
      <w:rPr>
        <w:rFonts w:ascii="Museo Sans Cyrl 300" w:hAnsi="Museo Sans Cyrl 300" w:cs="Calibri"/>
        <w:spacing w:val="30"/>
        <w:szCs w:val="28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pStyle w:val="a7"/>
    </w:pPr>
  </w:p>
  <w:p w:rsidR="0019578F" w:rsidRDefault="00C93AB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margin">
                <wp:posOffset>-293370</wp:posOffset>
              </wp:positionH>
              <wp:positionV relativeFrom="paragraph">
                <wp:posOffset>62865</wp:posOffset>
              </wp:positionV>
              <wp:extent cx="6734175" cy="10262235"/>
              <wp:effectExtent l="0" t="0" r="9525" b="5715"/>
              <wp:wrapNone/>
              <wp:docPr id="8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4175" cy="10262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5AEFAE" id="Rectangle 78" o:spid="_x0000_s1026" style="position:absolute;margin-left:-23.1pt;margin-top:4.95pt;width:530.25pt;height:808.0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" filled="f" strokeweight="1.5pt">
              <w10:wrap anchorx="margin"/>
            </v:rect>
          </w:pict>
        </mc:Fallback>
      </mc:AlternateContent>
    </w:r>
  </w:p>
  <w:p w:rsidR="0019578F" w:rsidRDefault="0019578F" w:rsidP="00F009A9">
    <w:pPr>
      <w:rPr>
        <w:sz w:val="2"/>
      </w:rPr>
    </w:pPr>
  </w:p>
  <w:p w:rsidR="0019578F" w:rsidRDefault="0019578F" w:rsidP="00E75AA7">
    <w:pPr>
      <w:rPr>
        <w:sz w:val="2"/>
      </w:rPr>
    </w:pPr>
    <w:r>
      <w:rPr>
        <w:sz w:val="2"/>
      </w:rPr>
      <w:tab/>
    </w:r>
  </w:p>
  <w:p w:rsidR="0019578F" w:rsidRDefault="0019578F" w:rsidP="00E75AA7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9E480B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E75AA7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3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E75AA7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E75AA7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E75AA7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E75AA7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E75AA7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</w:tbl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19578F" w:rsidRPr="0077639C" w:rsidRDefault="0019578F" w:rsidP="00E75AA7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7F320A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578F" w:rsidRDefault="0019578F">
    <w:pPr>
      <w:rPr>
        <w:sz w:val="2"/>
      </w:rPr>
    </w:pPr>
    <w:bookmarkStart w:id="1" w:name="_Hlk219107827"/>
    <w:bookmarkStart w:id="2" w:name="_Hlk219107828"/>
    <w:r>
      <w:rPr>
        <w:sz w:val="2"/>
      </w:rPr>
      <w:tab/>
    </w:r>
  </w:p>
  <w:p w:rsidR="0019578F" w:rsidRDefault="0019578F">
    <w:pPr>
      <w:pStyle w:val="a7"/>
    </w:pPr>
  </w:p>
  <w:p w:rsidR="0019578F" w:rsidRDefault="0019578F">
    <w:pPr>
      <w:pStyle w:val="a7"/>
    </w:pPr>
  </w:p>
  <w:p w:rsidR="0019578F" w:rsidRDefault="0019578F">
    <w:pPr>
      <w:pStyle w:val="a7"/>
    </w:pPr>
  </w:p>
  <w:tbl>
    <w:tblPr>
      <w:tblpPr w:leftFromText="180" w:rightFromText="180" w:vertAnchor="text" w:horzAnchor="margin" w:tblpX="-25" w:tblpY="1"/>
      <w:tblW w:w="9223" w:type="dxa"/>
      <w:tblLayout w:type="fixed"/>
      <w:tblLook w:val="04A0" w:firstRow="1" w:lastRow="0" w:firstColumn="1" w:lastColumn="0" w:noHBand="0" w:noVBand="1"/>
    </w:tblPr>
    <w:tblGrid>
      <w:gridCol w:w="4120"/>
      <w:gridCol w:w="5103"/>
    </w:tblGrid>
    <w:tr w:rsidR="0019578F" w:rsidRPr="00B936CA" w:rsidTr="00460A49">
      <w:trPr>
        <w:trHeight w:val="2407"/>
      </w:trPr>
      <w:tc>
        <w:tcPr>
          <w:tcW w:w="4120" w:type="dxa"/>
          <w:shd w:val="clear" w:color="auto" w:fill="auto"/>
        </w:tcPr>
        <w:p w:rsidR="0019578F" w:rsidRPr="005124F4" w:rsidRDefault="00C93ABD" w:rsidP="00460A49">
          <w:pPr>
            <w:widowControl w:val="0"/>
            <w:overflowPunct w:val="0"/>
            <w:autoSpaceDE w:val="0"/>
            <w:autoSpaceDN w:val="0"/>
            <w:adjustRightInd w:val="0"/>
            <w:jc w:val="center"/>
            <w:textAlignment w:val="baseline"/>
            <w:rPr>
              <w:rFonts w:cs="Arial"/>
              <w:b/>
              <w:color w:val="1F497D"/>
              <w:spacing w:val="36"/>
              <w:sz w:val="40"/>
              <w:szCs w:val="40"/>
            </w:rPr>
          </w:pPr>
          <w:bookmarkStart w:id="3" w:name="_Hlk219133449"/>
          <w:bookmarkStart w:id="4" w:name="_Hlk219133426"/>
          <w:r>
            <w:rPr>
              <w:noProof/>
            </w:rPr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7620</wp:posOffset>
                </wp:positionV>
                <wp:extent cx="1945640" cy="1492885"/>
                <wp:effectExtent l="0" t="0" r="0" b="0"/>
                <wp:wrapNone/>
                <wp:docPr id="2" name="Picture 1" descr="logo_to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to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5640" cy="149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shd w:val="clear" w:color="auto" w:fill="auto"/>
          <w:vAlign w:val="center"/>
        </w:tcPr>
        <w:p w:rsidR="0019578F" w:rsidRPr="00460A49" w:rsidRDefault="0019578F" w:rsidP="00460A49">
          <w:pPr>
            <w:rPr>
              <w:rFonts w:ascii="Museo Sans Cyrl 900" w:hAnsi="Museo Sans Cyrl 900" w:cs="Museo Sans Cyrl 900"/>
              <w:b/>
            </w:rPr>
          </w:pPr>
          <w:r w:rsidRPr="00460A49">
            <w:rPr>
              <w:rFonts w:ascii="Museo Sans Cyrl 900" w:hAnsi="Museo Sans Cyrl 900" w:cs="Museo Sans Cyrl 900"/>
              <w:b/>
            </w:rPr>
            <w:t>ООО ПСК «Азурит»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г. Москва,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вн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.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тер. г. муниципальный округ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Останкинский, проезд </w:t>
          </w:r>
          <w:proofErr w:type="spellStart"/>
          <w:r w:rsidRPr="00460A49">
            <w:rPr>
              <w:rFonts w:ascii="Museo Sans Cyrl 300" w:hAnsi="Museo Sans Cyrl 300" w:cs="Museo Sans Cyrl 500"/>
              <w:bCs/>
            </w:rPr>
            <w:t>Ольминского</w:t>
          </w:r>
          <w:proofErr w:type="spellEnd"/>
          <w:r w:rsidRPr="00460A49">
            <w:rPr>
              <w:rFonts w:ascii="Museo Sans Cyrl 300" w:hAnsi="Museo Sans Cyrl 300" w:cs="Museo Sans Cyrl 500"/>
              <w:bCs/>
            </w:rPr>
            <w:t>, д.5,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>Помещение 1/4</w:t>
          </w:r>
        </w:p>
        <w:p w:rsidR="0019578F" w:rsidRPr="00460A49" w:rsidRDefault="0019578F" w:rsidP="00460A49">
          <w:pPr>
            <w:rPr>
              <w:rFonts w:ascii="Museo Sans Cyrl 300" w:hAnsi="Museo Sans Cyrl 300" w:cs="Museo Sans Cyrl 500"/>
              <w:bCs/>
            </w:rPr>
          </w:pPr>
          <w:r w:rsidRPr="00460A49">
            <w:rPr>
              <w:rFonts w:ascii="Museo Sans Cyrl 300" w:hAnsi="Museo Sans Cyrl 300" w:cs="Museo Sans Cyrl 500"/>
              <w:bCs/>
            </w:rPr>
            <w:t xml:space="preserve">ИНН: </w:t>
          </w:r>
          <w:proofErr w:type="gramStart"/>
          <w:r w:rsidRPr="00460A49">
            <w:rPr>
              <w:rFonts w:ascii="Museo Sans Cyrl 300" w:hAnsi="Museo Sans Cyrl 300" w:cs="Museo Sans Cyrl 500"/>
              <w:bCs/>
            </w:rPr>
            <w:t xml:space="preserve">7722762829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460A49">
            <w:rPr>
              <w:rFonts w:ascii="Museo Sans Cyrl 300" w:hAnsi="Museo Sans Cyrl 300" w:cs="Museo Sans Cyrl 500"/>
              <w:bCs/>
            </w:rPr>
            <w:t>КПП</w:t>
          </w:r>
          <w:proofErr w:type="gramEnd"/>
          <w:r w:rsidRPr="00460A49">
            <w:rPr>
              <w:rFonts w:ascii="Museo Sans Cyrl 300" w:hAnsi="Museo Sans Cyrl 300" w:cs="Museo Sans Cyrl 500"/>
              <w:bCs/>
            </w:rPr>
            <w:t>: 771701001</w:t>
          </w: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8"/>
            </w:rPr>
          </w:pPr>
        </w:p>
        <w:p w:rsidR="0019578F" w:rsidRPr="00B936CA" w:rsidRDefault="0019578F" w:rsidP="00460A49">
          <w:pPr>
            <w:rPr>
              <w:rFonts w:ascii="Museo Sans Cyrl 300" w:hAnsi="Museo Sans Cyrl 300" w:cs="Museo Sans Cyrl 500"/>
              <w:bCs/>
              <w:sz w:val="16"/>
            </w:rPr>
          </w:pPr>
        </w:p>
        <w:p w:rsidR="0019578F" w:rsidRPr="00FB5D56" w:rsidRDefault="0019578F" w:rsidP="00460A49">
          <w:pPr>
            <w:rPr>
              <w:rFonts w:ascii="Museo Sans Cyrl 300" w:hAnsi="Museo Sans Cyrl 300" w:cs="Museo Sans Cyrl 500"/>
              <w:bCs/>
            </w:rPr>
          </w:pPr>
          <w:proofErr w:type="gramStart"/>
          <w:r w:rsidRPr="00460A49">
            <w:rPr>
              <w:rFonts w:ascii="Museo Sans Cyrl 300" w:hAnsi="Museo Sans Cyrl 300" w:cs="Museo Sans Cyrl 500"/>
              <w:bCs/>
            </w:rPr>
            <w:t>Тел</w:t>
          </w:r>
          <w:r w:rsidRPr="00FB5D56">
            <w:rPr>
              <w:rFonts w:ascii="Museo Sans Cyrl 300" w:hAnsi="Museo Sans Cyrl 300" w:cs="Museo Sans Cyrl 500"/>
              <w:bCs/>
            </w:rPr>
            <w:t xml:space="preserve">:   </w:t>
          </w:r>
          <w:proofErr w:type="gramEnd"/>
          <w:r w:rsidRPr="00FB5D56">
            <w:rPr>
              <w:rFonts w:ascii="Museo Sans Cyrl 300" w:hAnsi="Museo Sans Cyrl 300" w:cs="Museo Sans Cyrl 500"/>
              <w:bCs/>
            </w:rPr>
            <w:t xml:space="preserve">   </w:t>
          </w:r>
          <w:r>
            <w:rPr>
              <w:rFonts w:ascii="Museo Sans Cyrl 300" w:hAnsi="Museo Sans Cyrl 300" w:cs="Museo Sans Cyrl 500"/>
              <w:bCs/>
            </w:rPr>
            <w:t xml:space="preserve"> </w:t>
          </w:r>
          <w:r w:rsidRPr="00FB5D56">
            <w:rPr>
              <w:rFonts w:ascii="Museo Sans Cyrl 300" w:hAnsi="Museo Sans Cyrl 300" w:cs="Museo Sans Cyrl 500"/>
              <w:bCs/>
            </w:rPr>
            <w:t>8 (495) 724-53-47</w:t>
          </w:r>
        </w:p>
        <w:p w:rsidR="0019578F" w:rsidRPr="00FB5D56" w:rsidRDefault="0019578F" w:rsidP="00460A49">
          <w:pPr>
            <w:widowControl w:val="0"/>
            <w:overflowPunct w:val="0"/>
            <w:autoSpaceDE w:val="0"/>
            <w:autoSpaceDN w:val="0"/>
            <w:adjustRightInd w:val="0"/>
            <w:textAlignment w:val="baseline"/>
            <w:rPr>
              <w:rFonts w:cs="Arial"/>
              <w:spacing w:val="36"/>
              <w:szCs w:val="24"/>
            </w:rPr>
          </w:pPr>
          <w:r w:rsidRPr="00B936CA">
            <w:rPr>
              <w:rFonts w:ascii="Museo Sans Cyrl 300" w:hAnsi="Museo Sans Cyrl 300" w:cs="Museo Sans Cyrl 500"/>
              <w:bCs/>
              <w:lang w:val="en-US"/>
            </w:rPr>
            <w:t>e</w:t>
          </w:r>
          <w:r w:rsidRPr="00FB5D56">
            <w:rPr>
              <w:rFonts w:ascii="Museo Sans Cyrl 300" w:hAnsi="Museo Sans Cyrl 300" w:cs="Museo Sans Cyrl 500"/>
              <w:bCs/>
            </w:rPr>
            <w:t>-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mail</w:t>
          </w:r>
          <w:r w:rsidRPr="00FB5D56">
            <w:rPr>
              <w:rFonts w:ascii="Museo Sans Cyrl 300" w:hAnsi="Museo Sans Cyrl 300" w:cs="Museo Sans Cyrl 500"/>
              <w:bCs/>
            </w:rPr>
            <w:t xml:space="preserve">:  </w:t>
          </w:r>
          <w:r w:rsidRPr="00B936CA">
            <w:rPr>
              <w:rFonts w:ascii="Museo Sans Cyrl 300" w:hAnsi="Museo Sans Cyrl 300" w:cs="Museo Sans Cyrl 500"/>
              <w:bCs/>
              <w:lang w:val="en-US"/>
            </w:rPr>
            <w:t>info</w:t>
          </w:r>
          <w:r w:rsidRPr="00FB5D56">
            <w:rPr>
              <w:rFonts w:ascii="Museo Sans Cyrl 300" w:hAnsi="Museo Sans Cyrl 300" w:cs="Museo Sans Cyrl 500"/>
              <w:bCs/>
            </w:rPr>
            <w:t>@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psk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-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azurit</w:t>
          </w:r>
          <w:proofErr w:type="spellEnd"/>
          <w:r w:rsidRPr="00FB5D56">
            <w:rPr>
              <w:rFonts w:ascii="Museo Sans Cyrl 300" w:hAnsi="Museo Sans Cyrl 300" w:cs="Museo Sans Cyrl 500"/>
              <w:bCs/>
            </w:rPr>
            <w:t>.</w:t>
          </w:r>
          <w:proofErr w:type="spellStart"/>
          <w:r w:rsidRPr="00B936CA">
            <w:rPr>
              <w:rFonts w:ascii="Museo Sans Cyrl 300" w:hAnsi="Museo Sans Cyrl 300" w:cs="Museo Sans Cyrl 500"/>
              <w:bCs/>
              <w:lang w:val="en-US"/>
            </w:rPr>
            <w:t>ru</w:t>
          </w:r>
          <w:proofErr w:type="spellEnd"/>
        </w:p>
      </w:tc>
    </w:tr>
    <w:bookmarkEnd w:id="3"/>
    <w:bookmarkEnd w:id="4"/>
  </w:tbl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20"/>
      </w:rPr>
    </w:pPr>
  </w:p>
  <w:p w:rsidR="00B07F40" w:rsidRPr="0077639C" w:rsidRDefault="00B07F40" w:rsidP="00B07F40">
    <w:pPr>
      <w:tabs>
        <w:tab w:val="left" w:pos="3983"/>
        <w:tab w:val="center" w:pos="4677"/>
      </w:tabs>
      <w:rPr>
        <w:rFonts w:ascii="Museo Sans Cyrl 300" w:hAnsi="Museo Sans Cyrl 300" w:cs="Calibri"/>
        <w:spacing w:val="36"/>
        <w:sz w:val="18"/>
      </w:rPr>
    </w:pPr>
    <w:r w:rsidRPr="0077639C">
      <w:rPr>
        <w:rFonts w:ascii="Museo Sans Cyrl 300" w:hAnsi="Museo Sans Cyrl 300" w:cs="Calibri"/>
        <w:spacing w:val="36"/>
        <w:sz w:val="18"/>
      </w:rPr>
      <w:t>Рег. № члена СРО №</w:t>
    </w:r>
    <w:r w:rsidRPr="000173FD">
      <w:rPr>
        <w:rFonts w:ascii="Museo Sans Cyrl 300" w:hAnsi="Museo Sans Cyrl 300"/>
        <w:sz w:val="22"/>
      </w:rPr>
      <w:t xml:space="preserve"> </w:t>
    </w:r>
    <w:r w:rsidRPr="0077639C">
      <w:rPr>
        <w:rFonts w:ascii="Museo Sans Cyrl 300" w:hAnsi="Museo Sans Cyrl 300" w:cs="Calibri"/>
        <w:spacing w:val="36"/>
        <w:sz w:val="18"/>
      </w:rPr>
      <w:t>П-163-007722762829-0240 от 23.04.2019г. СРО АП «АПП»</w:t>
    </w:r>
  </w:p>
  <w:p w:rsidR="0019578F" w:rsidRPr="0077639C" w:rsidRDefault="0019578F" w:rsidP="0045080C">
    <w:pPr>
      <w:spacing w:before="240"/>
      <w:ind w:right="623"/>
      <w:jc w:val="right"/>
      <w:rPr>
        <w:rFonts w:ascii="Museo Sans Cyrl 300" w:hAnsi="Museo Sans Cyrl 300" w:cs="Calibri"/>
        <w:sz w:val="28"/>
        <w:szCs w:val="28"/>
      </w:rPr>
    </w:pPr>
    <w:r w:rsidRPr="0077639C">
      <w:rPr>
        <w:rFonts w:ascii="Museo Sans Cyrl 300" w:hAnsi="Museo Sans Cyrl 300" w:cs="Calibri"/>
        <w:bCs/>
        <w:color w:val="000000"/>
        <w:sz w:val="28"/>
        <w:szCs w:val="28"/>
      </w:rPr>
      <w:t xml:space="preserve">Экз. №  </w:t>
    </w:r>
  </w:p>
  <w:p w:rsidR="0019578F" w:rsidRPr="0077639C" w:rsidRDefault="0019578F" w:rsidP="000131F8">
    <w:pPr>
      <w:rPr>
        <w:rFonts w:ascii="Museo Sans Cyrl 300" w:hAnsi="Museo Sans Cyrl 300" w:cs="Calibri"/>
        <w:spacing w:val="30"/>
        <w:szCs w:val="28"/>
      </w:rPr>
    </w:pPr>
    <w:r w:rsidRPr="0077639C">
      <w:rPr>
        <w:rFonts w:ascii="Museo Sans Cyrl 300" w:hAnsi="Museo Sans Cyrl 300" w:cs="Calibri"/>
        <w:spacing w:val="30"/>
        <w:szCs w:val="28"/>
      </w:rPr>
      <w:t xml:space="preserve">Заказчик: </w:t>
    </w:r>
    <w:r w:rsidR="00095164" w:rsidRPr="0077639C">
      <w:rPr>
        <w:rFonts w:ascii="Museo Sans Cyrl 300" w:hAnsi="Museo Sans Cyrl 300" w:cs="Calibri"/>
        <w:noProof/>
        <w:spacing w:val="30"/>
        <w:szCs w:val="28"/>
      </w:rPr>
      <w:t>" ХХХ "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D1A47AC"/>
    <w:multiLevelType w:val="hybridMultilevel"/>
    <w:tmpl w:val="31B2E3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EF6362"/>
    <w:multiLevelType w:val="hybridMultilevel"/>
    <w:tmpl w:val="66F64E74"/>
    <w:lvl w:ilvl="0" w:tplc="974840D4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4"/>
        </w:tabs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4"/>
        </w:tabs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4"/>
        </w:tabs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4"/>
        </w:tabs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4"/>
        </w:tabs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4"/>
        </w:tabs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4"/>
        </w:tabs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4"/>
        </w:tabs>
        <w:ind w:left="6574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evenAndOddHeader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8193" fill="f" fillcolor="white">
      <v:fill color="white" on="f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9"/>
    <w:rsid w:val="00000F6C"/>
    <w:rsid w:val="00001CEB"/>
    <w:rsid w:val="000040F7"/>
    <w:rsid w:val="00005251"/>
    <w:rsid w:val="00006452"/>
    <w:rsid w:val="00006476"/>
    <w:rsid w:val="00011586"/>
    <w:rsid w:val="00011663"/>
    <w:rsid w:val="000131F8"/>
    <w:rsid w:val="00014435"/>
    <w:rsid w:val="00015249"/>
    <w:rsid w:val="000152C8"/>
    <w:rsid w:val="00015B09"/>
    <w:rsid w:val="000169EB"/>
    <w:rsid w:val="000173FD"/>
    <w:rsid w:val="0002033C"/>
    <w:rsid w:val="00021582"/>
    <w:rsid w:val="000234E3"/>
    <w:rsid w:val="00023A08"/>
    <w:rsid w:val="0002546D"/>
    <w:rsid w:val="0002756A"/>
    <w:rsid w:val="00027CED"/>
    <w:rsid w:val="0003130C"/>
    <w:rsid w:val="00036FE9"/>
    <w:rsid w:val="000374CE"/>
    <w:rsid w:val="000377B9"/>
    <w:rsid w:val="000406E3"/>
    <w:rsid w:val="00040A96"/>
    <w:rsid w:val="00040E4C"/>
    <w:rsid w:val="00041417"/>
    <w:rsid w:val="00043B1D"/>
    <w:rsid w:val="000515EE"/>
    <w:rsid w:val="000527BC"/>
    <w:rsid w:val="00057866"/>
    <w:rsid w:val="000638EC"/>
    <w:rsid w:val="00065057"/>
    <w:rsid w:val="000653DB"/>
    <w:rsid w:val="000664E1"/>
    <w:rsid w:val="00073242"/>
    <w:rsid w:val="00074F3A"/>
    <w:rsid w:val="00075938"/>
    <w:rsid w:val="00075FAE"/>
    <w:rsid w:val="00077E43"/>
    <w:rsid w:val="000869CD"/>
    <w:rsid w:val="000875E2"/>
    <w:rsid w:val="00087B19"/>
    <w:rsid w:val="00087EAB"/>
    <w:rsid w:val="0009083D"/>
    <w:rsid w:val="0009226C"/>
    <w:rsid w:val="000928B1"/>
    <w:rsid w:val="00093666"/>
    <w:rsid w:val="00095164"/>
    <w:rsid w:val="000A11BC"/>
    <w:rsid w:val="000A7DF2"/>
    <w:rsid w:val="000A7E2B"/>
    <w:rsid w:val="000A7E3A"/>
    <w:rsid w:val="000B0ACB"/>
    <w:rsid w:val="000B25BE"/>
    <w:rsid w:val="000B29D7"/>
    <w:rsid w:val="000B34B6"/>
    <w:rsid w:val="000B4475"/>
    <w:rsid w:val="000C08A8"/>
    <w:rsid w:val="000C0F33"/>
    <w:rsid w:val="000C1ADA"/>
    <w:rsid w:val="000C21E9"/>
    <w:rsid w:val="000C4D58"/>
    <w:rsid w:val="000D0032"/>
    <w:rsid w:val="000D3B60"/>
    <w:rsid w:val="000D56DA"/>
    <w:rsid w:val="000D7BB0"/>
    <w:rsid w:val="000E2CCF"/>
    <w:rsid w:val="000E52DA"/>
    <w:rsid w:val="000E5450"/>
    <w:rsid w:val="000F0F07"/>
    <w:rsid w:val="000F16B9"/>
    <w:rsid w:val="000F2295"/>
    <w:rsid w:val="000F25C2"/>
    <w:rsid w:val="000F309E"/>
    <w:rsid w:val="000F527F"/>
    <w:rsid w:val="00101657"/>
    <w:rsid w:val="00112AB0"/>
    <w:rsid w:val="00115D7B"/>
    <w:rsid w:val="0012018A"/>
    <w:rsid w:val="001207B7"/>
    <w:rsid w:val="00120B6C"/>
    <w:rsid w:val="00121F9A"/>
    <w:rsid w:val="001245E9"/>
    <w:rsid w:val="001307DF"/>
    <w:rsid w:val="001323FC"/>
    <w:rsid w:val="00132F76"/>
    <w:rsid w:val="00134230"/>
    <w:rsid w:val="00134ABD"/>
    <w:rsid w:val="00137747"/>
    <w:rsid w:val="0014139A"/>
    <w:rsid w:val="001435BC"/>
    <w:rsid w:val="0014442B"/>
    <w:rsid w:val="0014685D"/>
    <w:rsid w:val="00150340"/>
    <w:rsid w:val="00150B52"/>
    <w:rsid w:val="00152F04"/>
    <w:rsid w:val="0015330B"/>
    <w:rsid w:val="00153E86"/>
    <w:rsid w:val="00155128"/>
    <w:rsid w:val="00155E6B"/>
    <w:rsid w:val="00162BC5"/>
    <w:rsid w:val="00165FD4"/>
    <w:rsid w:val="00166473"/>
    <w:rsid w:val="00170FC3"/>
    <w:rsid w:val="001711C7"/>
    <w:rsid w:val="001716E8"/>
    <w:rsid w:val="001743ED"/>
    <w:rsid w:val="00174C91"/>
    <w:rsid w:val="001756E3"/>
    <w:rsid w:val="001807E1"/>
    <w:rsid w:val="001819D8"/>
    <w:rsid w:val="00181C3A"/>
    <w:rsid w:val="001857EB"/>
    <w:rsid w:val="001857F3"/>
    <w:rsid w:val="001865FD"/>
    <w:rsid w:val="0018680F"/>
    <w:rsid w:val="00187731"/>
    <w:rsid w:val="00190E02"/>
    <w:rsid w:val="00190FF5"/>
    <w:rsid w:val="00195710"/>
    <w:rsid w:val="0019578F"/>
    <w:rsid w:val="00197596"/>
    <w:rsid w:val="00197BB8"/>
    <w:rsid w:val="001A03D1"/>
    <w:rsid w:val="001A3FEB"/>
    <w:rsid w:val="001A4211"/>
    <w:rsid w:val="001A4D77"/>
    <w:rsid w:val="001A552A"/>
    <w:rsid w:val="001B4966"/>
    <w:rsid w:val="001B5E03"/>
    <w:rsid w:val="001C0132"/>
    <w:rsid w:val="001C03A8"/>
    <w:rsid w:val="001C152B"/>
    <w:rsid w:val="001C2D6C"/>
    <w:rsid w:val="001C2E04"/>
    <w:rsid w:val="001C7BB9"/>
    <w:rsid w:val="001D0B07"/>
    <w:rsid w:val="001D30F3"/>
    <w:rsid w:val="001D312E"/>
    <w:rsid w:val="001D4539"/>
    <w:rsid w:val="001D4B8E"/>
    <w:rsid w:val="001D7AFB"/>
    <w:rsid w:val="001E0759"/>
    <w:rsid w:val="001E1189"/>
    <w:rsid w:val="001E43E8"/>
    <w:rsid w:val="001E640C"/>
    <w:rsid w:val="001F242B"/>
    <w:rsid w:val="001F4AC6"/>
    <w:rsid w:val="001F58DE"/>
    <w:rsid w:val="001F73B9"/>
    <w:rsid w:val="00200E09"/>
    <w:rsid w:val="00201190"/>
    <w:rsid w:val="00202CE2"/>
    <w:rsid w:val="00203963"/>
    <w:rsid w:val="00203E5F"/>
    <w:rsid w:val="00207980"/>
    <w:rsid w:val="00212284"/>
    <w:rsid w:val="00212306"/>
    <w:rsid w:val="00212428"/>
    <w:rsid w:val="00212F52"/>
    <w:rsid w:val="00213609"/>
    <w:rsid w:val="0021579B"/>
    <w:rsid w:val="00215EA0"/>
    <w:rsid w:val="002173EC"/>
    <w:rsid w:val="002211F2"/>
    <w:rsid w:val="002250A8"/>
    <w:rsid w:val="002347D0"/>
    <w:rsid w:val="0023515F"/>
    <w:rsid w:val="002410AB"/>
    <w:rsid w:val="0024521E"/>
    <w:rsid w:val="00245CD6"/>
    <w:rsid w:val="00246715"/>
    <w:rsid w:val="002475E8"/>
    <w:rsid w:val="00247D65"/>
    <w:rsid w:val="00253BE3"/>
    <w:rsid w:val="00254ABF"/>
    <w:rsid w:val="0026297E"/>
    <w:rsid w:val="00264403"/>
    <w:rsid w:val="002731DB"/>
    <w:rsid w:val="00273F11"/>
    <w:rsid w:val="00276193"/>
    <w:rsid w:val="002814CE"/>
    <w:rsid w:val="00284969"/>
    <w:rsid w:val="00285AE9"/>
    <w:rsid w:val="002866FC"/>
    <w:rsid w:val="00286E62"/>
    <w:rsid w:val="00287697"/>
    <w:rsid w:val="002A00E7"/>
    <w:rsid w:val="002A0E6F"/>
    <w:rsid w:val="002A5CF8"/>
    <w:rsid w:val="002B46A6"/>
    <w:rsid w:val="002B5C01"/>
    <w:rsid w:val="002C31EC"/>
    <w:rsid w:val="002C3ED3"/>
    <w:rsid w:val="002D3B59"/>
    <w:rsid w:val="002D553D"/>
    <w:rsid w:val="002D6C2A"/>
    <w:rsid w:val="002E1001"/>
    <w:rsid w:val="002E2971"/>
    <w:rsid w:val="002E78B5"/>
    <w:rsid w:val="002F01A7"/>
    <w:rsid w:val="002F0EB8"/>
    <w:rsid w:val="002F2BC8"/>
    <w:rsid w:val="002F3DC3"/>
    <w:rsid w:val="003016C5"/>
    <w:rsid w:val="00301AF1"/>
    <w:rsid w:val="003032B8"/>
    <w:rsid w:val="003077E5"/>
    <w:rsid w:val="003102F2"/>
    <w:rsid w:val="00310E0E"/>
    <w:rsid w:val="00311135"/>
    <w:rsid w:val="003150D4"/>
    <w:rsid w:val="003176A6"/>
    <w:rsid w:val="00321249"/>
    <w:rsid w:val="00326535"/>
    <w:rsid w:val="0033086B"/>
    <w:rsid w:val="00330BA0"/>
    <w:rsid w:val="00331050"/>
    <w:rsid w:val="00332FA9"/>
    <w:rsid w:val="00337337"/>
    <w:rsid w:val="0034147B"/>
    <w:rsid w:val="003428BA"/>
    <w:rsid w:val="00343059"/>
    <w:rsid w:val="00344538"/>
    <w:rsid w:val="003472F0"/>
    <w:rsid w:val="0034794E"/>
    <w:rsid w:val="00352007"/>
    <w:rsid w:val="00352407"/>
    <w:rsid w:val="00362EE8"/>
    <w:rsid w:val="00363170"/>
    <w:rsid w:val="00363898"/>
    <w:rsid w:val="00363C26"/>
    <w:rsid w:val="0036637B"/>
    <w:rsid w:val="00367187"/>
    <w:rsid w:val="003708F6"/>
    <w:rsid w:val="0037499F"/>
    <w:rsid w:val="00380B13"/>
    <w:rsid w:val="003831F9"/>
    <w:rsid w:val="0038538C"/>
    <w:rsid w:val="0039570D"/>
    <w:rsid w:val="0039689B"/>
    <w:rsid w:val="003A01B5"/>
    <w:rsid w:val="003A0A30"/>
    <w:rsid w:val="003A303F"/>
    <w:rsid w:val="003A3081"/>
    <w:rsid w:val="003A357E"/>
    <w:rsid w:val="003A4AFB"/>
    <w:rsid w:val="003A6944"/>
    <w:rsid w:val="003B6A79"/>
    <w:rsid w:val="003C42BE"/>
    <w:rsid w:val="003C63BD"/>
    <w:rsid w:val="003C7239"/>
    <w:rsid w:val="003C7D58"/>
    <w:rsid w:val="003D1A66"/>
    <w:rsid w:val="003D2D4C"/>
    <w:rsid w:val="003D32A4"/>
    <w:rsid w:val="003D3782"/>
    <w:rsid w:val="003E132E"/>
    <w:rsid w:val="003E3CD8"/>
    <w:rsid w:val="003F039F"/>
    <w:rsid w:val="003F380A"/>
    <w:rsid w:val="003F5BC7"/>
    <w:rsid w:val="00400CAC"/>
    <w:rsid w:val="00404CBD"/>
    <w:rsid w:val="00407B23"/>
    <w:rsid w:val="00410CE8"/>
    <w:rsid w:val="0041240F"/>
    <w:rsid w:val="004162C2"/>
    <w:rsid w:val="00417042"/>
    <w:rsid w:val="004176A8"/>
    <w:rsid w:val="00420688"/>
    <w:rsid w:val="00420D29"/>
    <w:rsid w:val="004225D7"/>
    <w:rsid w:val="00423746"/>
    <w:rsid w:val="00425A3C"/>
    <w:rsid w:val="00425BB5"/>
    <w:rsid w:val="00427B52"/>
    <w:rsid w:val="00430B55"/>
    <w:rsid w:val="00430CB0"/>
    <w:rsid w:val="00430EDE"/>
    <w:rsid w:val="00431C0D"/>
    <w:rsid w:val="004323DE"/>
    <w:rsid w:val="004326A9"/>
    <w:rsid w:val="00434FD5"/>
    <w:rsid w:val="00435BA8"/>
    <w:rsid w:val="00437A27"/>
    <w:rsid w:val="00440A51"/>
    <w:rsid w:val="00447B93"/>
    <w:rsid w:val="0045080C"/>
    <w:rsid w:val="004542E4"/>
    <w:rsid w:val="00455243"/>
    <w:rsid w:val="00457E72"/>
    <w:rsid w:val="00460A49"/>
    <w:rsid w:val="004617A9"/>
    <w:rsid w:val="00461AE3"/>
    <w:rsid w:val="004633DC"/>
    <w:rsid w:val="00465134"/>
    <w:rsid w:val="00470C9A"/>
    <w:rsid w:val="00471EDB"/>
    <w:rsid w:val="004720A4"/>
    <w:rsid w:val="00473775"/>
    <w:rsid w:val="00475C01"/>
    <w:rsid w:val="00476713"/>
    <w:rsid w:val="00476839"/>
    <w:rsid w:val="004804CE"/>
    <w:rsid w:val="0048313A"/>
    <w:rsid w:val="00486F8F"/>
    <w:rsid w:val="00490FC8"/>
    <w:rsid w:val="00496946"/>
    <w:rsid w:val="004A52C9"/>
    <w:rsid w:val="004A79B9"/>
    <w:rsid w:val="004A7A38"/>
    <w:rsid w:val="004B4008"/>
    <w:rsid w:val="004B64DD"/>
    <w:rsid w:val="004B6F57"/>
    <w:rsid w:val="004C1D54"/>
    <w:rsid w:val="004C762B"/>
    <w:rsid w:val="004D2CC7"/>
    <w:rsid w:val="004D34B7"/>
    <w:rsid w:val="004D49CF"/>
    <w:rsid w:val="004D7727"/>
    <w:rsid w:val="004D783F"/>
    <w:rsid w:val="004E6F4B"/>
    <w:rsid w:val="004F3464"/>
    <w:rsid w:val="004F4756"/>
    <w:rsid w:val="004F53A2"/>
    <w:rsid w:val="004F5677"/>
    <w:rsid w:val="004F567A"/>
    <w:rsid w:val="00502695"/>
    <w:rsid w:val="00503A37"/>
    <w:rsid w:val="00503C37"/>
    <w:rsid w:val="005124F4"/>
    <w:rsid w:val="00514435"/>
    <w:rsid w:val="00515F16"/>
    <w:rsid w:val="005200C2"/>
    <w:rsid w:val="00520486"/>
    <w:rsid w:val="00520D98"/>
    <w:rsid w:val="00521C59"/>
    <w:rsid w:val="00523894"/>
    <w:rsid w:val="00527645"/>
    <w:rsid w:val="0053062F"/>
    <w:rsid w:val="00530CE9"/>
    <w:rsid w:val="005318E8"/>
    <w:rsid w:val="00532098"/>
    <w:rsid w:val="00535E76"/>
    <w:rsid w:val="005439F7"/>
    <w:rsid w:val="005446CB"/>
    <w:rsid w:val="00544BF9"/>
    <w:rsid w:val="00547C49"/>
    <w:rsid w:val="00550118"/>
    <w:rsid w:val="005519F4"/>
    <w:rsid w:val="00551C45"/>
    <w:rsid w:val="0055631E"/>
    <w:rsid w:val="005663B5"/>
    <w:rsid w:val="00566C85"/>
    <w:rsid w:val="005703CE"/>
    <w:rsid w:val="00570517"/>
    <w:rsid w:val="00573F35"/>
    <w:rsid w:val="0057510B"/>
    <w:rsid w:val="005754D7"/>
    <w:rsid w:val="005760C8"/>
    <w:rsid w:val="00576431"/>
    <w:rsid w:val="00584896"/>
    <w:rsid w:val="00585421"/>
    <w:rsid w:val="0059099E"/>
    <w:rsid w:val="005919B1"/>
    <w:rsid w:val="005924C8"/>
    <w:rsid w:val="00593A9B"/>
    <w:rsid w:val="00595514"/>
    <w:rsid w:val="00596821"/>
    <w:rsid w:val="00597327"/>
    <w:rsid w:val="005A0263"/>
    <w:rsid w:val="005A0E5B"/>
    <w:rsid w:val="005A1A67"/>
    <w:rsid w:val="005A33A9"/>
    <w:rsid w:val="005A4673"/>
    <w:rsid w:val="005A7471"/>
    <w:rsid w:val="005A7D8A"/>
    <w:rsid w:val="005B3C27"/>
    <w:rsid w:val="005B49C1"/>
    <w:rsid w:val="005B65F8"/>
    <w:rsid w:val="005C206A"/>
    <w:rsid w:val="005C3A34"/>
    <w:rsid w:val="005C5F83"/>
    <w:rsid w:val="005C6A94"/>
    <w:rsid w:val="005C6D22"/>
    <w:rsid w:val="005C6DB7"/>
    <w:rsid w:val="005D31A3"/>
    <w:rsid w:val="005D74FE"/>
    <w:rsid w:val="005E180E"/>
    <w:rsid w:val="005E4F4C"/>
    <w:rsid w:val="005E64D5"/>
    <w:rsid w:val="005E71C6"/>
    <w:rsid w:val="005E75E1"/>
    <w:rsid w:val="005F4E93"/>
    <w:rsid w:val="00602CBA"/>
    <w:rsid w:val="00603121"/>
    <w:rsid w:val="006062F1"/>
    <w:rsid w:val="0060752F"/>
    <w:rsid w:val="00607AD9"/>
    <w:rsid w:val="0061065A"/>
    <w:rsid w:val="0061086D"/>
    <w:rsid w:val="00615987"/>
    <w:rsid w:val="00615D5F"/>
    <w:rsid w:val="00615DD0"/>
    <w:rsid w:val="00615E53"/>
    <w:rsid w:val="00620199"/>
    <w:rsid w:val="0062084E"/>
    <w:rsid w:val="00621564"/>
    <w:rsid w:val="00625984"/>
    <w:rsid w:val="006301D6"/>
    <w:rsid w:val="00631D39"/>
    <w:rsid w:val="00634CBC"/>
    <w:rsid w:val="0063502B"/>
    <w:rsid w:val="006356FD"/>
    <w:rsid w:val="00635F76"/>
    <w:rsid w:val="00636F02"/>
    <w:rsid w:val="00643FCE"/>
    <w:rsid w:val="00647EE7"/>
    <w:rsid w:val="00650B84"/>
    <w:rsid w:val="00653F22"/>
    <w:rsid w:val="00654324"/>
    <w:rsid w:val="006544F8"/>
    <w:rsid w:val="00656281"/>
    <w:rsid w:val="00660731"/>
    <w:rsid w:val="00661081"/>
    <w:rsid w:val="0066118E"/>
    <w:rsid w:val="0066161D"/>
    <w:rsid w:val="0066390F"/>
    <w:rsid w:val="006668A0"/>
    <w:rsid w:val="00670E7B"/>
    <w:rsid w:val="00672869"/>
    <w:rsid w:val="00672CA5"/>
    <w:rsid w:val="00680B11"/>
    <w:rsid w:val="00681146"/>
    <w:rsid w:val="006812BC"/>
    <w:rsid w:val="00682FEF"/>
    <w:rsid w:val="0068483C"/>
    <w:rsid w:val="006926A7"/>
    <w:rsid w:val="0069611E"/>
    <w:rsid w:val="006A0809"/>
    <w:rsid w:val="006A2DA7"/>
    <w:rsid w:val="006A5BC9"/>
    <w:rsid w:val="006A5D6D"/>
    <w:rsid w:val="006A63E5"/>
    <w:rsid w:val="006A68C0"/>
    <w:rsid w:val="006A771B"/>
    <w:rsid w:val="006C104D"/>
    <w:rsid w:val="006D6EFF"/>
    <w:rsid w:val="006E2243"/>
    <w:rsid w:val="006E3810"/>
    <w:rsid w:val="006E5463"/>
    <w:rsid w:val="006F2AE7"/>
    <w:rsid w:val="006F43D2"/>
    <w:rsid w:val="00701595"/>
    <w:rsid w:val="00701E2D"/>
    <w:rsid w:val="0071459E"/>
    <w:rsid w:val="0071664F"/>
    <w:rsid w:val="007178D6"/>
    <w:rsid w:val="0072064D"/>
    <w:rsid w:val="0072286D"/>
    <w:rsid w:val="00722870"/>
    <w:rsid w:val="00722D28"/>
    <w:rsid w:val="0072344E"/>
    <w:rsid w:val="00724B67"/>
    <w:rsid w:val="00725BF4"/>
    <w:rsid w:val="007267C9"/>
    <w:rsid w:val="007270E4"/>
    <w:rsid w:val="007271AA"/>
    <w:rsid w:val="0072789B"/>
    <w:rsid w:val="00731A37"/>
    <w:rsid w:val="007358BE"/>
    <w:rsid w:val="00736D4C"/>
    <w:rsid w:val="00742C06"/>
    <w:rsid w:val="00743A67"/>
    <w:rsid w:val="0074666C"/>
    <w:rsid w:val="0075226B"/>
    <w:rsid w:val="0075373E"/>
    <w:rsid w:val="00754E37"/>
    <w:rsid w:val="00757DBB"/>
    <w:rsid w:val="007626DA"/>
    <w:rsid w:val="0076439D"/>
    <w:rsid w:val="007703E7"/>
    <w:rsid w:val="007708B6"/>
    <w:rsid w:val="0077095D"/>
    <w:rsid w:val="00770E31"/>
    <w:rsid w:val="00774506"/>
    <w:rsid w:val="0077499D"/>
    <w:rsid w:val="00774D57"/>
    <w:rsid w:val="00775419"/>
    <w:rsid w:val="0077639C"/>
    <w:rsid w:val="007775AE"/>
    <w:rsid w:val="00777F16"/>
    <w:rsid w:val="00780FDE"/>
    <w:rsid w:val="00783BA8"/>
    <w:rsid w:val="00785CD2"/>
    <w:rsid w:val="0079088D"/>
    <w:rsid w:val="00790F4B"/>
    <w:rsid w:val="00792588"/>
    <w:rsid w:val="007957F0"/>
    <w:rsid w:val="007A3E53"/>
    <w:rsid w:val="007A577D"/>
    <w:rsid w:val="007A5803"/>
    <w:rsid w:val="007A6433"/>
    <w:rsid w:val="007B122F"/>
    <w:rsid w:val="007C0AD1"/>
    <w:rsid w:val="007C111F"/>
    <w:rsid w:val="007C4CEC"/>
    <w:rsid w:val="007C5731"/>
    <w:rsid w:val="007C5D3A"/>
    <w:rsid w:val="007D12BE"/>
    <w:rsid w:val="007D153D"/>
    <w:rsid w:val="007D5D73"/>
    <w:rsid w:val="007E0C4E"/>
    <w:rsid w:val="007E1612"/>
    <w:rsid w:val="007E1806"/>
    <w:rsid w:val="007E4F0E"/>
    <w:rsid w:val="007E77F8"/>
    <w:rsid w:val="007F1282"/>
    <w:rsid w:val="007F320A"/>
    <w:rsid w:val="007F368C"/>
    <w:rsid w:val="007F463B"/>
    <w:rsid w:val="007F67B1"/>
    <w:rsid w:val="007F704C"/>
    <w:rsid w:val="007F78FD"/>
    <w:rsid w:val="00800CC1"/>
    <w:rsid w:val="00802156"/>
    <w:rsid w:val="00810C15"/>
    <w:rsid w:val="008118DF"/>
    <w:rsid w:val="008120C1"/>
    <w:rsid w:val="00812C08"/>
    <w:rsid w:val="00812FA9"/>
    <w:rsid w:val="008135FD"/>
    <w:rsid w:val="008144EB"/>
    <w:rsid w:val="008234F3"/>
    <w:rsid w:val="00824F46"/>
    <w:rsid w:val="00831D4B"/>
    <w:rsid w:val="00834AF2"/>
    <w:rsid w:val="008360CE"/>
    <w:rsid w:val="00840530"/>
    <w:rsid w:val="008427FF"/>
    <w:rsid w:val="008435AF"/>
    <w:rsid w:val="00845919"/>
    <w:rsid w:val="008472BA"/>
    <w:rsid w:val="00850F60"/>
    <w:rsid w:val="00855BF1"/>
    <w:rsid w:val="00860C06"/>
    <w:rsid w:val="00861209"/>
    <w:rsid w:val="0086205B"/>
    <w:rsid w:val="00862554"/>
    <w:rsid w:val="008634C0"/>
    <w:rsid w:val="00863CBC"/>
    <w:rsid w:val="00863D0E"/>
    <w:rsid w:val="00865817"/>
    <w:rsid w:val="008701EA"/>
    <w:rsid w:val="0087114E"/>
    <w:rsid w:val="00872CA7"/>
    <w:rsid w:val="00872D87"/>
    <w:rsid w:val="00873596"/>
    <w:rsid w:val="00875885"/>
    <w:rsid w:val="00875FEA"/>
    <w:rsid w:val="00877698"/>
    <w:rsid w:val="0088185B"/>
    <w:rsid w:val="008841EC"/>
    <w:rsid w:val="00884496"/>
    <w:rsid w:val="00886056"/>
    <w:rsid w:val="0088660E"/>
    <w:rsid w:val="00886E2E"/>
    <w:rsid w:val="008902EF"/>
    <w:rsid w:val="0089125E"/>
    <w:rsid w:val="008948FC"/>
    <w:rsid w:val="00895997"/>
    <w:rsid w:val="008A00FF"/>
    <w:rsid w:val="008A0CCA"/>
    <w:rsid w:val="008A292A"/>
    <w:rsid w:val="008A6BB0"/>
    <w:rsid w:val="008A71CD"/>
    <w:rsid w:val="008B00BB"/>
    <w:rsid w:val="008B35BE"/>
    <w:rsid w:val="008B42D8"/>
    <w:rsid w:val="008B73B2"/>
    <w:rsid w:val="008C0AA8"/>
    <w:rsid w:val="008C1A02"/>
    <w:rsid w:val="008C215B"/>
    <w:rsid w:val="008C65C8"/>
    <w:rsid w:val="008C6D1F"/>
    <w:rsid w:val="008C6F5D"/>
    <w:rsid w:val="008C77C8"/>
    <w:rsid w:val="008D0E9E"/>
    <w:rsid w:val="008D1541"/>
    <w:rsid w:val="008D1679"/>
    <w:rsid w:val="008D2EA9"/>
    <w:rsid w:val="008D3D22"/>
    <w:rsid w:val="008D582C"/>
    <w:rsid w:val="008D6752"/>
    <w:rsid w:val="008E1E62"/>
    <w:rsid w:val="008E4AA4"/>
    <w:rsid w:val="008E5FA5"/>
    <w:rsid w:val="008E7282"/>
    <w:rsid w:val="008F0F31"/>
    <w:rsid w:val="008F2386"/>
    <w:rsid w:val="008F7F4E"/>
    <w:rsid w:val="0090148F"/>
    <w:rsid w:val="0090214B"/>
    <w:rsid w:val="009036BF"/>
    <w:rsid w:val="009037A3"/>
    <w:rsid w:val="0090521F"/>
    <w:rsid w:val="00906F60"/>
    <w:rsid w:val="0091089B"/>
    <w:rsid w:val="00913984"/>
    <w:rsid w:val="00914AEF"/>
    <w:rsid w:val="00915133"/>
    <w:rsid w:val="00915863"/>
    <w:rsid w:val="00915ACA"/>
    <w:rsid w:val="00915E7C"/>
    <w:rsid w:val="00920A1F"/>
    <w:rsid w:val="009228F1"/>
    <w:rsid w:val="00926E84"/>
    <w:rsid w:val="00930426"/>
    <w:rsid w:val="00930A18"/>
    <w:rsid w:val="00931CBE"/>
    <w:rsid w:val="00935FC8"/>
    <w:rsid w:val="00936E45"/>
    <w:rsid w:val="00940CCB"/>
    <w:rsid w:val="0094301C"/>
    <w:rsid w:val="0094385D"/>
    <w:rsid w:val="00946E29"/>
    <w:rsid w:val="009506DF"/>
    <w:rsid w:val="00952049"/>
    <w:rsid w:val="00955036"/>
    <w:rsid w:val="009555AA"/>
    <w:rsid w:val="00955FD1"/>
    <w:rsid w:val="0095751D"/>
    <w:rsid w:val="0095762F"/>
    <w:rsid w:val="00957D1D"/>
    <w:rsid w:val="00961132"/>
    <w:rsid w:val="00961322"/>
    <w:rsid w:val="009639A6"/>
    <w:rsid w:val="00964414"/>
    <w:rsid w:val="0096781C"/>
    <w:rsid w:val="009728DF"/>
    <w:rsid w:val="00975487"/>
    <w:rsid w:val="00983E0A"/>
    <w:rsid w:val="00987D07"/>
    <w:rsid w:val="00993BA1"/>
    <w:rsid w:val="00994392"/>
    <w:rsid w:val="00994C7F"/>
    <w:rsid w:val="00997382"/>
    <w:rsid w:val="009A2641"/>
    <w:rsid w:val="009A2AEE"/>
    <w:rsid w:val="009A5573"/>
    <w:rsid w:val="009A682B"/>
    <w:rsid w:val="009B171F"/>
    <w:rsid w:val="009B31EE"/>
    <w:rsid w:val="009B3EC3"/>
    <w:rsid w:val="009B7C07"/>
    <w:rsid w:val="009C2372"/>
    <w:rsid w:val="009C28A6"/>
    <w:rsid w:val="009C3262"/>
    <w:rsid w:val="009C5317"/>
    <w:rsid w:val="009C6A87"/>
    <w:rsid w:val="009D044E"/>
    <w:rsid w:val="009D0DC9"/>
    <w:rsid w:val="009D3ED5"/>
    <w:rsid w:val="009D6A58"/>
    <w:rsid w:val="009E3C2C"/>
    <w:rsid w:val="009E480B"/>
    <w:rsid w:val="009E6FB3"/>
    <w:rsid w:val="009E7C0A"/>
    <w:rsid w:val="009E7DE0"/>
    <w:rsid w:val="009F0F7A"/>
    <w:rsid w:val="009F4B88"/>
    <w:rsid w:val="009F65A5"/>
    <w:rsid w:val="00A012E9"/>
    <w:rsid w:val="00A03060"/>
    <w:rsid w:val="00A0574C"/>
    <w:rsid w:val="00A1288E"/>
    <w:rsid w:val="00A1389A"/>
    <w:rsid w:val="00A1595F"/>
    <w:rsid w:val="00A17B24"/>
    <w:rsid w:val="00A20487"/>
    <w:rsid w:val="00A205C7"/>
    <w:rsid w:val="00A263A7"/>
    <w:rsid w:val="00A27663"/>
    <w:rsid w:val="00A3156B"/>
    <w:rsid w:val="00A321D4"/>
    <w:rsid w:val="00A323DE"/>
    <w:rsid w:val="00A328C8"/>
    <w:rsid w:val="00A3369B"/>
    <w:rsid w:val="00A33D8D"/>
    <w:rsid w:val="00A42E23"/>
    <w:rsid w:val="00A4690A"/>
    <w:rsid w:val="00A46D58"/>
    <w:rsid w:val="00A508F7"/>
    <w:rsid w:val="00A510E5"/>
    <w:rsid w:val="00A55293"/>
    <w:rsid w:val="00A55786"/>
    <w:rsid w:val="00A64863"/>
    <w:rsid w:val="00A65AF3"/>
    <w:rsid w:val="00A701F8"/>
    <w:rsid w:val="00A702E0"/>
    <w:rsid w:val="00A70792"/>
    <w:rsid w:val="00A7102B"/>
    <w:rsid w:val="00A7324B"/>
    <w:rsid w:val="00A75697"/>
    <w:rsid w:val="00A76B69"/>
    <w:rsid w:val="00A77CB2"/>
    <w:rsid w:val="00A80100"/>
    <w:rsid w:val="00A8264F"/>
    <w:rsid w:val="00A827DF"/>
    <w:rsid w:val="00A82D0A"/>
    <w:rsid w:val="00A83F4E"/>
    <w:rsid w:val="00A87308"/>
    <w:rsid w:val="00A87D59"/>
    <w:rsid w:val="00A90756"/>
    <w:rsid w:val="00A91EF3"/>
    <w:rsid w:val="00A979C6"/>
    <w:rsid w:val="00A97F2A"/>
    <w:rsid w:val="00AA1937"/>
    <w:rsid w:val="00AA276D"/>
    <w:rsid w:val="00AA43EF"/>
    <w:rsid w:val="00AB3F94"/>
    <w:rsid w:val="00AB4D3E"/>
    <w:rsid w:val="00AB6D04"/>
    <w:rsid w:val="00AC2194"/>
    <w:rsid w:val="00AC4E3F"/>
    <w:rsid w:val="00AC674D"/>
    <w:rsid w:val="00AC6903"/>
    <w:rsid w:val="00AD2821"/>
    <w:rsid w:val="00AD2D80"/>
    <w:rsid w:val="00AD4D3F"/>
    <w:rsid w:val="00AD5141"/>
    <w:rsid w:val="00AD601B"/>
    <w:rsid w:val="00AD60B6"/>
    <w:rsid w:val="00AD6E0A"/>
    <w:rsid w:val="00AE1585"/>
    <w:rsid w:val="00AE3B72"/>
    <w:rsid w:val="00AE4246"/>
    <w:rsid w:val="00AE4887"/>
    <w:rsid w:val="00AE5D79"/>
    <w:rsid w:val="00AE7D1D"/>
    <w:rsid w:val="00AF333F"/>
    <w:rsid w:val="00AF4870"/>
    <w:rsid w:val="00B00022"/>
    <w:rsid w:val="00B038C7"/>
    <w:rsid w:val="00B04593"/>
    <w:rsid w:val="00B04D51"/>
    <w:rsid w:val="00B05839"/>
    <w:rsid w:val="00B06429"/>
    <w:rsid w:val="00B0658E"/>
    <w:rsid w:val="00B06C35"/>
    <w:rsid w:val="00B07614"/>
    <w:rsid w:val="00B07F40"/>
    <w:rsid w:val="00B104D1"/>
    <w:rsid w:val="00B174AF"/>
    <w:rsid w:val="00B207FF"/>
    <w:rsid w:val="00B25101"/>
    <w:rsid w:val="00B2539A"/>
    <w:rsid w:val="00B26113"/>
    <w:rsid w:val="00B264E7"/>
    <w:rsid w:val="00B26BDA"/>
    <w:rsid w:val="00B30945"/>
    <w:rsid w:val="00B40A55"/>
    <w:rsid w:val="00B418D8"/>
    <w:rsid w:val="00B43757"/>
    <w:rsid w:val="00B43913"/>
    <w:rsid w:val="00B47BDA"/>
    <w:rsid w:val="00B47FB0"/>
    <w:rsid w:val="00B531DD"/>
    <w:rsid w:val="00B54B07"/>
    <w:rsid w:val="00B550F9"/>
    <w:rsid w:val="00B572AF"/>
    <w:rsid w:val="00B60F68"/>
    <w:rsid w:val="00B61D75"/>
    <w:rsid w:val="00B61E0A"/>
    <w:rsid w:val="00B651BC"/>
    <w:rsid w:val="00B655F3"/>
    <w:rsid w:val="00B667F4"/>
    <w:rsid w:val="00B6682B"/>
    <w:rsid w:val="00B70A6B"/>
    <w:rsid w:val="00B71ABD"/>
    <w:rsid w:val="00B73536"/>
    <w:rsid w:val="00B73994"/>
    <w:rsid w:val="00B74BA6"/>
    <w:rsid w:val="00B74EE0"/>
    <w:rsid w:val="00B74F83"/>
    <w:rsid w:val="00B75946"/>
    <w:rsid w:val="00B76543"/>
    <w:rsid w:val="00B7663E"/>
    <w:rsid w:val="00B775B5"/>
    <w:rsid w:val="00B77BE3"/>
    <w:rsid w:val="00B77FED"/>
    <w:rsid w:val="00B80123"/>
    <w:rsid w:val="00B81F54"/>
    <w:rsid w:val="00B83B59"/>
    <w:rsid w:val="00B901C8"/>
    <w:rsid w:val="00B90962"/>
    <w:rsid w:val="00B936CA"/>
    <w:rsid w:val="00B93D1C"/>
    <w:rsid w:val="00B955CE"/>
    <w:rsid w:val="00BA0EB1"/>
    <w:rsid w:val="00BA1139"/>
    <w:rsid w:val="00BA18C8"/>
    <w:rsid w:val="00BA3D56"/>
    <w:rsid w:val="00BA5825"/>
    <w:rsid w:val="00BB211C"/>
    <w:rsid w:val="00BB49A1"/>
    <w:rsid w:val="00BB58DF"/>
    <w:rsid w:val="00BB7A5F"/>
    <w:rsid w:val="00BC214A"/>
    <w:rsid w:val="00BC3BCE"/>
    <w:rsid w:val="00BC41F9"/>
    <w:rsid w:val="00BD0D4E"/>
    <w:rsid w:val="00BD0DE5"/>
    <w:rsid w:val="00BD3106"/>
    <w:rsid w:val="00BD5DA5"/>
    <w:rsid w:val="00BE1451"/>
    <w:rsid w:val="00BE53C1"/>
    <w:rsid w:val="00BF0093"/>
    <w:rsid w:val="00BF05E1"/>
    <w:rsid w:val="00BF4CE9"/>
    <w:rsid w:val="00C00636"/>
    <w:rsid w:val="00C0303A"/>
    <w:rsid w:val="00C03E72"/>
    <w:rsid w:val="00C052AF"/>
    <w:rsid w:val="00C0767D"/>
    <w:rsid w:val="00C07B1D"/>
    <w:rsid w:val="00C10648"/>
    <w:rsid w:val="00C10D93"/>
    <w:rsid w:val="00C11E43"/>
    <w:rsid w:val="00C16B4F"/>
    <w:rsid w:val="00C22949"/>
    <w:rsid w:val="00C23243"/>
    <w:rsid w:val="00C2614F"/>
    <w:rsid w:val="00C2664A"/>
    <w:rsid w:val="00C31461"/>
    <w:rsid w:val="00C316D4"/>
    <w:rsid w:val="00C321D8"/>
    <w:rsid w:val="00C43795"/>
    <w:rsid w:val="00C479A1"/>
    <w:rsid w:val="00C501D2"/>
    <w:rsid w:val="00C51980"/>
    <w:rsid w:val="00C54EE2"/>
    <w:rsid w:val="00C57C9E"/>
    <w:rsid w:val="00C61360"/>
    <w:rsid w:val="00C622B5"/>
    <w:rsid w:val="00C6264F"/>
    <w:rsid w:val="00C6342A"/>
    <w:rsid w:val="00C6474A"/>
    <w:rsid w:val="00C64BD6"/>
    <w:rsid w:val="00C707EB"/>
    <w:rsid w:val="00C70F52"/>
    <w:rsid w:val="00C70F8C"/>
    <w:rsid w:val="00C747E5"/>
    <w:rsid w:val="00C759CE"/>
    <w:rsid w:val="00C76CE3"/>
    <w:rsid w:val="00C84445"/>
    <w:rsid w:val="00C86A36"/>
    <w:rsid w:val="00C873B0"/>
    <w:rsid w:val="00C9075B"/>
    <w:rsid w:val="00C91C66"/>
    <w:rsid w:val="00C92C59"/>
    <w:rsid w:val="00C93ABD"/>
    <w:rsid w:val="00C96A3A"/>
    <w:rsid w:val="00C96AFB"/>
    <w:rsid w:val="00C9766A"/>
    <w:rsid w:val="00CA2796"/>
    <w:rsid w:val="00CA312A"/>
    <w:rsid w:val="00CA7757"/>
    <w:rsid w:val="00CA798E"/>
    <w:rsid w:val="00CA7EE2"/>
    <w:rsid w:val="00CB01DD"/>
    <w:rsid w:val="00CB110E"/>
    <w:rsid w:val="00CB4C5B"/>
    <w:rsid w:val="00CB4F8B"/>
    <w:rsid w:val="00CC0294"/>
    <w:rsid w:val="00CC06D8"/>
    <w:rsid w:val="00CC07EB"/>
    <w:rsid w:val="00CC1C1D"/>
    <w:rsid w:val="00CC24DB"/>
    <w:rsid w:val="00CC33B6"/>
    <w:rsid w:val="00CC4B7C"/>
    <w:rsid w:val="00CD786E"/>
    <w:rsid w:val="00CE1986"/>
    <w:rsid w:val="00CE1AF2"/>
    <w:rsid w:val="00CE694C"/>
    <w:rsid w:val="00CF5F22"/>
    <w:rsid w:val="00CF76FF"/>
    <w:rsid w:val="00CF7CE4"/>
    <w:rsid w:val="00D03196"/>
    <w:rsid w:val="00D05726"/>
    <w:rsid w:val="00D05AF7"/>
    <w:rsid w:val="00D05B88"/>
    <w:rsid w:val="00D07948"/>
    <w:rsid w:val="00D10F09"/>
    <w:rsid w:val="00D12BDC"/>
    <w:rsid w:val="00D16BAE"/>
    <w:rsid w:val="00D20488"/>
    <w:rsid w:val="00D2175C"/>
    <w:rsid w:val="00D21ECA"/>
    <w:rsid w:val="00D231CC"/>
    <w:rsid w:val="00D25227"/>
    <w:rsid w:val="00D30795"/>
    <w:rsid w:val="00D32685"/>
    <w:rsid w:val="00D32BCA"/>
    <w:rsid w:val="00D3301B"/>
    <w:rsid w:val="00D35C43"/>
    <w:rsid w:val="00D431A4"/>
    <w:rsid w:val="00D458A0"/>
    <w:rsid w:val="00D51176"/>
    <w:rsid w:val="00D545A7"/>
    <w:rsid w:val="00D61C51"/>
    <w:rsid w:val="00D622C3"/>
    <w:rsid w:val="00D6662E"/>
    <w:rsid w:val="00D6708B"/>
    <w:rsid w:val="00D70DB4"/>
    <w:rsid w:val="00D70F40"/>
    <w:rsid w:val="00D74ABA"/>
    <w:rsid w:val="00D74E86"/>
    <w:rsid w:val="00D82624"/>
    <w:rsid w:val="00D827E8"/>
    <w:rsid w:val="00D87FDE"/>
    <w:rsid w:val="00D90400"/>
    <w:rsid w:val="00D92E8D"/>
    <w:rsid w:val="00D93802"/>
    <w:rsid w:val="00D94A59"/>
    <w:rsid w:val="00D97049"/>
    <w:rsid w:val="00DA1D26"/>
    <w:rsid w:val="00DA2456"/>
    <w:rsid w:val="00DA371A"/>
    <w:rsid w:val="00DA5EF7"/>
    <w:rsid w:val="00DA7598"/>
    <w:rsid w:val="00DB298F"/>
    <w:rsid w:val="00DC1A4E"/>
    <w:rsid w:val="00DC3CC7"/>
    <w:rsid w:val="00DC6AD6"/>
    <w:rsid w:val="00DD2213"/>
    <w:rsid w:val="00DD2293"/>
    <w:rsid w:val="00DD2A92"/>
    <w:rsid w:val="00DD4779"/>
    <w:rsid w:val="00DD6BF5"/>
    <w:rsid w:val="00DD70DD"/>
    <w:rsid w:val="00DE1864"/>
    <w:rsid w:val="00DE1F37"/>
    <w:rsid w:val="00DF2637"/>
    <w:rsid w:val="00E00002"/>
    <w:rsid w:val="00E0219F"/>
    <w:rsid w:val="00E02E1E"/>
    <w:rsid w:val="00E0543F"/>
    <w:rsid w:val="00E119A6"/>
    <w:rsid w:val="00E126AF"/>
    <w:rsid w:val="00E16A61"/>
    <w:rsid w:val="00E16EC0"/>
    <w:rsid w:val="00E16F48"/>
    <w:rsid w:val="00E17841"/>
    <w:rsid w:val="00E20831"/>
    <w:rsid w:val="00E20AC2"/>
    <w:rsid w:val="00E21D71"/>
    <w:rsid w:val="00E22BFA"/>
    <w:rsid w:val="00E2677F"/>
    <w:rsid w:val="00E30592"/>
    <w:rsid w:val="00E33428"/>
    <w:rsid w:val="00E36E68"/>
    <w:rsid w:val="00E37160"/>
    <w:rsid w:val="00E4140F"/>
    <w:rsid w:val="00E439BD"/>
    <w:rsid w:val="00E52E15"/>
    <w:rsid w:val="00E54D8B"/>
    <w:rsid w:val="00E563BA"/>
    <w:rsid w:val="00E60D6B"/>
    <w:rsid w:val="00E66477"/>
    <w:rsid w:val="00E670A0"/>
    <w:rsid w:val="00E70DF1"/>
    <w:rsid w:val="00E75AA7"/>
    <w:rsid w:val="00E80476"/>
    <w:rsid w:val="00E80605"/>
    <w:rsid w:val="00E82BD1"/>
    <w:rsid w:val="00E832AC"/>
    <w:rsid w:val="00E9096B"/>
    <w:rsid w:val="00E92A7D"/>
    <w:rsid w:val="00E946D9"/>
    <w:rsid w:val="00E953C5"/>
    <w:rsid w:val="00E95CC0"/>
    <w:rsid w:val="00E9646A"/>
    <w:rsid w:val="00E978F0"/>
    <w:rsid w:val="00E97E28"/>
    <w:rsid w:val="00EA39DF"/>
    <w:rsid w:val="00EA5A20"/>
    <w:rsid w:val="00EA5A8D"/>
    <w:rsid w:val="00EA7C88"/>
    <w:rsid w:val="00EB182B"/>
    <w:rsid w:val="00EB5A91"/>
    <w:rsid w:val="00EB6A95"/>
    <w:rsid w:val="00EC2CFA"/>
    <w:rsid w:val="00EC3EF5"/>
    <w:rsid w:val="00EC4509"/>
    <w:rsid w:val="00EC5A50"/>
    <w:rsid w:val="00EC6C87"/>
    <w:rsid w:val="00EC7C01"/>
    <w:rsid w:val="00EE4CC0"/>
    <w:rsid w:val="00EE7CBA"/>
    <w:rsid w:val="00EF1C97"/>
    <w:rsid w:val="00EF2AED"/>
    <w:rsid w:val="00EF4C22"/>
    <w:rsid w:val="00EF63DB"/>
    <w:rsid w:val="00EF6545"/>
    <w:rsid w:val="00EF7B63"/>
    <w:rsid w:val="00F009A9"/>
    <w:rsid w:val="00F00F54"/>
    <w:rsid w:val="00F0102C"/>
    <w:rsid w:val="00F01F44"/>
    <w:rsid w:val="00F02DF2"/>
    <w:rsid w:val="00F04675"/>
    <w:rsid w:val="00F073A9"/>
    <w:rsid w:val="00F1235F"/>
    <w:rsid w:val="00F124A4"/>
    <w:rsid w:val="00F13CC1"/>
    <w:rsid w:val="00F13D3B"/>
    <w:rsid w:val="00F15AD4"/>
    <w:rsid w:val="00F22659"/>
    <w:rsid w:val="00F245B0"/>
    <w:rsid w:val="00F260C8"/>
    <w:rsid w:val="00F31011"/>
    <w:rsid w:val="00F32B70"/>
    <w:rsid w:val="00F33703"/>
    <w:rsid w:val="00F33C6F"/>
    <w:rsid w:val="00F3415A"/>
    <w:rsid w:val="00F34219"/>
    <w:rsid w:val="00F37D14"/>
    <w:rsid w:val="00F40813"/>
    <w:rsid w:val="00F4226C"/>
    <w:rsid w:val="00F43B64"/>
    <w:rsid w:val="00F515F6"/>
    <w:rsid w:val="00F5215E"/>
    <w:rsid w:val="00F52CBE"/>
    <w:rsid w:val="00F55DF1"/>
    <w:rsid w:val="00F55EDB"/>
    <w:rsid w:val="00F57B57"/>
    <w:rsid w:val="00F60A47"/>
    <w:rsid w:val="00F622C6"/>
    <w:rsid w:val="00F636FB"/>
    <w:rsid w:val="00F65126"/>
    <w:rsid w:val="00F65233"/>
    <w:rsid w:val="00F6630C"/>
    <w:rsid w:val="00F7516D"/>
    <w:rsid w:val="00F762BD"/>
    <w:rsid w:val="00F80F84"/>
    <w:rsid w:val="00F82ABB"/>
    <w:rsid w:val="00F82AD6"/>
    <w:rsid w:val="00F83702"/>
    <w:rsid w:val="00F83C2F"/>
    <w:rsid w:val="00F84CA8"/>
    <w:rsid w:val="00F85F4E"/>
    <w:rsid w:val="00F869D7"/>
    <w:rsid w:val="00F91716"/>
    <w:rsid w:val="00F92810"/>
    <w:rsid w:val="00F936F2"/>
    <w:rsid w:val="00F9405A"/>
    <w:rsid w:val="00F94301"/>
    <w:rsid w:val="00F94520"/>
    <w:rsid w:val="00F956E9"/>
    <w:rsid w:val="00F95B3A"/>
    <w:rsid w:val="00FA03B1"/>
    <w:rsid w:val="00FA03E5"/>
    <w:rsid w:val="00FA1A4F"/>
    <w:rsid w:val="00FA1A55"/>
    <w:rsid w:val="00FA35CB"/>
    <w:rsid w:val="00FA51A6"/>
    <w:rsid w:val="00FA74B8"/>
    <w:rsid w:val="00FB0581"/>
    <w:rsid w:val="00FB0BED"/>
    <w:rsid w:val="00FB556A"/>
    <w:rsid w:val="00FB5D56"/>
    <w:rsid w:val="00FB6124"/>
    <w:rsid w:val="00FB7745"/>
    <w:rsid w:val="00FC33DB"/>
    <w:rsid w:val="00FC4F36"/>
    <w:rsid w:val="00FC53CA"/>
    <w:rsid w:val="00FC59F2"/>
    <w:rsid w:val="00FC5E32"/>
    <w:rsid w:val="00FC691C"/>
    <w:rsid w:val="00FD1C0B"/>
    <w:rsid w:val="00FD2BEE"/>
    <w:rsid w:val="00FD6D76"/>
    <w:rsid w:val="00FD77B3"/>
    <w:rsid w:val="00FD7989"/>
    <w:rsid w:val="00FD7C32"/>
    <w:rsid w:val="00FD7E48"/>
    <w:rsid w:val="00FE0FBC"/>
    <w:rsid w:val="00FE1765"/>
    <w:rsid w:val="00FE2CB3"/>
    <w:rsid w:val="00FE2EC7"/>
    <w:rsid w:val="00FF1DDD"/>
    <w:rsid w:val="00FF228E"/>
    <w:rsid w:val="00FF2344"/>
    <w:rsid w:val="00FF358D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="f" fillcolor="white">
      <v:fill color="white" on="f"/>
      <v:stroke weight="1.5pt"/>
    </o:shapedefaults>
    <o:shapelayout v:ext="edit">
      <o:idmap v:ext="edit" data="1"/>
    </o:shapelayout>
  </w:shapeDefaults>
  <w:decimalSymbol w:val=","/>
  <w:listSeparator w:val=";"/>
  <w15:docId w15:val="{CD3F1BF5-7D80-4AB1-AA0B-B5CFAE9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rFonts w:ascii="Arial" w:hAnsi="Arial"/>
      <w:sz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3520" w:right="2552" w:hanging="330"/>
      <w:outlineLvl w:val="1"/>
    </w:pPr>
    <w:rPr>
      <w:rFonts w:ascii="Times New Roman" w:hAnsi="Times New Roman"/>
      <w:snapToGrid w:val="0"/>
    </w:rPr>
  </w:style>
  <w:style w:type="paragraph" w:styleId="3">
    <w:name w:val="heading 3"/>
    <w:basedOn w:val="a"/>
    <w:next w:val="a"/>
    <w:qFormat/>
    <w:pPr>
      <w:keepNext/>
      <w:spacing w:before="240" w:after="240"/>
      <w:ind w:firstLine="454"/>
      <w:jc w:val="center"/>
      <w:outlineLvl w:val="2"/>
    </w:pPr>
    <w:rPr>
      <w:rFonts w:ascii="Times New Roman" w:hAnsi="Times New Roman"/>
      <w:b/>
      <w:sz w:val="28"/>
      <w:szCs w:val="24"/>
    </w:rPr>
  </w:style>
  <w:style w:type="paragraph" w:styleId="4">
    <w:name w:val="heading 4"/>
    <w:basedOn w:val="a"/>
    <w:next w:val="a"/>
    <w:qFormat/>
    <w:pPr>
      <w:keepNext/>
      <w:spacing w:line="360" w:lineRule="auto"/>
      <w:ind w:left="110"/>
      <w:outlineLvl w:val="3"/>
    </w:pPr>
    <w:rPr>
      <w:rFonts w:ascii="Times New Roman" w:hAnsi="Times New Roman"/>
      <w:snapToGrid w:val="0"/>
    </w:rPr>
  </w:style>
  <w:style w:type="paragraph" w:styleId="5">
    <w:name w:val="heading 5"/>
    <w:basedOn w:val="a"/>
    <w:next w:val="a"/>
    <w:qFormat/>
    <w:pPr>
      <w:keepNext/>
      <w:spacing w:line="360" w:lineRule="auto"/>
      <w:ind w:left="110" w:firstLine="4175"/>
      <w:outlineLvl w:val="4"/>
    </w:pPr>
    <w:rPr>
      <w:rFonts w:ascii="Times New Roman" w:hAnsi="Times New Roman"/>
      <w:snapToGrid w:val="0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sz w:val="20"/>
      <w:szCs w:val="22"/>
    </w:rPr>
  </w:style>
  <w:style w:type="paragraph" w:styleId="7">
    <w:name w:val="heading 7"/>
    <w:basedOn w:val="a"/>
    <w:next w:val="a"/>
    <w:qFormat/>
    <w:pPr>
      <w:keepNext/>
      <w:spacing w:line="360" w:lineRule="auto"/>
      <w:ind w:left="1"/>
      <w:outlineLvl w:val="6"/>
    </w:pPr>
    <w:rPr>
      <w:rFonts w:ascii="Times New Roman" w:hAnsi="Times New Roman"/>
      <w:snapToGrid w:val="0"/>
    </w:rPr>
  </w:style>
  <w:style w:type="paragraph" w:styleId="8">
    <w:name w:val="heading 8"/>
    <w:basedOn w:val="a"/>
    <w:next w:val="a"/>
    <w:qFormat/>
    <w:pPr>
      <w:keepNext/>
      <w:spacing w:line="360" w:lineRule="auto"/>
      <w:ind w:left="142" w:hanging="142"/>
      <w:jc w:val="center"/>
      <w:outlineLvl w:val="7"/>
    </w:pPr>
    <w:rPr>
      <w:rFonts w:ascii="Times New Roman" w:hAnsi="Times New Roman"/>
      <w:b/>
      <w:snapToGrid w:val="0"/>
    </w:rPr>
  </w:style>
  <w:style w:type="paragraph" w:styleId="9">
    <w:name w:val="heading 9"/>
    <w:basedOn w:val="a"/>
    <w:next w:val="a"/>
    <w:qFormat/>
    <w:pPr>
      <w:keepNext/>
      <w:ind w:left="705"/>
      <w:outlineLvl w:val="8"/>
    </w:pPr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тамп"/>
    <w:basedOn w:val="a"/>
    <w:autoRedefine/>
    <w:pPr>
      <w:framePr w:w="10206" w:h="2268" w:hRule="exact" w:wrap="notBeside" w:vAnchor="page" w:hAnchor="page" w:x="1135" w:y="13496"/>
      <w:jc w:val="center"/>
    </w:pPr>
    <w:rPr>
      <w:sz w:val="20"/>
    </w:rPr>
  </w:style>
  <w:style w:type="paragraph" w:customStyle="1" w:styleId="a4">
    <w:name w:val="штампр"/>
    <w:pPr>
      <w:framePr w:w="14855" w:h="851" w:hRule="exact" w:wrap="around" w:hAnchor="margin" w:yAlign="bottom"/>
      <w:jc w:val="center"/>
    </w:pPr>
    <w:rPr>
      <w:noProof/>
    </w:rPr>
  </w:style>
  <w:style w:type="paragraph" w:styleId="a5">
    <w:name w:val="Body Text Indent"/>
    <w:basedOn w:val="a"/>
    <w:pPr>
      <w:ind w:left="360"/>
      <w:jc w:val="both"/>
    </w:pPr>
    <w:rPr>
      <w:rFonts w:ascii="Times New Roman" w:hAnsi="Times New Roman"/>
      <w:sz w:val="28"/>
      <w:szCs w:val="24"/>
    </w:rPr>
  </w:style>
  <w:style w:type="paragraph" w:styleId="a6">
    <w:name w:val="Body Text"/>
    <w:basedOn w:val="a"/>
    <w:pPr>
      <w:jc w:val="both"/>
    </w:pPr>
    <w:rPr>
      <w:rFonts w:ascii="Times New Roman" w:hAnsi="Times New Roman"/>
      <w:bCs/>
      <w:sz w:val="28"/>
      <w:szCs w:val="24"/>
    </w:rPr>
  </w:style>
  <w:style w:type="paragraph" w:styleId="20">
    <w:name w:val="Body Text Indent 2"/>
    <w:basedOn w:val="a"/>
    <w:pPr>
      <w:ind w:left="360"/>
      <w:jc w:val="center"/>
    </w:pPr>
    <w:rPr>
      <w:rFonts w:ascii="Times New Roman" w:hAnsi="Times New Roman"/>
      <w:sz w:val="28"/>
      <w:szCs w:val="24"/>
    </w:rPr>
  </w:style>
  <w:style w:type="paragraph" w:styleId="30">
    <w:name w:val="Body Text Indent 3"/>
    <w:basedOn w:val="a"/>
    <w:pPr>
      <w:spacing w:before="360" w:after="360"/>
      <w:ind w:firstLine="680"/>
      <w:jc w:val="center"/>
    </w:pPr>
    <w:rPr>
      <w:rFonts w:ascii="Times New Roman" w:hAnsi="Times New Roman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paragraph" w:styleId="aa">
    <w:name w:val="Title"/>
    <w:basedOn w:val="a"/>
    <w:qFormat/>
    <w:pPr>
      <w:jc w:val="center"/>
    </w:pPr>
    <w:rPr>
      <w:rFonts w:ascii="Times New Roman" w:hAnsi="Times New Roman"/>
      <w:b/>
      <w:sz w:val="28"/>
    </w:rPr>
  </w:style>
  <w:style w:type="paragraph" w:customStyle="1" w:styleId="Iauiue">
    <w:name w:val="Iau?iue"/>
    <w:rPr>
      <w:sz w:val="24"/>
    </w:rPr>
  </w:style>
  <w:style w:type="paragraph" w:customStyle="1" w:styleId="10">
    <w:name w:val="Обычный1"/>
    <w:rPr>
      <w:snapToGrid w:val="0"/>
    </w:rPr>
  </w:style>
  <w:style w:type="paragraph" w:customStyle="1" w:styleId="11">
    <w:name w:val="Основной текст1"/>
    <w:basedOn w:val="10"/>
    <w:pPr>
      <w:spacing w:line="360" w:lineRule="auto"/>
      <w:jc w:val="both"/>
    </w:pPr>
    <w:rPr>
      <w:sz w:val="24"/>
    </w:rPr>
  </w:style>
  <w:style w:type="character" w:styleId="ab">
    <w:name w:val="page number"/>
    <w:basedOn w:val="a0"/>
  </w:style>
  <w:style w:type="paragraph" w:styleId="21">
    <w:name w:val="Body Text 2"/>
    <w:basedOn w:val="a"/>
    <w:pPr>
      <w:spacing w:after="120" w:line="480" w:lineRule="auto"/>
    </w:pPr>
  </w:style>
  <w:style w:type="paragraph" w:styleId="ac">
    <w:name w:val="Plain Text"/>
    <w:basedOn w:val="a"/>
    <w:rPr>
      <w:rFonts w:ascii="Courier New" w:hAnsi="Courier New"/>
      <w:sz w:val="20"/>
    </w:rPr>
  </w:style>
  <w:style w:type="paragraph" w:styleId="ad">
    <w:name w:val="List Bullet"/>
    <w:basedOn w:val="a"/>
    <w:autoRedefine/>
    <w:rsid w:val="00B04593"/>
    <w:pPr>
      <w:jc w:val="center"/>
    </w:pPr>
    <w:rPr>
      <w:rFonts w:ascii="Times New Roman" w:hAnsi="Times New Roman"/>
      <w:szCs w:val="24"/>
    </w:rPr>
  </w:style>
  <w:style w:type="paragraph" w:styleId="31">
    <w:name w:val="Body Text 3"/>
    <w:basedOn w:val="a"/>
    <w:pPr>
      <w:spacing w:after="120"/>
    </w:pPr>
    <w:rPr>
      <w:sz w:val="16"/>
      <w:szCs w:val="16"/>
    </w:rPr>
  </w:style>
  <w:style w:type="table" w:styleId="ae">
    <w:name w:val="Table Grid"/>
    <w:basedOn w:val="a1"/>
    <w:rsid w:val="00BA18C8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semiHidden/>
    <w:rsid w:val="00F52CBE"/>
    <w:rPr>
      <w:rFonts w:ascii="Tahoma" w:hAnsi="Tahoma" w:cs="Tahoma"/>
      <w:sz w:val="16"/>
      <w:szCs w:val="16"/>
    </w:rPr>
  </w:style>
  <w:style w:type="character" w:styleId="af0">
    <w:name w:val="Hyperlink"/>
    <w:rsid w:val="00955036"/>
    <w:rPr>
      <w:color w:val="0000FF"/>
      <w:u w:val="single"/>
    </w:rPr>
  </w:style>
  <w:style w:type="paragraph" w:customStyle="1" w:styleId="af1">
    <w:name w:val="Чертежный"/>
    <w:rsid w:val="008D3D22"/>
    <w:pPr>
      <w:jc w:val="both"/>
    </w:pPr>
    <w:rPr>
      <w:rFonts w:ascii="ISOCPEUR" w:hAnsi="ISOCPEUR"/>
      <w:i/>
      <w:sz w:val="28"/>
      <w:lang w:val="uk-UA"/>
    </w:rPr>
  </w:style>
  <w:style w:type="paragraph" w:customStyle="1" w:styleId="BodyText21">
    <w:name w:val="Body Text 21"/>
    <w:basedOn w:val="a"/>
    <w:rsid w:val="0048313A"/>
    <w:pPr>
      <w:ind w:firstLine="708"/>
      <w:jc w:val="both"/>
    </w:pPr>
    <w:rPr>
      <w:rFonts w:ascii="Times New Roman" w:hAnsi="Times New Roman"/>
    </w:rPr>
  </w:style>
  <w:style w:type="paragraph" w:customStyle="1" w:styleId="210">
    <w:name w:val="Основной текст 21"/>
    <w:basedOn w:val="a"/>
    <w:rsid w:val="00AD4D3F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customStyle="1" w:styleId="12">
    <w:name w:val="Абзац списка1"/>
    <w:basedOn w:val="a"/>
    <w:rsid w:val="00D05AF7"/>
    <w:pPr>
      <w:overflowPunct w:val="0"/>
      <w:autoSpaceDE w:val="0"/>
      <w:autoSpaceDN w:val="0"/>
      <w:adjustRightInd w:val="0"/>
      <w:ind w:left="720" w:firstLine="720"/>
      <w:jc w:val="both"/>
      <w:textAlignment w:val="baseline"/>
    </w:pPr>
    <w:rPr>
      <w:rFonts w:ascii="Times New Roman" w:eastAsia="Calibri" w:hAnsi="Times New Roman"/>
      <w:kern w:val="16"/>
      <w:sz w:val="28"/>
    </w:rPr>
  </w:style>
  <w:style w:type="paragraph" w:customStyle="1" w:styleId="Default">
    <w:name w:val="Default"/>
    <w:rsid w:val="00D05AF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9">
    <w:name w:val="Нижний колонтитул Знак"/>
    <w:link w:val="a8"/>
    <w:uiPriority w:val="99"/>
    <w:rsid w:val="009C6A87"/>
    <w:rPr>
      <w:rFonts w:ascii="Arial" w:hAnsi="Arial"/>
      <w:sz w:val="24"/>
    </w:rPr>
  </w:style>
  <w:style w:type="character" w:styleId="af2">
    <w:name w:val="Placeholder Text"/>
    <w:uiPriority w:val="99"/>
    <w:semiHidden/>
    <w:rsid w:val="001533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FILES\User\Application%20Data\Microsoft\Templates\&#1055;&#1047;%20&#1042;&#1050;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BADE328C1124D348EEE78BC4A0991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E8DB0F-10FC-4AEA-AA88-6AF00076A89A}"/>
      </w:docPartPr>
      <w:docPartBody>
        <w:p w:rsidR="00AA33E2" w:rsidRDefault="00A94A5A"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AD7F93BA4A2C43F6ADE6F3CC6ED5BB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8343C2-5490-4FCE-8BAC-6D15758C6726}"/>
      </w:docPartPr>
      <w:docPartBody>
        <w:p w:rsidR="00AA33E2" w:rsidRDefault="00A94A5A"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BBEC55B5823244699004CA2F410E7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EC350A-9C2F-4A0F-97FD-6244E87F05FB}"/>
      </w:docPartPr>
      <w:docPartBody>
        <w:p w:rsidR="00AA33E2" w:rsidRDefault="00A94A5A" w:rsidP="00A94A5A">
          <w:pPr>
            <w:pStyle w:val="BBEC55B5823244699004CA2F410E756B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9F98EAD85C3847E5BC5E303B283891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6C74E4-237D-45E1-9086-A41B155E5AB4}"/>
      </w:docPartPr>
      <w:docPartBody>
        <w:p w:rsidR="00AA33E2" w:rsidRDefault="00A94A5A" w:rsidP="00A94A5A">
          <w:pPr>
            <w:pStyle w:val="9F98EAD85C3847E5BC5E303B283891B4"/>
          </w:pPr>
          <w:r w:rsidRPr="00CC61E5">
            <w:rPr>
              <w:rStyle w:val="a3"/>
            </w:rPr>
            <w:t>[Автор]</w:t>
          </w:r>
        </w:p>
      </w:docPartBody>
    </w:docPart>
    <w:docPart>
      <w:docPartPr>
        <w:name w:val="2D1A1E865E8E40B0A947D2592FE579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634228-91E1-4284-8168-2E8AABC0ACD6}"/>
      </w:docPartPr>
      <w:docPartBody>
        <w:p w:rsidR="00AA33E2" w:rsidRDefault="00A94A5A" w:rsidP="00A94A5A">
          <w:pPr>
            <w:pStyle w:val="2D1A1E865E8E40B0A947D2592FE579B5"/>
          </w:pPr>
          <w:r w:rsidRPr="00CC61E5">
            <w:rPr>
              <w:rStyle w:val="a3"/>
            </w:rPr>
            <w:t>[Адрес организации]</w:t>
          </w:r>
        </w:p>
      </w:docPartBody>
    </w:docPart>
    <w:docPart>
      <w:docPartPr>
        <w:name w:val="5D4B63420E664EA2A4769D8A9C5E72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692768-DE59-459F-9E9F-A3DDCF3D2732}"/>
      </w:docPartPr>
      <w:docPartBody>
        <w:p w:rsidR="00AA33E2" w:rsidRDefault="00A94A5A" w:rsidP="00A94A5A">
          <w:pPr>
            <w:pStyle w:val="5D4B63420E664EA2A4769D8A9C5E7222"/>
          </w:pPr>
          <w:r w:rsidRPr="00CC61E5"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useo Sans Cyrl 5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3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Museo Sans Cyrl 900">
    <w:altName w:val="Calibri"/>
    <w:panose1 w:val="00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5A"/>
    <w:rsid w:val="00156961"/>
    <w:rsid w:val="002C21FC"/>
    <w:rsid w:val="003A106C"/>
    <w:rsid w:val="009035A9"/>
    <w:rsid w:val="00A94A5A"/>
    <w:rsid w:val="00AA33E2"/>
    <w:rsid w:val="00F33F47"/>
    <w:rsid w:val="00FF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94A5A"/>
    <w:rPr>
      <w:color w:val="808080"/>
    </w:rPr>
  </w:style>
  <w:style w:type="paragraph" w:customStyle="1" w:styleId="BBEC55B5823244699004CA2F410E756B">
    <w:name w:val="BBEC55B5823244699004CA2F410E756B"/>
    <w:rsid w:val="00A94A5A"/>
  </w:style>
  <w:style w:type="paragraph" w:customStyle="1" w:styleId="9F98EAD85C3847E5BC5E303B283891B4">
    <w:name w:val="9F98EAD85C3847E5BC5E303B283891B4"/>
    <w:rsid w:val="00A94A5A"/>
  </w:style>
  <w:style w:type="paragraph" w:customStyle="1" w:styleId="2D1A1E865E8E40B0A947D2592FE579B5">
    <w:name w:val="2D1A1E865E8E40B0A947D2592FE579B5"/>
    <w:rsid w:val="00A94A5A"/>
  </w:style>
  <w:style w:type="paragraph" w:customStyle="1" w:styleId="5D4B63420E664EA2A4769D8A9C5E7222">
    <w:name w:val="5D4B63420E664EA2A4769D8A9C5E7222"/>
    <w:rsid w:val="00A94A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{Год}</Abstract>
  <CompanyAddress>АНО «ОЭК Стройтрест»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D547EA-46CD-4272-9A39-C63B74BE7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ПЗ ВК</Template>
  <TotalTime>0</TotalTime>
  <Pages>2</Pages>
  <Words>125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Стадия</vt:lpstr>
    </vt:vector>
  </TitlesOfParts>
  <Company>ГП ИСП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Стадия</dc:title>
  <dc:subject/>
  <dc:creator>2026</dc:creator>
  <cp:keywords/>
  <cp:lastModifiedBy>Шершова Мария Валерьевна</cp:lastModifiedBy>
  <cp:revision>4</cp:revision>
  <cp:lastPrinted>2026-01-14T19:05:00Z</cp:lastPrinted>
  <dcterms:created xsi:type="dcterms:W3CDTF">2026-04-30T05:49:00Z</dcterms:created>
  <dcterms:modified xsi:type="dcterms:W3CDTF">2026-04-30T05:58:00Z</dcterms:modified>
</cp:coreProperties>
</file>