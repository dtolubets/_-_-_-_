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36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2263"/>
        <w:gridCol w:w="1843"/>
        <w:gridCol w:w="1275"/>
        <w:gridCol w:w="3128"/>
        <w:gridCol w:w="2268"/>
        <w:gridCol w:w="2126"/>
        <w:gridCol w:w="1276"/>
        <w:gridCol w:w="1125"/>
      </w:tblGrid>
      <w:tr w:rsidR="006B1AAF" w:rsidRPr="009E2136" w14:paraId="5A472561" w14:textId="77777777" w:rsidTr="007A0593">
        <w:trPr>
          <w:trHeight w:val="426"/>
          <w:tblHeader/>
        </w:trPr>
        <w:tc>
          <w:tcPr>
            <w:tcW w:w="1078" w:type="dxa"/>
            <w:vMerge w:val="restart"/>
            <w:vAlign w:val="center"/>
          </w:tcPr>
          <w:p w14:paraId="1D62CECA" w14:textId="0B40185A" w:rsidR="006B1AAF" w:rsidRPr="009E2136" w:rsidRDefault="000E7581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proofErr w:type="gramStart"/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Марки- </w:t>
            </w:r>
            <w:proofErr w:type="spellStart"/>
            <w:r w:rsidRPr="009E2136">
              <w:rPr>
                <w:rFonts w:ascii="ISOCPEUR" w:hAnsi="ISOCPEUR"/>
                <w:bCs/>
                <w:sz w:val="24"/>
                <w:szCs w:val="24"/>
              </w:rPr>
              <w:t>ровка</w:t>
            </w:r>
            <w:proofErr w:type="spellEnd"/>
            <w:proofErr w:type="gramEnd"/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72A3D4A0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8509" w:type="dxa"/>
            <w:gridSpan w:val="4"/>
            <w:vAlign w:val="center"/>
          </w:tcPr>
          <w:p w14:paraId="1220F5A4" w14:textId="77777777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  <w:tc>
          <w:tcPr>
            <w:tcW w:w="6795" w:type="dxa"/>
            <w:gridSpan w:val="4"/>
            <w:vAlign w:val="center"/>
          </w:tcPr>
          <w:p w14:paraId="157C3D44" w14:textId="1134A532" w:rsidR="006B1AAF" w:rsidRPr="009E2136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Кабель, провод</w:t>
            </w:r>
          </w:p>
        </w:tc>
      </w:tr>
      <w:tr w:rsidR="006B1AAF" w:rsidRPr="009E2136" w14:paraId="1B1B5B60" w14:textId="77777777" w:rsidTr="007A0593">
        <w:trPr>
          <w:trHeight w:val="407"/>
          <w:tblHeader/>
        </w:trPr>
        <w:tc>
          <w:tcPr>
            <w:tcW w:w="1078" w:type="dxa"/>
            <w:vMerge/>
            <w:vAlign w:val="center"/>
          </w:tcPr>
          <w:p w14:paraId="7671E59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0A8276AE" w14:textId="77777777" w:rsidR="006B1AAF" w:rsidRPr="009E2136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8509" w:type="dxa"/>
            <w:gridSpan w:val="4"/>
            <w:vAlign w:val="center"/>
          </w:tcPr>
          <w:p w14:paraId="4A0F9EFE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По проекту</w:t>
            </w:r>
          </w:p>
        </w:tc>
        <w:tc>
          <w:tcPr>
            <w:tcW w:w="6795" w:type="dxa"/>
            <w:gridSpan w:val="4"/>
            <w:vAlign w:val="center"/>
          </w:tcPr>
          <w:p w14:paraId="54534F70" w14:textId="77777777" w:rsidR="006B1AAF" w:rsidRPr="009E2136" w:rsidRDefault="006B1AAF" w:rsidP="00AA4BA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Проложен</w:t>
            </w:r>
          </w:p>
        </w:tc>
      </w:tr>
      <w:tr w:rsidR="006B1AAF" w:rsidRPr="009E2136" w14:paraId="50866D22" w14:textId="77777777" w:rsidTr="007A0593">
        <w:trPr>
          <w:trHeight w:val="856"/>
          <w:tblHeader/>
        </w:trPr>
        <w:tc>
          <w:tcPr>
            <w:tcW w:w="1078" w:type="dxa"/>
            <w:vMerge/>
          </w:tcPr>
          <w:p w14:paraId="038D23A2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89CA25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C0CCF0E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Куда</w:t>
            </w:r>
          </w:p>
        </w:tc>
        <w:tc>
          <w:tcPr>
            <w:tcW w:w="2263" w:type="dxa"/>
            <w:vAlign w:val="center"/>
          </w:tcPr>
          <w:p w14:paraId="627011B1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0063A9B1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0A719E7B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43D98A7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3128" w:type="dxa"/>
            <w:vAlign w:val="center"/>
          </w:tcPr>
          <w:p w14:paraId="0BA288F0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756C17D5" w14:textId="5781DF10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EDB2C8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 xml:space="preserve">Количество кабелей </w:t>
            </w:r>
          </w:p>
          <w:p w14:paraId="494740E1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90E6C8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Длина</w:t>
            </w:r>
          </w:p>
        </w:tc>
        <w:tc>
          <w:tcPr>
            <w:tcW w:w="1125" w:type="dxa"/>
            <w:vAlign w:val="center"/>
          </w:tcPr>
          <w:p w14:paraId="4AF267D7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Тип прокладки</w:t>
            </w:r>
          </w:p>
        </w:tc>
      </w:tr>
      <w:tr w:rsidR="006B1AAF" w:rsidRPr="009E2136" w14:paraId="3D8D7B4F" w14:textId="77777777" w:rsidTr="007A0593">
        <w:trPr>
          <w:trHeight w:val="407"/>
          <w:tblHeader/>
        </w:trPr>
        <w:tc>
          <w:tcPr>
            <w:tcW w:w="1078" w:type="dxa"/>
            <w:vAlign w:val="center"/>
          </w:tcPr>
          <w:p w14:paraId="50159CDF" w14:textId="77777777" w:rsidR="006B1AAF" w:rsidRPr="009E2136" w:rsidRDefault="006B1AAF" w:rsidP="00935517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</w:t>
            </w:r>
          </w:p>
        </w:tc>
        <w:tc>
          <w:tcPr>
            <w:tcW w:w="2608" w:type="dxa"/>
            <w:vAlign w:val="center"/>
          </w:tcPr>
          <w:p w14:paraId="683009F3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15FAA18C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4B142B69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FD233C8" w14:textId="77777777" w:rsidR="006B1AAF" w:rsidRPr="009E2136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1E197B4A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6</w:t>
            </w:r>
          </w:p>
        </w:tc>
        <w:tc>
          <w:tcPr>
            <w:tcW w:w="3128" w:type="dxa"/>
            <w:vAlign w:val="center"/>
          </w:tcPr>
          <w:p w14:paraId="529B947B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359C2147" w14:textId="77777777" w:rsidR="006B1AAF" w:rsidRPr="009E2136" w:rsidRDefault="006B1AAF" w:rsidP="002D4018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41B57E87" w14:textId="77777777" w:rsidR="006B1AAF" w:rsidRPr="009E2136" w:rsidRDefault="006B1AAF" w:rsidP="00697EE2">
            <w:pPr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6AC3E3CC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10</w:t>
            </w:r>
          </w:p>
        </w:tc>
        <w:tc>
          <w:tcPr>
            <w:tcW w:w="1125" w:type="dxa"/>
            <w:vAlign w:val="center"/>
          </w:tcPr>
          <w:p w14:paraId="7806F261" w14:textId="77777777" w:rsidR="006B1AAF" w:rsidRPr="009E2136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4"/>
                <w:szCs w:val="24"/>
                <w:lang w:val="en-US"/>
              </w:rPr>
            </w:pPr>
            <w:r w:rsidRPr="009E2136">
              <w:rPr>
                <w:rFonts w:ascii="ISOCPEUR" w:hAnsi="ISOCPEUR"/>
                <w:bCs/>
                <w:sz w:val="24"/>
                <w:szCs w:val="24"/>
              </w:rPr>
              <w:t>11</w:t>
            </w:r>
          </w:p>
        </w:tc>
      </w:tr>
      <w:tr w:rsidR="00161B93" w:rsidRPr="009E2136" w14:paraId="5F19E07C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103C9FEA" w14:textId="37189488" w:rsidR="00161B93" w:rsidRPr="009E2136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РЦ1</w:t>
            </w:r>
          </w:p>
        </w:tc>
        <w:tc>
          <w:tcPr>
            <w:tcW w:w="2608" w:type="dxa"/>
            <w:vAlign w:val="center"/>
          </w:tcPr>
          <w:p w14:paraId="00CF9A72" w14:textId="4C5ABCAC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3764B100" w14:textId="36A8DEEC" w:rsidR="00161B93" w:rsidRPr="009E2136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ПУс1</w:t>
            </w:r>
          </w:p>
        </w:tc>
        <w:tc>
          <w:tcPr>
            <w:tcW w:w="2263" w:type="dxa"/>
            <w:vAlign w:val="center"/>
          </w:tcPr>
          <w:p w14:paraId="2CE71F93" w14:textId="5EF27D81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9B30FC9" w14:textId="13FD532F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25717381" w14:textId="3E89F3D0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24</w:t>
            </w:r>
          </w:p>
        </w:tc>
        <w:tc>
          <w:tcPr>
            <w:tcW w:w="3128" w:type="dxa"/>
          </w:tcPr>
          <w:p w14:paraId="0C68DB68" w14:textId="704CB342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2DB5D975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4642B95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E8B0F3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6D90822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01638576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7FBDC76" w14:textId="05C7752B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РЦ2</w:t>
            </w:r>
          </w:p>
        </w:tc>
        <w:tc>
          <w:tcPr>
            <w:tcW w:w="2608" w:type="dxa"/>
            <w:vAlign w:val="center"/>
          </w:tcPr>
          <w:p w14:paraId="244569C5" w14:textId="0D1643D3" w:rsid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15F7684F" w14:textId="5BBD12CC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4F696BF3" w14:textId="4A7F75DA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1A5F2D89" w14:textId="1EC67913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50629598" w14:textId="11E4FABA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</w:t>
            </w:r>
            <w:r w:rsidR="00FB3025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3128" w:type="dxa"/>
          </w:tcPr>
          <w:p w14:paraId="7111C43A" w14:textId="30E6FD88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51A1E75F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B35FC8E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26B3A4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4C69588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696F3E6D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3694AD57" w14:textId="5E2B8281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РЦ3</w:t>
            </w:r>
          </w:p>
        </w:tc>
        <w:tc>
          <w:tcPr>
            <w:tcW w:w="2608" w:type="dxa"/>
            <w:vAlign w:val="center"/>
          </w:tcPr>
          <w:p w14:paraId="00CAA106" w14:textId="5FE43B5D" w:rsid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7890226B" w14:textId="7AE636CB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4C854866" w14:textId="5D0AC638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0375B3B" w14:textId="57F2D298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56B3A8AB" w14:textId="2084D1AD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</w:t>
            </w:r>
            <w:r w:rsidR="00FB3025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3128" w:type="dxa"/>
          </w:tcPr>
          <w:p w14:paraId="455A97D7" w14:textId="14A906BA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3F7FE647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8B1FD19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47709D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2B80A49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17DBFD4C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225456B8" w14:textId="4A67EC35" w:rsidR="00161B93" w:rsidRPr="009E2136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РЦ4</w:t>
            </w:r>
          </w:p>
        </w:tc>
        <w:tc>
          <w:tcPr>
            <w:tcW w:w="2608" w:type="dxa"/>
            <w:vAlign w:val="center"/>
          </w:tcPr>
          <w:p w14:paraId="188F837F" w14:textId="70CFF20A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54B470E2" w14:textId="2C322D1C" w:rsidR="00161B93" w:rsidRPr="009E2136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295B6E76" w14:textId="25664A09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3A96EF9" w14:textId="1FBB4781" w:rsidR="00161B93" w:rsidRPr="009E2136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06131297" w14:textId="3CEEB2DD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5</w:t>
            </w:r>
            <w:r w:rsidR="00FB3025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3128" w:type="dxa"/>
          </w:tcPr>
          <w:p w14:paraId="24BCCCF3" w14:textId="7D25FF7B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7A0F528D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8DEE7FB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764C4B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759B75C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271BB94A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6C378852" w14:textId="424681DD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РЦ5</w:t>
            </w:r>
          </w:p>
        </w:tc>
        <w:tc>
          <w:tcPr>
            <w:tcW w:w="2608" w:type="dxa"/>
            <w:vAlign w:val="center"/>
          </w:tcPr>
          <w:p w14:paraId="2975A4A8" w14:textId="78303648" w:rsid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213A860B" w14:textId="4782CE55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5D3512A2" w14:textId="773B854F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818CB5C" w14:textId="6AB23403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4A3E6196" w14:textId="2735AAE8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64</w:t>
            </w:r>
          </w:p>
        </w:tc>
        <w:tc>
          <w:tcPr>
            <w:tcW w:w="3128" w:type="dxa"/>
          </w:tcPr>
          <w:p w14:paraId="5632972D" w14:textId="31A41C2D" w:rsidR="00161B93" w:rsidRPr="001E5636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6DDE7176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9B3AD16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03EA27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A3AA6BF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570DA9A1" w14:textId="77777777" w:rsidTr="002D1A1E">
        <w:trPr>
          <w:trHeight w:val="320"/>
          <w:tblHeader/>
        </w:trPr>
        <w:tc>
          <w:tcPr>
            <w:tcW w:w="1078" w:type="dxa"/>
            <w:vAlign w:val="center"/>
          </w:tcPr>
          <w:p w14:paraId="472A659A" w14:textId="21D6EDB0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РЦ6</w:t>
            </w:r>
          </w:p>
        </w:tc>
        <w:tc>
          <w:tcPr>
            <w:tcW w:w="2608" w:type="dxa"/>
            <w:vAlign w:val="center"/>
          </w:tcPr>
          <w:p w14:paraId="4088A647" w14:textId="5F4F43FC" w:rsid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555FC9C2" w14:textId="2BCC0622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center"/>
          </w:tcPr>
          <w:p w14:paraId="56CBFAC1" w14:textId="24861795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6A5FB1CD" w14:textId="03C530F6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7434F0B1" w14:textId="4696A38D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80</w:t>
            </w:r>
          </w:p>
        </w:tc>
        <w:tc>
          <w:tcPr>
            <w:tcW w:w="3128" w:type="dxa"/>
          </w:tcPr>
          <w:p w14:paraId="2E02B3BB" w14:textId="5D14FBF7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359AF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38B5E979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CA86F2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A7D066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1F2B4C5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4572A563" w14:textId="77777777" w:rsidTr="00792F5D">
        <w:trPr>
          <w:trHeight w:val="320"/>
          <w:tblHeader/>
        </w:trPr>
        <w:tc>
          <w:tcPr>
            <w:tcW w:w="1078" w:type="dxa"/>
            <w:vAlign w:val="center"/>
          </w:tcPr>
          <w:p w14:paraId="330DA0C1" w14:textId="5B491D18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РЦ7</w:t>
            </w:r>
          </w:p>
        </w:tc>
        <w:tc>
          <w:tcPr>
            <w:tcW w:w="2608" w:type="dxa"/>
            <w:vAlign w:val="center"/>
          </w:tcPr>
          <w:p w14:paraId="2CDCD34C" w14:textId="2AB0D9CA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2EA2D384" w14:textId="189112F2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263" w:type="dxa"/>
            <w:vAlign w:val="center"/>
          </w:tcPr>
          <w:p w14:paraId="37993EAD" w14:textId="3F4858B6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D0656E1" w14:textId="55800B98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473FBC05" w14:textId="418E3E40" w:rsidR="00161B93" w:rsidRDefault="00161B93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82</w:t>
            </w:r>
          </w:p>
        </w:tc>
        <w:tc>
          <w:tcPr>
            <w:tcW w:w="3128" w:type="dxa"/>
          </w:tcPr>
          <w:p w14:paraId="731CF430" w14:textId="734DF365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130F71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38D0D69D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C62492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75BF38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359A71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33C75398" w14:textId="77777777" w:rsidTr="00792F5D">
        <w:trPr>
          <w:trHeight w:val="320"/>
          <w:tblHeader/>
        </w:trPr>
        <w:tc>
          <w:tcPr>
            <w:tcW w:w="1078" w:type="dxa"/>
            <w:vAlign w:val="center"/>
          </w:tcPr>
          <w:p w14:paraId="5B1B4A86" w14:textId="2E0BA9C4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РЦ8</w:t>
            </w:r>
          </w:p>
        </w:tc>
        <w:tc>
          <w:tcPr>
            <w:tcW w:w="2608" w:type="dxa"/>
            <w:vAlign w:val="center"/>
          </w:tcPr>
          <w:p w14:paraId="4106DB75" w14:textId="1444C0EC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3F1DFD1B" w14:textId="173E7746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263" w:type="dxa"/>
            <w:vAlign w:val="center"/>
          </w:tcPr>
          <w:p w14:paraId="7C83DA55" w14:textId="6A26EF42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695BF3CD" w14:textId="72B595AF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07A4E24F" w14:textId="60E09CF6" w:rsidR="00161B93" w:rsidRDefault="00FB302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75</w:t>
            </w:r>
          </w:p>
        </w:tc>
        <w:tc>
          <w:tcPr>
            <w:tcW w:w="3128" w:type="dxa"/>
          </w:tcPr>
          <w:p w14:paraId="5B8A9437" w14:textId="03B7E063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130F71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6E64DF90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EE1927F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BDDD4B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4DF40D6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555455EC" w14:textId="77777777" w:rsidTr="00792F5D">
        <w:trPr>
          <w:trHeight w:val="320"/>
          <w:tblHeader/>
        </w:trPr>
        <w:tc>
          <w:tcPr>
            <w:tcW w:w="1078" w:type="dxa"/>
            <w:vAlign w:val="center"/>
          </w:tcPr>
          <w:p w14:paraId="297E9C6F" w14:textId="142D272F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РЦ9</w:t>
            </w:r>
          </w:p>
        </w:tc>
        <w:tc>
          <w:tcPr>
            <w:tcW w:w="2608" w:type="dxa"/>
            <w:vAlign w:val="center"/>
          </w:tcPr>
          <w:p w14:paraId="79441CB2" w14:textId="5603F8B7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450DD8B7" w14:textId="0ABF33AA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</w:t>
            </w:r>
            <w:r w:rsidR="000E7581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263" w:type="dxa"/>
            <w:vAlign w:val="center"/>
          </w:tcPr>
          <w:p w14:paraId="3F3FCEA7" w14:textId="4A1DCFB0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DE7C545" w14:textId="74B57DEF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0F87B16D" w14:textId="54325838" w:rsidR="00161B93" w:rsidRDefault="00FB302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104</w:t>
            </w:r>
          </w:p>
        </w:tc>
        <w:tc>
          <w:tcPr>
            <w:tcW w:w="3128" w:type="dxa"/>
          </w:tcPr>
          <w:p w14:paraId="63AE4F67" w14:textId="564784D1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130F71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31291416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FF45887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4DFED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C3F595E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68E965C8" w14:textId="77777777" w:rsidTr="00792F5D">
        <w:trPr>
          <w:trHeight w:val="320"/>
          <w:tblHeader/>
        </w:trPr>
        <w:tc>
          <w:tcPr>
            <w:tcW w:w="1078" w:type="dxa"/>
            <w:vAlign w:val="center"/>
          </w:tcPr>
          <w:p w14:paraId="475A8D95" w14:textId="2344FB9C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РЦ10</w:t>
            </w:r>
          </w:p>
        </w:tc>
        <w:tc>
          <w:tcPr>
            <w:tcW w:w="2608" w:type="dxa"/>
            <w:vAlign w:val="center"/>
          </w:tcPr>
          <w:p w14:paraId="77F65A87" w14:textId="6672B478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40FBDF3C" w14:textId="642DB0EF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ПУс1</w:t>
            </w:r>
            <w:r w:rsidR="000E7581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2263" w:type="dxa"/>
            <w:vAlign w:val="center"/>
          </w:tcPr>
          <w:p w14:paraId="19AFD3BF" w14:textId="508260E7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95AFCCA" w14:textId="34CC629F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02A07FEB" w14:textId="0828131F" w:rsidR="00161B93" w:rsidRDefault="00FB302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95</w:t>
            </w:r>
          </w:p>
        </w:tc>
        <w:tc>
          <w:tcPr>
            <w:tcW w:w="3128" w:type="dxa"/>
          </w:tcPr>
          <w:p w14:paraId="62580621" w14:textId="108E443B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130F71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65EFFCD3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2C31D84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503C40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244148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17B46C04" w14:textId="77777777" w:rsidTr="00792F5D">
        <w:trPr>
          <w:trHeight w:val="320"/>
          <w:tblHeader/>
        </w:trPr>
        <w:tc>
          <w:tcPr>
            <w:tcW w:w="1078" w:type="dxa"/>
            <w:vAlign w:val="center"/>
          </w:tcPr>
          <w:p w14:paraId="30D9607D" w14:textId="287558BB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bCs/>
                <w:sz w:val="24"/>
                <w:szCs w:val="24"/>
              </w:rPr>
              <w:t>РЦ11</w:t>
            </w:r>
          </w:p>
        </w:tc>
        <w:tc>
          <w:tcPr>
            <w:tcW w:w="2608" w:type="dxa"/>
            <w:vAlign w:val="center"/>
          </w:tcPr>
          <w:p w14:paraId="1E577A76" w14:textId="51B4F069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1D01B0F0" w14:textId="4C36D7DA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ПУс1</w:t>
            </w:r>
            <w:r w:rsidR="000E7581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64ED9B86" w14:textId="38C3910A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A744BF2" w14:textId="41A01096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2A92400F" w14:textId="2C017E7C" w:rsidR="00161B93" w:rsidRDefault="00FB302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78</w:t>
            </w:r>
          </w:p>
        </w:tc>
        <w:tc>
          <w:tcPr>
            <w:tcW w:w="3128" w:type="dxa"/>
          </w:tcPr>
          <w:p w14:paraId="47B03B51" w14:textId="6857E2F6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130F71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трубе/в лотке</w:t>
            </w:r>
          </w:p>
        </w:tc>
        <w:tc>
          <w:tcPr>
            <w:tcW w:w="2268" w:type="dxa"/>
            <w:vAlign w:val="center"/>
          </w:tcPr>
          <w:p w14:paraId="4EE07149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366D5B7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2178F0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E297683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61B93" w:rsidRPr="009E2136" w14:paraId="0BF96EEE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2BC9520D" w14:textId="2C1A4C3E" w:rsidR="00161B93" w:rsidRDefault="00EE2F7F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РЦ12</w:t>
            </w:r>
          </w:p>
        </w:tc>
        <w:tc>
          <w:tcPr>
            <w:tcW w:w="2608" w:type="dxa"/>
            <w:vAlign w:val="center"/>
          </w:tcPr>
          <w:p w14:paraId="655D88EC" w14:textId="1A198273" w:rsidR="00161B93" w:rsidRPr="00161B93" w:rsidRDefault="00161B93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ПСэс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(GC-1036F2)</w:t>
            </w:r>
          </w:p>
        </w:tc>
        <w:tc>
          <w:tcPr>
            <w:tcW w:w="3346" w:type="dxa"/>
            <w:vAlign w:val="center"/>
          </w:tcPr>
          <w:p w14:paraId="505ABB85" w14:textId="6F039372" w:rsidR="00161B93" w:rsidRDefault="00161B93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161B93">
              <w:rPr>
                <w:rFonts w:ascii="ISOCPEUR" w:hAnsi="ISOCPEUR"/>
                <w:sz w:val="24"/>
                <w:szCs w:val="24"/>
              </w:rPr>
              <w:t>ПУс1</w:t>
            </w:r>
            <w:r w:rsidR="000E7581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43D8CBD6" w14:textId="706E1764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КПСВВнг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6F10A782" w14:textId="4A844EFD" w:rsidR="00161B93" w:rsidRDefault="00161B93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161B93">
              <w:rPr>
                <w:rFonts w:ascii="ISOCPEUR" w:hAnsi="ISOCPEUR" w:cs="ISOCPEUR"/>
                <w:color w:val="000000"/>
                <w:sz w:val="24"/>
                <w:szCs w:val="24"/>
              </w:rPr>
              <w:t>1x2x1,0</w:t>
            </w:r>
          </w:p>
        </w:tc>
        <w:tc>
          <w:tcPr>
            <w:tcW w:w="1275" w:type="dxa"/>
            <w:vAlign w:val="center"/>
          </w:tcPr>
          <w:p w14:paraId="6CF70D1A" w14:textId="39FB72D6" w:rsidR="00161B93" w:rsidRDefault="00FB302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7</w:t>
            </w:r>
            <w:r w:rsidR="001A0544">
              <w:rPr>
                <w:rFonts w:ascii="ISOCPEUR" w:hAnsi="ISOCPEUR"/>
                <w:sz w:val="24"/>
                <w:szCs w:val="24"/>
              </w:rPr>
              <w:t>КЖ</w:t>
            </w:r>
          </w:p>
        </w:tc>
        <w:tc>
          <w:tcPr>
            <w:tcW w:w="3128" w:type="dxa"/>
            <w:vAlign w:val="center"/>
          </w:tcPr>
          <w:p w14:paraId="5CBE876B" w14:textId="0EAAE55E" w:rsidR="00161B93" w:rsidRPr="004814A7" w:rsidRDefault="00161B93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  <w:r w:rsidRPr="004814A7">
              <w:rPr>
                <w:rFonts w:ascii="ISOCPEUR" w:hAnsi="ISOCPEUR"/>
                <w:bCs/>
                <w:noProof/>
                <w:sz w:val="24"/>
                <w:szCs w:val="24"/>
              </w:rPr>
              <w:t>В гофрированной трубе</w:t>
            </w:r>
            <w:r>
              <w:rPr>
                <w:rFonts w:ascii="ISOCPEUR" w:hAnsi="ISOCPEUR"/>
                <w:bCs/>
                <w:noProof/>
                <w:sz w:val="24"/>
                <w:szCs w:val="24"/>
              </w:rPr>
              <w:t>/в лотке</w:t>
            </w:r>
          </w:p>
        </w:tc>
        <w:tc>
          <w:tcPr>
            <w:tcW w:w="2268" w:type="dxa"/>
            <w:vAlign w:val="center"/>
          </w:tcPr>
          <w:p w14:paraId="145E0025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53850F9" w14:textId="77777777" w:rsidR="00161B93" w:rsidRPr="009E2136" w:rsidRDefault="00161B93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874FE1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E10221C" w14:textId="77777777" w:rsidR="00161B93" w:rsidRPr="009E2136" w:rsidRDefault="00161B93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3679FB43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6E19500A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5C208C2A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7ADFCE6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18CBF50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382B4A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8583DBC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5C452671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3E0B263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286B0A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9F27C4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7C54879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3D1EBFA6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79CBB86D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176F203E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1D349AB4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061FBD5E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AB067B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C8688AE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40364876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D86BB1E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4C56F73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516ADE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7D8330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6F6EF9B9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62D1336D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0EAED89B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64B87D63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14AF18F5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C5D284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3CDDF066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295C4808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4441F9D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47DB987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4354AB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0142227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631A1697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69387DEC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3743BA20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3C482CFA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37F23402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1C20B9D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C446C89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1804B032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6E81B5A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16DED1E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2E4BD3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1FB2C6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0D498A9B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5EF044C1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428A7947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55B787A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3129B87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8956B8B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74B7895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755DB1BC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6786FAF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561661C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9742B3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9E690B0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1A222B4B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77902E34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714978FF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2AB3D56F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500FD479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A56F4EF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4FF3989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0E4F05E7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8A22D30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0AC3BBD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7CAF6D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C62ECC6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0F2AA629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49ED4EC7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2FF406B4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3FB1FC23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2A228EE7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AD0F2A3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CF90BF8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494CD7C6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3FEA6FD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B590C80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418D7A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DD4847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5329D4A0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22FE6966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151E3A09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43A525CA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31A78AE7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3889591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9DE8064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57F05651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A2C4109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EC7C76B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3A22D8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E57A38B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C12CA5" w:rsidRPr="009E2136" w14:paraId="6E9C55A0" w14:textId="77777777" w:rsidTr="004D4A66">
        <w:trPr>
          <w:trHeight w:val="320"/>
          <w:tblHeader/>
        </w:trPr>
        <w:tc>
          <w:tcPr>
            <w:tcW w:w="1078" w:type="dxa"/>
            <w:vAlign w:val="center"/>
          </w:tcPr>
          <w:p w14:paraId="00D821B9" w14:textId="77777777" w:rsidR="00C12CA5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14:paraId="7E926B7A" w14:textId="77777777" w:rsidR="00C12CA5" w:rsidRPr="00161B93" w:rsidRDefault="00C12CA5" w:rsidP="00161B93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3346" w:type="dxa"/>
            <w:vAlign w:val="center"/>
          </w:tcPr>
          <w:p w14:paraId="52322D25" w14:textId="77777777" w:rsidR="00C12CA5" w:rsidRPr="00161B93" w:rsidRDefault="00C12CA5" w:rsidP="00161B93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3" w:type="dxa"/>
            <w:vAlign w:val="center"/>
          </w:tcPr>
          <w:p w14:paraId="69FAB330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1B934F8" w14:textId="77777777" w:rsidR="00C12CA5" w:rsidRPr="00161B93" w:rsidRDefault="00C12CA5" w:rsidP="00161B93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931E396" w14:textId="77777777" w:rsidR="00C12CA5" w:rsidRDefault="00C12CA5" w:rsidP="00161B93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128" w:type="dxa"/>
            <w:vAlign w:val="center"/>
          </w:tcPr>
          <w:p w14:paraId="19F4D500" w14:textId="77777777" w:rsidR="00C12CA5" w:rsidRPr="004814A7" w:rsidRDefault="00C12CA5" w:rsidP="00161B93">
            <w:pPr>
              <w:jc w:val="center"/>
              <w:rPr>
                <w:rFonts w:ascii="ISOCPEUR" w:hAnsi="ISOCPEUR"/>
                <w:bCs/>
                <w:noProof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09C1CDE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00C4F82" w14:textId="77777777" w:rsidR="00C12CA5" w:rsidRPr="009E2136" w:rsidRDefault="00C12CA5" w:rsidP="00161B93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53066B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32A08B2" w14:textId="77777777" w:rsidR="00C12CA5" w:rsidRPr="009E2136" w:rsidRDefault="00C12CA5" w:rsidP="00161B93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306E9695" w14:textId="21E4975E" w:rsidR="00142FA2" w:rsidRPr="00EE2F7F" w:rsidRDefault="00142FA2" w:rsidP="00644EEA">
      <w:pPr>
        <w:rPr>
          <w:sz w:val="24"/>
          <w:szCs w:val="24"/>
        </w:rPr>
      </w:pPr>
    </w:p>
    <w:sectPr w:rsidR="00142FA2" w:rsidRPr="00EE2F7F" w:rsidSect="00644EE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5" w:right="284" w:bottom="2552" w:left="1134" w:header="18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F5BA" w14:textId="77777777" w:rsidR="001433F7" w:rsidRDefault="001433F7">
      <w:r>
        <w:separator/>
      </w:r>
    </w:p>
  </w:endnote>
  <w:endnote w:type="continuationSeparator" w:id="0">
    <w:p w14:paraId="5975DE94" w14:textId="77777777" w:rsidR="001433F7" w:rsidRDefault="0014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851"/>
      <w:gridCol w:w="567"/>
      <w:gridCol w:w="6237"/>
      <w:gridCol w:w="567"/>
    </w:tblGrid>
    <w:tr w:rsidR="000F38AA" w:rsidRPr="00DA5DA3" w14:paraId="45AFCF0D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863D1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8E1F43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F625F78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BF56865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00B2B07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22809B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50A68F6" w14:textId="1D440ED5" w:rsidR="000F38AA" w:rsidRPr="00FE46DD" w:rsidRDefault="001D419E" w:rsidP="00063997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 w:rsidRPr="00882366">
            <w:rPr>
              <w:rFonts w:ascii="ISOCPEUR" w:hAnsi="ISOCPEUR"/>
              <w:sz w:val="36"/>
              <w:szCs w:val="36"/>
            </w:rPr>
            <w:t>47</w:t>
          </w:r>
          <w:r w:rsidR="000E7581">
            <w:rPr>
              <w:rFonts w:ascii="ISOCPEUR" w:hAnsi="ISOCPEUR"/>
              <w:sz w:val="36"/>
              <w:szCs w:val="36"/>
            </w:rPr>
            <w:t>6</w:t>
          </w:r>
          <w:r w:rsidRPr="00882366">
            <w:rPr>
              <w:rFonts w:ascii="ISOCPEUR" w:hAnsi="ISOCPEUR"/>
              <w:sz w:val="36"/>
              <w:szCs w:val="36"/>
            </w:rPr>
            <w:t>/П-23-АНО-</w:t>
          </w:r>
          <w:r w:rsidR="000E7581">
            <w:rPr>
              <w:rFonts w:ascii="ISOCPEUR" w:hAnsi="ISOCPEUR"/>
              <w:sz w:val="36"/>
              <w:szCs w:val="36"/>
            </w:rPr>
            <w:t>МГН</w:t>
          </w:r>
          <w:r>
            <w:rPr>
              <w:rFonts w:ascii="ISOCPEUR" w:hAnsi="ISOCPEUR"/>
              <w:sz w:val="36"/>
              <w:szCs w:val="36"/>
            </w:rPr>
            <w:t>.КЖ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B696760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0F38AA" w:rsidRPr="00DA5DA3" w14:paraId="3FF325A5" w14:textId="77777777">
      <w:trPr>
        <w:cantSplit/>
        <w:trHeight w:val="284"/>
        <w:jc w:val="right"/>
      </w:trPr>
      <w:tc>
        <w:tcPr>
          <w:tcW w:w="567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A7054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6817F29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00F7F4A2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37088D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F3DD34E" w14:textId="77777777" w:rsidR="000F38AA" w:rsidRPr="00FE46DD" w:rsidRDefault="000F38AA">
          <w:pPr>
            <w:pStyle w:val="a5"/>
            <w:tabs>
              <w:tab w:val="clear" w:pos="4153"/>
              <w:tab w:val="center" w:pos="-5895"/>
            </w:tabs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1E035A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77D542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4D3D33A5" w14:textId="266918AF" w:rsidR="000F38AA" w:rsidRPr="00FE46DD" w:rsidRDefault="000F38AA" w:rsidP="00C9289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fldChar w:fldCharType="begin"/>
          </w:r>
          <w:r w:rsidRPr="00FE46DD">
            <w:rPr>
              <w:rFonts w:ascii="ISOCPEUR" w:hAnsi="ISOCPEUR"/>
              <w:sz w:val="22"/>
              <w:szCs w:val="18"/>
            </w:rPr>
            <w:instrText xml:space="preserve"> PAGE  \* MERGEFORMAT </w:instrText>
          </w:r>
          <w:r w:rsidRPr="00FE46DD">
            <w:rPr>
              <w:rFonts w:ascii="ISOCPEUR" w:hAnsi="ISOCPEUR"/>
              <w:sz w:val="22"/>
              <w:szCs w:val="18"/>
            </w:rPr>
            <w:fldChar w:fldCharType="separate"/>
          </w:r>
          <w:r w:rsidR="00210F40">
            <w:rPr>
              <w:rFonts w:ascii="ISOCPEUR" w:hAnsi="ISOCPEUR"/>
              <w:noProof/>
              <w:sz w:val="22"/>
              <w:szCs w:val="18"/>
            </w:rPr>
            <w:t>4</w:t>
          </w:r>
          <w:r w:rsidRPr="00FE46DD">
            <w:rPr>
              <w:rFonts w:ascii="ISOCPEUR" w:hAnsi="ISOCPEUR"/>
              <w:sz w:val="22"/>
              <w:szCs w:val="18"/>
            </w:rPr>
            <w:fldChar w:fldCharType="end"/>
          </w:r>
        </w:p>
      </w:tc>
    </w:tr>
    <w:tr w:rsidR="000F38AA" w:rsidRPr="00DA5DA3" w14:paraId="49FC5972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DF809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F94360D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FE46DD">
            <w:rPr>
              <w:rFonts w:ascii="ISOCPEUR" w:hAnsi="ISOCPEUR"/>
              <w:spacing w:val="-14"/>
            </w:rPr>
            <w:t>Кол.уч</w:t>
          </w:r>
          <w:proofErr w:type="spellEnd"/>
          <w:r w:rsidRPr="00FE46DD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3EA6F0E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3B36039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FE46DD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7F5960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7949C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B47B867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297A0AC8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71004C7E" w14:textId="77777777" w:rsidR="000F38AA" w:rsidRPr="00DA5DA3" w:rsidRDefault="000F38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1D419E" w:rsidRPr="00A9107D" w14:paraId="255AE542" w14:textId="77777777" w:rsidTr="001D419E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0E34BBDC" w14:textId="77777777" w:rsidR="001D419E" w:rsidRDefault="001D419E" w:rsidP="001D419E">
          <w:pPr>
            <w:pStyle w:val="a5"/>
            <w:rPr>
              <w:sz w:val="26"/>
              <w:szCs w:val="26"/>
            </w:rPr>
          </w:pPr>
        </w:p>
        <w:p w14:paraId="5CB62AC9" w14:textId="77777777" w:rsidR="00644EEA" w:rsidRDefault="00644EEA" w:rsidP="00644EEA">
          <w:pPr>
            <w:rPr>
              <w:sz w:val="26"/>
              <w:szCs w:val="26"/>
            </w:rPr>
          </w:pPr>
        </w:p>
        <w:p w14:paraId="5AB3B0B2" w14:textId="210A20FF" w:rsidR="00644EEA" w:rsidRPr="00644EEA" w:rsidRDefault="00644EEA" w:rsidP="00644EEA">
          <w:pPr>
            <w:tabs>
              <w:tab w:val="left" w:pos="2154"/>
            </w:tabs>
          </w:pPr>
          <w:r>
            <w:t xml:space="preserve">    </w:t>
          </w:r>
          <w:r w:rsidRPr="009E2136">
            <w:rPr>
              <w:rFonts w:ascii="ISOCPEUR" w:hAnsi="ISOCPEUR"/>
              <w:sz w:val="24"/>
              <w:szCs w:val="24"/>
            </w:rPr>
            <w:t>Примечание: Длина кабельных линий является расчетной и не служит основанием для нарезки.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8E7023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570AF8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F0AAC74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786B2E2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8972A7" w14:textId="77777777" w:rsidR="001D419E" w:rsidRPr="00C51714" w:rsidRDefault="001D419E" w:rsidP="001D419E">
          <w:pPr>
            <w:rPr>
              <w:rFonts w:ascii="ISOCPEUR" w:hAnsi="ISOCPEUR"/>
              <w:sz w:val="26"/>
              <w:szCs w:val="26"/>
            </w:rPr>
          </w:pPr>
        </w:p>
        <w:p w14:paraId="75002F6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269DB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7D4A8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0D6BD" w14:textId="63E6B994" w:rsidR="001D419E" w:rsidRPr="008F3901" w:rsidRDefault="006654D8" w:rsidP="001D419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1D419E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1D419E" w:rsidRPr="00882366">
            <w:rPr>
              <w:rFonts w:ascii="ISOCPEUR" w:hAnsi="ISOCPEUR"/>
              <w:sz w:val="36"/>
              <w:szCs w:val="36"/>
            </w:rPr>
            <w:t>-АНО-</w:t>
          </w:r>
          <w:r w:rsidR="00C12CA5">
            <w:rPr>
              <w:rFonts w:ascii="ISOCPEUR" w:hAnsi="ISOCPEUR"/>
              <w:sz w:val="36"/>
              <w:szCs w:val="36"/>
            </w:rPr>
            <w:t>СЭС</w:t>
          </w:r>
          <w:r w:rsidR="001D419E">
            <w:rPr>
              <w:rFonts w:ascii="ISOCPEUR" w:hAnsi="ISOCPEUR"/>
              <w:sz w:val="36"/>
              <w:szCs w:val="36"/>
            </w:rPr>
            <w:t>.КЖ</w:t>
          </w:r>
        </w:p>
      </w:tc>
    </w:tr>
    <w:tr w:rsidR="001D419E" w:rsidRPr="00A9107D" w14:paraId="1612137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2B19CB3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96370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78C9E1E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3EC5D5E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6C22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D1243E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0C2EB0D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0232B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1D419E" w:rsidRPr="00A9107D" w14:paraId="5C9493AD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81BD55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493E71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ED69B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4FD643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F9E6BF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160EA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E3CA0F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F6FEAA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1D419E" w:rsidRPr="00A9107D" w14:paraId="38C6D945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F23E78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536DA4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DA20391" w14:textId="77777777" w:rsidR="001D419E" w:rsidRPr="00C51714" w:rsidRDefault="001D419E" w:rsidP="001D419E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B6FCD75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4684541" wp14:editId="1F359905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29DE0B" w14:textId="71AEC0D3" w:rsidR="001D419E" w:rsidRPr="00C51714" w:rsidRDefault="006654D8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380BFC" w14:textId="7C824A82" w:rsidR="001D419E" w:rsidRPr="008F3901" w:rsidRDefault="001D419E" w:rsidP="001D419E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0A10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719E8B9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5F12D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20E2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1D419E" w:rsidRPr="00A9107D" w14:paraId="064D370F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F8A0EBF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497B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1C4720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BE1910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786BEA6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4CA3BF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32AE21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EF65D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4E277A" w14:textId="398C6E81" w:rsidR="001D419E" w:rsidRPr="00644EEA" w:rsidRDefault="00C12CA5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</w:t>
          </w:r>
        </w:p>
      </w:tc>
    </w:tr>
    <w:tr w:rsidR="001D419E" w:rsidRPr="00A9107D" w14:paraId="54F714D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45F5B7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F0615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1D2599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39E51" w14:textId="77777777" w:rsidR="001D419E" w:rsidRPr="00C51714" w:rsidRDefault="001433F7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7ED5D1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.15pt;margin-top:.3pt;width:45.9pt;height:38.45pt;z-index:251659264;mso-position-horizontal-relative:text;mso-position-vertical-relative:text">
                <v:imagedata r:id="rId2" o:title=""/>
              </v:shape>
              <o:OLEObject Type="Embed" ProgID="AutoCAD.Drawing.24" ShapeID="_x0000_s2056" DrawAspect="Content" ObjectID="_1836024091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9D668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7473B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86E47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663C1674" wp14:editId="2A363E7A">
                <wp:extent cx="1447800" cy="495300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D419E" w:rsidRPr="00A9107D" w14:paraId="75C6B1E1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5E7B973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C24AD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9BE00A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92D069A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F63114B" w14:textId="11B71FC5" w:rsidR="001D419E" w:rsidRPr="00A9107D" w:rsidRDefault="006654D8" w:rsidP="001D419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B51CC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9DDA26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  <w:tr w:rsidR="001D419E" w:rsidRPr="00A9107D" w14:paraId="26D0634B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2E8E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CE53A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6C87D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AA4DA5E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E079C18" wp14:editId="04FC3364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159FABA" w14:textId="7CBB9EAD" w:rsidR="001D419E" w:rsidRPr="000015A8" w:rsidRDefault="006654D8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47C5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5346D0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</w:tbl>
  <w:p w14:paraId="237E03E6" w14:textId="77777777" w:rsidR="001D419E" w:rsidRPr="00A9107D" w:rsidRDefault="001D419E" w:rsidP="001D419E">
    <w:pPr>
      <w:pStyle w:val="a5"/>
      <w:rPr>
        <w:sz w:val="4"/>
        <w:szCs w:val="4"/>
      </w:rPr>
    </w:pPr>
  </w:p>
  <w:p w14:paraId="6384F5C7" w14:textId="77777777" w:rsidR="001D419E" w:rsidRDefault="001D41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E0C6E" w14:textId="77777777" w:rsidR="001433F7" w:rsidRDefault="001433F7">
      <w:r>
        <w:separator/>
      </w:r>
    </w:p>
  </w:footnote>
  <w:footnote w:type="continuationSeparator" w:id="0">
    <w:p w14:paraId="2D563154" w14:textId="77777777" w:rsidR="001433F7" w:rsidRDefault="00143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9684" w14:textId="77777777" w:rsidR="000F38AA" w:rsidRDefault="000F38AA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3031E6B3" w14:textId="77777777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0786F1" wp14:editId="4DD09D99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22BFE" id="Rectangle 1" o:spid="_x0000_s1026" style="position:absolute;margin-left:56.7pt;margin-top:20.1pt;width:1119.7pt;height:808.9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73ACC73" wp14:editId="05C237C4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0F38AA" w:rsidRPr="0027405B" w14:paraId="4C366D3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26BF5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8659F8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477D9738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F09977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E03EBE6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3886517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1F0FD1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AAEA1EA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3EF482D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ACC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0F38AA" w:rsidRPr="0027405B" w14:paraId="4C366D3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26BF5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8659F8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477D9738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F09977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E03EBE6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3886517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81F0FD1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AAEA1EA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3EF482D" w14:textId="77777777" w:rsidR="000F38AA" w:rsidRPr="0027405B" w:rsidRDefault="000F38AA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A0E2" w14:textId="41A7D3D3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5675451" wp14:editId="46AE0645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0F38AA" w:rsidRPr="0027405B" w14:paraId="03D40E42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A81E36" w14:textId="77777777" w:rsidR="000F38AA" w:rsidRPr="00594302" w:rsidRDefault="000F38AA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9BDA8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51B4FE1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1F35E902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33B13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21C658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5DC30F7C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34C3FA14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38A6D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265CAB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161EC04D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096DD162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5DB345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EB34E6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6FD2EA27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1272B41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5064FC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E2F6174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ABA8904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E8D0EB9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6B33D6B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054825CA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BDE69C9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272342C6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47AACB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5140DCB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405F67F0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C55E94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0F38AA" w:rsidRPr="0027405B" w14:paraId="03D40E42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A81E36" w14:textId="77777777" w:rsidR="000F38AA" w:rsidRPr="00594302" w:rsidRDefault="000F38AA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9BDA8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051B4FE1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1F35E902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933B13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F21C658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5DC30F7C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34C3FA14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238A6D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265CAB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161EC04D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096DD162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5DB345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EB34E6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6FD2EA27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1272B41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5064FC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E2F6174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2ABA8904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E8D0EB9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6B33D6B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054825CA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BDE69C9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272342C6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47AACB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5140DCB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405F67F0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0EC55E94" w14:textId="77777777" w:rsidR="000F38AA" w:rsidRPr="0027405B" w:rsidRDefault="000F38A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5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8E"/>
    <w:rsid w:val="00000746"/>
    <w:rsid w:val="0000078E"/>
    <w:rsid w:val="000010A9"/>
    <w:rsid w:val="0000176D"/>
    <w:rsid w:val="00001860"/>
    <w:rsid w:val="00002077"/>
    <w:rsid w:val="000031C7"/>
    <w:rsid w:val="00004995"/>
    <w:rsid w:val="00006893"/>
    <w:rsid w:val="00007152"/>
    <w:rsid w:val="0001127D"/>
    <w:rsid w:val="000113CB"/>
    <w:rsid w:val="00012A6B"/>
    <w:rsid w:val="0001536C"/>
    <w:rsid w:val="00017053"/>
    <w:rsid w:val="00021DC5"/>
    <w:rsid w:val="0002213C"/>
    <w:rsid w:val="000221A9"/>
    <w:rsid w:val="000223EA"/>
    <w:rsid w:val="000228F1"/>
    <w:rsid w:val="00024345"/>
    <w:rsid w:val="000257CF"/>
    <w:rsid w:val="0002586F"/>
    <w:rsid w:val="0002629E"/>
    <w:rsid w:val="00026C2F"/>
    <w:rsid w:val="0002738B"/>
    <w:rsid w:val="00030C7E"/>
    <w:rsid w:val="000311CE"/>
    <w:rsid w:val="00032197"/>
    <w:rsid w:val="000328A7"/>
    <w:rsid w:val="00032C46"/>
    <w:rsid w:val="000331DB"/>
    <w:rsid w:val="000337C5"/>
    <w:rsid w:val="0003525A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30A8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A8E"/>
    <w:rsid w:val="000700ED"/>
    <w:rsid w:val="000703AD"/>
    <w:rsid w:val="000716F0"/>
    <w:rsid w:val="00072DAC"/>
    <w:rsid w:val="00072E6D"/>
    <w:rsid w:val="00073240"/>
    <w:rsid w:val="000739F6"/>
    <w:rsid w:val="00073F7D"/>
    <w:rsid w:val="00074DC9"/>
    <w:rsid w:val="000766D1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A92"/>
    <w:rsid w:val="00087CAA"/>
    <w:rsid w:val="00090EDD"/>
    <w:rsid w:val="00091E38"/>
    <w:rsid w:val="0009384A"/>
    <w:rsid w:val="00094F5D"/>
    <w:rsid w:val="00095244"/>
    <w:rsid w:val="000952E8"/>
    <w:rsid w:val="00096A0E"/>
    <w:rsid w:val="00096EE7"/>
    <w:rsid w:val="000A0949"/>
    <w:rsid w:val="000A15A7"/>
    <w:rsid w:val="000A15E8"/>
    <w:rsid w:val="000A2920"/>
    <w:rsid w:val="000A2979"/>
    <w:rsid w:val="000A2D2E"/>
    <w:rsid w:val="000A38C3"/>
    <w:rsid w:val="000A3B8E"/>
    <w:rsid w:val="000A3BA0"/>
    <w:rsid w:val="000A3F82"/>
    <w:rsid w:val="000A602B"/>
    <w:rsid w:val="000A6723"/>
    <w:rsid w:val="000A6F29"/>
    <w:rsid w:val="000B240F"/>
    <w:rsid w:val="000B47D9"/>
    <w:rsid w:val="000B546E"/>
    <w:rsid w:val="000B64AB"/>
    <w:rsid w:val="000B65A6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60F"/>
    <w:rsid w:val="000D58E9"/>
    <w:rsid w:val="000D7A38"/>
    <w:rsid w:val="000E0643"/>
    <w:rsid w:val="000E1158"/>
    <w:rsid w:val="000E1A03"/>
    <w:rsid w:val="000E1DD2"/>
    <w:rsid w:val="000E3EF7"/>
    <w:rsid w:val="000E4BE9"/>
    <w:rsid w:val="000E4C6C"/>
    <w:rsid w:val="000E5B98"/>
    <w:rsid w:val="000E60FF"/>
    <w:rsid w:val="000E7581"/>
    <w:rsid w:val="000E7625"/>
    <w:rsid w:val="000E76B3"/>
    <w:rsid w:val="000E79B5"/>
    <w:rsid w:val="000E7B20"/>
    <w:rsid w:val="000F0100"/>
    <w:rsid w:val="000F1AB6"/>
    <w:rsid w:val="000F1B1C"/>
    <w:rsid w:val="000F2E9D"/>
    <w:rsid w:val="000F31DD"/>
    <w:rsid w:val="000F38AA"/>
    <w:rsid w:val="000F3BDE"/>
    <w:rsid w:val="000F3FD0"/>
    <w:rsid w:val="000F44D5"/>
    <w:rsid w:val="000F4D9F"/>
    <w:rsid w:val="000F5470"/>
    <w:rsid w:val="000F59CB"/>
    <w:rsid w:val="000F68F3"/>
    <w:rsid w:val="000F6B80"/>
    <w:rsid w:val="000F6BF4"/>
    <w:rsid w:val="000F6F10"/>
    <w:rsid w:val="0010088D"/>
    <w:rsid w:val="0010507C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5E2D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2957"/>
    <w:rsid w:val="00142FA2"/>
    <w:rsid w:val="001433F7"/>
    <w:rsid w:val="00143446"/>
    <w:rsid w:val="00144F18"/>
    <w:rsid w:val="00145209"/>
    <w:rsid w:val="0014694C"/>
    <w:rsid w:val="0015120A"/>
    <w:rsid w:val="00151832"/>
    <w:rsid w:val="0015261F"/>
    <w:rsid w:val="00152D0F"/>
    <w:rsid w:val="00152DF6"/>
    <w:rsid w:val="00156DBD"/>
    <w:rsid w:val="00160334"/>
    <w:rsid w:val="001607B0"/>
    <w:rsid w:val="00161621"/>
    <w:rsid w:val="001618C8"/>
    <w:rsid w:val="00161B93"/>
    <w:rsid w:val="00163A45"/>
    <w:rsid w:val="001646BA"/>
    <w:rsid w:val="001655F6"/>
    <w:rsid w:val="00166909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4009"/>
    <w:rsid w:val="00186154"/>
    <w:rsid w:val="001866B2"/>
    <w:rsid w:val="0019010F"/>
    <w:rsid w:val="00190D4A"/>
    <w:rsid w:val="00191EAF"/>
    <w:rsid w:val="00193BB1"/>
    <w:rsid w:val="001942E3"/>
    <w:rsid w:val="00194982"/>
    <w:rsid w:val="00195670"/>
    <w:rsid w:val="00197467"/>
    <w:rsid w:val="001A0544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47B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B95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0098"/>
    <w:rsid w:val="001D1B14"/>
    <w:rsid w:val="001D2099"/>
    <w:rsid w:val="001D2588"/>
    <w:rsid w:val="001D419E"/>
    <w:rsid w:val="001D4FC3"/>
    <w:rsid w:val="001D55E2"/>
    <w:rsid w:val="001D7FB5"/>
    <w:rsid w:val="001E1884"/>
    <w:rsid w:val="001E2A3E"/>
    <w:rsid w:val="001E31BF"/>
    <w:rsid w:val="001E355B"/>
    <w:rsid w:val="001E3628"/>
    <w:rsid w:val="001E5E8A"/>
    <w:rsid w:val="001E62EC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219F"/>
    <w:rsid w:val="00203A42"/>
    <w:rsid w:val="00204FE7"/>
    <w:rsid w:val="00205225"/>
    <w:rsid w:val="00205650"/>
    <w:rsid w:val="002057CC"/>
    <w:rsid w:val="00210927"/>
    <w:rsid w:val="00210D8A"/>
    <w:rsid w:val="00210F40"/>
    <w:rsid w:val="00212296"/>
    <w:rsid w:val="00213DE5"/>
    <w:rsid w:val="002154D4"/>
    <w:rsid w:val="002163B2"/>
    <w:rsid w:val="00216D3C"/>
    <w:rsid w:val="00216D83"/>
    <w:rsid w:val="0022073E"/>
    <w:rsid w:val="002213D3"/>
    <w:rsid w:val="002213F9"/>
    <w:rsid w:val="00221670"/>
    <w:rsid w:val="00221F4E"/>
    <w:rsid w:val="00222131"/>
    <w:rsid w:val="002225E9"/>
    <w:rsid w:val="00222C54"/>
    <w:rsid w:val="00223C5E"/>
    <w:rsid w:val="00223F45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4BDF"/>
    <w:rsid w:val="0023590E"/>
    <w:rsid w:val="00235985"/>
    <w:rsid w:val="002362E2"/>
    <w:rsid w:val="00236521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318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23D2"/>
    <w:rsid w:val="002834AC"/>
    <w:rsid w:val="002839AC"/>
    <w:rsid w:val="00283E76"/>
    <w:rsid w:val="00285618"/>
    <w:rsid w:val="002915BB"/>
    <w:rsid w:val="00291B0B"/>
    <w:rsid w:val="0029277F"/>
    <w:rsid w:val="00293ACC"/>
    <w:rsid w:val="0029489C"/>
    <w:rsid w:val="00294F67"/>
    <w:rsid w:val="00294FEE"/>
    <w:rsid w:val="002959C6"/>
    <w:rsid w:val="002959F0"/>
    <w:rsid w:val="00295BCF"/>
    <w:rsid w:val="0029639C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A95"/>
    <w:rsid w:val="002A6075"/>
    <w:rsid w:val="002B0156"/>
    <w:rsid w:val="002B02E7"/>
    <w:rsid w:val="002B0D88"/>
    <w:rsid w:val="002B1DEB"/>
    <w:rsid w:val="002B2222"/>
    <w:rsid w:val="002B23B7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6B37"/>
    <w:rsid w:val="002B736B"/>
    <w:rsid w:val="002B7A3E"/>
    <w:rsid w:val="002C1199"/>
    <w:rsid w:val="002C16AD"/>
    <w:rsid w:val="002C1D45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4D9"/>
    <w:rsid w:val="002E2E70"/>
    <w:rsid w:val="002E315A"/>
    <w:rsid w:val="002E42DD"/>
    <w:rsid w:val="002E4E8E"/>
    <w:rsid w:val="002E4F34"/>
    <w:rsid w:val="002E5308"/>
    <w:rsid w:val="002E53BB"/>
    <w:rsid w:val="002E59B7"/>
    <w:rsid w:val="002E6864"/>
    <w:rsid w:val="002E70B6"/>
    <w:rsid w:val="002F06C4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2F7F7D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F93"/>
    <w:rsid w:val="00310171"/>
    <w:rsid w:val="0031085E"/>
    <w:rsid w:val="0031088B"/>
    <w:rsid w:val="00312FCA"/>
    <w:rsid w:val="00314DBB"/>
    <w:rsid w:val="003151D9"/>
    <w:rsid w:val="00315521"/>
    <w:rsid w:val="0031593F"/>
    <w:rsid w:val="00315A48"/>
    <w:rsid w:val="00316327"/>
    <w:rsid w:val="00317664"/>
    <w:rsid w:val="00317C37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857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5BFD"/>
    <w:rsid w:val="00336906"/>
    <w:rsid w:val="00336F10"/>
    <w:rsid w:val="00337C48"/>
    <w:rsid w:val="00337D8C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6F4"/>
    <w:rsid w:val="00354907"/>
    <w:rsid w:val="00354954"/>
    <w:rsid w:val="003557DD"/>
    <w:rsid w:val="00355A0A"/>
    <w:rsid w:val="00357311"/>
    <w:rsid w:val="003578C6"/>
    <w:rsid w:val="003612C3"/>
    <w:rsid w:val="003618A5"/>
    <w:rsid w:val="00361B78"/>
    <w:rsid w:val="00362457"/>
    <w:rsid w:val="00363A68"/>
    <w:rsid w:val="00363DAD"/>
    <w:rsid w:val="00364449"/>
    <w:rsid w:val="00365D97"/>
    <w:rsid w:val="00365F2C"/>
    <w:rsid w:val="003670F3"/>
    <w:rsid w:val="003678F8"/>
    <w:rsid w:val="00370E23"/>
    <w:rsid w:val="003717F3"/>
    <w:rsid w:val="00371E22"/>
    <w:rsid w:val="00372FC7"/>
    <w:rsid w:val="00373070"/>
    <w:rsid w:val="0037384B"/>
    <w:rsid w:val="00374142"/>
    <w:rsid w:val="003742E9"/>
    <w:rsid w:val="0037509F"/>
    <w:rsid w:val="00375121"/>
    <w:rsid w:val="00375EFF"/>
    <w:rsid w:val="003767ED"/>
    <w:rsid w:val="00377B22"/>
    <w:rsid w:val="00377EE8"/>
    <w:rsid w:val="0038005A"/>
    <w:rsid w:val="00380CC0"/>
    <w:rsid w:val="00380CC4"/>
    <w:rsid w:val="00381872"/>
    <w:rsid w:val="00381A0F"/>
    <w:rsid w:val="0038211D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A0B36"/>
    <w:rsid w:val="003A1CCE"/>
    <w:rsid w:val="003A305E"/>
    <w:rsid w:val="003A3D7E"/>
    <w:rsid w:val="003A4681"/>
    <w:rsid w:val="003A4FDD"/>
    <w:rsid w:val="003A6BC8"/>
    <w:rsid w:val="003A6D92"/>
    <w:rsid w:val="003A7F7D"/>
    <w:rsid w:val="003B044B"/>
    <w:rsid w:val="003B08D2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D097A"/>
    <w:rsid w:val="003D12D1"/>
    <w:rsid w:val="003D1BBA"/>
    <w:rsid w:val="003D1F58"/>
    <w:rsid w:val="003D301D"/>
    <w:rsid w:val="003D6119"/>
    <w:rsid w:val="003D6775"/>
    <w:rsid w:val="003D6AB2"/>
    <w:rsid w:val="003D764E"/>
    <w:rsid w:val="003D789E"/>
    <w:rsid w:val="003E002D"/>
    <w:rsid w:val="003E11CE"/>
    <w:rsid w:val="003E1904"/>
    <w:rsid w:val="003E1C4C"/>
    <w:rsid w:val="003E344E"/>
    <w:rsid w:val="003E4BF4"/>
    <w:rsid w:val="003E7392"/>
    <w:rsid w:val="003F1816"/>
    <w:rsid w:val="003F2C4B"/>
    <w:rsid w:val="003F3A45"/>
    <w:rsid w:val="003F3E40"/>
    <w:rsid w:val="003F5461"/>
    <w:rsid w:val="003F560A"/>
    <w:rsid w:val="003F5781"/>
    <w:rsid w:val="003F597D"/>
    <w:rsid w:val="003F6128"/>
    <w:rsid w:val="003F730B"/>
    <w:rsid w:val="003F777A"/>
    <w:rsid w:val="0040012A"/>
    <w:rsid w:val="0040012B"/>
    <w:rsid w:val="004010BB"/>
    <w:rsid w:val="0040283C"/>
    <w:rsid w:val="00402C3D"/>
    <w:rsid w:val="004051C2"/>
    <w:rsid w:val="00405F49"/>
    <w:rsid w:val="00406174"/>
    <w:rsid w:val="0041005A"/>
    <w:rsid w:val="00410570"/>
    <w:rsid w:val="004124A7"/>
    <w:rsid w:val="00412D8D"/>
    <w:rsid w:val="00413DCE"/>
    <w:rsid w:val="00414972"/>
    <w:rsid w:val="00415B03"/>
    <w:rsid w:val="00416009"/>
    <w:rsid w:val="0041623B"/>
    <w:rsid w:val="0042099A"/>
    <w:rsid w:val="0042211F"/>
    <w:rsid w:val="00422333"/>
    <w:rsid w:val="00422A70"/>
    <w:rsid w:val="0042344C"/>
    <w:rsid w:val="004235A5"/>
    <w:rsid w:val="00426481"/>
    <w:rsid w:val="0042706F"/>
    <w:rsid w:val="00430418"/>
    <w:rsid w:val="00431C2D"/>
    <w:rsid w:val="004342EB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3D6"/>
    <w:rsid w:val="004515BD"/>
    <w:rsid w:val="00451FB0"/>
    <w:rsid w:val="004520BC"/>
    <w:rsid w:val="0045456C"/>
    <w:rsid w:val="0045557A"/>
    <w:rsid w:val="004572A1"/>
    <w:rsid w:val="00457C04"/>
    <w:rsid w:val="004607C4"/>
    <w:rsid w:val="00460E21"/>
    <w:rsid w:val="00460E62"/>
    <w:rsid w:val="004615C3"/>
    <w:rsid w:val="004629E9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509E"/>
    <w:rsid w:val="004763FC"/>
    <w:rsid w:val="004767DE"/>
    <w:rsid w:val="00476834"/>
    <w:rsid w:val="00477CB9"/>
    <w:rsid w:val="004806D2"/>
    <w:rsid w:val="00480BA9"/>
    <w:rsid w:val="00482CA8"/>
    <w:rsid w:val="00486731"/>
    <w:rsid w:val="004867C5"/>
    <w:rsid w:val="004874E4"/>
    <w:rsid w:val="004877F7"/>
    <w:rsid w:val="00491A19"/>
    <w:rsid w:val="00491FA3"/>
    <w:rsid w:val="00492778"/>
    <w:rsid w:val="00494448"/>
    <w:rsid w:val="00495097"/>
    <w:rsid w:val="00495966"/>
    <w:rsid w:val="00496194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680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D41"/>
    <w:rsid w:val="004C733E"/>
    <w:rsid w:val="004C7EC5"/>
    <w:rsid w:val="004D0609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E6515"/>
    <w:rsid w:val="004E75F2"/>
    <w:rsid w:val="004F02DE"/>
    <w:rsid w:val="004F1082"/>
    <w:rsid w:val="004F2774"/>
    <w:rsid w:val="004F2858"/>
    <w:rsid w:val="004F2BF7"/>
    <w:rsid w:val="004F4D8D"/>
    <w:rsid w:val="004F573B"/>
    <w:rsid w:val="004F5916"/>
    <w:rsid w:val="004F5CA3"/>
    <w:rsid w:val="00500F35"/>
    <w:rsid w:val="00501244"/>
    <w:rsid w:val="00503523"/>
    <w:rsid w:val="00503A94"/>
    <w:rsid w:val="00504308"/>
    <w:rsid w:val="005043FD"/>
    <w:rsid w:val="00505108"/>
    <w:rsid w:val="005065C8"/>
    <w:rsid w:val="00506D00"/>
    <w:rsid w:val="00507CB4"/>
    <w:rsid w:val="00513682"/>
    <w:rsid w:val="005137E1"/>
    <w:rsid w:val="00514B18"/>
    <w:rsid w:val="00516187"/>
    <w:rsid w:val="0051703B"/>
    <w:rsid w:val="00517511"/>
    <w:rsid w:val="00520D36"/>
    <w:rsid w:val="00521B18"/>
    <w:rsid w:val="0052220C"/>
    <w:rsid w:val="0052231E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3B8"/>
    <w:rsid w:val="00531406"/>
    <w:rsid w:val="00532250"/>
    <w:rsid w:val="00533164"/>
    <w:rsid w:val="00533ACB"/>
    <w:rsid w:val="00533CE9"/>
    <w:rsid w:val="005350DA"/>
    <w:rsid w:val="0053776C"/>
    <w:rsid w:val="00537B14"/>
    <w:rsid w:val="00540DF7"/>
    <w:rsid w:val="00541157"/>
    <w:rsid w:val="00541E91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4E3"/>
    <w:rsid w:val="00577522"/>
    <w:rsid w:val="0057761D"/>
    <w:rsid w:val="00581ADE"/>
    <w:rsid w:val="00582E2C"/>
    <w:rsid w:val="00583133"/>
    <w:rsid w:val="00583D6E"/>
    <w:rsid w:val="00583E3E"/>
    <w:rsid w:val="00583F23"/>
    <w:rsid w:val="00587634"/>
    <w:rsid w:val="005876D4"/>
    <w:rsid w:val="00587A4B"/>
    <w:rsid w:val="005936A5"/>
    <w:rsid w:val="005936D1"/>
    <w:rsid w:val="00593C3D"/>
    <w:rsid w:val="00594302"/>
    <w:rsid w:val="0059494D"/>
    <w:rsid w:val="00595033"/>
    <w:rsid w:val="00595650"/>
    <w:rsid w:val="0059621F"/>
    <w:rsid w:val="0059623A"/>
    <w:rsid w:val="005A1511"/>
    <w:rsid w:val="005A1EEA"/>
    <w:rsid w:val="005A2D8C"/>
    <w:rsid w:val="005A3C41"/>
    <w:rsid w:val="005A5CC0"/>
    <w:rsid w:val="005B00F5"/>
    <w:rsid w:val="005B0235"/>
    <w:rsid w:val="005B2702"/>
    <w:rsid w:val="005B2A57"/>
    <w:rsid w:val="005B2D9F"/>
    <w:rsid w:val="005B5C30"/>
    <w:rsid w:val="005B5F44"/>
    <w:rsid w:val="005B612C"/>
    <w:rsid w:val="005B6442"/>
    <w:rsid w:val="005B7D95"/>
    <w:rsid w:val="005B7F2D"/>
    <w:rsid w:val="005C0AE6"/>
    <w:rsid w:val="005C21BC"/>
    <w:rsid w:val="005C32D1"/>
    <w:rsid w:val="005C37B9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28F"/>
    <w:rsid w:val="005D7D5B"/>
    <w:rsid w:val="005D7FA7"/>
    <w:rsid w:val="005E0980"/>
    <w:rsid w:val="005E14B6"/>
    <w:rsid w:val="005E1A63"/>
    <w:rsid w:val="005E1CC9"/>
    <w:rsid w:val="005E2A7F"/>
    <w:rsid w:val="005E2FEB"/>
    <w:rsid w:val="005E363A"/>
    <w:rsid w:val="005E5378"/>
    <w:rsid w:val="005E66BB"/>
    <w:rsid w:val="005E6F7A"/>
    <w:rsid w:val="005E755E"/>
    <w:rsid w:val="005E7A6B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4456"/>
    <w:rsid w:val="005F5C64"/>
    <w:rsid w:val="005F6FCB"/>
    <w:rsid w:val="005F72A3"/>
    <w:rsid w:val="005F761E"/>
    <w:rsid w:val="005F7B48"/>
    <w:rsid w:val="006009D5"/>
    <w:rsid w:val="00600A6A"/>
    <w:rsid w:val="00601365"/>
    <w:rsid w:val="00601E9D"/>
    <w:rsid w:val="006021EB"/>
    <w:rsid w:val="00602436"/>
    <w:rsid w:val="00602944"/>
    <w:rsid w:val="00602BC9"/>
    <w:rsid w:val="00603338"/>
    <w:rsid w:val="00603B8F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207F8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590C"/>
    <w:rsid w:val="00635EC0"/>
    <w:rsid w:val="006375B2"/>
    <w:rsid w:val="00641A37"/>
    <w:rsid w:val="00643418"/>
    <w:rsid w:val="00643A46"/>
    <w:rsid w:val="006443FF"/>
    <w:rsid w:val="00644AF7"/>
    <w:rsid w:val="00644EEA"/>
    <w:rsid w:val="006456F2"/>
    <w:rsid w:val="006459F2"/>
    <w:rsid w:val="006462EA"/>
    <w:rsid w:val="006462EF"/>
    <w:rsid w:val="00646E18"/>
    <w:rsid w:val="006504D0"/>
    <w:rsid w:val="00650D64"/>
    <w:rsid w:val="00650F83"/>
    <w:rsid w:val="00652628"/>
    <w:rsid w:val="00653642"/>
    <w:rsid w:val="00653846"/>
    <w:rsid w:val="00654368"/>
    <w:rsid w:val="00655EDD"/>
    <w:rsid w:val="00655F3B"/>
    <w:rsid w:val="00657CFC"/>
    <w:rsid w:val="00657FC3"/>
    <w:rsid w:val="00660466"/>
    <w:rsid w:val="006612CA"/>
    <w:rsid w:val="00661D3B"/>
    <w:rsid w:val="006654D8"/>
    <w:rsid w:val="0066729D"/>
    <w:rsid w:val="00667A2A"/>
    <w:rsid w:val="00670084"/>
    <w:rsid w:val="00672203"/>
    <w:rsid w:val="006731F0"/>
    <w:rsid w:val="00673EEB"/>
    <w:rsid w:val="00674047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17D"/>
    <w:rsid w:val="006915A6"/>
    <w:rsid w:val="00693321"/>
    <w:rsid w:val="00693D35"/>
    <w:rsid w:val="006949AE"/>
    <w:rsid w:val="00696666"/>
    <w:rsid w:val="00697724"/>
    <w:rsid w:val="00697EE2"/>
    <w:rsid w:val="00697FF1"/>
    <w:rsid w:val="006A0A50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C42"/>
    <w:rsid w:val="006C16D4"/>
    <w:rsid w:val="006C3E09"/>
    <w:rsid w:val="006C4196"/>
    <w:rsid w:val="006C45AF"/>
    <w:rsid w:val="006C4B0A"/>
    <w:rsid w:val="006C4B74"/>
    <w:rsid w:val="006C51AD"/>
    <w:rsid w:val="006C5B04"/>
    <w:rsid w:val="006C65C0"/>
    <w:rsid w:val="006C6A4D"/>
    <w:rsid w:val="006C6C28"/>
    <w:rsid w:val="006C7653"/>
    <w:rsid w:val="006D18D5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3C21"/>
    <w:rsid w:val="006E4425"/>
    <w:rsid w:val="006E4FD8"/>
    <w:rsid w:val="006F0D9B"/>
    <w:rsid w:val="006F2FB2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DE4"/>
    <w:rsid w:val="00700E79"/>
    <w:rsid w:val="00702792"/>
    <w:rsid w:val="00702E3E"/>
    <w:rsid w:val="00703503"/>
    <w:rsid w:val="007037FB"/>
    <w:rsid w:val="0070648C"/>
    <w:rsid w:val="00706886"/>
    <w:rsid w:val="00706E4F"/>
    <w:rsid w:val="00707C0F"/>
    <w:rsid w:val="00710D7A"/>
    <w:rsid w:val="00710F97"/>
    <w:rsid w:val="00711F7E"/>
    <w:rsid w:val="007139E7"/>
    <w:rsid w:val="00713F2B"/>
    <w:rsid w:val="007141ED"/>
    <w:rsid w:val="007146A2"/>
    <w:rsid w:val="00714BEF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373D"/>
    <w:rsid w:val="00734F0A"/>
    <w:rsid w:val="00735E86"/>
    <w:rsid w:val="007360C5"/>
    <w:rsid w:val="007379D5"/>
    <w:rsid w:val="00741756"/>
    <w:rsid w:val="00742704"/>
    <w:rsid w:val="00743515"/>
    <w:rsid w:val="0074453D"/>
    <w:rsid w:val="00744CFE"/>
    <w:rsid w:val="0075006C"/>
    <w:rsid w:val="00750E0D"/>
    <w:rsid w:val="00750FED"/>
    <w:rsid w:val="007524C8"/>
    <w:rsid w:val="00752773"/>
    <w:rsid w:val="0075332F"/>
    <w:rsid w:val="00753E08"/>
    <w:rsid w:val="00754A4A"/>
    <w:rsid w:val="007557DD"/>
    <w:rsid w:val="00756330"/>
    <w:rsid w:val="0075667E"/>
    <w:rsid w:val="00760306"/>
    <w:rsid w:val="00763447"/>
    <w:rsid w:val="007634CE"/>
    <w:rsid w:val="00763F73"/>
    <w:rsid w:val="0076502A"/>
    <w:rsid w:val="00765BA0"/>
    <w:rsid w:val="00766B1F"/>
    <w:rsid w:val="007701FD"/>
    <w:rsid w:val="007706A3"/>
    <w:rsid w:val="00771D85"/>
    <w:rsid w:val="00773223"/>
    <w:rsid w:val="007750BE"/>
    <w:rsid w:val="007754C4"/>
    <w:rsid w:val="007762A8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4F7E"/>
    <w:rsid w:val="00795E57"/>
    <w:rsid w:val="007962C7"/>
    <w:rsid w:val="00796528"/>
    <w:rsid w:val="007965B1"/>
    <w:rsid w:val="007967CB"/>
    <w:rsid w:val="007A0575"/>
    <w:rsid w:val="007A0593"/>
    <w:rsid w:val="007A0ADA"/>
    <w:rsid w:val="007A19AB"/>
    <w:rsid w:val="007A31E5"/>
    <w:rsid w:val="007A32BA"/>
    <w:rsid w:val="007A520F"/>
    <w:rsid w:val="007A5376"/>
    <w:rsid w:val="007A672E"/>
    <w:rsid w:val="007A71A3"/>
    <w:rsid w:val="007A7A38"/>
    <w:rsid w:val="007A7FBF"/>
    <w:rsid w:val="007B1381"/>
    <w:rsid w:val="007B1CF3"/>
    <w:rsid w:val="007B1E6E"/>
    <w:rsid w:val="007B45AA"/>
    <w:rsid w:val="007B6005"/>
    <w:rsid w:val="007B605F"/>
    <w:rsid w:val="007B67D3"/>
    <w:rsid w:val="007B73C6"/>
    <w:rsid w:val="007B7E30"/>
    <w:rsid w:val="007B7E61"/>
    <w:rsid w:val="007C2321"/>
    <w:rsid w:val="007C26ED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3030"/>
    <w:rsid w:val="007D3FFD"/>
    <w:rsid w:val="007D42A5"/>
    <w:rsid w:val="007D4498"/>
    <w:rsid w:val="007D637B"/>
    <w:rsid w:val="007D6ED4"/>
    <w:rsid w:val="007E019F"/>
    <w:rsid w:val="007E032C"/>
    <w:rsid w:val="007E0AC4"/>
    <w:rsid w:val="007E19B4"/>
    <w:rsid w:val="007E4B92"/>
    <w:rsid w:val="007E6F25"/>
    <w:rsid w:val="007F0826"/>
    <w:rsid w:val="007F1631"/>
    <w:rsid w:val="007F16A7"/>
    <w:rsid w:val="007F179A"/>
    <w:rsid w:val="007F2ADC"/>
    <w:rsid w:val="007F30C8"/>
    <w:rsid w:val="007F3D3A"/>
    <w:rsid w:val="007F5E75"/>
    <w:rsid w:val="007F727E"/>
    <w:rsid w:val="007F7980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56C"/>
    <w:rsid w:val="0081056F"/>
    <w:rsid w:val="00810CAB"/>
    <w:rsid w:val="0081103C"/>
    <w:rsid w:val="0081113C"/>
    <w:rsid w:val="00811251"/>
    <w:rsid w:val="0081211F"/>
    <w:rsid w:val="0081281C"/>
    <w:rsid w:val="00814337"/>
    <w:rsid w:val="00814597"/>
    <w:rsid w:val="00814EAB"/>
    <w:rsid w:val="00815C0B"/>
    <w:rsid w:val="008207D4"/>
    <w:rsid w:val="00820E38"/>
    <w:rsid w:val="0082194E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0D43"/>
    <w:rsid w:val="00851DDE"/>
    <w:rsid w:val="00852A98"/>
    <w:rsid w:val="00856858"/>
    <w:rsid w:val="00857C5E"/>
    <w:rsid w:val="0086064C"/>
    <w:rsid w:val="008619A9"/>
    <w:rsid w:val="008638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61D"/>
    <w:rsid w:val="0087273C"/>
    <w:rsid w:val="00872C72"/>
    <w:rsid w:val="00873378"/>
    <w:rsid w:val="008738D2"/>
    <w:rsid w:val="00873A8C"/>
    <w:rsid w:val="008747B8"/>
    <w:rsid w:val="00877EC7"/>
    <w:rsid w:val="00880C1E"/>
    <w:rsid w:val="00880C55"/>
    <w:rsid w:val="0088239E"/>
    <w:rsid w:val="00882BE9"/>
    <w:rsid w:val="008846D4"/>
    <w:rsid w:val="00885494"/>
    <w:rsid w:val="0088649A"/>
    <w:rsid w:val="00886BB2"/>
    <w:rsid w:val="00887B82"/>
    <w:rsid w:val="0089116D"/>
    <w:rsid w:val="00891D5F"/>
    <w:rsid w:val="008937A4"/>
    <w:rsid w:val="00893995"/>
    <w:rsid w:val="00893B42"/>
    <w:rsid w:val="00893E53"/>
    <w:rsid w:val="00896A5F"/>
    <w:rsid w:val="00896D9C"/>
    <w:rsid w:val="0089762A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686A"/>
    <w:rsid w:val="008B6CA9"/>
    <w:rsid w:val="008B6D87"/>
    <w:rsid w:val="008C1B2D"/>
    <w:rsid w:val="008C1EA3"/>
    <w:rsid w:val="008C21BC"/>
    <w:rsid w:val="008C2FDE"/>
    <w:rsid w:val="008C3085"/>
    <w:rsid w:val="008C3D4F"/>
    <w:rsid w:val="008C425B"/>
    <w:rsid w:val="008C4F4C"/>
    <w:rsid w:val="008C59EF"/>
    <w:rsid w:val="008C7633"/>
    <w:rsid w:val="008C777F"/>
    <w:rsid w:val="008C7FE6"/>
    <w:rsid w:val="008D38BF"/>
    <w:rsid w:val="008D4A76"/>
    <w:rsid w:val="008D4E00"/>
    <w:rsid w:val="008D4FC4"/>
    <w:rsid w:val="008D6192"/>
    <w:rsid w:val="008D6AD9"/>
    <w:rsid w:val="008D7AE4"/>
    <w:rsid w:val="008D7EB3"/>
    <w:rsid w:val="008E0490"/>
    <w:rsid w:val="008E166A"/>
    <w:rsid w:val="008E252B"/>
    <w:rsid w:val="008E256E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144D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4BB0"/>
    <w:rsid w:val="009158AF"/>
    <w:rsid w:val="009163F9"/>
    <w:rsid w:val="009165A4"/>
    <w:rsid w:val="00916A97"/>
    <w:rsid w:val="0092000C"/>
    <w:rsid w:val="009210AE"/>
    <w:rsid w:val="009212D5"/>
    <w:rsid w:val="00921EA6"/>
    <w:rsid w:val="00922F21"/>
    <w:rsid w:val="00923CB3"/>
    <w:rsid w:val="00926EA2"/>
    <w:rsid w:val="009272FB"/>
    <w:rsid w:val="009306A9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366E1"/>
    <w:rsid w:val="00940050"/>
    <w:rsid w:val="00940F76"/>
    <w:rsid w:val="009412B7"/>
    <w:rsid w:val="00942A5B"/>
    <w:rsid w:val="00943BD1"/>
    <w:rsid w:val="00944962"/>
    <w:rsid w:val="00946B68"/>
    <w:rsid w:val="0094712C"/>
    <w:rsid w:val="00947500"/>
    <w:rsid w:val="00952386"/>
    <w:rsid w:val="0095542D"/>
    <w:rsid w:val="00955463"/>
    <w:rsid w:val="00956575"/>
    <w:rsid w:val="00957C03"/>
    <w:rsid w:val="00961B35"/>
    <w:rsid w:val="0096304C"/>
    <w:rsid w:val="009630D1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48C6"/>
    <w:rsid w:val="00975741"/>
    <w:rsid w:val="00976A51"/>
    <w:rsid w:val="00976AAB"/>
    <w:rsid w:val="009809E9"/>
    <w:rsid w:val="00981DF1"/>
    <w:rsid w:val="00984766"/>
    <w:rsid w:val="0099144E"/>
    <w:rsid w:val="00991E0D"/>
    <w:rsid w:val="009957B3"/>
    <w:rsid w:val="009A0769"/>
    <w:rsid w:val="009A16B0"/>
    <w:rsid w:val="009A2288"/>
    <w:rsid w:val="009A3143"/>
    <w:rsid w:val="009A4845"/>
    <w:rsid w:val="009A6BBE"/>
    <w:rsid w:val="009A7175"/>
    <w:rsid w:val="009A71D1"/>
    <w:rsid w:val="009A77FE"/>
    <w:rsid w:val="009B1271"/>
    <w:rsid w:val="009B151A"/>
    <w:rsid w:val="009B2225"/>
    <w:rsid w:val="009B3A24"/>
    <w:rsid w:val="009B4D6E"/>
    <w:rsid w:val="009B5B0D"/>
    <w:rsid w:val="009B68AE"/>
    <w:rsid w:val="009B6F85"/>
    <w:rsid w:val="009B7382"/>
    <w:rsid w:val="009B78CC"/>
    <w:rsid w:val="009C0A5B"/>
    <w:rsid w:val="009C190D"/>
    <w:rsid w:val="009C1A1D"/>
    <w:rsid w:val="009C2637"/>
    <w:rsid w:val="009C2699"/>
    <w:rsid w:val="009C26B9"/>
    <w:rsid w:val="009C2A74"/>
    <w:rsid w:val="009C52B3"/>
    <w:rsid w:val="009C55EA"/>
    <w:rsid w:val="009C5F10"/>
    <w:rsid w:val="009C627B"/>
    <w:rsid w:val="009C7921"/>
    <w:rsid w:val="009D0245"/>
    <w:rsid w:val="009D09C8"/>
    <w:rsid w:val="009D09D3"/>
    <w:rsid w:val="009D3323"/>
    <w:rsid w:val="009D3B00"/>
    <w:rsid w:val="009D47BD"/>
    <w:rsid w:val="009E0C22"/>
    <w:rsid w:val="009E181E"/>
    <w:rsid w:val="009E2136"/>
    <w:rsid w:val="009E2304"/>
    <w:rsid w:val="009E29C2"/>
    <w:rsid w:val="009E2BF4"/>
    <w:rsid w:val="009E3CBA"/>
    <w:rsid w:val="009E5E26"/>
    <w:rsid w:val="009E69BD"/>
    <w:rsid w:val="009E71A2"/>
    <w:rsid w:val="009F0D44"/>
    <w:rsid w:val="009F1459"/>
    <w:rsid w:val="009F2393"/>
    <w:rsid w:val="009F4CE2"/>
    <w:rsid w:val="009F51E3"/>
    <w:rsid w:val="009F7E0D"/>
    <w:rsid w:val="00A00028"/>
    <w:rsid w:val="00A016F6"/>
    <w:rsid w:val="00A01A8C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300C"/>
    <w:rsid w:val="00A13AD6"/>
    <w:rsid w:val="00A148D7"/>
    <w:rsid w:val="00A15806"/>
    <w:rsid w:val="00A16B39"/>
    <w:rsid w:val="00A171D9"/>
    <w:rsid w:val="00A175F8"/>
    <w:rsid w:val="00A17CD8"/>
    <w:rsid w:val="00A20099"/>
    <w:rsid w:val="00A20E9E"/>
    <w:rsid w:val="00A21D33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2B66"/>
    <w:rsid w:val="00A43E6C"/>
    <w:rsid w:val="00A4406F"/>
    <w:rsid w:val="00A449AC"/>
    <w:rsid w:val="00A4538A"/>
    <w:rsid w:val="00A457D9"/>
    <w:rsid w:val="00A45B90"/>
    <w:rsid w:val="00A46AA8"/>
    <w:rsid w:val="00A4758E"/>
    <w:rsid w:val="00A47C02"/>
    <w:rsid w:val="00A47D41"/>
    <w:rsid w:val="00A47DC9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517"/>
    <w:rsid w:val="00A73FC1"/>
    <w:rsid w:val="00A74D16"/>
    <w:rsid w:val="00A750DE"/>
    <w:rsid w:val="00A7533B"/>
    <w:rsid w:val="00A764B3"/>
    <w:rsid w:val="00A767C7"/>
    <w:rsid w:val="00A806C5"/>
    <w:rsid w:val="00A80A04"/>
    <w:rsid w:val="00A80A42"/>
    <w:rsid w:val="00A8134E"/>
    <w:rsid w:val="00A82E26"/>
    <w:rsid w:val="00A83081"/>
    <w:rsid w:val="00A83227"/>
    <w:rsid w:val="00A84053"/>
    <w:rsid w:val="00A84118"/>
    <w:rsid w:val="00A84A55"/>
    <w:rsid w:val="00A84AFA"/>
    <w:rsid w:val="00A86040"/>
    <w:rsid w:val="00A8630C"/>
    <w:rsid w:val="00A8679D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705"/>
    <w:rsid w:val="00A96C3C"/>
    <w:rsid w:val="00A96E5E"/>
    <w:rsid w:val="00A96E9E"/>
    <w:rsid w:val="00A977F9"/>
    <w:rsid w:val="00AA00D8"/>
    <w:rsid w:val="00AA0DFB"/>
    <w:rsid w:val="00AA2BC7"/>
    <w:rsid w:val="00AA2E3D"/>
    <w:rsid w:val="00AA3C3F"/>
    <w:rsid w:val="00AA44B6"/>
    <w:rsid w:val="00AA4BA8"/>
    <w:rsid w:val="00AA4F0D"/>
    <w:rsid w:val="00AA7FFE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30C3"/>
    <w:rsid w:val="00AC3573"/>
    <w:rsid w:val="00AC39B4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2849"/>
    <w:rsid w:val="00AE30D5"/>
    <w:rsid w:val="00AE4FC1"/>
    <w:rsid w:val="00AE5057"/>
    <w:rsid w:val="00AE6176"/>
    <w:rsid w:val="00AE654D"/>
    <w:rsid w:val="00AE73EE"/>
    <w:rsid w:val="00AF0E3E"/>
    <w:rsid w:val="00AF10EC"/>
    <w:rsid w:val="00AF17EB"/>
    <w:rsid w:val="00AF3560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3568"/>
    <w:rsid w:val="00B13B3B"/>
    <w:rsid w:val="00B13C60"/>
    <w:rsid w:val="00B146A0"/>
    <w:rsid w:val="00B14B0C"/>
    <w:rsid w:val="00B150DE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58D"/>
    <w:rsid w:val="00B27839"/>
    <w:rsid w:val="00B27F07"/>
    <w:rsid w:val="00B3022E"/>
    <w:rsid w:val="00B32377"/>
    <w:rsid w:val="00B334C0"/>
    <w:rsid w:val="00B340E9"/>
    <w:rsid w:val="00B34156"/>
    <w:rsid w:val="00B35464"/>
    <w:rsid w:val="00B3555B"/>
    <w:rsid w:val="00B36D07"/>
    <w:rsid w:val="00B41C97"/>
    <w:rsid w:val="00B420FF"/>
    <w:rsid w:val="00B425C7"/>
    <w:rsid w:val="00B4483E"/>
    <w:rsid w:val="00B44D2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C1D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E61"/>
    <w:rsid w:val="00B741D3"/>
    <w:rsid w:val="00B74C6A"/>
    <w:rsid w:val="00B74DF2"/>
    <w:rsid w:val="00B74E2D"/>
    <w:rsid w:val="00B75C74"/>
    <w:rsid w:val="00B76D9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5351"/>
    <w:rsid w:val="00BA5189"/>
    <w:rsid w:val="00BA52E9"/>
    <w:rsid w:val="00BA7A8B"/>
    <w:rsid w:val="00BA7A94"/>
    <w:rsid w:val="00BB11B3"/>
    <w:rsid w:val="00BB253F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D1813"/>
    <w:rsid w:val="00BD1833"/>
    <w:rsid w:val="00BD2813"/>
    <w:rsid w:val="00BD3B29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369"/>
    <w:rsid w:val="00C058BD"/>
    <w:rsid w:val="00C06364"/>
    <w:rsid w:val="00C065F7"/>
    <w:rsid w:val="00C06AF9"/>
    <w:rsid w:val="00C07CDD"/>
    <w:rsid w:val="00C10527"/>
    <w:rsid w:val="00C10785"/>
    <w:rsid w:val="00C119DE"/>
    <w:rsid w:val="00C11DEE"/>
    <w:rsid w:val="00C12CA5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FE4"/>
    <w:rsid w:val="00C50BBA"/>
    <w:rsid w:val="00C53349"/>
    <w:rsid w:val="00C537EC"/>
    <w:rsid w:val="00C54174"/>
    <w:rsid w:val="00C55AC0"/>
    <w:rsid w:val="00C55DE1"/>
    <w:rsid w:val="00C56103"/>
    <w:rsid w:val="00C574BD"/>
    <w:rsid w:val="00C575D2"/>
    <w:rsid w:val="00C6218B"/>
    <w:rsid w:val="00C6246A"/>
    <w:rsid w:val="00C62C64"/>
    <w:rsid w:val="00C63BE4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60A4"/>
    <w:rsid w:val="00C76334"/>
    <w:rsid w:val="00C76609"/>
    <w:rsid w:val="00C77281"/>
    <w:rsid w:val="00C800A2"/>
    <w:rsid w:val="00C86C4D"/>
    <w:rsid w:val="00C86DDD"/>
    <w:rsid w:val="00C87C59"/>
    <w:rsid w:val="00C9117E"/>
    <w:rsid w:val="00C9143D"/>
    <w:rsid w:val="00C91E51"/>
    <w:rsid w:val="00C9289C"/>
    <w:rsid w:val="00C94170"/>
    <w:rsid w:val="00C9465B"/>
    <w:rsid w:val="00C94C20"/>
    <w:rsid w:val="00C966E5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60B"/>
    <w:rsid w:val="00CA1D3A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45D5"/>
    <w:rsid w:val="00CC6125"/>
    <w:rsid w:val="00CC6D4E"/>
    <w:rsid w:val="00CC75AF"/>
    <w:rsid w:val="00CD0950"/>
    <w:rsid w:val="00CD1A4C"/>
    <w:rsid w:val="00CD425B"/>
    <w:rsid w:val="00CD4A08"/>
    <w:rsid w:val="00CD51A8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288A"/>
    <w:rsid w:val="00CE448E"/>
    <w:rsid w:val="00CE5477"/>
    <w:rsid w:val="00CE5D92"/>
    <w:rsid w:val="00CE62EA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42B"/>
    <w:rsid w:val="00CF7753"/>
    <w:rsid w:val="00D0127D"/>
    <w:rsid w:val="00D0395A"/>
    <w:rsid w:val="00D04619"/>
    <w:rsid w:val="00D05A84"/>
    <w:rsid w:val="00D065CA"/>
    <w:rsid w:val="00D06862"/>
    <w:rsid w:val="00D1333C"/>
    <w:rsid w:val="00D13962"/>
    <w:rsid w:val="00D13BDD"/>
    <w:rsid w:val="00D14762"/>
    <w:rsid w:val="00D149F1"/>
    <w:rsid w:val="00D14EDE"/>
    <w:rsid w:val="00D150A4"/>
    <w:rsid w:val="00D15768"/>
    <w:rsid w:val="00D17D14"/>
    <w:rsid w:val="00D20012"/>
    <w:rsid w:val="00D20938"/>
    <w:rsid w:val="00D21543"/>
    <w:rsid w:val="00D219C2"/>
    <w:rsid w:val="00D22743"/>
    <w:rsid w:val="00D252DD"/>
    <w:rsid w:val="00D3072B"/>
    <w:rsid w:val="00D31902"/>
    <w:rsid w:val="00D32B6A"/>
    <w:rsid w:val="00D32F18"/>
    <w:rsid w:val="00D34809"/>
    <w:rsid w:val="00D36BAB"/>
    <w:rsid w:val="00D36E9B"/>
    <w:rsid w:val="00D36F29"/>
    <w:rsid w:val="00D375C1"/>
    <w:rsid w:val="00D406F2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91E"/>
    <w:rsid w:val="00D63D7E"/>
    <w:rsid w:val="00D64910"/>
    <w:rsid w:val="00D65BC1"/>
    <w:rsid w:val="00D66915"/>
    <w:rsid w:val="00D673C4"/>
    <w:rsid w:val="00D709A4"/>
    <w:rsid w:val="00D73811"/>
    <w:rsid w:val="00D73BF8"/>
    <w:rsid w:val="00D741A7"/>
    <w:rsid w:val="00D7455C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0EF"/>
    <w:rsid w:val="00D902AE"/>
    <w:rsid w:val="00D9077C"/>
    <w:rsid w:val="00D90AFB"/>
    <w:rsid w:val="00D91C58"/>
    <w:rsid w:val="00D93415"/>
    <w:rsid w:val="00D9498B"/>
    <w:rsid w:val="00D95A7F"/>
    <w:rsid w:val="00D96B77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A78E7"/>
    <w:rsid w:val="00DB0261"/>
    <w:rsid w:val="00DB1F2D"/>
    <w:rsid w:val="00DB22D5"/>
    <w:rsid w:val="00DB2788"/>
    <w:rsid w:val="00DB2B78"/>
    <w:rsid w:val="00DB5299"/>
    <w:rsid w:val="00DB7748"/>
    <w:rsid w:val="00DC0BB3"/>
    <w:rsid w:val="00DC0C4A"/>
    <w:rsid w:val="00DC17A7"/>
    <w:rsid w:val="00DC1CFB"/>
    <w:rsid w:val="00DC1F44"/>
    <w:rsid w:val="00DC2917"/>
    <w:rsid w:val="00DC29A7"/>
    <w:rsid w:val="00DC5303"/>
    <w:rsid w:val="00DC5EEC"/>
    <w:rsid w:val="00DC67E3"/>
    <w:rsid w:val="00DC6BF7"/>
    <w:rsid w:val="00DD125B"/>
    <w:rsid w:val="00DD132C"/>
    <w:rsid w:val="00DD18A1"/>
    <w:rsid w:val="00DD3838"/>
    <w:rsid w:val="00DD40CC"/>
    <w:rsid w:val="00DE03CB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6A7B"/>
    <w:rsid w:val="00E07CC9"/>
    <w:rsid w:val="00E07D72"/>
    <w:rsid w:val="00E11449"/>
    <w:rsid w:val="00E11A0B"/>
    <w:rsid w:val="00E11C4B"/>
    <w:rsid w:val="00E121D9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5234"/>
    <w:rsid w:val="00E50117"/>
    <w:rsid w:val="00E5057F"/>
    <w:rsid w:val="00E520F6"/>
    <w:rsid w:val="00E5213E"/>
    <w:rsid w:val="00E5249E"/>
    <w:rsid w:val="00E52C48"/>
    <w:rsid w:val="00E52D13"/>
    <w:rsid w:val="00E54DFB"/>
    <w:rsid w:val="00E558F8"/>
    <w:rsid w:val="00E56D3F"/>
    <w:rsid w:val="00E60530"/>
    <w:rsid w:val="00E60C6B"/>
    <w:rsid w:val="00E61231"/>
    <w:rsid w:val="00E61965"/>
    <w:rsid w:val="00E620DA"/>
    <w:rsid w:val="00E6247A"/>
    <w:rsid w:val="00E64684"/>
    <w:rsid w:val="00E656A5"/>
    <w:rsid w:val="00E6753C"/>
    <w:rsid w:val="00E67AA9"/>
    <w:rsid w:val="00E67C7D"/>
    <w:rsid w:val="00E7105C"/>
    <w:rsid w:val="00E715E8"/>
    <w:rsid w:val="00E71B7B"/>
    <w:rsid w:val="00E71D4C"/>
    <w:rsid w:val="00E722DA"/>
    <w:rsid w:val="00E724F4"/>
    <w:rsid w:val="00E73DE5"/>
    <w:rsid w:val="00E73FB9"/>
    <w:rsid w:val="00E75DE5"/>
    <w:rsid w:val="00E762F3"/>
    <w:rsid w:val="00E7665C"/>
    <w:rsid w:val="00E7737E"/>
    <w:rsid w:val="00E82662"/>
    <w:rsid w:val="00E82A26"/>
    <w:rsid w:val="00E831A4"/>
    <w:rsid w:val="00E834C8"/>
    <w:rsid w:val="00E83CAE"/>
    <w:rsid w:val="00E84F2F"/>
    <w:rsid w:val="00E85F0D"/>
    <w:rsid w:val="00E8655D"/>
    <w:rsid w:val="00E87BF9"/>
    <w:rsid w:val="00E87C68"/>
    <w:rsid w:val="00E90676"/>
    <w:rsid w:val="00E90988"/>
    <w:rsid w:val="00E91852"/>
    <w:rsid w:val="00E9366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A7889"/>
    <w:rsid w:val="00EB0AA8"/>
    <w:rsid w:val="00EB0B4D"/>
    <w:rsid w:val="00EB208A"/>
    <w:rsid w:val="00EB29E8"/>
    <w:rsid w:val="00EB3253"/>
    <w:rsid w:val="00EB34C2"/>
    <w:rsid w:val="00EB4BDC"/>
    <w:rsid w:val="00EB4C2E"/>
    <w:rsid w:val="00EB50E6"/>
    <w:rsid w:val="00EB56CC"/>
    <w:rsid w:val="00EB58B0"/>
    <w:rsid w:val="00EB5CAC"/>
    <w:rsid w:val="00EB6705"/>
    <w:rsid w:val="00EC0508"/>
    <w:rsid w:val="00EC343F"/>
    <w:rsid w:val="00EC3F22"/>
    <w:rsid w:val="00EC6BDB"/>
    <w:rsid w:val="00EC6E1A"/>
    <w:rsid w:val="00ED026D"/>
    <w:rsid w:val="00ED1EE3"/>
    <w:rsid w:val="00ED3754"/>
    <w:rsid w:val="00ED4570"/>
    <w:rsid w:val="00ED4A21"/>
    <w:rsid w:val="00EE0854"/>
    <w:rsid w:val="00EE1819"/>
    <w:rsid w:val="00EE2AC4"/>
    <w:rsid w:val="00EE2EB8"/>
    <w:rsid w:val="00EE2F7F"/>
    <w:rsid w:val="00EE3257"/>
    <w:rsid w:val="00EE3B0E"/>
    <w:rsid w:val="00EE415B"/>
    <w:rsid w:val="00EE4767"/>
    <w:rsid w:val="00EE5D1E"/>
    <w:rsid w:val="00EE60EC"/>
    <w:rsid w:val="00EE6F4C"/>
    <w:rsid w:val="00EE7D2E"/>
    <w:rsid w:val="00EF0398"/>
    <w:rsid w:val="00EF1A15"/>
    <w:rsid w:val="00EF246A"/>
    <w:rsid w:val="00EF4782"/>
    <w:rsid w:val="00EF547A"/>
    <w:rsid w:val="00EF54E4"/>
    <w:rsid w:val="00EF57E3"/>
    <w:rsid w:val="00F016B4"/>
    <w:rsid w:val="00F01E8D"/>
    <w:rsid w:val="00F024B2"/>
    <w:rsid w:val="00F0302D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EA2"/>
    <w:rsid w:val="00F2156E"/>
    <w:rsid w:val="00F215AB"/>
    <w:rsid w:val="00F2424D"/>
    <w:rsid w:val="00F24861"/>
    <w:rsid w:val="00F27468"/>
    <w:rsid w:val="00F275C6"/>
    <w:rsid w:val="00F27ADF"/>
    <w:rsid w:val="00F30329"/>
    <w:rsid w:val="00F31894"/>
    <w:rsid w:val="00F325BD"/>
    <w:rsid w:val="00F365D9"/>
    <w:rsid w:val="00F3685B"/>
    <w:rsid w:val="00F3702F"/>
    <w:rsid w:val="00F411D5"/>
    <w:rsid w:val="00F42394"/>
    <w:rsid w:val="00F43D25"/>
    <w:rsid w:val="00F4403A"/>
    <w:rsid w:val="00F449E2"/>
    <w:rsid w:val="00F44A39"/>
    <w:rsid w:val="00F454F1"/>
    <w:rsid w:val="00F4555F"/>
    <w:rsid w:val="00F4571A"/>
    <w:rsid w:val="00F45935"/>
    <w:rsid w:val="00F47047"/>
    <w:rsid w:val="00F50421"/>
    <w:rsid w:val="00F507EF"/>
    <w:rsid w:val="00F510C5"/>
    <w:rsid w:val="00F516ED"/>
    <w:rsid w:val="00F52239"/>
    <w:rsid w:val="00F524F0"/>
    <w:rsid w:val="00F557CF"/>
    <w:rsid w:val="00F56314"/>
    <w:rsid w:val="00F5634F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5CF5"/>
    <w:rsid w:val="00F77E09"/>
    <w:rsid w:val="00F81388"/>
    <w:rsid w:val="00F82AAC"/>
    <w:rsid w:val="00F82CE6"/>
    <w:rsid w:val="00F835D6"/>
    <w:rsid w:val="00F83825"/>
    <w:rsid w:val="00F8681E"/>
    <w:rsid w:val="00F868CF"/>
    <w:rsid w:val="00F872D1"/>
    <w:rsid w:val="00F93309"/>
    <w:rsid w:val="00F94175"/>
    <w:rsid w:val="00F94919"/>
    <w:rsid w:val="00F94B2E"/>
    <w:rsid w:val="00F94BB2"/>
    <w:rsid w:val="00F95AC8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63"/>
    <w:rsid w:val="00FA65B9"/>
    <w:rsid w:val="00FB01CE"/>
    <w:rsid w:val="00FB19F2"/>
    <w:rsid w:val="00FB2E17"/>
    <w:rsid w:val="00FB3025"/>
    <w:rsid w:val="00FB5EB0"/>
    <w:rsid w:val="00FB647F"/>
    <w:rsid w:val="00FB6CE2"/>
    <w:rsid w:val="00FC05E6"/>
    <w:rsid w:val="00FC154A"/>
    <w:rsid w:val="00FC1BB5"/>
    <w:rsid w:val="00FC2376"/>
    <w:rsid w:val="00FC4666"/>
    <w:rsid w:val="00FC565B"/>
    <w:rsid w:val="00FC59C2"/>
    <w:rsid w:val="00FC684C"/>
    <w:rsid w:val="00FC72F7"/>
    <w:rsid w:val="00FC753A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6CF"/>
    <w:rsid w:val="00FE2E3F"/>
    <w:rsid w:val="00FE381C"/>
    <w:rsid w:val="00FE45C7"/>
    <w:rsid w:val="00FE46DD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  <w14:docId w14:val="1DB561E1"/>
  <w15:docId w15:val="{922B102D-4A23-4F7F-9989-447CF6BB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C72"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aliases w:val="Не удалять!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aliases w:val="Не удалять!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qFormat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B9290-B7E0-4065-87D3-AD419BAB1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890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dc:description/>
  <cp:lastModifiedBy>1</cp:lastModifiedBy>
  <cp:revision>24</cp:revision>
  <cp:lastPrinted>2025-06-09T11:44:00Z</cp:lastPrinted>
  <dcterms:created xsi:type="dcterms:W3CDTF">2022-10-27T13:50:00Z</dcterms:created>
  <dcterms:modified xsi:type="dcterms:W3CDTF">2026-03-26T06:55:00Z</dcterms:modified>
</cp:coreProperties>
</file>