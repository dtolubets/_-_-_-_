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22336" w:type="dxa"/>
        <w:tblInd w:w="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1078"/>
        <w:gridCol w:w="2608"/>
        <w:gridCol w:w="3346"/>
        <w:gridCol w:w="2263"/>
        <w:gridCol w:w="1843"/>
        <w:gridCol w:w="1275"/>
        <w:gridCol w:w="3128"/>
        <w:gridCol w:w="2268"/>
        <w:gridCol w:w="2126"/>
        <w:gridCol w:w="1276"/>
        <w:gridCol w:w="1125"/>
      </w:tblGrid>
      <w:tr w:rsidR="006B1AAF" w:rsidRPr="009E2136" w14:paraId="5A472561" w14:textId="77777777" w:rsidTr="007A0593">
        <w:trPr>
          <w:trHeight w:val="426"/>
          <w:tblHeader/>
        </w:trPr>
        <w:tc>
          <w:tcPr>
            <w:tcW w:w="1078" w:type="dxa"/>
            <w:vMerge w:val="restart"/>
            <w:vAlign w:val="center"/>
          </w:tcPr>
          <w:p w14:paraId="1D62CECA" w14:textId="0B40185A" w:rsidR="006B1AAF" w:rsidRPr="009E2136" w:rsidRDefault="000E7581" w:rsidP="002D401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proofErr w:type="gramStart"/>
            <w:r w:rsidRPr="009E2136">
              <w:rPr>
                <w:rFonts w:ascii="ISOCPEUR" w:hAnsi="ISOCPEUR"/>
                <w:bCs/>
                <w:sz w:val="24"/>
                <w:szCs w:val="24"/>
              </w:rPr>
              <w:t xml:space="preserve">Марки- </w:t>
            </w:r>
            <w:proofErr w:type="spellStart"/>
            <w:r w:rsidRPr="009E2136">
              <w:rPr>
                <w:rFonts w:ascii="ISOCPEUR" w:hAnsi="ISOCPEUR"/>
                <w:bCs/>
                <w:sz w:val="24"/>
                <w:szCs w:val="24"/>
              </w:rPr>
              <w:t>ровка</w:t>
            </w:r>
            <w:proofErr w:type="spellEnd"/>
            <w:proofErr w:type="gramEnd"/>
            <w:r w:rsidRPr="009E2136">
              <w:rPr>
                <w:rFonts w:ascii="ISOCPEUR" w:hAnsi="ISOCPEUR"/>
                <w:bCs/>
                <w:sz w:val="24"/>
                <w:szCs w:val="24"/>
              </w:rPr>
              <w:t xml:space="preserve"> кабеля</w:t>
            </w:r>
          </w:p>
        </w:tc>
        <w:tc>
          <w:tcPr>
            <w:tcW w:w="5954" w:type="dxa"/>
            <w:gridSpan w:val="2"/>
            <w:vMerge w:val="restart"/>
            <w:vAlign w:val="center"/>
          </w:tcPr>
          <w:p w14:paraId="72A3D4A0" w14:textId="77777777" w:rsidR="006B1AAF" w:rsidRPr="009E2136" w:rsidRDefault="006B1AAF" w:rsidP="002D4018">
            <w:pPr>
              <w:spacing w:before="40"/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Направление</w:t>
            </w:r>
          </w:p>
        </w:tc>
        <w:tc>
          <w:tcPr>
            <w:tcW w:w="8509" w:type="dxa"/>
            <w:gridSpan w:val="4"/>
            <w:vAlign w:val="center"/>
          </w:tcPr>
          <w:p w14:paraId="1220F5A4" w14:textId="77777777" w:rsidR="006B1AAF" w:rsidRPr="009E2136" w:rsidRDefault="006B1AAF" w:rsidP="00AA4BA8">
            <w:pPr>
              <w:spacing w:before="40"/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Кабель, провод</w:t>
            </w:r>
          </w:p>
        </w:tc>
        <w:tc>
          <w:tcPr>
            <w:tcW w:w="6795" w:type="dxa"/>
            <w:gridSpan w:val="4"/>
            <w:vAlign w:val="center"/>
          </w:tcPr>
          <w:p w14:paraId="157C3D44" w14:textId="1134A532" w:rsidR="006B1AAF" w:rsidRPr="009E2136" w:rsidRDefault="006B1AAF" w:rsidP="00AA4BA8">
            <w:pPr>
              <w:spacing w:before="40"/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Кабель, провод</w:t>
            </w:r>
          </w:p>
        </w:tc>
      </w:tr>
      <w:tr w:rsidR="006B1AAF" w:rsidRPr="009E2136" w14:paraId="1B1B5B60" w14:textId="77777777" w:rsidTr="007A0593">
        <w:trPr>
          <w:trHeight w:val="407"/>
          <w:tblHeader/>
        </w:trPr>
        <w:tc>
          <w:tcPr>
            <w:tcW w:w="1078" w:type="dxa"/>
            <w:vMerge/>
            <w:vAlign w:val="center"/>
          </w:tcPr>
          <w:p w14:paraId="7671E59C" w14:textId="77777777" w:rsidR="006B1AAF" w:rsidRPr="009E2136" w:rsidRDefault="006B1AAF" w:rsidP="002D401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</w:p>
        </w:tc>
        <w:tc>
          <w:tcPr>
            <w:tcW w:w="5954" w:type="dxa"/>
            <w:gridSpan w:val="2"/>
            <w:vMerge/>
            <w:vAlign w:val="center"/>
          </w:tcPr>
          <w:p w14:paraId="0A8276AE" w14:textId="77777777" w:rsidR="006B1AAF" w:rsidRPr="009E2136" w:rsidRDefault="006B1AAF" w:rsidP="002D4018">
            <w:pPr>
              <w:spacing w:before="40"/>
              <w:jc w:val="center"/>
              <w:rPr>
                <w:rFonts w:ascii="ISOCPEUR" w:hAnsi="ISOCPEUR"/>
                <w:bCs/>
                <w:sz w:val="24"/>
                <w:szCs w:val="24"/>
              </w:rPr>
            </w:pPr>
          </w:p>
        </w:tc>
        <w:tc>
          <w:tcPr>
            <w:tcW w:w="8509" w:type="dxa"/>
            <w:gridSpan w:val="4"/>
            <w:vAlign w:val="center"/>
          </w:tcPr>
          <w:p w14:paraId="4A0F9EFE" w14:textId="77777777" w:rsidR="006B1AAF" w:rsidRPr="009E2136" w:rsidRDefault="006B1AAF" w:rsidP="00AA4BA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По проекту</w:t>
            </w:r>
          </w:p>
        </w:tc>
        <w:tc>
          <w:tcPr>
            <w:tcW w:w="6795" w:type="dxa"/>
            <w:gridSpan w:val="4"/>
            <w:vAlign w:val="center"/>
          </w:tcPr>
          <w:p w14:paraId="54534F70" w14:textId="77777777" w:rsidR="006B1AAF" w:rsidRPr="009E2136" w:rsidRDefault="006B1AAF" w:rsidP="00AA4BA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Проложен</w:t>
            </w:r>
          </w:p>
        </w:tc>
      </w:tr>
      <w:tr w:rsidR="006B1AAF" w:rsidRPr="009E2136" w14:paraId="50866D22" w14:textId="77777777" w:rsidTr="007A0593">
        <w:trPr>
          <w:trHeight w:val="856"/>
          <w:tblHeader/>
        </w:trPr>
        <w:tc>
          <w:tcPr>
            <w:tcW w:w="1078" w:type="dxa"/>
            <w:vMerge/>
          </w:tcPr>
          <w:p w14:paraId="038D23A2" w14:textId="77777777" w:rsidR="006B1AAF" w:rsidRPr="009E2136" w:rsidRDefault="006B1AAF" w:rsidP="002D401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</w:p>
        </w:tc>
        <w:tc>
          <w:tcPr>
            <w:tcW w:w="2608" w:type="dxa"/>
            <w:vAlign w:val="center"/>
          </w:tcPr>
          <w:p w14:paraId="589CA257" w14:textId="77777777" w:rsidR="006B1AAF" w:rsidRPr="009E2136" w:rsidRDefault="006B1AAF" w:rsidP="002D401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Откуда</w:t>
            </w:r>
          </w:p>
        </w:tc>
        <w:tc>
          <w:tcPr>
            <w:tcW w:w="3346" w:type="dxa"/>
            <w:vAlign w:val="center"/>
          </w:tcPr>
          <w:p w14:paraId="0C0CCF0E" w14:textId="77777777" w:rsidR="006B1AAF" w:rsidRPr="009E2136" w:rsidRDefault="006B1AAF" w:rsidP="002D401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Куда</w:t>
            </w:r>
          </w:p>
        </w:tc>
        <w:tc>
          <w:tcPr>
            <w:tcW w:w="2263" w:type="dxa"/>
            <w:vAlign w:val="center"/>
          </w:tcPr>
          <w:p w14:paraId="627011B1" w14:textId="77777777" w:rsidR="006B1AAF" w:rsidRPr="009E2136" w:rsidRDefault="006B1AAF" w:rsidP="002D401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Марка</w:t>
            </w:r>
          </w:p>
        </w:tc>
        <w:tc>
          <w:tcPr>
            <w:tcW w:w="1843" w:type="dxa"/>
            <w:vAlign w:val="center"/>
          </w:tcPr>
          <w:p w14:paraId="0063A9B1" w14:textId="77777777" w:rsidR="006B1AAF" w:rsidRPr="009E2136" w:rsidRDefault="006B1AAF" w:rsidP="00697EE2">
            <w:pPr>
              <w:spacing w:before="40"/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 xml:space="preserve">Количество кабелей </w:t>
            </w:r>
          </w:p>
          <w:p w14:paraId="0A719E7B" w14:textId="77777777" w:rsidR="006B1AAF" w:rsidRPr="009E2136" w:rsidRDefault="006B1AAF" w:rsidP="00697EE2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и сечение жил, напряжение</w:t>
            </w:r>
          </w:p>
        </w:tc>
        <w:tc>
          <w:tcPr>
            <w:tcW w:w="1275" w:type="dxa"/>
            <w:vAlign w:val="center"/>
          </w:tcPr>
          <w:p w14:paraId="43D98A7C" w14:textId="77777777" w:rsidR="006B1AAF" w:rsidRPr="009E2136" w:rsidRDefault="006B1AAF" w:rsidP="002D4018">
            <w:pPr>
              <w:ind w:left="-57" w:right="-57"/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Длина</w:t>
            </w:r>
          </w:p>
        </w:tc>
        <w:tc>
          <w:tcPr>
            <w:tcW w:w="3128" w:type="dxa"/>
            <w:vAlign w:val="center"/>
          </w:tcPr>
          <w:p w14:paraId="0BA288F0" w14:textId="77777777" w:rsidR="006B1AAF" w:rsidRPr="009E2136" w:rsidRDefault="006B1AAF" w:rsidP="002D401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Тип прокладки</w:t>
            </w:r>
          </w:p>
        </w:tc>
        <w:tc>
          <w:tcPr>
            <w:tcW w:w="2268" w:type="dxa"/>
            <w:vAlign w:val="center"/>
          </w:tcPr>
          <w:p w14:paraId="756C17D5" w14:textId="5781DF10" w:rsidR="006B1AAF" w:rsidRPr="009E2136" w:rsidRDefault="006B1AAF" w:rsidP="002D401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Марка</w:t>
            </w:r>
          </w:p>
        </w:tc>
        <w:tc>
          <w:tcPr>
            <w:tcW w:w="2126" w:type="dxa"/>
            <w:vAlign w:val="center"/>
          </w:tcPr>
          <w:p w14:paraId="4EDB2C81" w14:textId="77777777" w:rsidR="006B1AAF" w:rsidRPr="009E2136" w:rsidRDefault="006B1AAF" w:rsidP="00697EE2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 xml:space="preserve">Количество кабелей </w:t>
            </w:r>
          </w:p>
          <w:p w14:paraId="494740E1" w14:textId="77777777" w:rsidR="006B1AAF" w:rsidRPr="009E2136" w:rsidRDefault="006B1AAF" w:rsidP="00697EE2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и сечение жил, напряжение</w:t>
            </w:r>
          </w:p>
        </w:tc>
        <w:tc>
          <w:tcPr>
            <w:tcW w:w="1276" w:type="dxa"/>
            <w:vAlign w:val="center"/>
          </w:tcPr>
          <w:p w14:paraId="4D90E6C8" w14:textId="77777777" w:rsidR="006B1AAF" w:rsidRPr="009E2136" w:rsidRDefault="006B1AAF" w:rsidP="002D4018">
            <w:pPr>
              <w:ind w:left="-57" w:right="-57"/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Длина</w:t>
            </w:r>
          </w:p>
        </w:tc>
        <w:tc>
          <w:tcPr>
            <w:tcW w:w="1125" w:type="dxa"/>
            <w:vAlign w:val="center"/>
          </w:tcPr>
          <w:p w14:paraId="4AF267D7" w14:textId="77777777" w:rsidR="006B1AAF" w:rsidRPr="009E2136" w:rsidRDefault="006B1AAF" w:rsidP="002D4018">
            <w:pPr>
              <w:ind w:left="-57" w:right="-57"/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Тип прокладки</w:t>
            </w:r>
          </w:p>
        </w:tc>
      </w:tr>
      <w:tr w:rsidR="006B1AAF" w:rsidRPr="009E2136" w14:paraId="3D8D7B4F" w14:textId="77777777" w:rsidTr="007A0593">
        <w:trPr>
          <w:trHeight w:val="407"/>
          <w:tblHeader/>
        </w:trPr>
        <w:tc>
          <w:tcPr>
            <w:tcW w:w="1078" w:type="dxa"/>
            <w:vAlign w:val="center"/>
          </w:tcPr>
          <w:p w14:paraId="50159CDF" w14:textId="77777777" w:rsidR="006B1AAF" w:rsidRPr="009E2136" w:rsidRDefault="006B1AAF" w:rsidP="00935517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1</w:t>
            </w:r>
          </w:p>
        </w:tc>
        <w:tc>
          <w:tcPr>
            <w:tcW w:w="2608" w:type="dxa"/>
            <w:vAlign w:val="center"/>
          </w:tcPr>
          <w:p w14:paraId="683009F3" w14:textId="77777777" w:rsidR="006B1AAF" w:rsidRPr="009E2136" w:rsidRDefault="006B1AAF" w:rsidP="002D401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2</w:t>
            </w:r>
          </w:p>
        </w:tc>
        <w:tc>
          <w:tcPr>
            <w:tcW w:w="3346" w:type="dxa"/>
            <w:vAlign w:val="center"/>
          </w:tcPr>
          <w:p w14:paraId="15FAA18C" w14:textId="77777777" w:rsidR="006B1AAF" w:rsidRPr="009E2136" w:rsidRDefault="006B1AAF" w:rsidP="002D401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3</w:t>
            </w:r>
          </w:p>
        </w:tc>
        <w:tc>
          <w:tcPr>
            <w:tcW w:w="2263" w:type="dxa"/>
            <w:vAlign w:val="center"/>
          </w:tcPr>
          <w:p w14:paraId="4B142B69" w14:textId="77777777" w:rsidR="006B1AAF" w:rsidRPr="009E2136" w:rsidRDefault="006B1AAF" w:rsidP="002D401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4</w:t>
            </w:r>
          </w:p>
        </w:tc>
        <w:tc>
          <w:tcPr>
            <w:tcW w:w="1843" w:type="dxa"/>
            <w:vAlign w:val="center"/>
          </w:tcPr>
          <w:p w14:paraId="5FD233C8" w14:textId="77777777" w:rsidR="006B1AAF" w:rsidRPr="009E2136" w:rsidRDefault="006B1AAF" w:rsidP="00697EE2">
            <w:pPr>
              <w:spacing w:before="40"/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5</w:t>
            </w:r>
          </w:p>
        </w:tc>
        <w:tc>
          <w:tcPr>
            <w:tcW w:w="1275" w:type="dxa"/>
            <w:vAlign w:val="center"/>
          </w:tcPr>
          <w:p w14:paraId="1E197B4A" w14:textId="77777777" w:rsidR="006B1AAF" w:rsidRPr="009E2136" w:rsidRDefault="006B1AAF" w:rsidP="002D4018">
            <w:pPr>
              <w:ind w:left="-57" w:right="-57"/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6</w:t>
            </w:r>
          </w:p>
        </w:tc>
        <w:tc>
          <w:tcPr>
            <w:tcW w:w="3128" w:type="dxa"/>
            <w:vAlign w:val="center"/>
          </w:tcPr>
          <w:p w14:paraId="529B947B" w14:textId="77777777" w:rsidR="006B1AAF" w:rsidRPr="009E2136" w:rsidRDefault="006B1AAF" w:rsidP="002D401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7</w:t>
            </w:r>
          </w:p>
        </w:tc>
        <w:tc>
          <w:tcPr>
            <w:tcW w:w="2268" w:type="dxa"/>
            <w:vAlign w:val="center"/>
          </w:tcPr>
          <w:p w14:paraId="359C2147" w14:textId="77777777" w:rsidR="006B1AAF" w:rsidRPr="009E2136" w:rsidRDefault="006B1AAF" w:rsidP="002D401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8</w:t>
            </w:r>
          </w:p>
        </w:tc>
        <w:tc>
          <w:tcPr>
            <w:tcW w:w="2126" w:type="dxa"/>
            <w:vAlign w:val="center"/>
          </w:tcPr>
          <w:p w14:paraId="41B57E87" w14:textId="77777777" w:rsidR="006B1AAF" w:rsidRPr="009E2136" w:rsidRDefault="006B1AAF" w:rsidP="00697EE2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9</w:t>
            </w:r>
          </w:p>
        </w:tc>
        <w:tc>
          <w:tcPr>
            <w:tcW w:w="1276" w:type="dxa"/>
            <w:vAlign w:val="center"/>
          </w:tcPr>
          <w:p w14:paraId="6AC3E3CC" w14:textId="77777777" w:rsidR="006B1AAF" w:rsidRPr="009E2136" w:rsidRDefault="006B1AAF" w:rsidP="002D4018">
            <w:pPr>
              <w:ind w:left="-57" w:right="-57"/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10</w:t>
            </w:r>
          </w:p>
        </w:tc>
        <w:tc>
          <w:tcPr>
            <w:tcW w:w="1125" w:type="dxa"/>
            <w:vAlign w:val="center"/>
          </w:tcPr>
          <w:p w14:paraId="7806F261" w14:textId="77777777" w:rsidR="006B1AAF" w:rsidRPr="009E2136" w:rsidRDefault="006B1AAF" w:rsidP="002D4018">
            <w:pPr>
              <w:ind w:left="-57" w:right="-57"/>
              <w:jc w:val="center"/>
              <w:rPr>
                <w:rFonts w:ascii="ISOCPEUR" w:hAnsi="ISOCPEUR"/>
                <w:bCs/>
                <w:sz w:val="24"/>
                <w:szCs w:val="24"/>
                <w:lang w:val="en-US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11</w:t>
            </w:r>
          </w:p>
        </w:tc>
      </w:tr>
      <w:tr w:rsidR="000E7581" w:rsidRPr="009E2136" w14:paraId="5E214788" w14:textId="77777777" w:rsidTr="007A0593">
        <w:trPr>
          <w:trHeight w:val="320"/>
          <w:tblHeader/>
        </w:trPr>
        <w:tc>
          <w:tcPr>
            <w:tcW w:w="1078" w:type="dxa"/>
            <w:vAlign w:val="center"/>
          </w:tcPr>
          <w:p w14:paraId="547430EC" w14:textId="04BA5825" w:rsidR="000E7581" w:rsidRPr="009E2136" w:rsidRDefault="000E7581" w:rsidP="000E7581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bCs/>
                <w:sz w:val="24"/>
                <w:szCs w:val="24"/>
              </w:rPr>
              <w:t>РЦ0.1</w:t>
            </w:r>
          </w:p>
        </w:tc>
        <w:tc>
          <w:tcPr>
            <w:tcW w:w="2608" w:type="dxa"/>
            <w:vAlign w:val="center"/>
          </w:tcPr>
          <w:p w14:paraId="0885A7CD" w14:textId="1AEB7AD6" w:rsidR="000E7581" w:rsidRPr="009E2136" w:rsidRDefault="000E7581" w:rsidP="000E7581">
            <w:pPr>
              <w:autoSpaceDE w:val="0"/>
              <w:autoSpaceDN w:val="0"/>
              <w:adjustRightInd w:val="0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DVA1.1</w:t>
            </w:r>
          </w:p>
        </w:tc>
        <w:tc>
          <w:tcPr>
            <w:tcW w:w="3346" w:type="dxa"/>
            <w:vAlign w:val="center"/>
          </w:tcPr>
          <w:p w14:paraId="0A8323B1" w14:textId="25150848" w:rsidR="000E7581" w:rsidRPr="009E2136" w:rsidRDefault="000E7581" w:rsidP="000E7581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bCs/>
                <w:sz w:val="24"/>
                <w:szCs w:val="24"/>
                <w:lang w:val="en-US"/>
              </w:rPr>
              <w:t>DV0.1</w:t>
            </w:r>
          </w:p>
        </w:tc>
        <w:tc>
          <w:tcPr>
            <w:tcW w:w="2263" w:type="dxa"/>
            <w:vAlign w:val="center"/>
          </w:tcPr>
          <w:p w14:paraId="63FCE3F6" w14:textId="127DDF9E" w:rsidR="000E7581" w:rsidRPr="009E2136" w:rsidRDefault="000E7581" w:rsidP="000E7581">
            <w:pPr>
              <w:autoSpaceDE w:val="0"/>
              <w:autoSpaceDN w:val="0"/>
              <w:adjustRightInd w:val="0"/>
              <w:jc w:val="center"/>
              <w:rPr>
                <w:rFonts w:ascii="ISOCPEUR" w:hAnsi="ISOCPEUR"/>
                <w:sz w:val="24"/>
                <w:szCs w:val="24"/>
              </w:rPr>
            </w:pPr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U/UTP Cat5e </w:t>
            </w:r>
            <w:proofErr w:type="spellStart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PVCLSнг</w:t>
            </w:r>
            <w:proofErr w:type="spellEnd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77C24A14" w14:textId="0ABE0A13" w:rsidR="000E7581" w:rsidRPr="002154D4" w:rsidRDefault="000E7581" w:rsidP="000E7581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B61637">
              <w:rPr>
                <w:rStyle w:val="Arial9pt"/>
                <w:rFonts w:ascii="ISOCPEUR" w:hAnsi="ISOCPEUR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73A0C8D0" w14:textId="329187F9" w:rsidR="000E7581" w:rsidRPr="009E2136" w:rsidRDefault="000E7581" w:rsidP="000E7581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45</w:t>
            </w:r>
          </w:p>
        </w:tc>
        <w:tc>
          <w:tcPr>
            <w:tcW w:w="3128" w:type="dxa"/>
            <w:vAlign w:val="center"/>
          </w:tcPr>
          <w:p w14:paraId="7A44D4F6" w14:textId="3CA66982" w:rsidR="000E7581" w:rsidRPr="009E2136" w:rsidRDefault="000E7581" w:rsidP="000E7581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  <w:r w:rsidRPr="004814A7">
              <w:rPr>
                <w:rFonts w:ascii="ISOCPEUR" w:hAnsi="ISOCPEUR"/>
                <w:bCs/>
                <w:noProof/>
                <w:sz w:val="24"/>
                <w:szCs w:val="24"/>
              </w:rPr>
              <w:t>В трубе</w:t>
            </w:r>
            <w:r w:rsidR="00994D7D">
              <w:rPr>
                <w:rFonts w:ascii="ISOCPEUR" w:hAnsi="ISOCPEUR"/>
                <w:bCs/>
                <w:noProof/>
                <w:sz w:val="24"/>
                <w:szCs w:val="24"/>
              </w:rPr>
              <w:t xml:space="preserve"> ПВХ</w:t>
            </w:r>
            <w:r>
              <w:rPr>
                <w:rFonts w:ascii="ISOCPEUR" w:hAnsi="ISOCPEUR"/>
                <w:bCs/>
                <w:noProof/>
                <w:sz w:val="24"/>
                <w:szCs w:val="24"/>
              </w:rPr>
              <w:t>/в лотке</w:t>
            </w:r>
          </w:p>
        </w:tc>
        <w:tc>
          <w:tcPr>
            <w:tcW w:w="2268" w:type="dxa"/>
            <w:vAlign w:val="center"/>
          </w:tcPr>
          <w:p w14:paraId="3DAAD5E2" w14:textId="77777777" w:rsidR="000E7581" w:rsidRPr="009E2136" w:rsidRDefault="000E7581" w:rsidP="000E7581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</w:tcPr>
          <w:p w14:paraId="5DDC03F6" w14:textId="77777777" w:rsidR="000E7581" w:rsidRPr="009E2136" w:rsidRDefault="000E7581" w:rsidP="000E7581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C90CB6F" w14:textId="77777777" w:rsidR="000E7581" w:rsidRPr="009E2136" w:rsidRDefault="000E7581" w:rsidP="000E7581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9D93DB6" w14:textId="77777777" w:rsidR="000E7581" w:rsidRPr="009E2136" w:rsidRDefault="000E7581" w:rsidP="000E7581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0E7581" w:rsidRPr="009E2136" w14:paraId="7CB51A18" w14:textId="77777777" w:rsidTr="002D1A1E">
        <w:trPr>
          <w:trHeight w:val="320"/>
          <w:tblHeader/>
        </w:trPr>
        <w:tc>
          <w:tcPr>
            <w:tcW w:w="1078" w:type="dxa"/>
            <w:vAlign w:val="center"/>
          </w:tcPr>
          <w:p w14:paraId="10F77F9F" w14:textId="2CDBE3F6" w:rsidR="000E7581" w:rsidRPr="009E2136" w:rsidRDefault="000E7581" w:rsidP="000E7581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bCs/>
                <w:sz w:val="24"/>
                <w:szCs w:val="24"/>
              </w:rPr>
              <w:t>РЦ0.2</w:t>
            </w:r>
          </w:p>
        </w:tc>
        <w:tc>
          <w:tcPr>
            <w:tcW w:w="2608" w:type="dxa"/>
            <w:vAlign w:val="center"/>
          </w:tcPr>
          <w:p w14:paraId="01E7BEEC" w14:textId="0C841F92" w:rsidR="000E7581" w:rsidRPr="009E2136" w:rsidRDefault="000E7581" w:rsidP="000E7581">
            <w:pPr>
              <w:autoSpaceDE w:val="0"/>
              <w:autoSpaceDN w:val="0"/>
              <w:adjustRightInd w:val="0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DVA1.1</w:t>
            </w:r>
          </w:p>
        </w:tc>
        <w:tc>
          <w:tcPr>
            <w:tcW w:w="3346" w:type="dxa"/>
            <w:vAlign w:val="center"/>
          </w:tcPr>
          <w:p w14:paraId="32941424" w14:textId="16A6E761" w:rsidR="000E7581" w:rsidRPr="009E2136" w:rsidRDefault="000E7581" w:rsidP="000E7581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bCs/>
                <w:sz w:val="24"/>
                <w:szCs w:val="24"/>
                <w:lang w:val="en-US"/>
              </w:rPr>
              <w:t>DV0.2</w:t>
            </w:r>
          </w:p>
        </w:tc>
        <w:tc>
          <w:tcPr>
            <w:tcW w:w="2263" w:type="dxa"/>
            <w:vAlign w:val="center"/>
          </w:tcPr>
          <w:p w14:paraId="75D56997" w14:textId="61F38781" w:rsidR="000E7581" w:rsidRPr="009E2136" w:rsidRDefault="000E7581" w:rsidP="000E7581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U/UTP Cat5e </w:t>
            </w:r>
            <w:proofErr w:type="spellStart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PVCLSнг</w:t>
            </w:r>
            <w:proofErr w:type="spellEnd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1740C5C3" w14:textId="29333890" w:rsidR="000E7581" w:rsidRPr="009E2136" w:rsidRDefault="000E7581" w:rsidP="000E7581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B61637">
              <w:rPr>
                <w:rStyle w:val="Arial9pt"/>
                <w:rFonts w:ascii="ISOCPEUR" w:hAnsi="ISOCPEUR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2AEF7FB7" w14:textId="01AB96B6" w:rsidR="000E7581" w:rsidRPr="009E2136" w:rsidRDefault="000E7581" w:rsidP="000E7581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33</w:t>
            </w:r>
          </w:p>
        </w:tc>
        <w:tc>
          <w:tcPr>
            <w:tcW w:w="3128" w:type="dxa"/>
          </w:tcPr>
          <w:p w14:paraId="410359F6" w14:textId="15F2E296" w:rsidR="000E7581" w:rsidRPr="009E2136" w:rsidRDefault="00994D7D" w:rsidP="000E7581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4814A7">
              <w:rPr>
                <w:rFonts w:ascii="ISOCPEUR" w:hAnsi="ISOCPEUR"/>
                <w:bCs/>
                <w:noProof/>
                <w:sz w:val="24"/>
                <w:szCs w:val="24"/>
              </w:rPr>
              <w:t>В трубе</w:t>
            </w:r>
            <w:r>
              <w:rPr>
                <w:rFonts w:ascii="ISOCPEUR" w:hAnsi="ISOCPEUR"/>
                <w:bCs/>
                <w:noProof/>
                <w:sz w:val="24"/>
                <w:szCs w:val="24"/>
              </w:rPr>
              <w:t xml:space="preserve"> ПВХ</w:t>
            </w:r>
            <w:r w:rsidR="000E7581" w:rsidRPr="004359AF">
              <w:rPr>
                <w:rFonts w:ascii="ISOCPEUR" w:hAnsi="ISOCPEUR"/>
                <w:bCs/>
                <w:noProof/>
                <w:sz w:val="24"/>
                <w:szCs w:val="24"/>
              </w:rPr>
              <w:t>/в лотке</w:t>
            </w:r>
          </w:p>
        </w:tc>
        <w:tc>
          <w:tcPr>
            <w:tcW w:w="2268" w:type="dxa"/>
            <w:vAlign w:val="center"/>
          </w:tcPr>
          <w:p w14:paraId="389EFAF9" w14:textId="77777777" w:rsidR="000E7581" w:rsidRPr="009E2136" w:rsidRDefault="000E7581" w:rsidP="000E7581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460EFCAC" w14:textId="77777777" w:rsidR="000E7581" w:rsidRPr="009E2136" w:rsidRDefault="000E7581" w:rsidP="000E7581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80020A2" w14:textId="77777777" w:rsidR="000E7581" w:rsidRPr="009E2136" w:rsidRDefault="000E7581" w:rsidP="000E7581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47F0D200" w14:textId="77777777" w:rsidR="000E7581" w:rsidRPr="009E2136" w:rsidRDefault="000E7581" w:rsidP="000E7581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0E7581" w:rsidRPr="009E2136" w14:paraId="6DD38DC6" w14:textId="77777777" w:rsidTr="002D1A1E">
        <w:trPr>
          <w:trHeight w:val="320"/>
          <w:tblHeader/>
        </w:trPr>
        <w:tc>
          <w:tcPr>
            <w:tcW w:w="1078" w:type="dxa"/>
            <w:vAlign w:val="center"/>
          </w:tcPr>
          <w:p w14:paraId="3C4B64AC" w14:textId="297A6BE6" w:rsidR="000E7581" w:rsidRPr="009E2136" w:rsidRDefault="000E7581" w:rsidP="000E7581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bCs/>
                <w:sz w:val="24"/>
                <w:szCs w:val="24"/>
              </w:rPr>
              <w:t>РЦ1.1</w:t>
            </w:r>
          </w:p>
        </w:tc>
        <w:tc>
          <w:tcPr>
            <w:tcW w:w="2608" w:type="dxa"/>
            <w:vAlign w:val="center"/>
          </w:tcPr>
          <w:p w14:paraId="3361F4A0" w14:textId="5CCA23C7" w:rsidR="000E7581" w:rsidRPr="009E2136" w:rsidRDefault="000E7581" w:rsidP="000E7581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DVA1.1</w:t>
            </w:r>
          </w:p>
        </w:tc>
        <w:tc>
          <w:tcPr>
            <w:tcW w:w="3346" w:type="dxa"/>
            <w:vAlign w:val="center"/>
          </w:tcPr>
          <w:p w14:paraId="4FF2654E" w14:textId="025384C7" w:rsidR="000E7581" w:rsidRPr="009E2136" w:rsidRDefault="000E7581" w:rsidP="000E7581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bCs/>
                <w:sz w:val="24"/>
                <w:szCs w:val="24"/>
              </w:rPr>
              <w:t>КЛ1.1</w:t>
            </w:r>
          </w:p>
        </w:tc>
        <w:tc>
          <w:tcPr>
            <w:tcW w:w="2263" w:type="dxa"/>
            <w:vAlign w:val="center"/>
          </w:tcPr>
          <w:p w14:paraId="2125509B" w14:textId="3DC48AC9" w:rsidR="000E7581" w:rsidRPr="009E2136" w:rsidRDefault="000E7581" w:rsidP="000E7581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U/UTP Cat5e </w:t>
            </w:r>
            <w:proofErr w:type="spellStart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PVCLSнг</w:t>
            </w:r>
            <w:proofErr w:type="spellEnd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2F921A09" w14:textId="380D1B02" w:rsidR="000E7581" w:rsidRPr="009E2136" w:rsidRDefault="000E7581" w:rsidP="000E7581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B61637">
              <w:rPr>
                <w:rStyle w:val="Arial9pt"/>
                <w:rFonts w:ascii="ISOCPEUR" w:hAnsi="ISOCPEUR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12FD88F0" w14:textId="50CDA01B" w:rsidR="000E7581" w:rsidRPr="009E2136" w:rsidRDefault="000E7581" w:rsidP="000E7581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37</w:t>
            </w:r>
          </w:p>
        </w:tc>
        <w:tc>
          <w:tcPr>
            <w:tcW w:w="3128" w:type="dxa"/>
          </w:tcPr>
          <w:p w14:paraId="237B2579" w14:textId="5EF27156" w:rsidR="000E7581" w:rsidRPr="009E2136" w:rsidRDefault="00994D7D" w:rsidP="000E7581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4814A7">
              <w:rPr>
                <w:rFonts w:ascii="ISOCPEUR" w:hAnsi="ISOCPEUR"/>
                <w:bCs/>
                <w:noProof/>
                <w:sz w:val="24"/>
                <w:szCs w:val="24"/>
              </w:rPr>
              <w:t>В трубе</w:t>
            </w:r>
            <w:r>
              <w:rPr>
                <w:rFonts w:ascii="ISOCPEUR" w:hAnsi="ISOCPEUR"/>
                <w:bCs/>
                <w:noProof/>
                <w:sz w:val="24"/>
                <w:szCs w:val="24"/>
              </w:rPr>
              <w:t xml:space="preserve"> ПВХ</w:t>
            </w:r>
            <w:r w:rsidR="000E7581" w:rsidRPr="004359AF">
              <w:rPr>
                <w:rFonts w:ascii="ISOCPEUR" w:hAnsi="ISOCPEUR"/>
                <w:bCs/>
                <w:noProof/>
                <w:sz w:val="24"/>
                <w:szCs w:val="24"/>
              </w:rPr>
              <w:t>/в лотке</w:t>
            </w:r>
          </w:p>
        </w:tc>
        <w:tc>
          <w:tcPr>
            <w:tcW w:w="2268" w:type="dxa"/>
            <w:vAlign w:val="center"/>
          </w:tcPr>
          <w:p w14:paraId="465954F8" w14:textId="77777777" w:rsidR="000E7581" w:rsidRPr="009E2136" w:rsidRDefault="000E7581" w:rsidP="000E7581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6C1D88E8" w14:textId="77777777" w:rsidR="000E7581" w:rsidRPr="009E2136" w:rsidRDefault="000E7581" w:rsidP="000E7581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41A0BD1" w14:textId="77777777" w:rsidR="000E7581" w:rsidRPr="009E2136" w:rsidRDefault="000E7581" w:rsidP="000E7581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6441B2E" w14:textId="77777777" w:rsidR="000E7581" w:rsidRPr="009E2136" w:rsidRDefault="000E7581" w:rsidP="000E7581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0E7581" w:rsidRPr="009E2136" w14:paraId="433241A9" w14:textId="77777777" w:rsidTr="002D1A1E">
        <w:trPr>
          <w:trHeight w:val="320"/>
          <w:tblHeader/>
        </w:trPr>
        <w:tc>
          <w:tcPr>
            <w:tcW w:w="1078" w:type="dxa"/>
            <w:vAlign w:val="center"/>
          </w:tcPr>
          <w:p w14:paraId="3534E2CD" w14:textId="0406299C" w:rsidR="000E7581" w:rsidRDefault="000E7581" w:rsidP="000E7581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Р1</w:t>
            </w:r>
          </w:p>
        </w:tc>
        <w:tc>
          <w:tcPr>
            <w:tcW w:w="2608" w:type="dxa"/>
            <w:vAlign w:val="center"/>
          </w:tcPr>
          <w:p w14:paraId="48ED9409" w14:textId="10060798" w:rsidR="000E7581" w:rsidRDefault="000E7581" w:rsidP="000E7581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БП1.1</w:t>
            </w:r>
          </w:p>
        </w:tc>
        <w:tc>
          <w:tcPr>
            <w:tcW w:w="3346" w:type="dxa"/>
            <w:vAlign w:val="center"/>
          </w:tcPr>
          <w:p w14:paraId="5D54F4A2" w14:textId="7BA5D3FD" w:rsidR="000E7581" w:rsidRPr="00161B93" w:rsidRDefault="000E7581" w:rsidP="000E7581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bCs/>
                <w:sz w:val="24"/>
                <w:szCs w:val="24"/>
              </w:rPr>
              <w:t>КЛ1.1</w:t>
            </w:r>
          </w:p>
        </w:tc>
        <w:tc>
          <w:tcPr>
            <w:tcW w:w="2263" w:type="dxa"/>
            <w:vAlign w:val="center"/>
          </w:tcPr>
          <w:p w14:paraId="1F39E31D" w14:textId="7271A7EB" w:rsidR="000E7581" w:rsidRPr="00161B93" w:rsidRDefault="000E7581" w:rsidP="000E7581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КПСВВнг</w:t>
            </w:r>
            <w:proofErr w:type="spellEnd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43" w:type="dxa"/>
            <w:vAlign w:val="center"/>
          </w:tcPr>
          <w:p w14:paraId="0ACA9778" w14:textId="7D781441" w:rsidR="000E7581" w:rsidRDefault="000E7581" w:rsidP="000E7581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1x2x1,0</w:t>
            </w:r>
          </w:p>
        </w:tc>
        <w:tc>
          <w:tcPr>
            <w:tcW w:w="1275" w:type="dxa"/>
            <w:vAlign w:val="center"/>
          </w:tcPr>
          <w:p w14:paraId="19219875" w14:textId="13B9B8E4" w:rsidR="000E7581" w:rsidRDefault="000E7581" w:rsidP="000E7581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37</w:t>
            </w:r>
          </w:p>
        </w:tc>
        <w:tc>
          <w:tcPr>
            <w:tcW w:w="3128" w:type="dxa"/>
          </w:tcPr>
          <w:p w14:paraId="38E28D62" w14:textId="658FF68D" w:rsidR="000E7581" w:rsidRPr="004814A7" w:rsidRDefault="00994D7D" w:rsidP="000E7581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4814A7">
              <w:rPr>
                <w:rFonts w:ascii="ISOCPEUR" w:hAnsi="ISOCPEUR"/>
                <w:bCs/>
                <w:noProof/>
                <w:sz w:val="24"/>
                <w:szCs w:val="24"/>
              </w:rPr>
              <w:t>В трубе</w:t>
            </w:r>
            <w:r>
              <w:rPr>
                <w:rFonts w:ascii="ISOCPEUR" w:hAnsi="ISOCPEUR"/>
                <w:bCs/>
                <w:noProof/>
                <w:sz w:val="24"/>
                <w:szCs w:val="24"/>
              </w:rPr>
              <w:t xml:space="preserve"> ПВХ</w:t>
            </w:r>
            <w:r w:rsidR="000E7581" w:rsidRPr="004359AF">
              <w:rPr>
                <w:rFonts w:ascii="ISOCPEUR" w:hAnsi="ISOCPEUR"/>
                <w:bCs/>
                <w:noProof/>
                <w:sz w:val="24"/>
                <w:szCs w:val="24"/>
              </w:rPr>
              <w:t>/в лотке</w:t>
            </w:r>
          </w:p>
        </w:tc>
        <w:tc>
          <w:tcPr>
            <w:tcW w:w="2268" w:type="dxa"/>
            <w:vAlign w:val="center"/>
          </w:tcPr>
          <w:p w14:paraId="6656AA03" w14:textId="77777777" w:rsidR="000E7581" w:rsidRPr="009E2136" w:rsidRDefault="000E7581" w:rsidP="000E7581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25C524E3" w14:textId="77777777" w:rsidR="000E7581" w:rsidRPr="009E2136" w:rsidRDefault="000E7581" w:rsidP="000E7581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724CC3E" w14:textId="77777777" w:rsidR="000E7581" w:rsidRPr="009E2136" w:rsidRDefault="000E7581" w:rsidP="000E7581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79BC2DB4" w14:textId="77777777" w:rsidR="000E7581" w:rsidRPr="009E2136" w:rsidRDefault="000E7581" w:rsidP="000E7581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161B93" w:rsidRPr="009E2136" w14:paraId="252C36EA" w14:textId="77777777" w:rsidTr="002D1A1E">
        <w:trPr>
          <w:trHeight w:val="320"/>
          <w:tblHeader/>
        </w:trPr>
        <w:tc>
          <w:tcPr>
            <w:tcW w:w="1078" w:type="dxa"/>
            <w:vAlign w:val="center"/>
          </w:tcPr>
          <w:p w14:paraId="0797C4D1" w14:textId="01393BD3" w:rsidR="00161B93" w:rsidRPr="009E2136" w:rsidRDefault="000E7581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bCs/>
                <w:sz w:val="24"/>
                <w:szCs w:val="24"/>
              </w:rPr>
              <w:t>РЦ1.</w:t>
            </w:r>
            <w:r w:rsidR="00EE2F7F">
              <w:rPr>
                <w:rFonts w:ascii="ISOCPEUR" w:hAnsi="ISOCPEUR"/>
                <w:bCs/>
                <w:sz w:val="24"/>
                <w:szCs w:val="24"/>
              </w:rPr>
              <w:t xml:space="preserve">2 </w:t>
            </w:r>
          </w:p>
        </w:tc>
        <w:tc>
          <w:tcPr>
            <w:tcW w:w="2608" w:type="dxa"/>
            <w:vAlign w:val="center"/>
          </w:tcPr>
          <w:p w14:paraId="646644DD" w14:textId="4B156138" w:rsidR="00161B93" w:rsidRPr="009E2136" w:rsidRDefault="000E7581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bCs/>
                <w:sz w:val="24"/>
                <w:szCs w:val="24"/>
              </w:rPr>
              <w:t>КЛ1.1</w:t>
            </w:r>
          </w:p>
        </w:tc>
        <w:tc>
          <w:tcPr>
            <w:tcW w:w="3346" w:type="dxa"/>
            <w:vAlign w:val="center"/>
          </w:tcPr>
          <w:p w14:paraId="426CC24E" w14:textId="55776B05" w:rsidR="00161B93" w:rsidRPr="009E2136" w:rsidRDefault="000E7581" w:rsidP="00161B9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 w:rsidRPr="000E7581">
              <w:rPr>
                <w:rFonts w:ascii="ISOCPEUR" w:hAnsi="ISOCPEUR"/>
                <w:sz w:val="24"/>
                <w:szCs w:val="24"/>
              </w:rPr>
              <w:t>DV1.1</w:t>
            </w:r>
          </w:p>
        </w:tc>
        <w:tc>
          <w:tcPr>
            <w:tcW w:w="2263" w:type="dxa"/>
            <w:vAlign w:val="center"/>
          </w:tcPr>
          <w:p w14:paraId="6166F304" w14:textId="60F3923A" w:rsidR="00161B93" w:rsidRPr="009E2136" w:rsidRDefault="00161B93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КПСВВнг</w:t>
            </w:r>
            <w:proofErr w:type="spellEnd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43" w:type="dxa"/>
            <w:vAlign w:val="center"/>
          </w:tcPr>
          <w:p w14:paraId="4585C1A3" w14:textId="0899F160" w:rsidR="00161B93" w:rsidRPr="009E2136" w:rsidRDefault="00161B93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1x2x1,0</w:t>
            </w:r>
          </w:p>
        </w:tc>
        <w:tc>
          <w:tcPr>
            <w:tcW w:w="1275" w:type="dxa"/>
            <w:vAlign w:val="center"/>
          </w:tcPr>
          <w:p w14:paraId="3762543F" w14:textId="553D77A8" w:rsidR="00161B93" w:rsidRDefault="00161B93" w:rsidP="00161B9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10</w:t>
            </w:r>
          </w:p>
        </w:tc>
        <w:tc>
          <w:tcPr>
            <w:tcW w:w="3128" w:type="dxa"/>
          </w:tcPr>
          <w:p w14:paraId="5246BA0B" w14:textId="372A1C64" w:rsidR="00161B93" w:rsidRPr="004814A7" w:rsidRDefault="00994D7D" w:rsidP="00161B93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4814A7">
              <w:rPr>
                <w:rFonts w:ascii="ISOCPEUR" w:hAnsi="ISOCPEUR"/>
                <w:bCs/>
                <w:noProof/>
                <w:sz w:val="24"/>
                <w:szCs w:val="24"/>
              </w:rPr>
              <w:t>В трубе</w:t>
            </w:r>
            <w:r>
              <w:rPr>
                <w:rFonts w:ascii="ISOCPEUR" w:hAnsi="ISOCPEUR"/>
                <w:bCs/>
                <w:noProof/>
                <w:sz w:val="24"/>
                <w:szCs w:val="24"/>
              </w:rPr>
              <w:t xml:space="preserve"> ПВХ</w:t>
            </w:r>
            <w:r w:rsidR="00161B93" w:rsidRPr="004359AF">
              <w:rPr>
                <w:rFonts w:ascii="ISOCPEUR" w:hAnsi="ISOCPEUR"/>
                <w:bCs/>
                <w:noProof/>
                <w:sz w:val="24"/>
                <w:szCs w:val="24"/>
              </w:rPr>
              <w:t>/в лотке</w:t>
            </w:r>
          </w:p>
        </w:tc>
        <w:tc>
          <w:tcPr>
            <w:tcW w:w="2268" w:type="dxa"/>
            <w:vAlign w:val="center"/>
          </w:tcPr>
          <w:p w14:paraId="7E5C2AEF" w14:textId="77777777" w:rsidR="00161B93" w:rsidRPr="009E2136" w:rsidRDefault="00161B93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30E80517" w14:textId="77777777" w:rsidR="00161B93" w:rsidRPr="009E2136" w:rsidRDefault="00161B93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0181D58" w14:textId="77777777" w:rsidR="00161B93" w:rsidRPr="009E2136" w:rsidRDefault="00161B93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482A9894" w14:textId="77777777" w:rsidR="00161B93" w:rsidRPr="009E2136" w:rsidRDefault="00161B93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161B93" w:rsidRPr="009E2136" w14:paraId="65692E5B" w14:textId="77777777" w:rsidTr="002D1A1E">
        <w:trPr>
          <w:trHeight w:val="320"/>
          <w:tblHeader/>
        </w:trPr>
        <w:tc>
          <w:tcPr>
            <w:tcW w:w="1078" w:type="dxa"/>
            <w:vAlign w:val="center"/>
          </w:tcPr>
          <w:p w14:paraId="24F1B5DC" w14:textId="1F07257D" w:rsidR="00161B93" w:rsidRPr="009E2136" w:rsidRDefault="000E7581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СЦ1</w:t>
            </w:r>
          </w:p>
        </w:tc>
        <w:tc>
          <w:tcPr>
            <w:tcW w:w="2608" w:type="dxa"/>
            <w:vAlign w:val="center"/>
          </w:tcPr>
          <w:p w14:paraId="67DA83A0" w14:textId="366254DB" w:rsidR="00161B93" w:rsidRPr="009E2136" w:rsidRDefault="000E7581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bCs/>
                <w:sz w:val="24"/>
                <w:szCs w:val="24"/>
              </w:rPr>
              <w:t>КЛ1.1</w:t>
            </w:r>
          </w:p>
        </w:tc>
        <w:tc>
          <w:tcPr>
            <w:tcW w:w="3346" w:type="dxa"/>
            <w:vAlign w:val="center"/>
          </w:tcPr>
          <w:p w14:paraId="44F86EA3" w14:textId="6A50D5ED" w:rsidR="00161B93" w:rsidRPr="009E2136" w:rsidRDefault="000E7581" w:rsidP="00161B9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 w:rsidRPr="000E7581">
              <w:rPr>
                <w:rFonts w:ascii="ISOCPEUR" w:hAnsi="ISOCPEUR"/>
                <w:sz w:val="24"/>
                <w:szCs w:val="24"/>
              </w:rPr>
              <w:t>К1.1</w:t>
            </w:r>
          </w:p>
        </w:tc>
        <w:tc>
          <w:tcPr>
            <w:tcW w:w="2263" w:type="dxa"/>
            <w:vAlign w:val="center"/>
          </w:tcPr>
          <w:p w14:paraId="09B93112" w14:textId="7411C182" w:rsidR="00161B93" w:rsidRPr="009E2136" w:rsidRDefault="00161B93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КПСВВнг</w:t>
            </w:r>
            <w:proofErr w:type="spellEnd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43" w:type="dxa"/>
            <w:vAlign w:val="center"/>
          </w:tcPr>
          <w:p w14:paraId="209C2874" w14:textId="05180005" w:rsidR="00161B93" w:rsidRPr="009E2136" w:rsidRDefault="00161B93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1x2x1,0</w:t>
            </w:r>
          </w:p>
        </w:tc>
        <w:tc>
          <w:tcPr>
            <w:tcW w:w="1275" w:type="dxa"/>
            <w:vAlign w:val="center"/>
          </w:tcPr>
          <w:p w14:paraId="21C8A45D" w14:textId="36B77A63" w:rsidR="00161B93" w:rsidRDefault="00161B93" w:rsidP="00161B9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10</w:t>
            </w:r>
          </w:p>
        </w:tc>
        <w:tc>
          <w:tcPr>
            <w:tcW w:w="3128" w:type="dxa"/>
          </w:tcPr>
          <w:p w14:paraId="29563C6F" w14:textId="776CD680" w:rsidR="00161B93" w:rsidRPr="004814A7" w:rsidRDefault="00994D7D" w:rsidP="00161B93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4814A7">
              <w:rPr>
                <w:rFonts w:ascii="ISOCPEUR" w:hAnsi="ISOCPEUR"/>
                <w:bCs/>
                <w:noProof/>
                <w:sz w:val="24"/>
                <w:szCs w:val="24"/>
              </w:rPr>
              <w:t>В трубе</w:t>
            </w:r>
            <w:r>
              <w:rPr>
                <w:rFonts w:ascii="ISOCPEUR" w:hAnsi="ISOCPEUR"/>
                <w:bCs/>
                <w:noProof/>
                <w:sz w:val="24"/>
                <w:szCs w:val="24"/>
              </w:rPr>
              <w:t xml:space="preserve"> ПВХ</w:t>
            </w:r>
            <w:r w:rsidRPr="004359AF">
              <w:rPr>
                <w:rFonts w:ascii="ISOCPEUR" w:hAnsi="ISOCPEUR"/>
                <w:bCs/>
                <w:noProof/>
                <w:sz w:val="24"/>
                <w:szCs w:val="24"/>
              </w:rPr>
              <w:t>/в лотке</w:t>
            </w:r>
          </w:p>
        </w:tc>
        <w:tc>
          <w:tcPr>
            <w:tcW w:w="2268" w:type="dxa"/>
            <w:vAlign w:val="center"/>
          </w:tcPr>
          <w:p w14:paraId="6C592E16" w14:textId="77777777" w:rsidR="00161B93" w:rsidRPr="009E2136" w:rsidRDefault="00161B93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3449F1F0" w14:textId="77777777" w:rsidR="00161B93" w:rsidRPr="009E2136" w:rsidRDefault="00161B93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3D3460D" w14:textId="77777777" w:rsidR="00161B93" w:rsidRPr="009E2136" w:rsidRDefault="00161B93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2B332D9A" w14:textId="77777777" w:rsidR="00161B93" w:rsidRPr="009E2136" w:rsidRDefault="00161B93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161B93" w:rsidRPr="009E2136" w14:paraId="23DA075B" w14:textId="77777777" w:rsidTr="002D1A1E">
        <w:trPr>
          <w:trHeight w:val="320"/>
          <w:tblHeader/>
        </w:trPr>
        <w:tc>
          <w:tcPr>
            <w:tcW w:w="1078" w:type="dxa"/>
            <w:vAlign w:val="center"/>
          </w:tcPr>
          <w:p w14:paraId="1E7897A4" w14:textId="60841A7C" w:rsidR="00161B93" w:rsidRDefault="000E7581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СЦ2</w:t>
            </w:r>
          </w:p>
        </w:tc>
        <w:tc>
          <w:tcPr>
            <w:tcW w:w="2608" w:type="dxa"/>
            <w:vAlign w:val="center"/>
          </w:tcPr>
          <w:p w14:paraId="135E37B6" w14:textId="3927CF69" w:rsidR="00161B93" w:rsidRDefault="000E7581" w:rsidP="00161B93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/>
                <w:bCs/>
                <w:sz w:val="24"/>
                <w:szCs w:val="24"/>
              </w:rPr>
              <w:t>КЛ1.1</w:t>
            </w:r>
          </w:p>
        </w:tc>
        <w:tc>
          <w:tcPr>
            <w:tcW w:w="3346" w:type="dxa"/>
            <w:vAlign w:val="center"/>
          </w:tcPr>
          <w:p w14:paraId="208BFF63" w14:textId="13538663" w:rsidR="00161B93" w:rsidRDefault="00161B93" w:rsidP="00161B9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К</w:t>
            </w:r>
            <w:r w:rsidR="000E7581">
              <w:rPr>
                <w:rFonts w:ascii="ISOCPEUR" w:hAnsi="ISOCPEUR"/>
                <w:sz w:val="24"/>
                <w:szCs w:val="24"/>
              </w:rPr>
              <w:t>О</w:t>
            </w:r>
          </w:p>
        </w:tc>
        <w:tc>
          <w:tcPr>
            <w:tcW w:w="2263" w:type="dxa"/>
            <w:vAlign w:val="center"/>
          </w:tcPr>
          <w:p w14:paraId="35D12A45" w14:textId="637A1933" w:rsidR="00161B93" w:rsidRDefault="00161B93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КПСВВнг</w:t>
            </w:r>
            <w:proofErr w:type="spellEnd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43" w:type="dxa"/>
            <w:vAlign w:val="center"/>
          </w:tcPr>
          <w:p w14:paraId="344F6079" w14:textId="641FFCF9" w:rsidR="00161B93" w:rsidRDefault="00161B93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1x2x1,0</w:t>
            </w:r>
          </w:p>
        </w:tc>
        <w:tc>
          <w:tcPr>
            <w:tcW w:w="1275" w:type="dxa"/>
            <w:vAlign w:val="center"/>
          </w:tcPr>
          <w:p w14:paraId="6434DFC4" w14:textId="01498E07" w:rsidR="00161B93" w:rsidRDefault="00161B93" w:rsidP="00161B9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10</w:t>
            </w:r>
          </w:p>
        </w:tc>
        <w:tc>
          <w:tcPr>
            <w:tcW w:w="3128" w:type="dxa"/>
          </w:tcPr>
          <w:p w14:paraId="5B794BED" w14:textId="052446E2" w:rsidR="00161B93" w:rsidRPr="004814A7" w:rsidRDefault="00994D7D" w:rsidP="00161B93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4814A7">
              <w:rPr>
                <w:rFonts w:ascii="ISOCPEUR" w:hAnsi="ISOCPEUR"/>
                <w:bCs/>
                <w:noProof/>
                <w:sz w:val="24"/>
                <w:szCs w:val="24"/>
              </w:rPr>
              <w:t>В трубе</w:t>
            </w:r>
            <w:r>
              <w:rPr>
                <w:rFonts w:ascii="ISOCPEUR" w:hAnsi="ISOCPEUR"/>
                <w:bCs/>
                <w:noProof/>
                <w:sz w:val="24"/>
                <w:szCs w:val="24"/>
              </w:rPr>
              <w:t xml:space="preserve"> ПВХ</w:t>
            </w:r>
            <w:r w:rsidRPr="004359AF">
              <w:rPr>
                <w:rFonts w:ascii="ISOCPEUR" w:hAnsi="ISOCPEUR"/>
                <w:bCs/>
                <w:noProof/>
                <w:sz w:val="24"/>
                <w:szCs w:val="24"/>
              </w:rPr>
              <w:t>/в лотке</w:t>
            </w:r>
          </w:p>
        </w:tc>
        <w:tc>
          <w:tcPr>
            <w:tcW w:w="2268" w:type="dxa"/>
            <w:vAlign w:val="center"/>
          </w:tcPr>
          <w:p w14:paraId="5762A840" w14:textId="77777777" w:rsidR="00161B93" w:rsidRPr="009E2136" w:rsidRDefault="00161B93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7EDD8154" w14:textId="77777777" w:rsidR="00161B93" w:rsidRPr="009E2136" w:rsidRDefault="00161B93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2B76ACE" w14:textId="77777777" w:rsidR="00161B93" w:rsidRPr="009E2136" w:rsidRDefault="00161B93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21891AE8" w14:textId="77777777" w:rsidR="00161B93" w:rsidRPr="009E2136" w:rsidRDefault="00161B93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7164FA" w:rsidRPr="009E2136" w14:paraId="4E956D1B" w14:textId="77777777" w:rsidTr="002D1A1E">
        <w:trPr>
          <w:trHeight w:val="320"/>
          <w:tblHeader/>
        </w:trPr>
        <w:tc>
          <w:tcPr>
            <w:tcW w:w="1078" w:type="dxa"/>
            <w:vAlign w:val="center"/>
          </w:tcPr>
          <w:p w14:paraId="53F896A3" w14:textId="77777777" w:rsidR="007164FA" w:rsidRDefault="007164FA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608" w:type="dxa"/>
            <w:vAlign w:val="center"/>
          </w:tcPr>
          <w:p w14:paraId="02B7C6B5" w14:textId="77777777" w:rsidR="007164FA" w:rsidRDefault="007164FA" w:rsidP="00161B93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</w:p>
        </w:tc>
        <w:tc>
          <w:tcPr>
            <w:tcW w:w="3346" w:type="dxa"/>
            <w:vAlign w:val="center"/>
          </w:tcPr>
          <w:p w14:paraId="5F4EB8E9" w14:textId="77777777" w:rsidR="007164FA" w:rsidRDefault="007164FA" w:rsidP="00161B9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3" w:type="dxa"/>
            <w:vAlign w:val="center"/>
          </w:tcPr>
          <w:p w14:paraId="6A18B476" w14:textId="77777777" w:rsidR="007164FA" w:rsidRPr="00161B93" w:rsidRDefault="007164FA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50D00056" w14:textId="77777777" w:rsidR="007164FA" w:rsidRPr="00161B93" w:rsidRDefault="007164FA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56A9CB8B" w14:textId="77777777" w:rsidR="007164FA" w:rsidRDefault="007164FA" w:rsidP="00161B9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128" w:type="dxa"/>
          </w:tcPr>
          <w:p w14:paraId="4AF26757" w14:textId="77777777" w:rsidR="007164FA" w:rsidRPr="004359AF" w:rsidRDefault="007164FA" w:rsidP="00161B93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50735842" w14:textId="77777777" w:rsidR="007164FA" w:rsidRPr="009E2136" w:rsidRDefault="007164FA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740DCC24" w14:textId="77777777" w:rsidR="007164FA" w:rsidRPr="009E2136" w:rsidRDefault="007164FA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05D7E0F" w14:textId="77777777" w:rsidR="007164FA" w:rsidRPr="009E2136" w:rsidRDefault="007164FA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2DB9DE64" w14:textId="77777777" w:rsidR="007164FA" w:rsidRPr="009E2136" w:rsidRDefault="007164FA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7164FA" w:rsidRPr="009E2136" w14:paraId="6BD425E1" w14:textId="77777777" w:rsidTr="002D1A1E">
        <w:trPr>
          <w:trHeight w:val="320"/>
          <w:tblHeader/>
        </w:trPr>
        <w:tc>
          <w:tcPr>
            <w:tcW w:w="1078" w:type="dxa"/>
            <w:vAlign w:val="center"/>
          </w:tcPr>
          <w:p w14:paraId="459EDF9C" w14:textId="77777777" w:rsidR="007164FA" w:rsidRDefault="007164FA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608" w:type="dxa"/>
            <w:vAlign w:val="center"/>
          </w:tcPr>
          <w:p w14:paraId="7AF54560" w14:textId="77777777" w:rsidR="007164FA" w:rsidRDefault="007164FA" w:rsidP="00161B93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</w:p>
        </w:tc>
        <w:tc>
          <w:tcPr>
            <w:tcW w:w="3346" w:type="dxa"/>
            <w:vAlign w:val="center"/>
          </w:tcPr>
          <w:p w14:paraId="2E736EAF" w14:textId="77777777" w:rsidR="007164FA" w:rsidRDefault="007164FA" w:rsidP="00161B9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3" w:type="dxa"/>
            <w:vAlign w:val="center"/>
          </w:tcPr>
          <w:p w14:paraId="1D69FE54" w14:textId="77777777" w:rsidR="007164FA" w:rsidRPr="00161B93" w:rsidRDefault="007164FA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064E8C53" w14:textId="77777777" w:rsidR="007164FA" w:rsidRPr="00161B93" w:rsidRDefault="007164FA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0E69FB49" w14:textId="77777777" w:rsidR="007164FA" w:rsidRDefault="007164FA" w:rsidP="00161B9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128" w:type="dxa"/>
          </w:tcPr>
          <w:p w14:paraId="12D9DCAA" w14:textId="77777777" w:rsidR="007164FA" w:rsidRPr="004359AF" w:rsidRDefault="007164FA" w:rsidP="00161B93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4AF321A0" w14:textId="77777777" w:rsidR="007164FA" w:rsidRPr="009E2136" w:rsidRDefault="007164FA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6C5DD5FB" w14:textId="77777777" w:rsidR="007164FA" w:rsidRPr="009E2136" w:rsidRDefault="007164FA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6E6FCBC" w14:textId="77777777" w:rsidR="007164FA" w:rsidRPr="009E2136" w:rsidRDefault="007164FA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467AB08F" w14:textId="77777777" w:rsidR="007164FA" w:rsidRPr="009E2136" w:rsidRDefault="007164FA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7164FA" w:rsidRPr="009E2136" w14:paraId="4F19EBC9" w14:textId="77777777" w:rsidTr="002D1A1E">
        <w:trPr>
          <w:trHeight w:val="320"/>
          <w:tblHeader/>
        </w:trPr>
        <w:tc>
          <w:tcPr>
            <w:tcW w:w="1078" w:type="dxa"/>
            <w:vAlign w:val="center"/>
          </w:tcPr>
          <w:p w14:paraId="394144AA" w14:textId="77777777" w:rsidR="007164FA" w:rsidRDefault="007164FA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608" w:type="dxa"/>
            <w:vAlign w:val="center"/>
          </w:tcPr>
          <w:p w14:paraId="17F3FCE3" w14:textId="77777777" w:rsidR="007164FA" w:rsidRDefault="007164FA" w:rsidP="00161B93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</w:p>
        </w:tc>
        <w:tc>
          <w:tcPr>
            <w:tcW w:w="3346" w:type="dxa"/>
            <w:vAlign w:val="center"/>
          </w:tcPr>
          <w:p w14:paraId="06393CC0" w14:textId="77777777" w:rsidR="007164FA" w:rsidRDefault="007164FA" w:rsidP="00161B9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3" w:type="dxa"/>
            <w:vAlign w:val="center"/>
          </w:tcPr>
          <w:p w14:paraId="5CDC52A3" w14:textId="77777777" w:rsidR="007164FA" w:rsidRPr="00161B93" w:rsidRDefault="007164FA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0B5B1C99" w14:textId="77777777" w:rsidR="007164FA" w:rsidRPr="00161B93" w:rsidRDefault="007164FA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4164C3D8" w14:textId="77777777" w:rsidR="007164FA" w:rsidRDefault="007164FA" w:rsidP="00161B9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128" w:type="dxa"/>
          </w:tcPr>
          <w:p w14:paraId="51B9FA07" w14:textId="77777777" w:rsidR="007164FA" w:rsidRPr="004359AF" w:rsidRDefault="007164FA" w:rsidP="00161B93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66B9C019" w14:textId="77777777" w:rsidR="007164FA" w:rsidRPr="009E2136" w:rsidRDefault="007164FA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7F0B6BF3" w14:textId="77777777" w:rsidR="007164FA" w:rsidRPr="009E2136" w:rsidRDefault="007164FA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439468E" w14:textId="77777777" w:rsidR="007164FA" w:rsidRPr="009E2136" w:rsidRDefault="007164FA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5454AA66" w14:textId="77777777" w:rsidR="007164FA" w:rsidRPr="009E2136" w:rsidRDefault="007164FA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7164FA" w:rsidRPr="009E2136" w14:paraId="2139F37F" w14:textId="77777777" w:rsidTr="002D1A1E">
        <w:trPr>
          <w:trHeight w:val="320"/>
          <w:tblHeader/>
        </w:trPr>
        <w:tc>
          <w:tcPr>
            <w:tcW w:w="1078" w:type="dxa"/>
            <w:vAlign w:val="center"/>
          </w:tcPr>
          <w:p w14:paraId="29BA2A41" w14:textId="77777777" w:rsidR="007164FA" w:rsidRDefault="007164FA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608" w:type="dxa"/>
            <w:vAlign w:val="center"/>
          </w:tcPr>
          <w:p w14:paraId="65F3D7F4" w14:textId="77777777" w:rsidR="007164FA" w:rsidRDefault="007164FA" w:rsidP="00161B93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</w:p>
        </w:tc>
        <w:tc>
          <w:tcPr>
            <w:tcW w:w="3346" w:type="dxa"/>
            <w:vAlign w:val="center"/>
          </w:tcPr>
          <w:p w14:paraId="56B08B66" w14:textId="77777777" w:rsidR="007164FA" w:rsidRDefault="007164FA" w:rsidP="00161B9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3" w:type="dxa"/>
            <w:vAlign w:val="center"/>
          </w:tcPr>
          <w:p w14:paraId="4DE0A723" w14:textId="77777777" w:rsidR="007164FA" w:rsidRPr="00161B93" w:rsidRDefault="007164FA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3E78D6D0" w14:textId="77777777" w:rsidR="007164FA" w:rsidRPr="00161B93" w:rsidRDefault="007164FA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3CD5AF06" w14:textId="77777777" w:rsidR="007164FA" w:rsidRDefault="007164FA" w:rsidP="00161B9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128" w:type="dxa"/>
          </w:tcPr>
          <w:p w14:paraId="6CA83B44" w14:textId="77777777" w:rsidR="007164FA" w:rsidRPr="004359AF" w:rsidRDefault="007164FA" w:rsidP="00161B93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0CF6817D" w14:textId="77777777" w:rsidR="007164FA" w:rsidRPr="009E2136" w:rsidRDefault="007164FA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67D24D88" w14:textId="77777777" w:rsidR="007164FA" w:rsidRPr="009E2136" w:rsidRDefault="007164FA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9F5524C" w14:textId="77777777" w:rsidR="007164FA" w:rsidRPr="009E2136" w:rsidRDefault="007164FA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2362D2B3" w14:textId="77777777" w:rsidR="007164FA" w:rsidRPr="009E2136" w:rsidRDefault="007164FA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7164FA" w:rsidRPr="009E2136" w14:paraId="684B6DD2" w14:textId="77777777" w:rsidTr="002D1A1E">
        <w:trPr>
          <w:trHeight w:val="320"/>
          <w:tblHeader/>
        </w:trPr>
        <w:tc>
          <w:tcPr>
            <w:tcW w:w="1078" w:type="dxa"/>
            <w:vAlign w:val="center"/>
          </w:tcPr>
          <w:p w14:paraId="4F8C48AA" w14:textId="77777777" w:rsidR="007164FA" w:rsidRDefault="007164FA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608" w:type="dxa"/>
            <w:vAlign w:val="center"/>
          </w:tcPr>
          <w:p w14:paraId="53CC7E71" w14:textId="77777777" w:rsidR="007164FA" w:rsidRDefault="007164FA" w:rsidP="00161B93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</w:p>
        </w:tc>
        <w:tc>
          <w:tcPr>
            <w:tcW w:w="3346" w:type="dxa"/>
            <w:vAlign w:val="center"/>
          </w:tcPr>
          <w:p w14:paraId="671BA956" w14:textId="77777777" w:rsidR="007164FA" w:rsidRDefault="007164FA" w:rsidP="00161B9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3" w:type="dxa"/>
            <w:vAlign w:val="center"/>
          </w:tcPr>
          <w:p w14:paraId="2B3C44D9" w14:textId="77777777" w:rsidR="007164FA" w:rsidRPr="00161B93" w:rsidRDefault="007164FA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422A154B" w14:textId="77777777" w:rsidR="007164FA" w:rsidRPr="00161B93" w:rsidRDefault="007164FA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637FBDA1" w14:textId="77777777" w:rsidR="007164FA" w:rsidRDefault="007164FA" w:rsidP="00161B9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128" w:type="dxa"/>
          </w:tcPr>
          <w:p w14:paraId="369AAC18" w14:textId="77777777" w:rsidR="007164FA" w:rsidRPr="004359AF" w:rsidRDefault="007164FA" w:rsidP="00161B93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66C8F00E" w14:textId="77777777" w:rsidR="007164FA" w:rsidRPr="009E2136" w:rsidRDefault="007164FA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45AE3309" w14:textId="77777777" w:rsidR="007164FA" w:rsidRPr="009E2136" w:rsidRDefault="007164FA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6E8B3F7" w14:textId="77777777" w:rsidR="007164FA" w:rsidRPr="009E2136" w:rsidRDefault="007164FA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684CE072" w14:textId="77777777" w:rsidR="007164FA" w:rsidRPr="009E2136" w:rsidRDefault="007164FA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7164FA" w:rsidRPr="009E2136" w14:paraId="2AD567D4" w14:textId="77777777" w:rsidTr="002D1A1E">
        <w:trPr>
          <w:trHeight w:val="320"/>
          <w:tblHeader/>
        </w:trPr>
        <w:tc>
          <w:tcPr>
            <w:tcW w:w="1078" w:type="dxa"/>
            <w:vAlign w:val="center"/>
          </w:tcPr>
          <w:p w14:paraId="3ABA01A7" w14:textId="77777777" w:rsidR="007164FA" w:rsidRDefault="007164FA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608" w:type="dxa"/>
            <w:vAlign w:val="center"/>
          </w:tcPr>
          <w:p w14:paraId="0CDE424E" w14:textId="77777777" w:rsidR="007164FA" w:rsidRDefault="007164FA" w:rsidP="00161B93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</w:p>
        </w:tc>
        <w:tc>
          <w:tcPr>
            <w:tcW w:w="3346" w:type="dxa"/>
            <w:vAlign w:val="center"/>
          </w:tcPr>
          <w:p w14:paraId="45A26D9F" w14:textId="77777777" w:rsidR="007164FA" w:rsidRDefault="007164FA" w:rsidP="00161B9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3" w:type="dxa"/>
            <w:vAlign w:val="center"/>
          </w:tcPr>
          <w:p w14:paraId="03544AF3" w14:textId="77777777" w:rsidR="007164FA" w:rsidRPr="00161B93" w:rsidRDefault="007164FA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53CC0C1E" w14:textId="77777777" w:rsidR="007164FA" w:rsidRPr="00161B93" w:rsidRDefault="007164FA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55F9AB73" w14:textId="77777777" w:rsidR="007164FA" w:rsidRDefault="007164FA" w:rsidP="00161B9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128" w:type="dxa"/>
          </w:tcPr>
          <w:p w14:paraId="66332F5F" w14:textId="77777777" w:rsidR="007164FA" w:rsidRPr="004359AF" w:rsidRDefault="007164FA" w:rsidP="00161B93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54AD2C1F" w14:textId="77777777" w:rsidR="007164FA" w:rsidRPr="009E2136" w:rsidRDefault="007164FA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12828E96" w14:textId="77777777" w:rsidR="007164FA" w:rsidRPr="009E2136" w:rsidRDefault="007164FA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5A4C47E" w14:textId="77777777" w:rsidR="007164FA" w:rsidRPr="009E2136" w:rsidRDefault="007164FA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D12F1DD" w14:textId="77777777" w:rsidR="007164FA" w:rsidRPr="009E2136" w:rsidRDefault="007164FA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7164FA" w:rsidRPr="009E2136" w14:paraId="70224B77" w14:textId="77777777" w:rsidTr="002D1A1E">
        <w:trPr>
          <w:trHeight w:val="320"/>
          <w:tblHeader/>
        </w:trPr>
        <w:tc>
          <w:tcPr>
            <w:tcW w:w="1078" w:type="dxa"/>
            <w:vAlign w:val="center"/>
          </w:tcPr>
          <w:p w14:paraId="30DB1CD3" w14:textId="77777777" w:rsidR="007164FA" w:rsidRDefault="007164FA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608" w:type="dxa"/>
            <w:vAlign w:val="center"/>
          </w:tcPr>
          <w:p w14:paraId="60ED8997" w14:textId="77777777" w:rsidR="007164FA" w:rsidRDefault="007164FA" w:rsidP="00161B93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</w:p>
        </w:tc>
        <w:tc>
          <w:tcPr>
            <w:tcW w:w="3346" w:type="dxa"/>
            <w:vAlign w:val="center"/>
          </w:tcPr>
          <w:p w14:paraId="13C455E0" w14:textId="77777777" w:rsidR="007164FA" w:rsidRDefault="007164FA" w:rsidP="00161B9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3" w:type="dxa"/>
            <w:vAlign w:val="center"/>
          </w:tcPr>
          <w:p w14:paraId="6E1F3B0E" w14:textId="77777777" w:rsidR="007164FA" w:rsidRPr="00161B93" w:rsidRDefault="007164FA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3F296945" w14:textId="77777777" w:rsidR="007164FA" w:rsidRPr="00161B93" w:rsidRDefault="007164FA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32B8462C" w14:textId="77777777" w:rsidR="007164FA" w:rsidRDefault="007164FA" w:rsidP="00161B9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128" w:type="dxa"/>
          </w:tcPr>
          <w:p w14:paraId="6268D21C" w14:textId="77777777" w:rsidR="007164FA" w:rsidRPr="004359AF" w:rsidRDefault="007164FA" w:rsidP="00161B93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6A516AFD" w14:textId="77777777" w:rsidR="007164FA" w:rsidRPr="009E2136" w:rsidRDefault="007164FA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50825E8D" w14:textId="77777777" w:rsidR="007164FA" w:rsidRPr="009E2136" w:rsidRDefault="007164FA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4721D9E" w14:textId="77777777" w:rsidR="007164FA" w:rsidRPr="009E2136" w:rsidRDefault="007164FA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8E6FA70" w14:textId="77777777" w:rsidR="007164FA" w:rsidRPr="009E2136" w:rsidRDefault="007164FA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7164FA" w:rsidRPr="009E2136" w14:paraId="7076F161" w14:textId="77777777" w:rsidTr="002D1A1E">
        <w:trPr>
          <w:trHeight w:val="320"/>
          <w:tblHeader/>
        </w:trPr>
        <w:tc>
          <w:tcPr>
            <w:tcW w:w="1078" w:type="dxa"/>
            <w:vAlign w:val="center"/>
          </w:tcPr>
          <w:p w14:paraId="4F211207" w14:textId="77777777" w:rsidR="007164FA" w:rsidRDefault="007164FA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608" w:type="dxa"/>
            <w:vAlign w:val="center"/>
          </w:tcPr>
          <w:p w14:paraId="42BD82BD" w14:textId="77777777" w:rsidR="007164FA" w:rsidRDefault="007164FA" w:rsidP="00161B93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</w:p>
        </w:tc>
        <w:tc>
          <w:tcPr>
            <w:tcW w:w="3346" w:type="dxa"/>
            <w:vAlign w:val="center"/>
          </w:tcPr>
          <w:p w14:paraId="7B4D7196" w14:textId="77777777" w:rsidR="007164FA" w:rsidRDefault="007164FA" w:rsidP="00161B9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3" w:type="dxa"/>
            <w:vAlign w:val="center"/>
          </w:tcPr>
          <w:p w14:paraId="650B7B08" w14:textId="77777777" w:rsidR="007164FA" w:rsidRPr="00161B93" w:rsidRDefault="007164FA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047BBF59" w14:textId="77777777" w:rsidR="007164FA" w:rsidRPr="00161B93" w:rsidRDefault="007164FA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1A6859DB" w14:textId="77777777" w:rsidR="007164FA" w:rsidRDefault="007164FA" w:rsidP="00161B9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128" w:type="dxa"/>
          </w:tcPr>
          <w:p w14:paraId="304BD397" w14:textId="77777777" w:rsidR="007164FA" w:rsidRPr="004359AF" w:rsidRDefault="007164FA" w:rsidP="00161B93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68012810" w14:textId="77777777" w:rsidR="007164FA" w:rsidRPr="009E2136" w:rsidRDefault="007164FA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0F6AD059" w14:textId="77777777" w:rsidR="007164FA" w:rsidRPr="009E2136" w:rsidRDefault="007164FA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FC79457" w14:textId="77777777" w:rsidR="007164FA" w:rsidRPr="009E2136" w:rsidRDefault="007164FA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7692954F" w14:textId="77777777" w:rsidR="007164FA" w:rsidRPr="009E2136" w:rsidRDefault="007164FA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7164FA" w:rsidRPr="009E2136" w14:paraId="2E0336EA" w14:textId="77777777" w:rsidTr="002D1A1E">
        <w:trPr>
          <w:trHeight w:val="320"/>
          <w:tblHeader/>
        </w:trPr>
        <w:tc>
          <w:tcPr>
            <w:tcW w:w="1078" w:type="dxa"/>
            <w:vAlign w:val="center"/>
          </w:tcPr>
          <w:p w14:paraId="49896E3D" w14:textId="77777777" w:rsidR="007164FA" w:rsidRDefault="007164FA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608" w:type="dxa"/>
            <w:vAlign w:val="center"/>
          </w:tcPr>
          <w:p w14:paraId="3857011D" w14:textId="77777777" w:rsidR="007164FA" w:rsidRDefault="007164FA" w:rsidP="00161B93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</w:p>
        </w:tc>
        <w:tc>
          <w:tcPr>
            <w:tcW w:w="3346" w:type="dxa"/>
            <w:vAlign w:val="center"/>
          </w:tcPr>
          <w:p w14:paraId="7CD27F09" w14:textId="77777777" w:rsidR="007164FA" w:rsidRDefault="007164FA" w:rsidP="00161B9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3" w:type="dxa"/>
            <w:vAlign w:val="center"/>
          </w:tcPr>
          <w:p w14:paraId="326083BE" w14:textId="77777777" w:rsidR="007164FA" w:rsidRPr="00161B93" w:rsidRDefault="007164FA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3BAAD316" w14:textId="77777777" w:rsidR="007164FA" w:rsidRPr="00161B93" w:rsidRDefault="007164FA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2370BC46" w14:textId="77777777" w:rsidR="007164FA" w:rsidRDefault="007164FA" w:rsidP="00161B9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128" w:type="dxa"/>
          </w:tcPr>
          <w:p w14:paraId="36F395A2" w14:textId="77777777" w:rsidR="007164FA" w:rsidRPr="004359AF" w:rsidRDefault="007164FA" w:rsidP="00161B93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39C03747" w14:textId="77777777" w:rsidR="007164FA" w:rsidRPr="009E2136" w:rsidRDefault="007164FA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1E1566F4" w14:textId="77777777" w:rsidR="007164FA" w:rsidRPr="009E2136" w:rsidRDefault="007164FA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61B4F0C" w14:textId="77777777" w:rsidR="007164FA" w:rsidRPr="009E2136" w:rsidRDefault="007164FA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50B43FDF" w14:textId="77777777" w:rsidR="007164FA" w:rsidRPr="009E2136" w:rsidRDefault="007164FA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7164FA" w:rsidRPr="009E2136" w14:paraId="278EDA96" w14:textId="77777777" w:rsidTr="002D1A1E">
        <w:trPr>
          <w:trHeight w:val="320"/>
          <w:tblHeader/>
        </w:trPr>
        <w:tc>
          <w:tcPr>
            <w:tcW w:w="1078" w:type="dxa"/>
            <w:vAlign w:val="center"/>
          </w:tcPr>
          <w:p w14:paraId="593BDBB4" w14:textId="77777777" w:rsidR="007164FA" w:rsidRDefault="007164FA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608" w:type="dxa"/>
            <w:vAlign w:val="center"/>
          </w:tcPr>
          <w:p w14:paraId="68687CD4" w14:textId="77777777" w:rsidR="007164FA" w:rsidRDefault="007164FA" w:rsidP="00161B93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</w:p>
        </w:tc>
        <w:tc>
          <w:tcPr>
            <w:tcW w:w="3346" w:type="dxa"/>
            <w:vAlign w:val="center"/>
          </w:tcPr>
          <w:p w14:paraId="0B89B533" w14:textId="77777777" w:rsidR="007164FA" w:rsidRDefault="007164FA" w:rsidP="00161B9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3" w:type="dxa"/>
            <w:vAlign w:val="center"/>
          </w:tcPr>
          <w:p w14:paraId="3CF91362" w14:textId="77777777" w:rsidR="007164FA" w:rsidRPr="00161B93" w:rsidRDefault="007164FA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3A6976BC" w14:textId="77777777" w:rsidR="007164FA" w:rsidRPr="00161B93" w:rsidRDefault="007164FA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7AFCE5DB" w14:textId="77777777" w:rsidR="007164FA" w:rsidRDefault="007164FA" w:rsidP="00161B9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128" w:type="dxa"/>
          </w:tcPr>
          <w:p w14:paraId="530B0169" w14:textId="77777777" w:rsidR="007164FA" w:rsidRPr="004359AF" w:rsidRDefault="007164FA" w:rsidP="00161B93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684206EA" w14:textId="77777777" w:rsidR="007164FA" w:rsidRPr="009E2136" w:rsidRDefault="007164FA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48101CD1" w14:textId="77777777" w:rsidR="007164FA" w:rsidRPr="009E2136" w:rsidRDefault="007164FA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D2E67A7" w14:textId="77777777" w:rsidR="007164FA" w:rsidRPr="009E2136" w:rsidRDefault="007164FA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684B3075" w14:textId="77777777" w:rsidR="007164FA" w:rsidRPr="009E2136" w:rsidRDefault="007164FA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7164FA" w:rsidRPr="009E2136" w14:paraId="0ABC8625" w14:textId="77777777" w:rsidTr="002D1A1E">
        <w:trPr>
          <w:trHeight w:val="320"/>
          <w:tblHeader/>
        </w:trPr>
        <w:tc>
          <w:tcPr>
            <w:tcW w:w="1078" w:type="dxa"/>
            <w:vAlign w:val="center"/>
          </w:tcPr>
          <w:p w14:paraId="7BB0AFE1" w14:textId="77777777" w:rsidR="007164FA" w:rsidRDefault="007164FA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608" w:type="dxa"/>
            <w:vAlign w:val="center"/>
          </w:tcPr>
          <w:p w14:paraId="44583822" w14:textId="77777777" w:rsidR="007164FA" w:rsidRDefault="007164FA" w:rsidP="00161B93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</w:p>
        </w:tc>
        <w:tc>
          <w:tcPr>
            <w:tcW w:w="3346" w:type="dxa"/>
            <w:vAlign w:val="center"/>
          </w:tcPr>
          <w:p w14:paraId="076E51B0" w14:textId="77777777" w:rsidR="007164FA" w:rsidRDefault="007164FA" w:rsidP="00161B9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3" w:type="dxa"/>
            <w:vAlign w:val="center"/>
          </w:tcPr>
          <w:p w14:paraId="2E407E8B" w14:textId="77777777" w:rsidR="007164FA" w:rsidRPr="00161B93" w:rsidRDefault="007164FA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7B435769" w14:textId="77777777" w:rsidR="007164FA" w:rsidRPr="00161B93" w:rsidRDefault="007164FA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617D4AD5" w14:textId="77777777" w:rsidR="007164FA" w:rsidRDefault="007164FA" w:rsidP="00161B9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128" w:type="dxa"/>
          </w:tcPr>
          <w:p w14:paraId="1EACB89B" w14:textId="77777777" w:rsidR="007164FA" w:rsidRPr="004359AF" w:rsidRDefault="007164FA" w:rsidP="00161B93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6332C303" w14:textId="77777777" w:rsidR="007164FA" w:rsidRPr="009E2136" w:rsidRDefault="007164FA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2D70267A" w14:textId="77777777" w:rsidR="007164FA" w:rsidRPr="009E2136" w:rsidRDefault="007164FA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280EEBC" w14:textId="77777777" w:rsidR="007164FA" w:rsidRPr="009E2136" w:rsidRDefault="007164FA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67538906" w14:textId="77777777" w:rsidR="007164FA" w:rsidRPr="009E2136" w:rsidRDefault="007164FA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7164FA" w:rsidRPr="009E2136" w14:paraId="5E2C9416" w14:textId="77777777" w:rsidTr="002D1A1E">
        <w:trPr>
          <w:trHeight w:val="320"/>
          <w:tblHeader/>
        </w:trPr>
        <w:tc>
          <w:tcPr>
            <w:tcW w:w="1078" w:type="dxa"/>
            <w:vAlign w:val="center"/>
          </w:tcPr>
          <w:p w14:paraId="62068B70" w14:textId="77777777" w:rsidR="007164FA" w:rsidRDefault="007164FA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608" w:type="dxa"/>
            <w:vAlign w:val="center"/>
          </w:tcPr>
          <w:p w14:paraId="30203875" w14:textId="77777777" w:rsidR="007164FA" w:rsidRDefault="007164FA" w:rsidP="00161B93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</w:p>
        </w:tc>
        <w:tc>
          <w:tcPr>
            <w:tcW w:w="3346" w:type="dxa"/>
            <w:vAlign w:val="center"/>
          </w:tcPr>
          <w:p w14:paraId="5F22A224" w14:textId="77777777" w:rsidR="007164FA" w:rsidRDefault="007164FA" w:rsidP="00161B9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3" w:type="dxa"/>
            <w:vAlign w:val="center"/>
          </w:tcPr>
          <w:p w14:paraId="4EB31D6A" w14:textId="77777777" w:rsidR="007164FA" w:rsidRPr="00161B93" w:rsidRDefault="007164FA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487C3948" w14:textId="77777777" w:rsidR="007164FA" w:rsidRPr="00161B93" w:rsidRDefault="007164FA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60AE6DD3" w14:textId="77777777" w:rsidR="007164FA" w:rsidRDefault="007164FA" w:rsidP="00161B9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128" w:type="dxa"/>
          </w:tcPr>
          <w:p w14:paraId="1EB81C5C" w14:textId="77777777" w:rsidR="007164FA" w:rsidRPr="004359AF" w:rsidRDefault="007164FA" w:rsidP="00161B93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1824ADB2" w14:textId="77777777" w:rsidR="007164FA" w:rsidRPr="009E2136" w:rsidRDefault="007164FA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522848F3" w14:textId="77777777" w:rsidR="007164FA" w:rsidRPr="009E2136" w:rsidRDefault="007164FA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837076" w14:textId="77777777" w:rsidR="007164FA" w:rsidRPr="009E2136" w:rsidRDefault="007164FA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437E4512" w14:textId="77777777" w:rsidR="007164FA" w:rsidRPr="009E2136" w:rsidRDefault="007164FA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7164FA" w:rsidRPr="009E2136" w14:paraId="21AA6DE7" w14:textId="77777777" w:rsidTr="002D1A1E">
        <w:trPr>
          <w:trHeight w:val="320"/>
          <w:tblHeader/>
        </w:trPr>
        <w:tc>
          <w:tcPr>
            <w:tcW w:w="1078" w:type="dxa"/>
            <w:vAlign w:val="center"/>
          </w:tcPr>
          <w:p w14:paraId="51648C84" w14:textId="77777777" w:rsidR="007164FA" w:rsidRDefault="007164FA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608" w:type="dxa"/>
            <w:vAlign w:val="center"/>
          </w:tcPr>
          <w:p w14:paraId="196F8F41" w14:textId="77777777" w:rsidR="007164FA" w:rsidRDefault="007164FA" w:rsidP="00161B93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</w:p>
        </w:tc>
        <w:tc>
          <w:tcPr>
            <w:tcW w:w="3346" w:type="dxa"/>
            <w:vAlign w:val="center"/>
          </w:tcPr>
          <w:p w14:paraId="67D76848" w14:textId="77777777" w:rsidR="007164FA" w:rsidRDefault="007164FA" w:rsidP="00161B9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3" w:type="dxa"/>
            <w:vAlign w:val="center"/>
          </w:tcPr>
          <w:p w14:paraId="4DC890C9" w14:textId="77777777" w:rsidR="007164FA" w:rsidRPr="00161B93" w:rsidRDefault="007164FA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226747D0" w14:textId="77777777" w:rsidR="007164FA" w:rsidRPr="00161B93" w:rsidRDefault="007164FA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6F3AB367" w14:textId="77777777" w:rsidR="007164FA" w:rsidRDefault="007164FA" w:rsidP="00161B9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128" w:type="dxa"/>
          </w:tcPr>
          <w:p w14:paraId="3A016324" w14:textId="77777777" w:rsidR="007164FA" w:rsidRPr="004359AF" w:rsidRDefault="007164FA" w:rsidP="00161B93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62452522" w14:textId="77777777" w:rsidR="007164FA" w:rsidRPr="009E2136" w:rsidRDefault="007164FA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11AE6704" w14:textId="77777777" w:rsidR="007164FA" w:rsidRPr="009E2136" w:rsidRDefault="007164FA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AB2B9E0" w14:textId="77777777" w:rsidR="007164FA" w:rsidRPr="009E2136" w:rsidRDefault="007164FA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6591B3C5" w14:textId="77777777" w:rsidR="007164FA" w:rsidRPr="009E2136" w:rsidRDefault="007164FA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7164FA" w:rsidRPr="009E2136" w14:paraId="5416704A" w14:textId="77777777" w:rsidTr="002D1A1E">
        <w:trPr>
          <w:trHeight w:val="320"/>
          <w:tblHeader/>
        </w:trPr>
        <w:tc>
          <w:tcPr>
            <w:tcW w:w="1078" w:type="dxa"/>
            <w:vAlign w:val="center"/>
          </w:tcPr>
          <w:p w14:paraId="3776F4ED" w14:textId="77777777" w:rsidR="007164FA" w:rsidRDefault="007164FA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608" w:type="dxa"/>
            <w:vAlign w:val="center"/>
          </w:tcPr>
          <w:p w14:paraId="699EE743" w14:textId="77777777" w:rsidR="007164FA" w:rsidRDefault="007164FA" w:rsidP="00161B93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</w:p>
        </w:tc>
        <w:tc>
          <w:tcPr>
            <w:tcW w:w="3346" w:type="dxa"/>
            <w:vAlign w:val="center"/>
          </w:tcPr>
          <w:p w14:paraId="101AD3E7" w14:textId="77777777" w:rsidR="007164FA" w:rsidRDefault="007164FA" w:rsidP="00161B9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3" w:type="dxa"/>
            <w:vAlign w:val="center"/>
          </w:tcPr>
          <w:p w14:paraId="7040013C" w14:textId="77777777" w:rsidR="007164FA" w:rsidRPr="00161B93" w:rsidRDefault="007164FA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627C3D1A" w14:textId="77777777" w:rsidR="007164FA" w:rsidRPr="00161B93" w:rsidRDefault="007164FA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5340F446" w14:textId="77777777" w:rsidR="007164FA" w:rsidRDefault="007164FA" w:rsidP="00161B9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128" w:type="dxa"/>
          </w:tcPr>
          <w:p w14:paraId="7DE7F57F" w14:textId="77777777" w:rsidR="007164FA" w:rsidRPr="004359AF" w:rsidRDefault="007164FA" w:rsidP="00161B93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46C201B2" w14:textId="77777777" w:rsidR="007164FA" w:rsidRPr="009E2136" w:rsidRDefault="007164FA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1BC7ED8C" w14:textId="77777777" w:rsidR="007164FA" w:rsidRPr="009E2136" w:rsidRDefault="007164FA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FF0CC34" w14:textId="77777777" w:rsidR="007164FA" w:rsidRPr="009E2136" w:rsidRDefault="007164FA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3D6D782" w14:textId="77777777" w:rsidR="007164FA" w:rsidRPr="009E2136" w:rsidRDefault="007164FA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7164FA" w:rsidRPr="009E2136" w14:paraId="268BF2B8" w14:textId="77777777" w:rsidTr="002D1A1E">
        <w:trPr>
          <w:trHeight w:val="320"/>
          <w:tblHeader/>
        </w:trPr>
        <w:tc>
          <w:tcPr>
            <w:tcW w:w="1078" w:type="dxa"/>
            <w:vAlign w:val="center"/>
          </w:tcPr>
          <w:p w14:paraId="244EB907" w14:textId="77777777" w:rsidR="007164FA" w:rsidRDefault="007164FA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608" w:type="dxa"/>
            <w:vAlign w:val="center"/>
          </w:tcPr>
          <w:p w14:paraId="7B1D0041" w14:textId="77777777" w:rsidR="007164FA" w:rsidRDefault="007164FA" w:rsidP="00161B93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</w:p>
        </w:tc>
        <w:tc>
          <w:tcPr>
            <w:tcW w:w="3346" w:type="dxa"/>
            <w:vAlign w:val="center"/>
          </w:tcPr>
          <w:p w14:paraId="229FBF17" w14:textId="77777777" w:rsidR="007164FA" w:rsidRDefault="007164FA" w:rsidP="00161B9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3" w:type="dxa"/>
            <w:vAlign w:val="center"/>
          </w:tcPr>
          <w:p w14:paraId="6572AA66" w14:textId="77777777" w:rsidR="007164FA" w:rsidRPr="00161B93" w:rsidRDefault="007164FA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7AFFEB1C" w14:textId="77777777" w:rsidR="007164FA" w:rsidRPr="00161B93" w:rsidRDefault="007164FA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46EB8C21" w14:textId="77777777" w:rsidR="007164FA" w:rsidRDefault="007164FA" w:rsidP="00161B9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128" w:type="dxa"/>
          </w:tcPr>
          <w:p w14:paraId="556BAAAC" w14:textId="77777777" w:rsidR="007164FA" w:rsidRPr="004359AF" w:rsidRDefault="007164FA" w:rsidP="00161B93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1E7F7CC7" w14:textId="77777777" w:rsidR="007164FA" w:rsidRPr="009E2136" w:rsidRDefault="007164FA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1BE28E2D" w14:textId="77777777" w:rsidR="007164FA" w:rsidRPr="009E2136" w:rsidRDefault="007164FA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D750A72" w14:textId="77777777" w:rsidR="007164FA" w:rsidRPr="009E2136" w:rsidRDefault="007164FA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6E1E96CC" w14:textId="77777777" w:rsidR="007164FA" w:rsidRPr="009E2136" w:rsidRDefault="007164FA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7164FA" w:rsidRPr="009E2136" w14:paraId="68327F77" w14:textId="77777777" w:rsidTr="002D1A1E">
        <w:trPr>
          <w:trHeight w:val="320"/>
          <w:tblHeader/>
        </w:trPr>
        <w:tc>
          <w:tcPr>
            <w:tcW w:w="1078" w:type="dxa"/>
            <w:vAlign w:val="center"/>
          </w:tcPr>
          <w:p w14:paraId="6971DFB3" w14:textId="77777777" w:rsidR="007164FA" w:rsidRDefault="007164FA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608" w:type="dxa"/>
            <w:vAlign w:val="center"/>
          </w:tcPr>
          <w:p w14:paraId="509FCBE4" w14:textId="77777777" w:rsidR="007164FA" w:rsidRDefault="007164FA" w:rsidP="00161B93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</w:p>
        </w:tc>
        <w:tc>
          <w:tcPr>
            <w:tcW w:w="3346" w:type="dxa"/>
            <w:vAlign w:val="center"/>
          </w:tcPr>
          <w:p w14:paraId="1D5DB8F4" w14:textId="77777777" w:rsidR="007164FA" w:rsidRDefault="007164FA" w:rsidP="00161B9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3" w:type="dxa"/>
            <w:vAlign w:val="center"/>
          </w:tcPr>
          <w:p w14:paraId="2F8D3B4A" w14:textId="77777777" w:rsidR="007164FA" w:rsidRPr="00161B93" w:rsidRDefault="007164FA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582846C5" w14:textId="77777777" w:rsidR="007164FA" w:rsidRPr="00161B93" w:rsidRDefault="007164FA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1C2FD8F2" w14:textId="77777777" w:rsidR="007164FA" w:rsidRDefault="007164FA" w:rsidP="00161B9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128" w:type="dxa"/>
          </w:tcPr>
          <w:p w14:paraId="72A28C89" w14:textId="77777777" w:rsidR="007164FA" w:rsidRPr="004359AF" w:rsidRDefault="007164FA" w:rsidP="00161B93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60F64EB1" w14:textId="77777777" w:rsidR="007164FA" w:rsidRPr="009E2136" w:rsidRDefault="007164FA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6435BDEE" w14:textId="77777777" w:rsidR="007164FA" w:rsidRPr="009E2136" w:rsidRDefault="007164FA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CC4474C" w14:textId="77777777" w:rsidR="007164FA" w:rsidRPr="009E2136" w:rsidRDefault="007164FA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0F027C6" w14:textId="77777777" w:rsidR="007164FA" w:rsidRPr="009E2136" w:rsidRDefault="007164FA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</w:tbl>
    <w:p w14:paraId="306E9695" w14:textId="21E4975E" w:rsidR="00142FA2" w:rsidRPr="00EE2F7F" w:rsidRDefault="00142FA2" w:rsidP="00644EEA">
      <w:pPr>
        <w:rPr>
          <w:sz w:val="24"/>
          <w:szCs w:val="24"/>
        </w:rPr>
      </w:pPr>
    </w:p>
    <w:sectPr w:rsidR="00142FA2" w:rsidRPr="00EE2F7F" w:rsidSect="00644EEA">
      <w:headerReference w:type="default" r:id="rId8"/>
      <w:footerReference w:type="default" r:id="rId9"/>
      <w:headerReference w:type="first" r:id="rId10"/>
      <w:footerReference w:type="first" r:id="rId11"/>
      <w:type w:val="continuous"/>
      <w:pgSz w:w="23814" w:h="16840" w:orient="landscape" w:code="8"/>
      <w:pgMar w:top="-425" w:right="284" w:bottom="2552" w:left="1134" w:header="181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51BB3C" w14:textId="77777777" w:rsidR="00FC343A" w:rsidRDefault="00FC343A">
      <w:r>
        <w:separator/>
      </w:r>
    </w:p>
  </w:endnote>
  <w:endnote w:type="continuationSeparator" w:id="0">
    <w:p w14:paraId="2FE4F717" w14:textId="77777777" w:rsidR="00FC343A" w:rsidRDefault="00FC3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Pragmatica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right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67"/>
      <w:gridCol w:w="567"/>
      <w:gridCol w:w="567"/>
      <w:gridCol w:w="567"/>
      <w:gridCol w:w="851"/>
      <w:gridCol w:w="567"/>
      <w:gridCol w:w="6237"/>
      <w:gridCol w:w="567"/>
    </w:tblGrid>
    <w:tr w:rsidR="000F38AA" w:rsidRPr="00DA5DA3" w14:paraId="45AFCF0D" w14:textId="77777777">
      <w:trPr>
        <w:cantSplit/>
        <w:trHeight w:val="284"/>
        <w:jc w:val="right"/>
      </w:trPr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0863D14" w14:textId="77777777" w:rsidR="000F38AA" w:rsidRPr="00FE46DD" w:rsidRDefault="000F38AA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567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58E1F434" w14:textId="77777777" w:rsidR="000F38AA" w:rsidRPr="00FE46DD" w:rsidRDefault="000F38AA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567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6F625F78" w14:textId="77777777" w:rsidR="000F38AA" w:rsidRPr="00FE46DD" w:rsidRDefault="000F38AA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567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2BF56865" w14:textId="77777777" w:rsidR="000F38AA" w:rsidRPr="00FE46DD" w:rsidRDefault="000F38AA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851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00B2B074" w14:textId="77777777" w:rsidR="000F38AA" w:rsidRPr="00FE46DD" w:rsidRDefault="000F38AA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567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622809BC" w14:textId="77777777" w:rsidR="000F38AA" w:rsidRPr="00FE46DD" w:rsidRDefault="000F38AA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6237" w:type="dxa"/>
          <w:vMerge w:val="restart"/>
          <w:tcBorders>
            <w:top w:val="single" w:sz="12" w:space="0" w:color="auto"/>
            <w:left w:val="nil"/>
            <w:bottom w:val="nil"/>
            <w:right w:val="nil"/>
          </w:tcBorders>
          <w:vAlign w:val="center"/>
        </w:tcPr>
        <w:p w14:paraId="350A68F6" w14:textId="1D440ED5" w:rsidR="000F38AA" w:rsidRPr="00FE46DD" w:rsidRDefault="001D419E" w:rsidP="00063997">
          <w:pPr>
            <w:autoSpaceDE w:val="0"/>
            <w:autoSpaceDN w:val="0"/>
            <w:adjustRightInd w:val="0"/>
            <w:jc w:val="center"/>
            <w:rPr>
              <w:rFonts w:ascii="ISOCPEUR" w:hAnsi="ISOCPEUR"/>
              <w:bCs/>
              <w:sz w:val="32"/>
              <w:szCs w:val="32"/>
            </w:rPr>
          </w:pPr>
          <w:r w:rsidRPr="00882366">
            <w:rPr>
              <w:rFonts w:ascii="ISOCPEUR" w:hAnsi="ISOCPEUR"/>
              <w:sz w:val="36"/>
              <w:szCs w:val="36"/>
            </w:rPr>
            <w:t>47</w:t>
          </w:r>
          <w:r w:rsidR="000E7581">
            <w:rPr>
              <w:rFonts w:ascii="ISOCPEUR" w:hAnsi="ISOCPEUR"/>
              <w:sz w:val="36"/>
              <w:szCs w:val="36"/>
            </w:rPr>
            <w:t>6</w:t>
          </w:r>
          <w:r w:rsidRPr="00882366">
            <w:rPr>
              <w:rFonts w:ascii="ISOCPEUR" w:hAnsi="ISOCPEUR"/>
              <w:sz w:val="36"/>
              <w:szCs w:val="36"/>
            </w:rPr>
            <w:t>/П-23-АНО-</w:t>
          </w:r>
          <w:r w:rsidR="000E7581">
            <w:rPr>
              <w:rFonts w:ascii="ISOCPEUR" w:hAnsi="ISOCPEUR"/>
              <w:sz w:val="36"/>
              <w:szCs w:val="36"/>
            </w:rPr>
            <w:t>МГН</w:t>
          </w:r>
          <w:r>
            <w:rPr>
              <w:rFonts w:ascii="ISOCPEUR" w:hAnsi="ISOCPEUR"/>
              <w:sz w:val="36"/>
              <w:szCs w:val="36"/>
            </w:rPr>
            <w:t>.КЖ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vAlign w:val="center"/>
        </w:tcPr>
        <w:p w14:paraId="6B696760" w14:textId="77777777" w:rsidR="000F38AA" w:rsidRPr="00FE46DD" w:rsidRDefault="000F38AA">
          <w:pPr>
            <w:pStyle w:val="a5"/>
            <w:jc w:val="center"/>
            <w:rPr>
              <w:rFonts w:ascii="ISOCPEUR" w:hAnsi="ISOCPEUR"/>
              <w:sz w:val="22"/>
              <w:szCs w:val="18"/>
            </w:rPr>
          </w:pPr>
          <w:r w:rsidRPr="00FE46DD">
            <w:rPr>
              <w:rFonts w:ascii="ISOCPEUR" w:hAnsi="ISOCPEUR"/>
              <w:sz w:val="22"/>
              <w:szCs w:val="18"/>
            </w:rPr>
            <w:t>Лист</w:t>
          </w:r>
        </w:p>
      </w:tc>
    </w:tr>
    <w:tr w:rsidR="000F38AA" w:rsidRPr="00DA5DA3" w14:paraId="3FF325A5" w14:textId="77777777">
      <w:trPr>
        <w:cantSplit/>
        <w:trHeight w:val="284"/>
        <w:jc w:val="right"/>
      </w:trPr>
      <w:tc>
        <w:tcPr>
          <w:tcW w:w="567" w:type="dxa"/>
          <w:tcBorders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04A70543" w14:textId="77777777" w:rsidR="000F38AA" w:rsidRPr="00FE46DD" w:rsidRDefault="000F38AA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567" w:type="dxa"/>
          <w:tcBorders>
            <w:left w:val="nil"/>
            <w:bottom w:val="nil"/>
            <w:right w:val="single" w:sz="12" w:space="0" w:color="auto"/>
          </w:tcBorders>
          <w:vAlign w:val="center"/>
        </w:tcPr>
        <w:p w14:paraId="16817F29" w14:textId="77777777" w:rsidR="000F38AA" w:rsidRPr="00FE46DD" w:rsidRDefault="000F38AA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567" w:type="dxa"/>
          <w:tcBorders>
            <w:left w:val="nil"/>
            <w:bottom w:val="nil"/>
            <w:right w:val="single" w:sz="12" w:space="0" w:color="auto"/>
          </w:tcBorders>
          <w:vAlign w:val="center"/>
        </w:tcPr>
        <w:p w14:paraId="00F7F4A2" w14:textId="77777777" w:rsidR="000F38AA" w:rsidRPr="00FE46DD" w:rsidRDefault="000F38AA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567" w:type="dxa"/>
          <w:tcBorders>
            <w:left w:val="nil"/>
            <w:bottom w:val="nil"/>
            <w:right w:val="single" w:sz="12" w:space="0" w:color="auto"/>
          </w:tcBorders>
          <w:vAlign w:val="center"/>
        </w:tcPr>
        <w:p w14:paraId="437088D3" w14:textId="77777777" w:rsidR="000F38AA" w:rsidRPr="00FE46DD" w:rsidRDefault="000F38AA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851" w:type="dxa"/>
          <w:tcBorders>
            <w:left w:val="nil"/>
            <w:bottom w:val="nil"/>
            <w:right w:val="single" w:sz="12" w:space="0" w:color="auto"/>
          </w:tcBorders>
          <w:vAlign w:val="center"/>
        </w:tcPr>
        <w:p w14:paraId="4F3DD34E" w14:textId="77777777" w:rsidR="000F38AA" w:rsidRPr="00FE46DD" w:rsidRDefault="000F38AA">
          <w:pPr>
            <w:pStyle w:val="a5"/>
            <w:tabs>
              <w:tab w:val="clear" w:pos="4153"/>
              <w:tab w:val="center" w:pos="-5895"/>
            </w:tabs>
            <w:ind w:left="57" w:right="57"/>
            <w:rPr>
              <w:rFonts w:ascii="ISOCPEUR" w:hAnsi="ISOCPEUR"/>
            </w:rPr>
          </w:pPr>
        </w:p>
      </w:tc>
      <w:tc>
        <w:tcPr>
          <w:tcW w:w="567" w:type="dxa"/>
          <w:tcBorders>
            <w:left w:val="nil"/>
            <w:bottom w:val="nil"/>
            <w:right w:val="single" w:sz="12" w:space="0" w:color="auto"/>
          </w:tcBorders>
          <w:vAlign w:val="center"/>
        </w:tcPr>
        <w:p w14:paraId="11E035AC" w14:textId="77777777" w:rsidR="000F38AA" w:rsidRPr="00FE46DD" w:rsidRDefault="000F38AA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6237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6177D542" w14:textId="77777777" w:rsidR="000F38AA" w:rsidRPr="00FE46DD" w:rsidRDefault="000F38AA">
          <w:pPr>
            <w:pStyle w:val="a5"/>
            <w:rPr>
              <w:rFonts w:ascii="ISOCPEUR" w:hAnsi="ISOCPEUR"/>
              <w:sz w:val="18"/>
            </w:rPr>
          </w:pPr>
        </w:p>
      </w:tc>
      <w:tc>
        <w:tcPr>
          <w:tcW w:w="567" w:type="dxa"/>
          <w:vMerge w:val="restart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vAlign w:val="center"/>
        </w:tcPr>
        <w:p w14:paraId="4D3D33A5" w14:textId="266918AF" w:rsidR="000F38AA" w:rsidRPr="00FE46DD" w:rsidRDefault="000F38AA" w:rsidP="00C9289C">
          <w:pPr>
            <w:pStyle w:val="a5"/>
            <w:jc w:val="center"/>
            <w:rPr>
              <w:rFonts w:ascii="ISOCPEUR" w:hAnsi="ISOCPEUR"/>
              <w:sz w:val="22"/>
              <w:szCs w:val="18"/>
            </w:rPr>
          </w:pPr>
          <w:r w:rsidRPr="00FE46DD">
            <w:rPr>
              <w:rFonts w:ascii="ISOCPEUR" w:hAnsi="ISOCPEUR"/>
              <w:sz w:val="22"/>
              <w:szCs w:val="18"/>
            </w:rPr>
            <w:fldChar w:fldCharType="begin"/>
          </w:r>
          <w:r w:rsidRPr="00FE46DD">
            <w:rPr>
              <w:rFonts w:ascii="ISOCPEUR" w:hAnsi="ISOCPEUR"/>
              <w:sz w:val="22"/>
              <w:szCs w:val="18"/>
            </w:rPr>
            <w:instrText xml:space="preserve"> PAGE  \* MERGEFORMAT </w:instrText>
          </w:r>
          <w:r w:rsidRPr="00FE46DD">
            <w:rPr>
              <w:rFonts w:ascii="ISOCPEUR" w:hAnsi="ISOCPEUR"/>
              <w:sz w:val="22"/>
              <w:szCs w:val="18"/>
            </w:rPr>
            <w:fldChar w:fldCharType="separate"/>
          </w:r>
          <w:r w:rsidR="00210F40">
            <w:rPr>
              <w:rFonts w:ascii="ISOCPEUR" w:hAnsi="ISOCPEUR"/>
              <w:noProof/>
              <w:sz w:val="22"/>
              <w:szCs w:val="18"/>
            </w:rPr>
            <w:t>4</w:t>
          </w:r>
          <w:r w:rsidRPr="00FE46DD">
            <w:rPr>
              <w:rFonts w:ascii="ISOCPEUR" w:hAnsi="ISOCPEUR"/>
              <w:sz w:val="22"/>
              <w:szCs w:val="18"/>
            </w:rPr>
            <w:fldChar w:fldCharType="end"/>
          </w:r>
        </w:p>
      </w:tc>
    </w:tr>
    <w:tr w:rsidR="000F38AA" w:rsidRPr="00DA5DA3" w14:paraId="49FC5972" w14:textId="77777777">
      <w:trPr>
        <w:cantSplit/>
        <w:trHeight w:val="284"/>
        <w:jc w:val="right"/>
      </w:trPr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6DF80993" w14:textId="77777777" w:rsidR="000F38AA" w:rsidRPr="00FE46DD" w:rsidRDefault="000F38AA">
          <w:pPr>
            <w:pStyle w:val="a5"/>
            <w:jc w:val="center"/>
            <w:rPr>
              <w:rFonts w:ascii="ISOCPEUR" w:hAnsi="ISOCPEUR"/>
            </w:rPr>
          </w:pPr>
          <w:r w:rsidRPr="00FE46DD">
            <w:rPr>
              <w:rFonts w:ascii="ISOCPEUR" w:hAnsi="ISOCPEUR"/>
            </w:rPr>
            <w:t>Изм.</w:t>
          </w:r>
        </w:p>
      </w:tc>
      <w:tc>
        <w:tcPr>
          <w:tcW w:w="567" w:type="dxa"/>
          <w:tcBorders>
            <w:top w:val="single" w:sz="12" w:space="0" w:color="auto"/>
            <w:left w:val="nil"/>
            <w:bottom w:val="nil"/>
            <w:right w:val="single" w:sz="12" w:space="0" w:color="auto"/>
          </w:tcBorders>
          <w:vAlign w:val="center"/>
        </w:tcPr>
        <w:p w14:paraId="5F94360D" w14:textId="77777777" w:rsidR="000F38AA" w:rsidRPr="00FE46DD" w:rsidRDefault="000F38AA">
          <w:pPr>
            <w:pStyle w:val="a5"/>
            <w:jc w:val="center"/>
            <w:rPr>
              <w:rFonts w:ascii="ISOCPEUR" w:hAnsi="ISOCPEUR"/>
              <w:spacing w:val="-14"/>
            </w:rPr>
          </w:pPr>
          <w:proofErr w:type="spellStart"/>
          <w:r w:rsidRPr="00FE46DD">
            <w:rPr>
              <w:rFonts w:ascii="ISOCPEUR" w:hAnsi="ISOCPEUR"/>
              <w:spacing w:val="-14"/>
            </w:rPr>
            <w:t>Кол.уч</w:t>
          </w:r>
          <w:proofErr w:type="spellEnd"/>
          <w:r w:rsidRPr="00FE46DD">
            <w:rPr>
              <w:rFonts w:ascii="ISOCPEUR" w:hAnsi="ISOCPEUR"/>
              <w:spacing w:val="-14"/>
            </w:rPr>
            <w:t>.</w:t>
          </w:r>
        </w:p>
      </w:tc>
      <w:tc>
        <w:tcPr>
          <w:tcW w:w="567" w:type="dxa"/>
          <w:tcBorders>
            <w:top w:val="single" w:sz="12" w:space="0" w:color="auto"/>
            <w:left w:val="nil"/>
            <w:bottom w:val="nil"/>
            <w:right w:val="single" w:sz="12" w:space="0" w:color="auto"/>
          </w:tcBorders>
          <w:vAlign w:val="center"/>
        </w:tcPr>
        <w:p w14:paraId="53EA6F0E" w14:textId="77777777" w:rsidR="000F38AA" w:rsidRPr="00FE46DD" w:rsidRDefault="000F38AA">
          <w:pPr>
            <w:pStyle w:val="a5"/>
            <w:jc w:val="center"/>
            <w:rPr>
              <w:rFonts w:ascii="ISOCPEUR" w:hAnsi="ISOCPEUR"/>
            </w:rPr>
          </w:pPr>
          <w:r w:rsidRPr="00FE46DD">
            <w:rPr>
              <w:rFonts w:ascii="ISOCPEUR" w:hAnsi="ISOCPEUR"/>
            </w:rPr>
            <w:t>Лист</w:t>
          </w:r>
        </w:p>
      </w:tc>
      <w:tc>
        <w:tcPr>
          <w:tcW w:w="567" w:type="dxa"/>
          <w:tcBorders>
            <w:top w:val="single" w:sz="12" w:space="0" w:color="auto"/>
            <w:left w:val="nil"/>
            <w:bottom w:val="nil"/>
            <w:right w:val="single" w:sz="12" w:space="0" w:color="auto"/>
          </w:tcBorders>
          <w:vAlign w:val="center"/>
        </w:tcPr>
        <w:p w14:paraId="63B36039" w14:textId="77777777" w:rsidR="000F38AA" w:rsidRPr="00FE46DD" w:rsidRDefault="000F38AA">
          <w:pPr>
            <w:pStyle w:val="a5"/>
            <w:jc w:val="center"/>
            <w:rPr>
              <w:rFonts w:ascii="ISOCPEUR" w:hAnsi="ISOCPEUR"/>
              <w:spacing w:val="-10"/>
            </w:rPr>
          </w:pPr>
          <w:r w:rsidRPr="00FE46DD">
            <w:rPr>
              <w:rFonts w:ascii="ISOCPEUR" w:hAnsi="ISOCPEUR"/>
              <w:spacing w:val="-10"/>
            </w:rPr>
            <w:t>№док.</w:t>
          </w:r>
        </w:p>
      </w:tc>
      <w:tc>
        <w:tcPr>
          <w:tcW w:w="851" w:type="dxa"/>
          <w:tcBorders>
            <w:top w:val="single" w:sz="12" w:space="0" w:color="auto"/>
            <w:left w:val="nil"/>
            <w:bottom w:val="nil"/>
            <w:right w:val="single" w:sz="12" w:space="0" w:color="auto"/>
          </w:tcBorders>
          <w:vAlign w:val="center"/>
        </w:tcPr>
        <w:p w14:paraId="737F5960" w14:textId="77777777" w:rsidR="000F38AA" w:rsidRPr="00FE46DD" w:rsidRDefault="000F38AA">
          <w:pPr>
            <w:pStyle w:val="a5"/>
            <w:jc w:val="center"/>
            <w:rPr>
              <w:rFonts w:ascii="ISOCPEUR" w:hAnsi="ISOCPEUR"/>
            </w:rPr>
          </w:pPr>
          <w:r w:rsidRPr="00FE46DD">
            <w:rPr>
              <w:rFonts w:ascii="ISOCPEUR" w:hAnsi="ISOCPEUR"/>
            </w:rPr>
            <w:t>Подп.</w:t>
          </w:r>
        </w:p>
      </w:tc>
      <w:tc>
        <w:tcPr>
          <w:tcW w:w="567" w:type="dxa"/>
          <w:tcBorders>
            <w:top w:val="single" w:sz="12" w:space="0" w:color="auto"/>
            <w:left w:val="nil"/>
            <w:bottom w:val="nil"/>
            <w:right w:val="single" w:sz="12" w:space="0" w:color="auto"/>
          </w:tcBorders>
          <w:vAlign w:val="center"/>
        </w:tcPr>
        <w:p w14:paraId="77949C93" w14:textId="77777777" w:rsidR="000F38AA" w:rsidRPr="00FE46DD" w:rsidRDefault="000F38AA">
          <w:pPr>
            <w:pStyle w:val="a5"/>
            <w:jc w:val="center"/>
            <w:rPr>
              <w:rFonts w:ascii="ISOCPEUR" w:hAnsi="ISOCPEUR"/>
            </w:rPr>
          </w:pPr>
          <w:r w:rsidRPr="00FE46DD">
            <w:rPr>
              <w:rFonts w:ascii="ISOCPEUR" w:hAnsi="ISOCPEUR"/>
            </w:rPr>
            <w:t>Дата</w:t>
          </w:r>
        </w:p>
      </w:tc>
      <w:tc>
        <w:tcPr>
          <w:tcW w:w="6237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1B47B867" w14:textId="77777777" w:rsidR="000F38AA" w:rsidRPr="00FE46DD" w:rsidRDefault="000F38AA">
          <w:pPr>
            <w:pStyle w:val="a5"/>
            <w:rPr>
              <w:rFonts w:ascii="ISOCPEUR" w:hAnsi="ISOCPEUR"/>
              <w:sz w:val="18"/>
            </w:rPr>
          </w:pPr>
        </w:p>
      </w:tc>
      <w:tc>
        <w:tcPr>
          <w:tcW w:w="567" w:type="dxa"/>
          <w:vMerge/>
          <w:tcBorders>
            <w:top w:val="nil"/>
            <w:left w:val="single" w:sz="12" w:space="0" w:color="auto"/>
            <w:bottom w:val="nil"/>
            <w:right w:val="nil"/>
          </w:tcBorders>
          <w:vAlign w:val="center"/>
        </w:tcPr>
        <w:p w14:paraId="297A0AC8" w14:textId="77777777" w:rsidR="000F38AA" w:rsidRPr="00FE46DD" w:rsidRDefault="000F38AA">
          <w:pPr>
            <w:pStyle w:val="a5"/>
            <w:rPr>
              <w:rFonts w:ascii="ISOCPEUR" w:hAnsi="ISOCPEUR"/>
              <w:sz w:val="18"/>
            </w:rPr>
          </w:pPr>
        </w:p>
      </w:tc>
    </w:tr>
  </w:tbl>
  <w:p w14:paraId="71004C7E" w14:textId="77777777" w:rsidR="000F38AA" w:rsidRPr="00DA5DA3" w:rsidRDefault="000F38A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23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1685"/>
      <w:gridCol w:w="581"/>
      <w:gridCol w:w="580"/>
      <w:gridCol w:w="581"/>
      <w:gridCol w:w="581"/>
      <w:gridCol w:w="860"/>
      <w:gridCol w:w="572"/>
      <w:gridCol w:w="4122"/>
      <w:gridCol w:w="843"/>
      <w:gridCol w:w="854"/>
      <w:gridCol w:w="1138"/>
    </w:tblGrid>
    <w:tr w:rsidR="001D419E" w:rsidRPr="00A9107D" w14:paraId="255AE542" w14:textId="77777777" w:rsidTr="001D419E">
      <w:trPr>
        <w:cantSplit/>
        <w:trHeight w:hRule="exact" w:val="284"/>
      </w:trPr>
      <w:tc>
        <w:tcPr>
          <w:tcW w:w="11685" w:type="dxa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</w:tcPr>
        <w:p w14:paraId="0E34BBDC" w14:textId="77777777" w:rsidR="001D419E" w:rsidRDefault="001D419E" w:rsidP="001D419E">
          <w:pPr>
            <w:pStyle w:val="a5"/>
            <w:rPr>
              <w:sz w:val="26"/>
              <w:szCs w:val="26"/>
            </w:rPr>
          </w:pPr>
        </w:p>
        <w:p w14:paraId="5CB62AC9" w14:textId="77777777" w:rsidR="00644EEA" w:rsidRDefault="00644EEA" w:rsidP="00644EEA">
          <w:pPr>
            <w:rPr>
              <w:sz w:val="26"/>
              <w:szCs w:val="26"/>
            </w:rPr>
          </w:pPr>
        </w:p>
        <w:p w14:paraId="5AB3B0B2" w14:textId="210A20FF" w:rsidR="00644EEA" w:rsidRPr="00644EEA" w:rsidRDefault="00644EEA" w:rsidP="00644EEA">
          <w:pPr>
            <w:tabs>
              <w:tab w:val="left" w:pos="2154"/>
            </w:tabs>
          </w:pPr>
          <w:r>
            <w:t xml:space="preserve">    </w:t>
          </w:r>
          <w:r w:rsidRPr="009E2136">
            <w:rPr>
              <w:rFonts w:ascii="ISOCPEUR" w:hAnsi="ISOCPEUR"/>
              <w:sz w:val="24"/>
              <w:szCs w:val="24"/>
            </w:rPr>
            <w:t>Примечание: Длина кабельных линий является расчетной и не служит основанием для нарезки.</w:t>
          </w: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A8E7023" w14:textId="77777777" w:rsidR="001D419E" w:rsidRPr="00C51714" w:rsidRDefault="001D419E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0570AF88" w14:textId="77777777" w:rsidR="001D419E" w:rsidRPr="00C51714" w:rsidRDefault="001D419E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4F0AAC74" w14:textId="77777777" w:rsidR="001D419E" w:rsidRPr="00C51714" w:rsidRDefault="001D419E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  <w:p w14:paraId="6786B2E2" w14:textId="77777777" w:rsidR="001D419E" w:rsidRPr="00C51714" w:rsidRDefault="001D419E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58972A7" w14:textId="77777777" w:rsidR="001D419E" w:rsidRPr="00C51714" w:rsidRDefault="001D419E" w:rsidP="001D419E">
          <w:pPr>
            <w:rPr>
              <w:rFonts w:ascii="ISOCPEUR" w:hAnsi="ISOCPEUR"/>
              <w:sz w:val="26"/>
              <w:szCs w:val="26"/>
            </w:rPr>
          </w:pPr>
        </w:p>
        <w:p w14:paraId="75002F61" w14:textId="77777777" w:rsidR="001D419E" w:rsidRPr="00C51714" w:rsidRDefault="001D419E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3269DB7" w14:textId="77777777" w:rsidR="001D419E" w:rsidRPr="00C51714" w:rsidRDefault="001D419E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1B7D4A87" w14:textId="77777777" w:rsidR="001D419E" w:rsidRPr="00C51714" w:rsidRDefault="001D419E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957" w:type="dxa"/>
          <w:gridSpan w:val="4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0A0D6BD" w14:textId="068713A4" w:rsidR="001D419E" w:rsidRPr="008F3901" w:rsidRDefault="00994D7D" w:rsidP="001D419E">
          <w:pPr>
            <w:pStyle w:val="a5"/>
            <w:jc w:val="center"/>
            <w:rPr>
              <w:rFonts w:ascii="ISOCPEUR" w:hAnsi="ISOCPEUR"/>
              <w:sz w:val="36"/>
              <w:szCs w:val="36"/>
            </w:rPr>
          </w:pPr>
          <w:r>
            <w:rPr>
              <w:rFonts w:ascii="ISOCPEUR" w:hAnsi="ISOCPEUR"/>
              <w:sz w:val="36"/>
              <w:szCs w:val="36"/>
            </w:rPr>
            <w:t>708</w:t>
          </w:r>
          <w:r w:rsidR="001D419E" w:rsidRPr="00882366">
            <w:rPr>
              <w:rFonts w:ascii="ISOCPEUR" w:hAnsi="ISOCPEUR"/>
              <w:sz w:val="36"/>
              <w:szCs w:val="36"/>
            </w:rPr>
            <w:t>/П-2</w:t>
          </w:r>
          <w:r>
            <w:rPr>
              <w:rFonts w:ascii="ISOCPEUR" w:hAnsi="ISOCPEUR"/>
              <w:sz w:val="36"/>
              <w:szCs w:val="36"/>
            </w:rPr>
            <w:t>4</w:t>
          </w:r>
          <w:r w:rsidR="001D419E" w:rsidRPr="00882366">
            <w:rPr>
              <w:rFonts w:ascii="ISOCPEUR" w:hAnsi="ISOCPEUR"/>
              <w:sz w:val="36"/>
              <w:szCs w:val="36"/>
            </w:rPr>
            <w:t>-АНО-</w:t>
          </w:r>
          <w:r w:rsidR="000E7581">
            <w:rPr>
              <w:rFonts w:ascii="ISOCPEUR" w:hAnsi="ISOCPEUR"/>
              <w:sz w:val="36"/>
              <w:szCs w:val="36"/>
            </w:rPr>
            <w:t>МГН</w:t>
          </w:r>
          <w:r w:rsidR="001D419E">
            <w:rPr>
              <w:rFonts w:ascii="ISOCPEUR" w:hAnsi="ISOCPEUR"/>
              <w:sz w:val="36"/>
              <w:szCs w:val="36"/>
            </w:rPr>
            <w:t>.КЖ</w:t>
          </w:r>
        </w:p>
      </w:tc>
    </w:tr>
    <w:tr w:rsidR="001D419E" w:rsidRPr="00A9107D" w14:paraId="16121379" w14:textId="77777777" w:rsidTr="001D419E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</w:tcPr>
        <w:p w14:paraId="2B19CB3A" w14:textId="77777777" w:rsidR="001D419E" w:rsidRPr="00A9107D" w:rsidRDefault="001D419E" w:rsidP="001D419E">
          <w:pPr>
            <w:pStyle w:val="a5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7963708" w14:textId="77777777" w:rsidR="001D419E" w:rsidRPr="00C51714" w:rsidRDefault="001D419E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78C9E1E7" w14:textId="77777777" w:rsidR="001D419E" w:rsidRPr="00C51714" w:rsidRDefault="001D419E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3EC5D5E" w14:textId="77777777" w:rsidR="001D419E" w:rsidRPr="00C51714" w:rsidRDefault="001D419E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4DC6C221" w14:textId="77777777" w:rsidR="001D419E" w:rsidRPr="00C51714" w:rsidRDefault="001D419E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D1243E1" w14:textId="77777777" w:rsidR="001D419E" w:rsidRPr="00C51714" w:rsidRDefault="001D419E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0C2EB0D" w14:textId="77777777" w:rsidR="001D419E" w:rsidRPr="00C51714" w:rsidRDefault="001D419E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957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0C0232B" w14:textId="77777777" w:rsidR="001D419E" w:rsidRPr="00C51714" w:rsidRDefault="001D419E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</w:tr>
    <w:tr w:rsidR="001D419E" w:rsidRPr="00A9107D" w14:paraId="5C9493AD" w14:textId="77777777" w:rsidTr="001D419E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4E81BD55" w14:textId="77777777" w:rsidR="001D419E" w:rsidRPr="00A9107D" w:rsidRDefault="001D419E" w:rsidP="001D419E">
          <w:pPr>
            <w:pStyle w:val="a5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2493E71" w14:textId="77777777" w:rsidR="001D419E" w:rsidRPr="00C51714" w:rsidRDefault="001D419E" w:rsidP="001D419E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Изм.</w:t>
          </w:r>
        </w:p>
      </w:tc>
      <w:tc>
        <w:tcPr>
          <w:tcW w:w="5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EED69B7" w14:textId="77777777" w:rsidR="001D419E" w:rsidRPr="00C51714" w:rsidRDefault="001D419E" w:rsidP="001D419E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proofErr w:type="spellStart"/>
          <w:r w:rsidRPr="00C51714">
            <w:rPr>
              <w:rFonts w:ascii="ISOCPEUR" w:hAnsi="ISOCPEUR"/>
              <w:sz w:val="16"/>
              <w:szCs w:val="16"/>
            </w:rPr>
            <w:t>Кол.уч</w:t>
          </w:r>
          <w:proofErr w:type="spellEnd"/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64FD6433" w14:textId="77777777" w:rsidR="001D419E" w:rsidRPr="00C51714" w:rsidRDefault="001D419E" w:rsidP="001D419E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Лист</w:t>
          </w: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67F9E6BF" w14:textId="77777777" w:rsidR="001D419E" w:rsidRPr="00C51714" w:rsidRDefault="001D419E" w:rsidP="001D419E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r w:rsidRPr="00C51714">
            <w:rPr>
              <w:rFonts w:ascii="ISOCPEUR" w:hAnsi="ISOCPEUR"/>
              <w:sz w:val="16"/>
              <w:szCs w:val="16"/>
            </w:rPr>
            <w:t>№Док</w:t>
          </w: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79160EA4" w14:textId="77777777" w:rsidR="001D419E" w:rsidRPr="00C51714" w:rsidRDefault="001D419E" w:rsidP="001D419E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Подпись</w:t>
          </w: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5E3CA0F0" w14:textId="77777777" w:rsidR="001D419E" w:rsidRPr="00C51714" w:rsidRDefault="001D419E" w:rsidP="001D419E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Дата</w:t>
          </w:r>
        </w:p>
      </w:tc>
      <w:tc>
        <w:tcPr>
          <w:tcW w:w="6957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6F6FEAA" w14:textId="77777777" w:rsidR="001D419E" w:rsidRPr="00C51714" w:rsidRDefault="001D419E" w:rsidP="001D419E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</w:p>
      </w:tc>
    </w:tr>
    <w:tr w:rsidR="001D419E" w:rsidRPr="00A9107D" w14:paraId="38C6D945" w14:textId="77777777" w:rsidTr="001D419E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4AF23E78" w14:textId="77777777" w:rsidR="001D419E" w:rsidRPr="00A9107D" w:rsidRDefault="001D419E" w:rsidP="001D419E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A536DA4" w14:textId="77777777" w:rsidR="001D419E" w:rsidRPr="00C51714" w:rsidRDefault="001D419E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Разработал</w:t>
          </w:r>
        </w:p>
      </w:tc>
      <w:tc>
        <w:tcPr>
          <w:tcW w:w="1162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DA20391" w14:textId="77777777" w:rsidR="001D419E" w:rsidRPr="00C51714" w:rsidRDefault="001D419E" w:rsidP="001D419E">
          <w:pPr>
            <w:pStyle w:val="a5"/>
            <w:rPr>
              <w:rFonts w:ascii="ISOCPEUR" w:hAnsi="ISOCPEUR"/>
              <w:sz w:val="22"/>
              <w:szCs w:val="22"/>
            </w:rPr>
          </w:pPr>
          <w:proofErr w:type="spellStart"/>
          <w:r>
            <w:rPr>
              <w:rFonts w:ascii="ISOCPEUR" w:hAnsi="ISOCPEUR"/>
              <w:sz w:val="22"/>
              <w:szCs w:val="22"/>
            </w:rPr>
            <w:t>Лялля</w:t>
          </w:r>
          <w:proofErr w:type="spellEnd"/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4B6FCD75" w14:textId="77777777" w:rsidR="001D419E" w:rsidRPr="00C51714" w:rsidRDefault="001D419E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 w:rsidRPr="00FE5E73"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34684541" wp14:editId="1F359905">
                <wp:simplePos x="0" y="0"/>
                <wp:positionH relativeFrom="column">
                  <wp:posOffset>0</wp:posOffset>
                </wp:positionH>
                <wp:positionV relativeFrom="paragraph">
                  <wp:posOffset>-78105</wp:posOffset>
                </wp:positionV>
                <wp:extent cx="408940" cy="352425"/>
                <wp:effectExtent l="0" t="0" r="0" b="0"/>
                <wp:wrapNone/>
                <wp:docPr id="28" name="Рисунок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474" t="42646" r="55949" b="46397"/>
                        <a:stretch/>
                      </pic:blipFill>
                      <pic:spPr bwMode="auto">
                        <a:xfrm>
                          <a:off x="0" y="0"/>
                          <a:ext cx="40894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1B29DE0B" w14:textId="00512C05" w:rsidR="001D419E" w:rsidRPr="00C51714" w:rsidRDefault="00994D7D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03.26</w:t>
          </w:r>
        </w:p>
      </w:tc>
      <w:tc>
        <w:tcPr>
          <w:tcW w:w="412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0380BFC" w14:textId="7C824A82" w:rsidR="001D419E" w:rsidRPr="008F3901" w:rsidRDefault="001D419E" w:rsidP="001D419E">
          <w:pPr>
            <w:pStyle w:val="a5"/>
            <w:jc w:val="center"/>
            <w:rPr>
              <w:rFonts w:ascii="ISOCPEUR" w:hAnsi="ISOCPEUR"/>
              <w:sz w:val="18"/>
              <w:szCs w:val="18"/>
            </w:rPr>
          </w:pPr>
          <w:r>
            <w:rPr>
              <w:rFonts w:ascii="ISOCPEUR" w:hAnsi="ISOCPEUR"/>
              <w:sz w:val="28"/>
              <w:szCs w:val="28"/>
            </w:rPr>
            <w:t>Кабельный журнал</w:t>
          </w:r>
        </w:p>
      </w:tc>
      <w:tc>
        <w:tcPr>
          <w:tcW w:w="84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130A107" w14:textId="77777777" w:rsidR="001D419E" w:rsidRPr="00C51714" w:rsidRDefault="001D419E" w:rsidP="001D419E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Стадия</w:t>
          </w:r>
        </w:p>
        <w:p w14:paraId="719E8B9E" w14:textId="77777777" w:rsidR="001D419E" w:rsidRPr="00C51714" w:rsidRDefault="001D419E" w:rsidP="001D419E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</w:p>
      </w:tc>
      <w:tc>
        <w:tcPr>
          <w:tcW w:w="85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A5F12D3" w14:textId="77777777" w:rsidR="001D419E" w:rsidRPr="00C51714" w:rsidRDefault="001D419E" w:rsidP="001D419E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Лист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C620E2E" w14:textId="77777777" w:rsidR="001D419E" w:rsidRPr="00C51714" w:rsidRDefault="001D419E" w:rsidP="001D419E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Листов</w:t>
          </w:r>
        </w:p>
      </w:tc>
    </w:tr>
    <w:tr w:rsidR="001D419E" w:rsidRPr="00A9107D" w14:paraId="064D370F" w14:textId="77777777" w:rsidTr="001D419E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3F8A0EBF" w14:textId="77777777" w:rsidR="001D419E" w:rsidRPr="00A9107D" w:rsidRDefault="001D419E" w:rsidP="001D419E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E6497B2" w14:textId="77777777" w:rsidR="001D419E" w:rsidRPr="00C51714" w:rsidRDefault="001D419E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641C4720" w14:textId="77777777" w:rsidR="001D419E" w:rsidRPr="00C51714" w:rsidRDefault="001D419E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BE1910F" w14:textId="77777777" w:rsidR="001D419E" w:rsidRPr="00C51714" w:rsidRDefault="001D419E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0786BEA6" w14:textId="77777777" w:rsidR="001D419E" w:rsidRPr="00C51714" w:rsidRDefault="001D419E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74CA3BF" w14:textId="77777777" w:rsidR="001D419E" w:rsidRPr="00C51714" w:rsidRDefault="001D419E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4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32AE21" w14:textId="77777777" w:rsidR="001D419E" w:rsidRPr="00807FFD" w:rsidRDefault="001D419E" w:rsidP="001D419E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Р</w:t>
          </w:r>
        </w:p>
      </w:tc>
      <w:tc>
        <w:tcPr>
          <w:tcW w:w="85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D4EF65D" w14:textId="77777777" w:rsidR="001D419E" w:rsidRPr="00807FFD" w:rsidRDefault="001D419E" w:rsidP="001D419E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807FFD">
            <w:rPr>
              <w:rFonts w:ascii="ISOCPEUR" w:hAnsi="ISOCPEUR"/>
              <w:sz w:val="24"/>
              <w:szCs w:val="24"/>
            </w:rPr>
            <w:t>1</w:t>
          </w:r>
        </w:p>
      </w:tc>
      <w:tc>
        <w:tcPr>
          <w:tcW w:w="1138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4E277A" w14:textId="489FD6AB" w:rsidR="001D419E" w:rsidRPr="00644EEA" w:rsidRDefault="007164FA" w:rsidP="001D419E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1</w:t>
          </w:r>
        </w:p>
      </w:tc>
    </w:tr>
    <w:tr w:rsidR="001D419E" w:rsidRPr="00A9107D" w14:paraId="54F714D9" w14:textId="77777777" w:rsidTr="001D419E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B45F5B7" w14:textId="77777777" w:rsidR="001D419E" w:rsidRPr="00A9107D" w:rsidRDefault="001D419E" w:rsidP="001D419E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5F06152" w14:textId="77777777" w:rsidR="001D419E" w:rsidRPr="00C51714" w:rsidRDefault="001D419E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11D25997" w14:textId="77777777" w:rsidR="001D419E" w:rsidRPr="00C51714" w:rsidRDefault="001D419E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4DC39E51" w14:textId="77777777" w:rsidR="001D419E" w:rsidRPr="00C51714" w:rsidRDefault="00FC343A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noProof/>
              <w:sz w:val="22"/>
              <w:szCs w:val="22"/>
            </w:rPr>
            <w:object w:dxaOrig="1440" w:dyaOrig="1440" w14:anchorId="7ED5D1D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6" type="#_x0000_t75" style="position:absolute;left:0;text-align:left;margin-left:-.15pt;margin-top:.3pt;width:45.9pt;height:38.45pt;z-index:251659264;mso-position-horizontal-relative:text;mso-position-vertical-relative:text">
                <v:imagedata r:id="rId2" o:title=""/>
              </v:shape>
              <o:OLEObject Type="Embed" ProgID="AutoCAD.Drawing.24" ShapeID="_x0000_s2056" DrawAspect="Content" ObjectID="_1837060549" r:id="rId3"/>
            </w:object>
          </w: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649D668F" w14:textId="77777777" w:rsidR="001D419E" w:rsidRPr="00C51714" w:rsidRDefault="001D419E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57473B0" w14:textId="77777777" w:rsidR="001D419E" w:rsidRPr="00C51714" w:rsidRDefault="001D419E" w:rsidP="001D419E">
          <w:pPr>
            <w:pStyle w:val="a5"/>
            <w:jc w:val="center"/>
            <w:rPr>
              <w:rFonts w:ascii="ISOCPEUR" w:hAnsi="ISOCPEUR"/>
              <w:sz w:val="26"/>
              <w:szCs w:val="26"/>
            </w:rPr>
          </w:pPr>
        </w:p>
      </w:tc>
      <w:tc>
        <w:tcPr>
          <w:tcW w:w="2835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F86E474" w14:textId="77777777" w:rsidR="001D419E" w:rsidRPr="00C51714" w:rsidRDefault="001D419E" w:rsidP="001D419E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8A0ABC">
            <w:rPr>
              <w:noProof/>
            </w:rPr>
            <w:drawing>
              <wp:inline distT="0" distB="0" distL="0" distR="0" wp14:anchorId="663C1674" wp14:editId="2A363E7A">
                <wp:extent cx="1447800" cy="495300"/>
                <wp:effectExtent l="0" t="0" r="0" b="0"/>
                <wp:docPr id="29" name="Рисунок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D419E" w:rsidRPr="00A9107D" w14:paraId="75C6B1E1" w14:textId="77777777" w:rsidTr="001D419E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25E7B973" w14:textId="77777777" w:rsidR="001D419E" w:rsidRPr="00A9107D" w:rsidRDefault="001D419E" w:rsidP="001D419E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5C24AD7" w14:textId="77777777" w:rsidR="001D419E" w:rsidRPr="00C51714" w:rsidRDefault="001D419E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proofErr w:type="spellStart"/>
          <w:r>
            <w:rPr>
              <w:rFonts w:ascii="ISOCPEUR" w:hAnsi="ISOCPEUR"/>
              <w:sz w:val="22"/>
              <w:szCs w:val="22"/>
            </w:rPr>
            <w:t>Н.контр</w:t>
          </w:r>
          <w:proofErr w:type="spellEnd"/>
          <w:r>
            <w:rPr>
              <w:rFonts w:ascii="ISOCPEUR" w:hAnsi="ISOCPEUR"/>
              <w:sz w:val="22"/>
              <w:szCs w:val="22"/>
            </w:rPr>
            <w:t>.</w:t>
          </w: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49BE00AF" w14:textId="77777777" w:rsidR="001D419E" w:rsidRPr="00C51714" w:rsidRDefault="001D419E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Лукашова</w:t>
          </w: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192D069A" w14:textId="77777777" w:rsidR="001D419E" w:rsidRPr="00A9107D" w:rsidRDefault="001D419E" w:rsidP="001D419E">
          <w:pPr>
            <w:pStyle w:val="a5"/>
            <w:ind w:firstLine="30"/>
            <w:rPr>
              <w:sz w:val="22"/>
              <w:szCs w:val="22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6F63114B" w14:textId="47978E34" w:rsidR="001D419E" w:rsidRPr="00A9107D" w:rsidRDefault="00994D7D" w:rsidP="001D419E">
          <w:pPr>
            <w:pStyle w:val="a5"/>
            <w:ind w:firstLine="30"/>
            <w:rPr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03.26</w:t>
          </w: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69B51CC" w14:textId="77777777" w:rsidR="001D419E" w:rsidRPr="00A9107D" w:rsidRDefault="001D419E" w:rsidP="001D419E">
          <w:pPr>
            <w:pStyle w:val="a5"/>
            <w:rPr>
              <w:sz w:val="26"/>
              <w:szCs w:val="26"/>
            </w:rPr>
          </w:pPr>
        </w:p>
      </w:tc>
      <w:tc>
        <w:tcPr>
          <w:tcW w:w="2835" w:type="dxa"/>
          <w:gridSpan w:val="3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F9DDA26" w14:textId="77777777" w:rsidR="001D419E" w:rsidRPr="00A9107D" w:rsidRDefault="001D419E" w:rsidP="001D419E">
          <w:pPr>
            <w:pStyle w:val="a5"/>
            <w:rPr>
              <w:sz w:val="26"/>
              <w:szCs w:val="26"/>
            </w:rPr>
          </w:pPr>
        </w:p>
      </w:tc>
    </w:tr>
    <w:tr w:rsidR="001D419E" w:rsidRPr="00A9107D" w14:paraId="26D0634B" w14:textId="77777777" w:rsidTr="001D419E">
      <w:trPr>
        <w:cantSplit/>
        <w:trHeight w:hRule="exact" w:val="284"/>
      </w:trPr>
      <w:tc>
        <w:tcPr>
          <w:tcW w:w="11685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2A2E8EA" w14:textId="77777777" w:rsidR="001D419E" w:rsidRPr="00A9107D" w:rsidRDefault="001D419E" w:rsidP="001D419E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ECE53AB" w14:textId="77777777" w:rsidR="001D419E" w:rsidRPr="00C51714" w:rsidRDefault="001D419E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Разработал</w:t>
          </w: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6C6C87DB" w14:textId="77777777" w:rsidR="001D419E" w:rsidRPr="00C51714" w:rsidRDefault="001D419E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Зыкин</w:t>
          </w: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AA4DA5E" w14:textId="77777777" w:rsidR="001D419E" w:rsidRPr="00A9107D" w:rsidRDefault="001D419E" w:rsidP="001D419E">
          <w:pPr>
            <w:pStyle w:val="a5"/>
            <w:ind w:firstLine="30"/>
            <w:rPr>
              <w:sz w:val="22"/>
              <w:szCs w:val="22"/>
            </w:rPr>
          </w:pPr>
          <w:r w:rsidRPr="00803D30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7E079C18" wp14:editId="04FC3364">
                <wp:simplePos x="0" y="0"/>
                <wp:positionH relativeFrom="column">
                  <wp:posOffset>68580</wp:posOffset>
                </wp:positionH>
                <wp:positionV relativeFrom="paragraph">
                  <wp:posOffset>-67310</wp:posOffset>
                </wp:positionV>
                <wp:extent cx="400050" cy="325755"/>
                <wp:effectExtent l="0" t="0" r="0" b="0"/>
                <wp:wrapNone/>
                <wp:docPr id="30" name="Рисунок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1087" t="46199" r="44784" b="47285"/>
                        <a:stretch/>
                      </pic:blipFill>
                      <pic:spPr bwMode="auto">
                        <a:xfrm>
                          <a:off x="0" y="0"/>
                          <a:ext cx="40005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159FABA" w14:textId="0E398515" w:rsidR="001D419E" w:rsidRPr="000015A8" w:rsidRDefault="00994D7D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03.26</w:t>
          </w:r>
        </w:p>
      </w:tc>
      <w:tc>
        <w:tcPr>
          <w:tcW w:w="4122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3F47C5A" w14:textId="77777777" w:rsidR="001D419E" w:rsidRPr="00A9107D" w:rsidRDefault="001D419E" w:rsidP="001D419E">
          <w:pPr>
            <w:pStyle w:val="a5"/>
            <w:rPr>
              <w:sz w:val="26"/>
              <w:szCs w:val="26"/>
            </w:rPr>
          </w:pPr>
        </w:p>
      </w:tc>
      <w:tc>
        <w:tcPr>
          <w:tcW w:w="2835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55346D0" w14:textId="77777777" w:rsidR="001D419E" w:rsidRPr="00A9107D" w:rsidRDefault="001D419E" w:rsidP="001D419E">
          <w:pPr>
            <w:pStyle w:val="a5"/>
            <w:rPr>
              <w:sz w:val="26"/>
              <w:szCs w:val="26"/>
            </w:rPr>
          </w:pPr>
        </w:p>
      </w:tc>
    </w:tr>
  </w:tbl>
  <w:p w14:paraId="237E03E6" w14:textId="77777777" w:rsidR="001D419E" w:rsidRPr="00A9107D" w:rsidRDefault="001D419E" w:rsidP="001D419E">
    <w:pPr>
      <w:pStyle w:val="a5"/>
      <w:rPr>
        <w:sz w:val="4"/>
        <w:szCs w:val="4"/>
      </w:rPr>
    </w:pPr>
  </w:p>
  <w:p w14:paraId="6384F5C7" w14:textId="77777777" w:rsidR="001D419E" w:rsidRDefault="001D419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248407" w14:textId="77777777" w:rsidR="00FC343A" w:rsidRDefault="00FC343A">
      <w:r>
        <w:separator/>
      </w:r>
    </w:p>
  </w:footnote>
  <w:footnote w:type="continuationSeparator" w:id="0">
    <w:p w14:paraId="4A4C4035" w14:textId="77777777" w:rsidR="00FC343A" w:rsidRDefault="00FC34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839684" w14:textId="77777777" w:rsidR="000F38AA" w:rsidRDefault="000F38AA">
    <w:pPr>
      <w:pStyle w:val="a3"/>
      <w:tabs>
        <w:tab w:val="clear" w:pos="4153"/>
        <w:tab w:val="clear" w:pos="8306"/>
      </w:tabs>
      <w:rPr>
        <w:rFonts w:ascii="Arial" w:hAnsi="Arial"/>
      </w:rPr>
    </w:pPr>
  </w:p>
  <w:p w14:paraId="3031E6B3" w14:textId="77777777" w:rsidR="000F38AA" w:rsidRDefault="000F38A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0560" behindDoc="0" locked="0" layoutInCell="0" allowOverlap="1" wp14:anchorId="3A0786F1" wp14:editId="4DD09D99">
              <wp:simplePos x="0" y="0"/>
              <wp:positionH relativeFrom="page">
                <wp:posOffset>720090</wp:posOffset>
              </wp:positionH>
              <wp:positionV relativeFrom="page">
                <wp:posOffset>255270</wp:posOffset>
              </wp:positionV>
              <wp:extent cx="14220190" cy="10273665"/>
              <wp:effectExtent l="0" t="0" r="0" b="0"/>
              <wp:wrapNone/>
              <wp:docPr id="27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220190" cy="1027366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5922BFE" id="Rectangle 1" o:spid="_x0000_s1026" style="position:absolute;margin-left:56.7pt;margin-top:20.1pt;width:1119.7pt;height:808.95pt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" o:allowincell="f" filled="f" strokeweight="1.5pt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573ACC73" wp14:editId="05C237C4">
              <wp:simplePos x="0" y="0"/>
              <wp:positionH relativeFrom="column">
                <wp:posOffset>-578485</wp:posOffset>
              </wp:positionH>
              <wp:positionV relativeFrom="paragraph">
                <wp:posOffset>7138035</wp:posOffset>
              </wp:positionV>
              <wp:extent cx="711200" cy="3235960"/>
              <wp:effectExtent l="0" t="0" r="0" b="0"/>
              <wp:wrapNone/>
              <wp:docPr id="26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1200" cy="3235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jc w:val="center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84"/>
                            <w:gridCol w:w="397"/>
                          </w:tblGrid>
                          <w:tr w:rsidR="000F38AA" w:rsidRPr="0027405B" w14:paraId="4C366D3D" w14:textId="77777777">
                            <w:trPr>
                              <w:cantSplit/>
                              <w:trHeight w:hRule="exact" w:val="1418"/>
                              <w:jc w:val="center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1A26BF52" w14:textId="77777777" w:rsidR="000F38AA" w:rsidRPr="0027405B" w:rsidRDefault="000F38AA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  <w:proofErr w:type="spellStart"/>
                                <w:r w:rsidRPr="0027405B">
                                  <w:rPr>
                                    <w:rFonts w:ascii="ISOCPEUR" w:hAnsi="ISOCPEUR"/>
                                    <w:i/>
                                  </w:rPr>
                                  <w:t>Взам</w:t>
                                </w:r>
                                <w:proofErr w:type="spellEnd"/>
                                <w:r w:rsidRPr="0027405B">
                                  <w:rPr>
                                    <w:rFonts w:ascii="ISOCPEUR" w:hAnsi="ISOCPEUR"/>
                                    <w:i/>
                                  </w:rPr>
                                  <w:t>. инв. №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top w:val="single" w:sz="12" w:space="0" w:color="auto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5B8659F8" w14:textId="77777777" w:rsidR="000F38AA" w:rsidRPr="0027405B" w:rsidRDefault="000F38AA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0F38AA" w:rsidRPr="0027405B" w14:paraId="477D9738" w14:textId="77777777">
                            <w:trPr>
                              <w:cantSplit/>
                              <w:trHeight w:hRule="exact" w:val="1985"/>
                              <w:jc w:val="center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5F099772" w14:textId="77777777" w:rsidR="000F38AA" w:rsidRPr="0027405B" w:rsidRDefault="000F38AA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  <w:r w:rsidRPr="0027405B">
                                  <w:rPr>
                                    <w:rFonts w:ascii="ISOCPEUR" w:hAnsi="ISOCPEUR"/>
                                    <w:i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top w:val="single" w:sz="12" w:space="0" w:color="auto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0E03EBE6" w14:textId="77777777" w:rsidR="000F38AA" w:rsidRPr="0027405B" w:rsidRDefault="000F38AA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0F38AA" w:rsidRPr="0027405B" w14:paraId="38865172" w14:textId="77777777">
                            <w:trPr>
                              <w:cantSplit/>
                              <w:trHeight w:hRule="exact" w:val="1418"/>
                              <w:jc w:val="center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381F0FD1" w14:textId="77777777" w:rsidR="000F38AA" w:rsidRPr="0027405B" w:rsidRDefault="000F38AA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  <w:r w:rsidRPr="0027405B">
                                  <w:rPr>
                                    <w:rFonts w:ascii="ISOCPEUR" w:hAnsi="ISOCPEUR"/>
                                    <w:i/>
                                  </w:rPr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top w:val="single" w:sz="12" w:space="0" w:color="auto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1AAEA1EA" w14:textId="77777777" w:rsidR="000F38AA" w:rsidRPr="0027405B" w:rsidRDefault="000F38AA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</w:tr>
                        </w:tbl>
                        <w:p w14:paraId="13EF482D" w14:textId="77777777" w:rsidR="000F38AA" w:rsidRPr="0027405B" w:rsidRDefault="000F38AA">
                          <w:pPr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73ACC7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-45.55pt;margin-top:562.05pt;width:56pt;height:254.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" o:allowincell="f" filled="f" stroked="f">
              <v:textbox>
                <w:txbxContent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84"/>
                      <w:gridCol w:w="397"/>
                    </w:tblGrid>
                    <w:tr w:rsidR="000F38AA" w:rsidRPr="0027405B" w14:paraId="4C366D3D" w14:textId="77777777">
                      <w:trPr>
                        <w:cantSplit/>
                        <w:trHeight w:hRule="exact" w:val="1418"/>
                        <w:jc w:val="center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1A26BF52" w14:textId="77777777" w:rsidR="000F38AA" w:rsidRPr="0027405B" w:rsidRDefault="000F38AA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proofErr w:type="spellStart"/>
                          <w:r w:rsidRPr="0027405B">
                            <w:rPr>
                              <w:rFonts w:ascii="ISOCPEUR" w:hAnsi="ISOCPEUR"/>
                              <w:i/>
                            </w:rPr>
                            <w:t>Взам</w:t>
                          </w:r>
                          <w:proofErr w:type="spellEnd"/>
                          <w:r w:rsidRPr="0027405B">
                            <w:rPr>
                              <w:rFonts w:ascii="ISOCPEUR" w:hAnsi="ISOCPEUR"/>
                              <w:i/>
                            </w:rPr>
                            <w:t>. инв. №</w:t>
                          </w:r>
                        </w:p>
                      </w:tc>
                      <w:tc>
                        <w:tcPr>
                          <w:tcW w:w="397" w:type="dxa"/>
                          <w:tcBorders>
                            <w:top w:val="single" w:sz="12" w:space="0" w:color="auto"/>
                            <w:left w:val="nil"/>
                            <w:bottom w:val="single" w:sz="12" w:space="0" w:color="auto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5B8659F8" w14:textId="77777777" w:rsidR="000F38AA" w:rsidRPr="0027405B" w:rsidRDefault="000F38AA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</w:tr>
                    <w:tr w:rsidR="000F38AA" w:rsidRPr="0027405B" w14:paraId="477D9738" w14:textId="77777777">
                      <w:trPr>
                        <w:cantSplit/>
                        <w:trHeight w:hRule="exact" w:val="1985"/>
                        <w:jc w:val="center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5F099772" w14:textId="77777777" w:rsidR="000F38AA" w:rsidRPr="0027405B" w:rsidRDefault="000F38AA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27405B">
                            <w:rPr>
                              <w:rFonts w:ascii="ISOCPEUR" w:hAnsi="ISOCPEUR"/>
                              <w:i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397" w:type="dxa"/>
                          <w:tcBorders>
                            <w:top w:val="single" w:sz="12" w:space="0" w:color="auto"/>
                            <w:left w:val="nil"/>
                            <w:bottom w:val="single" w:sz="12" w:space="0" w:color="auto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0E03EBE6" w14:textId="77777777" w:rsidR="000F38AA" w:rsidRPr="0027405B" w:rsidRDefault="000F38AA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</w:tr>
                    <w:tr w:rsidR="000F38AA" w:rsidRPr="0027405B" w14:paraId="38865172" w14:textId="77777777">
                      <w:trPr>
                        <w:cantSplit/>
                        <w:trHeight w:hRule="exact" w:val="1418"/>
                        <w:jc w:val="center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381F0FD1" w14:textId="77777777" w:rsidR="000F38AA" w:rsidRPr="0027405B" w:rsidRDefault="000F38AA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27405B">
                            <w:rPr>
                              <w:rFonts w:ascii="ISOCPEUR" w:hAnsi="ISOCPEUR"/>
                              <w:i/>
                            </w:rPr>
                            <w:t>Инв. № подл.</w:t>
                          </w:r>
                        </w:p>
                      </w:tc>
                      <w:tc>
                        <w:tcPr>
                          <w:tcW w:w="397" w:type="dxa"/>
                          <w:tcBorders>
                            <w:top w:val="single" w:sz="12" w:space="0" w:color="auto"/>
                            <w:left w:val="nil"/>
                            <w:bottom w:val="single" w:sz="12" w:space="0" w:color="auto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1AAEA1EA" w14:textId="77777777" w:rsidR="000F38AA" w:rsidRPr="0027405B" w:rsidRDefault="000F38AA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</w:tr>
                  </w:tbl>
                  <w:p w14:paraId="13EF482D" w14:textId="77777777" w:rsidR="000F38AA" w:rsidRPr="0027405B" w:rsidRDefault="000F38AA">
                    <w:pPr>
                      <w:rPr>
                        <w:rFonts w:ascii="ISOCPEUR" w:hAnsi="ISOCPEUR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EA0E2" w14:textId="41A7D3D3" w:rsidR="000F38AA" w:rsidRDefault="000F38A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05675451" wp14:editId="46AE0645">
              <wp:simplePos x="0" y="0"/>
              <wp:positionH relativeFrom="column">
                <wp:posOffset>-701675</wp:posOffset>
              </wp:positionH>
              <wp:positionV relativeFrom="paragraph">
                <wp:posOffset>4924425</wp:posOffset>
              </wp:positionV>
              <wp:extent cx="834390" cy="5594350"/>
              <wp:effectExtent l="0" t="0" r="0" b="0"/>
              <wp:wrapNone/>
              <wp:docPr id="2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4390" cy="5594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jc w:val="center"/>
                            <w:tbl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  <w:insideH w:val="single" w:sz="12" w:space="0" w:color="auto"/>
                              <w:insideV w:val="single" w:sz="12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84"/>
                            <w:gridCol w:w="304"/>
                            <w:gridCol w:w="284"/>
                          </w:tblGrid>
                          <w:tr w:rsidR="000F38AA" w:rsidRPr="0027405B" w14:paraId="03D40E42" w14:textId="77777777" w:rsidTr="005E5378">
                            <w:trPr>
                              <w:cantSplit/>
                              <w:trHeight w:hRule="exact" w:val="567"/>
                              <w:jc w:val="center"/>
                            </w:trPr>
                            <w:tc>
                              <w:tcPr>
                                <w:tcW w:w="284" w:type="dxa"/>
                                <w:vMerge w:val="restart"/>
                                <w:tcBorders>
                                  <w:bottom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5BA81E36" w14:textId="77777777" w:rsidR="000F38AA" w:rsidRPr="00594302" w:rsidRDefault="000F38AA" w:rsidP="000F6BF4">
                                <w:pPr>
                                  <w:ind w:left="113" w:right="113"/>
                                  <w:rPr>
                                    <w:rFonts w:ascii="ISOCPEUR" w:hAnsi="ISOCPEUR"/>
                                  </w:rPr>
                                </w:pPr>
                                <w:r w:rsidRPr="00594302">
                                  <w:rPr>
                                    <w:rFonts w:ascii="ISOCPEUR" w:hAnsi="ISOCPEUR"/>
                                  </w:rPr>
                                  <w:t>Согласованно:</w:t>
                                </w:r>
                              </w:p>
                            </w:tc>
                            <w:tc>
                              <w:tcPr>
                                <w:tcW w:w="304" w:type="dxa"/>
                                <w:tcBorders>
                                  <w:bottom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5B9BDA87" w14:textId="77777777" w:rsidR="000F38AA" w:rsidRPr="00594302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bottom w:val="single" w:sz="4" w:space="0" w:color="auto"/>
                                </w:tcBorders>
                                <w:textDirection w:val="btLr"/>
                              </w:tcPr>
                              <w:p w14:paraId="051B4FE1" w14:textId="77777777" w:rsidR="000F38AA" w:rsidRPr="0027405B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F38AA" w:rsidRPr="0027405B" w14:paraId="1F35E902" w14:textId="77777777" w:rsidTr="005E5378">
                            <w:trPr>
                              <w:cantSplit/>
                              <w:trHeight w:hRule="exact" w:val="851"/>
                              <w:jc w:val="center"/>
                            </w:trPr>
                            <w:tc>
                              <w:tcPr>
                                <w:tcW w:w="284" w:type="dxa"/>
                                <w:vMerge/>
                                <w:tcBorders>
                                  <w:top w:val="single" w:sz="4" w:space="0" w:color="auto"/>
                                  <w:bottom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7933B132" w14:textId="77777777" w:rsidR="000F38AA" w:rsidRPr="00594302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04" w:type="dxa"/>
                                <w:tcBorders>
                                  <w:top w:val="single" w:sz="4" w:space="0" w:color="auto"/>
                                  <w:bottom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4F21C658" w14:textId="77777777" w:rsidR="000F38AA" w:rsidRPr="00594302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4" w:space="0" w:color="auto"/>
                                  <w:bottom w:val="single" w:sz="4" w:space="0" w:color="auto"/>
                                </w:tcBorders>
                                <w:textDirection w:val="btLr"/>
                              </w:tcPr>
                              <w:p w14:paraId="5DC30F7C" w14:textId="77777777" w:rsidR="000F38AA" w:rsidRPr="0027405B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F38AA" w:rsidRPr="0027405B" w14:paraId="34C3FA14" w14:textId="77777777" w:rsidTr="005E5378">
                            <w:trPr>
                              <w:cantSplit/>
                              <w:trHeight w:hRule="exact" w:val="1134"/>
                              <w:jc w:val="center"/>
                            </w:trPr>
                            <w:tc>
                              <w:tcPr>
                                <w:tcW w:w="284" w:type="dxa"/>
                                <w:vMerge/>
                                <w:tcBorders>
                                  <w:top w:val="single" w:sz="4" w:space="0" w:color="auto"/>
                                  <w:bottom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7238A6D9" w14:textId="77777777" w:rsidR="000F38AA" w:rsidRPr="00594302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04" w:type="dxa"/>
                                <w:tcBorders>
                                  <w:top w:val="single" w:sz="4" w:space="0" w:color="auto"/>
                                  <w:bottom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0265CAB9" w14:textId="77777777" w:rsidR="000F38AA" w:rsidRPr="00594302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4" w:space="0" w:color="auto"/>
                                  <w:bottom w:val="single" w:sz="4" w:space="0" w:color="auto"/>
                                </w:tcBorders>
                                <w:textDirection w:val="btLr"/>
                              </w:tcPr>
                              <w:p w14:paraId="161EC04D" w14:textId="77777777" w:rsidR="000F38AA" w:rsidRPr="0027405B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F38AA" w:rsidRPr="0027405B" w14:paraId="096DD162" w14:textId="77777777" w:rsidTr="005E5378">
                            <w:trPr>
                              <w:cantSplit/>
                              <w:trHeight w:hRule="exact" w:val="1134"/>
                              <w:jc w:val="center"/>
                            </w:trPr>
                            <w:tc>
                              <w:tcPr>
                                <w:tcW w:w="284" w:type="dxa"/>
                                <w:vMerge/>
                                <w:tcBorders>
                                  <w:top w:val="single" w:sz="4" w:space="0" w:color="auto"/>
                                  <w:bottom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5D5DB345" w14:textId="77777777" w:rsidR="000F38AA" w:rsidRPr="00594302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04" w:type="dxa"/>
                                <w:tcBorders>
                                  <w:top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6EB34E62" w14:textId="77777777" w:rsidR="000F38AA" w:rsidRPr="00594302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4" w:space="0" w:color="auto"/>
                                </w:tcBorders>
                                <w:textDirection w:val="btLr"/>
                              </w:tcPr>
                              <w:p w14:paraId="6FD2EA27" w14:textId="77777777" w:rsidR="000F38AA" w:rsidRPr="0027405B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F38AA" w:rsidRPr="0027405B" w14:paraId="51272B41" w14:textId="77777777" w:rsidTr="005E5378">
                            <w:trPr>
                              <w:cantSplit/>
                              <w:trHeight w:hRule="exact" w:val="1418"/>
                              <w:jc w:val="center"/>
                            </w:trPr>
                            <w:tc>
                              <w:tcPr>
                                <w:tcW w:w="284" w:type="dxa"/>
                                <w:tcBorders>
                                  <w:left w:val="nil"/>
                                  <w:bottom w:val="nil"/>
                                </w:tcBorders>
                                <w:textDirection w:val="btLr"/>
                                <w:vAlign w:val="center"/>
                              </w:tcPr>
                              <w:p w14:paraId="55064FC7" w14:textId="77777777" w:rsidR="000F38AA" w:rsidRPr="00594302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04" w:type="dxa"/>
                                <w:textDirection w:val="btLr"/>
                                <w:vAlign w:val="center"/>
                              </w:tcPr>
                              <w:p w14:paraId="6E2F6174" w14:textId="77777777" w:rsidR="000F38AA" w:rsidRPr="00594302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  <w:proofErr w:type="spellStart"/>
                                <w:r w:rsidRPr="00594302">
                                  <w:rPr>
                                    <w:rFonts w:ascii="ISOCPEUR" w:hAnsi="ISOCPEUR"/>
                                  </w:rPr>
                                  <w:t>Взам</w:t>
                                </w:r>
                                <w:proofErr w:type="spellEnd"/>
                                <w:r w:rsidRPr="00594302">
                                  <w:rPr>
                                    <w:rFonts w:ascii="ISOCPEUR" w:hAnsi="ISOCPEUR"/>
                                  </w:rPr>
                                  <w:t>. инв. №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extDirection w:val="btLr"/>
                              </w:tcPr>
                              <w:p w14:paraId="2ABA8904" w14:textId="77777777" w:rsidR="000F38AA" w:rsidRPr="0027405B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F38AA" w:rsidRPr="0027405B" w14:paraId="5E8D0EB9" w14:textId="77777777" w:rsidTr="005E5378">
                            <w:trPr>
                              <w:cantSplit/>
                              <w:trHeight w:hRule="exact" w:val="1985"/>
                              <w:jc w:val="center"/>
                            </w:trPr>
                            <w:tc>
                              <w:tcPr>
                                <w:tcW w:w="284" w:type="dxa"/>
                                <w:tcBorders>
                                  <w:top w:val="nil"/>
                                  <w:left w:val="nil"/>
                                  <w:bottom w:val="nil"/>
                                </w:tcBorders>
                                <w:textDirection w:val="btLr"/>
                                <w:vAlign w:val="center"/>
                              </w:tcPr>
                              <w:p w14:paraId="66B33D6B" w14:textId="77777777" w:rsidR="000F38AA" w:rsidRPr="00594302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04" w:type="dxa"/>
                                <w:textDirection w:val="btLr"/>
                                <w:vAlign w:val="center"/>
                              </w:tcPr>
                              <w:p w14:paraId="054825CA" w14:textId="77777777" w:rsidR="000F38AA" w:rsidRPr="00594302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  <w:r w:rsidRPr="00594302">
                                  <w:rPr>
                                    <w:rFonts w:ascii="ISOCPEUR" w:hAnsi="ISOCPEUR"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extDirection w:val="btLr"/>
                              </w:tcPr>
                              <w:p w14:paraId="3BDE69C9" w14:textId="77777777" w:rsidR="000F38AA" w:rsidRPr="0027405B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F38AA" w:rsidRPr="0027405B" w14:paraId="272342C6" w14:textId="77777777" w:rsidTr="005E5378">
                            <w:trPr>
                              <w:cantSplit/>
                              <w:trHeight w:hRule="exact" w:val="1418"/>
                              <w:jc w:val="center"/>
                            </w:trPr>
                            <w:tc>
                              <w:tcPr>
                                <w:tcW w:w="284" w:type="dxa"/>
                                <w:tcBorders>
                                  <w:top w:val="nil"/>
                                  <w:left w:val="nil"/>
                                  <w:bottom w:val="nil"/>
                                </w:tcBorders>
                                <w:textDirection w:val="btLr"/>
                                <w:vAlign w:val="center"/>
                              </w:tcPr>
                              <w:p w14:paraId="647AACB7" w14:textId="77777777" w:rsidR="000F38AA" w:rsidRPr="00594302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04" w:type="dxa"/>
                                <w:textDirection w:val="btLr"/>
                                <w:vAlign w:val="center"/>
                              </w:tcPr>
                              <w:p w14:paraId="5140DCB2" w14:textId="77777777" w:rsidR="000F38AA" w:rsidRPr="00594302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  <w:r w:rsidRPr="00594302">
                                  <w:rPr>
                                    <w:rFonts w:ascii="ISOCPEUR" w:hAnsi="ISOCPEUR"/>
                                  </w:rPr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extDirection w:val="btLr"/>
                              </w:tcPr>
                              <w:p w14:paraId="405F67F0" w14:textId="77777777" w:rsidR="000F38AA" w:rsidRPr="0027405B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0EC55E94" w14:textId="77777777" w:rsidR="000F38AA" w:rsidRPr="0027405B" w:rsidRDefault="000F38A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67545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-55.25pt;margin-top:387.75pt;width:65.7pt;height:440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" o:allowincell="f" filled="f" stroked="f">
              <v:textbox>
                <w:txbxContent>
                  <w:tbl>
                    <w:tblPr>
                      <w:tblW w:w="0" w:type="auto"/>
                      <w:jc w:val="center"/>
                      <w:tblBorders>
                        <w:top w:val="single" w:sz="12" w:space="0" w:color="auto"/>
                        <w:left w:val="single" w:sz="12" w:space="0" w:color="auto"/>
                        <w:bottom w:val="single" w:sz="12" w:space="0" w:color="auto"/>
                        <w:right w:val="single" w:sz="12" w:space="0" w:color="auto"/>
                        <w:insideH w:val="single" w:sz="12" w:space="0" w:color="auto"/>
                        <w:insideV w:val="single" w:sz="12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84"/>
                      <w:gridCol w:w="304"/>
                      <w:gridCol w:w="284"/>
                    </w:tblGrid>
                    <w:tr w:rsidR="000F38AA" w:rsidRPr="0027405B" w14:paraId="03D40E42" w14:textId="77777777" w:rsidTr="005E5378">
                      <w:trPr>
                        <w:cantSplit/>
                        <w:trHeight w:hRule="exact" w:val="567"/>
                        <w:jc w:val="center"/>
                      </w:trPr>
                      <w:tc>
                        <w:tcPr>
                          <w:tcW w:w="284" w:type="dxa"/>
                          <w:vMerge w:val="restart"/>
                          <w:tcBorders>
                            <w:bottom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5BA81E36" w14:textId="77777777" w:rsidR="000F38AA" w:rsidRPr="00594302" w:rsidRDefault="000F38AA" w:rsidP="000F6BF4">
                          <w:pPr>
                            <w:ind w:left="113" w:right="113"/>
                            <w:rPr>
                              <w:rFonts w:ascii="ISOCPEUR" w:hAnsi="ISOCPEUR"/>
                            </w:rPr>
                          </w:pPr>
                          <w:r w:rsidRPr="00594302">
                            <w:rPr>
                              <w:rFonts w:ascii="ISOCPEUR" w:hAnsi="ISOCPEUR"/>
                            </w:rPr>
                            <w:t>Согласованно:</w:t>
                          </w:r>
                        </w:p>
                      </w:tc>
                      <w:tc>
                        <w:tcPr>
                          <w:tcW w:w="304" w:type="dxa"/>
                          <w:tcBorders>
                            <w:bottom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5B9BDA87" w14:textId="77777777" w:rsidR="000F38AA" w:rsidRPr="00594302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cBorders>
                            <w:bottom w:val="single" w:sz="4" w:space="0" w:color="auto"/>
                          </w:tcBorders>
                          <w:textDirection w:val="btLr"/>
                        </w:tcPr>
                        <w:p w14:paraId="051B4FE1" w14:textId="77777777" w:rsidR="000F38AA" w:rsidRPr="0027405B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</w:rPr>
                          </w:pPr>
                        </w:p>
                      </w:tc>
                    </w:tr>
                    <w:tr w:rsidR="000F38AA" w:rsidRPr="0027405B" w14:paraId="1F35E902" w14:textId="77777777" w:rsidTr="005E5378">
                      <w:trPr>
                        <w:cantSplit/>
                        <w:trHeight w:hRule="exact" w:val="851"/>
                        <w:jc w:val="center"/>
                      </w:trPr>
                      <w:tc>
                        <w:tcPr>
                          <w:tcW w:w="284" w:type="dxa"/>
                          <w:vMerge/>
                          <w:tcBorders>
                            <w:top w:val="single" w:sz="4" w:space="0" w:color="auto"/>
                            <w:bottom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7933B132" w14:textId="77777777" w:rsidR="000F38AA" w:rsidRPr="00594302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304" w:type="dxa"/>
                          <w:tcBorders>
                            <w:top w:val="single" w:sz="4" w:space="0" w:color="auto"/>
                            <w:bottom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4F21C658" w14:textId="77777777" w:rsidR="000F38AA" w:rsidRPr="00594302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4" w:space="0" w:color="auto"/>
                            <w:bottom w:val="single" w:sz="4" w:space="0" w:color="auto"/>
                          </w:tcBorders>
                          <w:textDirection w:val="btLr"/>
                        </w:tcPr>
                        <w:p w14:paraId="5DC30F7C" w14:textId="77777777" w:rsidR="000F38AA" w:rsidRPr="0027405B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</w:rPr>
                          </w:pPr>
                        </w:p>
                      </w:tc>
                    </w:tr>
                    <w:tr w:rsidR="000F38AA" w:rsidRPr="0027405B" w14:paraId="34C3FA14" w14:textId="77777777" w:rsidTr="005E5378">
                      <w:trPr>
                        <w:cantSplit/>
                        <w:trHeight w:hRule="exact" w:val="1134"/>
                        <w:jc w:val="center"/>
                      </w:trPr>
                      <w:tc>
                        <w:tcPr>
                          <w:tcW w:w="284" w:type="dxa"/>
                          <w:vMerge/>
                          <w:tcBorders>
                            <w:top w:val="single" w:sz="4" w:space="0" w:color="auto"/>
                            <w:bottom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7238A6D9" w14:textId="77777777" w:rsidR="000F38AA" w:rsidRPr="00594302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304" w:type="dxa"/>
                          <w:tcBorders>
                            <w:top w:val="single" w:sz="4" w:space="0" w:color="auto"/>
                            <w:bottom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0265CAB9" w14:textId="77777777" w:rsidR="000F38AA" w:rsidRPr="00594302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4" w:space="0" w:color="auto"/>
                            <w:bottom w:val="single" w:sz="4" w:space="0" w:color="auto"/>
                          </w:tcBorders>
                          <w:textDirection w:val="btLr"/>
                        </w:tcPr>
                        <w:p w14:paraId="161EC04D" w14:textId="77777777" w:rsidR="000F38AA" w:rsidRPr="0027405B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</w:rPr>
                          </w:pPr>
                        </w:p>
                      </w:tc>
                    </w:tr>
                    <w:tr w:rsidR="000F38AA" w:rsidRPr="0027405B" w14:paraId="096DD162" w14:textId="77777777" w:rsidTr="005E5378">
                      <w:trPr>
                        <w:cantSplit/>
                        <w:trHeight w:hRule="exact" w:val="1134"/>
                        <w:jc w:val="center"/>
                      </w:trPr>
                      <w:tc>
                        <w:tcPr>
                          <w:tcW w:w="284" w:type="dxa"/>
                          <w:vMerge/>
                          <w:tcBorders>
                            <w:top w:val="single" w:sz="4" w:space="0" w:color="auto"/>
                            <w:bottom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5D5DB345" w14:textId="77777777" w:rsidR="000F38AA" w:rsidRPr="00594302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304" w:type="dxa"/>
                          <w:tcBorders>
                            <w:top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6EB34E62" w14:textId="77777777" w:rsidR="000F38AA" w:rsidRPr="00594302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4" w:space="0" w:color="auto"/>
                          </w:tcBorders>
                          <w:textDirection w:val="btLr"/>
                        </w:tcPr>
                        <w:p w14:paraId="6FD2EA27" w14:textId="77777777" w:rsidR="000F38AA" w:rsidRPr="0027405B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</w:rPr>
                          </w:pPr>
                        </w:p>
                      </w:tc>
                    </w:tr>
                    <w:tr w:rsidR="000F38AA" w:rsidRPr="0027405B" w14:paraId="51272B41" w14:textId="77777777" w:rsidTr="005E5378">
                      <w:trPr>
                        <w:cantSplit/>
                        <w:trHeight w:hRule="exact" w:val="1418"/>
                        <w:jc w:val="center"/>
                      </w:trPr>
                      <w:tc>
                        <w:tcPr>
                          <w:tcW w:w="284" w:type="dxa"/>
                          <w:tcBorders>
                            <w:left w:val="nil"/>
                            <w:bottom w:val="nil"/>
                          </w:tcBorders>
                          <w:textDirection w:val="btLr"/>
                          <w:vAlign w:val="center"/>
                        </w:tcPr>
                        <w:p w14:paraId="55064FC7" w14:textId="77777777" w:rsidR="000F38AA" w:rsidRPr="00594302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304" w:type="dxa"/>
                          <w:textDirection w:val="btLr"/>
                          <w:vAlign w:val="center"/>
                        </w:tcPr>
                        <w:p w14:paraId="6E2F6174" w14:textId="77777777" w:rsidR="000F38AA" w:rsidRPr="00594302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  <w:proofErr w:type="spellStart"/>
                          <w:r w:rsidRPr="00594302">
                            <w:rPr>
                              <w:rFonts w:ascii="ISOCPEUR" w:hAnsi="ISOCPEUR"/>
                            </w:rPr>
                            <w:t>Взам</w:t>
                          </w:r>
                          <w:proofErr w:type="spellEnd"/>
                          <w:r w:rsidRPr="00594302">
                            <w:rPr>
                              <w:rFonts w:ascii="ISOCPEUR" w:hAnsi="ISOCPEUR"/>
                            </w:rPr>
                            <w:t>. инв. №</w:t>
                          </w:r>
                        </w:p>
                      </w:tc>
                      <w:tc>
                        <w:tcPr>
                          <w:tcW w:w="284" w:type="dxa"/>
                          <w:textDirection w:val="btLr"/>
                        </w:tcPr>
                        <w:p w14:paraId="2ABA8904" w14:textId="77777777" w:rsidR="000F38AA" w:rsidRPr="0027405B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</w:rPr>
                          </w:pPr>
                        </w:p>
                      </w:tc>
                    </w:tr>
                    <w:tr w:rsidR="000F38AA" w:rsidRPr="0027405B" w14:paraId="5E8D0EB9" w14:textId="77777777" w:rsidTr="005E5378">
                      <w:trPr>
                        <w:cantSplit/>
                        <w:trHeight w:hRule="exact" w:val="1985"/>
                        <w:jc w:val="center"/>
                      </w:trPr>
                      <w:tc>
                        <w:tcPr>
                          <w:tcW w:w="284" w:type="dxa"/>
                          <w:tcBorders>
                            <w:top w:val="nil"/>
                            <w:left w:val="nil"/>
                            <w:bottom w:val="nil"/>
                          </w:tcBorders>
                          <w:textDirection w:val="btLr"/>
                          <w:vAlign w:val="center"/>
                        </w:tcPr>
                        <w:p w14:paraId="66B33D6B" w14:textId="77777777" w:rsidR="000F38AA" w:rsidRPr="00594302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304" w:type="dxa"/>
                          <w:textDirection w:val="btLr"/>
                          <w:vAlign w:val="center"/>
                        </w:tcPr>
                        <w:p w14:paraId="054825CA" w14:textId="77777777" w:rsidR="000F38AA" w:rsidRPr="00594302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  <w:r w:rsidRPr="00594302">
                            <w:rPr>
                              <w:rFonts w:ascii="ISOCPEUR" w:hAnsi="ISOCPEUR"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284" w:type="dxa"/>
                          <w:textDirection w:val="btLr"/>
                        </w:tcPr>
                        <w:p w14:paraId="3BDE69C9" w14:textId="77777777" w:rsidR="000F38AA" w:rsidRPr="0027405B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</w:rPr>
                          </w:pPr>
                        </w:p>
                      </w:tc>
                    </w:tr>
                    <w:tr w:rsidR="000F38AA" w:rsidRPr="0027405B" w14:paraId="272342C6" w14:textId="77777777" w:rsidTr="005E5378">
                      <w:trPr>
                        <w:cantSplit/>
                        <w:trHeight w:hRule="exact" w:val="1418"/>
                        <w:jc w:val="center"/>
                      </w:trPr>
                      <w:tc>
                        <w:tcPr>
                          <w:tcW w:w="284" w:type="dxa"/>
                          <w:tcBorders>
                            <w:top w:val="nil"/>
                            <w:left w:val="nil"/>
                            <w:bottom w:val="nil"/>
                          </w:tcBorders>
                          <w:textDirection w:val="btLr"/>
                          <w:vAlign w:val="center"/>
                        </w:tcPr>
                        <w:p w14:paraId="647AACB7" w14:textId="77777777" w:rsidR="000F38AA" w:rsidRPr="00594302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304" w:type="dxa"/>
                          <w:textDirection w:val="btLr"/>
                          <w:vAlign w:val="center"/>
                        </w:tcPr>
                        <w:p w14:paraId="5140DCB2" w14:textId="77777777" w:rsidR="000F38AA" w:rsidRPr="00594302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  <w:r w:rsidRPr="00594302">
                            <w:rPr>
                              <w:rFonts w:ascii="ISOCPEUR" w:hAnsi="ISOCPEUR"/>
                            </w:rPr>
                            <w:t>Инв. № подл.</w:t>
                          </w:r>
                        </w:p>
                      </w:tc>
                      <w:tc>
                        <w:tcPr>
                          <w:tcW w:w="284" w:type="dxa"/>
                          <w:textDirection w:val="btLr"/>
                        </w:tcPr>
                        <w:p w14:paraId="405F67F0" w14:textId="77777777" w:rsidR="000F38AA" w:rsidRPr="0027405B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</w:rPr>
                          </w:pPr>
                        </w:p>
                      </w:tc>
                    </w:tr>
                  </w:tbl>
                  <w:p w14:paraId="0EC55E94" w14:textId="77777777" w:rsidR="000F38AA" w:rsidRPr="0027405B" w:rsidRDefault="000F38AA">
                    <w:pPr>
                      <w:rPr>
                        <w:rFonts w:ascii="ISOCPEUR" w:hAnsi="ISOCPEUR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06B8F"/>
    <w:multiLevelType w:val="hybridMultilevel"/>
    <w:tmpl w:val="27369F94"/>
    <w:lvl w:ilvl="0" w:tplc="F38CF7AC">
      <w:start w:val="21"/>
      <w:numFmt w:val="bullet"/>
      <w:lvlText w:val=""/>
      <w:lvlJc w:val="left"/>
      <w:pPr>
        <w:ind w:left="786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23A35B91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" w15:restartNumberingAfterBreak="0">
    <w:nsid w:val="282D064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598F010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622F6A1A"/>
    <w:multiLevelType w:val="hybridMultilevel"/>
    <w:tmpl w:val="8F203E5C"/>
    <w:lvl w:ilvl="0" w:tplc="0419000F">
      <w:start w:val="1"/>
      <w:numFmt w:val="decimal"/>
      <w:lvlText w:val="%1."/>
      <w:lvlJc w:val="left"/>
      <w:pPr>
        <w:tabs>
          <w:tab w:val="num" w:pos="833"/>
        </w:tabs>
        <w:ind w:left="83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553"/>
        </w:tabs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73"/>
        </w:tabs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93"/>
        </w:tabs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13"/>
        </w:tabs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33"/>
        </w:tabs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53"/>
        </w:tabs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73"/>
        </w:tabs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93"/>
        </w:tabs>
        <w:ind w:left="6593" w:hanging="180"/>
      </w:pPr>
    </w:lvl>
  </w:abstractNum>
  <w:abstractNum w:abstractNumId="5" w15:restartNumberingAfterBreak="0">
    <w:nsid w:val="679801D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activeWritingStyle w:appName="MSWord" w:lang="ru-RU" w:vendorID="1" w:dllVersion="512" w:checkStyle="1"/>
  <w:activeWritingStyle w:appName="MSWord" w:lang="en-US" w:vendorID="8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28E"/>
    <w:rsid w:val="00000746"/>
    <w:rsid w:val="0000078E"/>
    <w:rsid w:val="000010A9"/>
    <w:rsid w:val="0000176D"/>
    <w:rsid w:val="00001860"/>
    <w:rsid w:val="00002077"/>
    <w:rsid w:val="000031C7"/>
    <w:rsid w:val="00004995"/>
    <w:rsid w:val="00006893"/>
    <w:rsid w:val="00007152"/>
    <w:rsid w:val="0001127D"/>
    <w:rsid w:val="000113CB"/>
    <w:rsid w:val="00012A6B"/>
    <w:rsid w:val="0001536C"/>
    <w:rsid w:val="00017053"/>
    <w:rsid w:val="00021DC5"/>
    <w:rsid w:val="0002213C"/>
    <w:rsid w:val="000221A9"/>
    <w:rsid w:val="000223EA"/>
    <w:rsid w:val="000228F1"/>
    <w:rsid w:val="00024345"/>
    <w:rsid w:val="000257CF"/>
    <w:rsid w:val="0002586F"/>
    <w:rsid w:val="0002629E"/>
    <w:rsid w:val="00026C2F"/>
    <w:rsid w:val="0002738B"/>
    <w:rsid w:val="00030C7E"/>
    <w:rsid w:val="000311CE"/>
    <w:rsid w:val="00032197"/>
    <w:rsid w:val="000328A7"/>
    <w:rsid w:val="00032C46"/>
    <w:rsid w:val="000331DB"/>
    <w:rsid w:val="000337C5"/>
    <w:rsid w:val="0003525A"/>
    <w:rsid w:val="000356F6"/>
    <w:rsid w:val="00035896"/>
    <w:rsid w:val="000364F0"/>
    <w:rsid w:val="00036758"/>
    <w:rsid w:val="00036BE0"/>
    <w:rsid w:val="000403A2"/>
    <w:rsid w:val="00040B4A"/>
    <w:rsid w:val="00040DD6"/>
    <w:rsid w:val="00041C5D"/>
    <w:rsid w:val="0004277E"/>
    <w:rsid w:val="00042AD6"/>
    <w:rsid w:val="000430A8"/>
    <w:rsid w:val="000441FA"/>
    <w:rsid w:val="00045116"/>
    <w:rsid w:val="000465E2"/>
    <w:rsid w:val="0004736E"/>
    <w:rsid w:val="000515DB"/>
    <w:rsid w:val="000521B1"/>
    <w:rsid w:val="00052781"/>
    <w:rsid w:val="000541FC"/>
    <w:rsid w:val="000559F6"/>
    <w:rsid w:val="000562FD"/>
    <w:rsid w:val="000565EE"/>
    <w:rsid w:val="00057089"/>
    <w:rsid w:val="00057227"/>
    <w:rsid w:val="000577E6"/>
    <w:rsid w:val="0006057F"/>
    <w:rsid w:val="000606B0"/>
    <w:rsid w:val="00060EA8"/>
    <w:rsid w:val="00061797"/>
    <w:rsid w:val="00062878"/>
    <w:rsid w:val="00062C6A"/>
    <w:rsid w:val="0006313C"/>
    <w:rsid w:val="00063997"/>
    <w:rsid w:val="000644BB"/>
    <w:rsid w:val="00064C47"/>
    <w:rsid w:val="000668FB"/>
    <w:rsid w:val="00066BE2"/>
    <w:rsid w:val="00067A8E"/>
    <w:rsid w:val="000700ED"/>
    <w:rsid w:val="000703AD"/>
    <w:rsid w:val="000716F0"/>
    <w:rsid w:val="00072DAC"/>
    <w:rsid w:val="00072E6D"/>
    <w:rsid w:val="00073240"/>
    <w:rsid w:val="000739F6"/>
    <w:rsid w:val="00073F7D"/>
    <w:rsid w:val="00074DC9"/>
    <w:rsid w:val="000766D1"/>
    <w:rsid w:val="00077657"/>
    <w:rsid w:val="00077DFE"/>
    <w:rsid w:val="000801F1"/>
    <w:rsid w:val="00080B07"/>
    <w:rsid w:val="0008104D"/>
    <w:rsid w:val="00081BC7"/>
    <w:rsid w:val="0008262F"/>
    <w:rsid w:val="00082A3D"/>
    <w:rsid w:val="00082D69"/>
    <w:rsid w:val="00083A5B"/>
    <w:rsid w:val="0008486A"/>
    <w:rsid w:val="00085885"/>
    <w:rsid w:val="00085CD2"/>
    <w:rsid w:val="00087A92"/>
    <w:rsid w:val="00087CAA"/>
    <w:rsid w:val="00090EDD"/>
    <w:rsid w:val="00091E38"/>
    <w:rsid w:val="0009384A"/>
    <w:rsid w:val="00094F5D"/>
    <w:rsid w:val="00095244"/>
    <w:rsid w:val="000952E8"/>
    <w:rsid w:val="00096A0E"/>
    <w:rsid w:val="00096EE7"/>
    <w:rsid w:val="000A0949"/>
    <w:rsid w:val="000A15A7"/>
    <w:rsid w:val="000A15E8"/>
    <w:rsid w:val="000A2920"/>
    <w:rsid w:val="000A2979"/>
    <w:rsid w:val="000A2D2E"/>
    <w:rsid w:val="000A38C3"/>
    <w:rsid w:val="000A3B8E"/>
    <w:rsid w:val="000A3BA0"/>
    <w:rsid w:val="000A3F82"/>
    <w:rsid w:val="000A602B"/>
    <w:rsid w:val="000A6723"/>
    <w:rsid w:val="000A6F29"/>
    <w:rsid w:val="000B240F"/>
    <w:rsid w:val="000B47D9"/>
    <w:rsid w:val="000B546E"/>
    <w:rsid w:val="000B64AB"/>
    <w:rsid w:val="000B65A6"/>
    <w:rsid w:val="000B7DDD"/>
    <w:rsid w:val="000C245F"/>
    <w:rsid w:val="000C59E7"/>
    <w:rsid w:val="000C63A1"/>
    <w:rsid w:val="000D1466"/>
    <w:rsid w:val="000D150F"/>
    <w:rsid w:val="000D1A6E"/>
    <w:rsid w:val="000D2202"/>
    <w:rsid w:val="000D287A"/>
    <w:rsid w:val="000D31C2"/>
    <w:rsid w:val="000D372B"/>
    <w:rsid w:val="000D49DA"/>
    <w:rsid w:val="000D560F"/>
    <w:rsid w:val="000D58E9"/>
    <w:rsid w:val="000D7A38"/>
    <w:rsid w:val="000E0643"/>
    <w:rsid w:val="000E1158"/>
    <w:rsid w:val="000E1A03"/>
    <w:rsid w:val="000E1DD2"/>
    <w:rsid w:val="000E3EF7"/>
    <w:rsid w:val="000E4BE9"/>
    <w:rsid w:val="000E4C6C"/>
    <w:rsid w:val="000E5B98"/>
    <w:rsid w:val="000E60FF"/>
    <w:rsid w:val="000E7581"/>
    <w:rsid w:val="000E7625"/>
    <w:rsid w:val="000E76B3"/>
    <w:rsid w:val="000E79B5"/>
    <w:rsid w:val="000E7B20"/>
    <w:rsid w:val="000F0100"/>
    <w:rsid w:val="000F1AB6"/>
    <w:rsid w:val="000F1B1C"/>
    <w:rsid w:val="000F2E9D"/>
    <w:rsid w:val="000F31DD"/>
    <w:rsid w:val="000F38AA"/>
    <w:rsid w:val="000F3BDE"/>
    <w:rsid w:val="000F3FD0"/>
    <w:rsid w:val="000F44D5"/>
    <w:rsid w:val="000F4D9F"/>
    <w:rsid w:val="000F5470"/>
    <w:rsid w:val="000F59CB"/>
    <w:rsid w:val="000F68F3"/>
    <w:rsid w:val="000F6B80"/>
    <w:rsid w:val="000F6BF4"/>
    <w:rsid w:val="000F6F10"/>
    <w:rsid w:val="0010088D"/>
    <w:rsid w:val="0010507C"/>
    <w:rsid w:val="00105CAC"/>
    <w:rsid w:val="00110482"/>
    <w:rsid w:val="00110BA9"/>
    <w:rsid w:val="00111318"/>
    <w:rsid w:val="0011214E"/>
    <w:rsid w:val="00112244"/>
    <w:rsid w:val="00112D73"/>
    <w:rsid w:val="0011445F"/>
    <w:rsid w:val="0011470E"/>
    <w:rsid w:val="00115751"/>
    <w:rsid w:val="001159F9"/>
    <w:rsid w:val="001175D4"/>
    <w:rsid w:val="001178F6"/>
    <w:rsid w:val="00117DB7"/>
    <w:rsid w:val="001214A8"/>
    <w:rsid w:val="00121E4A"/>
    <w:rsid w:val="00122B3E"/>
    <w:rsid w:val="00122BF6"/>
    <w:rsid w:val="00122BFC"/>
    <w:rsid w:val="001233EA"/>
    <w:rsid w:val="00123900"/>
    <w:rsid w:val="00123DC7"/>
    <w:rsid w:val="00125768"/>
    <w:rsid w:val="00125E2D"/>
    <w:rsid w:val="0012696C"/>
    <w:rsid w:val="00126EF0"/>
    <w:rsid w:val="001270C4"/>
    <w:rsid w:val="001272A9"/>
    <w:rsid w:val="0013038C"/>
    <w:rsid w:val="00130D68"/>
    <w:rsid w:val="00130DBF"/>
    <w:rsid w:val="001315AC"/>
    <w:rsid w:val="00132BED"/>
    <w:rsid w:val="001343B6"/>
    <w:rsid w:val="00134A3F"/>
    <w:rsid w:val="00135EE3"/>
    <w:rsid w:val="0013609C"/>
    <w:rsid w:val="00136AB7"/>
    <w:rsid w:val="0013705C"/>
    <w:rsid w:val="00137323"/>
    <w:rsid w:val="0013743C"/>
    <w:rsid w:val="00140D71"/>
    <w:rsid w:val="001414E5"/>
    <w:rsid w:val="00142957"/>
    <w:rsid w:val="00142FA2"/>
    <w:rsid w:val="00143446"/>
    <w:rsid w:val="00144F18"/>
    <w:rsid w:val="00145209"/>
    <w:rsid w:val="0014694C"/>
    <w:rsid w:val="0015120A"/>
    <w:rsid w:val="00151832"/>
    <w:rsid w:val="0015261F"/>
    <w:rsid w:val="00152D0F"/>
    <w:rsid w:val="00152DF6"/>
    <w:rsid w:val="00156DBD"/>
    <w:rsid w:val="00160334"/>
    <w:rsid w:val="001607B0"/>
    <w:rsid w:val="00161621"/>
    <w:rsid w:val="001618C8"/>
    <w:rsid w:val="00161B93"/>
    <w:rsid w:val="00163A45"/>
    <w:rsid w:val="001646BA"/>
    <w:rsid w:val="001655F6"/>
    <w:rsid w:val="00166909"/>
    <w:rsid w:val="00171253"/>
    <w:rsid w:val="001714DE"/>
    <w:rsid w:val="00171E85"/>
    <w:rsid w:val="0017471A"/>
    <w:rsid w:val="0017573D"/>
    <w:rsid w:val="00175D9F"/>
    <w:rsid w:val="00177611"/>
    <w:rsid w:val="00177618"/>
    <w:rsid w:val="00177FFC"/>
    <w:rsid w:val="001808B2"/>
    <w:rsid w:val="001810CF"/>
    <w:rsid w:val="00183C93"/>
    <w:rsid w:val="00183E23"/>
    <w:rsid w:val="00183E53"/>
    <w:rsid w:val="00184009"/>
    <w:rsid w:val="00186154"/>
    <w:rsid w:val="001866B2"/>
    <w:rsid w:val="0019010F"/>
    <w:rsid w:val="00190D4A"/>
    <w:rsid w:val="00191EAF"/>
    <w:rsid w:val="00193BB1"/>
    <w:rsid w:val="001942E3"/>
    <w:rsid w:val="00194982"/>
    <w:rsid w:val="00195670"/>
    <w:rsid w:val="00197467"/>
    <w:rsid w:val="001A0C22"/>
    <w:rsid w:val="001A42DA"/>
    <w:rsid w:val="001A4ABD"/>
    <w:rsid w:val="001A4E36"/>
    <w:rsid w:val="001A5231"/>
    <w:rsid w:val="001A58C7"/>
    <w:rsid w:val="001A599B"/>
    <w:rsid w:val="001A710C"/>
    <w:rsid w:val="001B0324"/>
    <w:rsid w:val="001B247B"/>
    <w:rsid w:val="001B2FB7"/>
    <w:rsid w:val="001B3031"/>
    <w:rsid w:val="001B3458"/>
    <w:rsid w:val="001B3AD2"/>
    <w:rsid w:val="001B3B2F"/>
    <w:rsid w:val="001B3E65"/>
    <w:rsid w:val="001B4E7B"/>
    <w:rsid w:val="001B5E0D"/>
    <w:rsid w:val="001B605F"/>
    <w:rsid w:val="001B631A"/>
    <w:rsid w:val="001C0ED1"/>
    <w:rsid w:val="001C21AD"/>
    <w:rsid w:val="001C2430"/>
    <w:rsid w:val="001C2A4F"/>
    <w:rsid w:val="001C31F3"/>
    <w:rsid w:val="001C33F7"/>
    <w:rsid w:val="001C4B95"/>
    <w:rsid w:val="001C4F04"/>
    <w:rsid w:val="001C53D7"/>
    <w:rsid w:val="001C5575"/>
    <w:rsid w:val="001C651E"/>
    <w:rsid w:val="001C6902"/>
    <w:rsid w:val="001C6943"/>
    <w:rsid w:val="001C6A0C"/>
    <w:rsid w:val="001C6A45"/>
    <w:rsid w:val="001C7973"/>
    <w:rsid w:val="001D0098"/>
    <w:rsid w:val="001D1B14"/>
    <w:rsid w:val="001D2099"/>
    <w:rsid w:val="001D2588"/>
    <w:rsid w:val="001D419E"/>
    <w:rsid w:val="001D4FC3"/>
    <w:rsid w:val="001D55E2"/>
    <w:rsid w:val="001D7FB5"/>
    <w:rsid w:val="001E1884"/>
    <w:rsid w:val="001E2A3E"/>
    <w:rsid w:val="001E31BF"/>
    <w:rsid w:val="001E355B"/>
    <w:rsid w:val="001E3628"/>
    <w:rsid w:val="001E5E8A"/>
    <w:rsid w:val="001E62EC"/>
    <w:rsid w:val="001F00D5"/>
    <w:rsid w:val="001F1AD8"/>
    <w:rsid w:val="001F1F99"/>
    <w:rsid w:val="001F28DB"/>
    <w:rsid w:val="001F3574"/>
    <w:rsid w:val="001F5472"/>
    <w:rsid w:val="001F555B"/>
    <w:rsid w:val="001F575D"/>
    <w:rsid w:val="001F578B"/>
    <w:rsid w:val="001F598F"/>
    <w:rsid w:val="001F5FEF"/>
    <w:rsid w:val="0020062E"/>
    <w:rsid w:val="002006EC"/>
    <w:rsid w:val="00201109"/>
    <w:rsid w:val="0020219F"/>
    <w:rsid w:val="00203A42"/>
    <w:rsid w:val="00204FE7"/>
    <w:rsid w:val="00205225"/>
    <w:rsid w:val="00205650"/>
    <w:rsid w:val="002057CC"/>
    <w:rsid w:val="00210927"/>
    <w:rsid w:val="00210D8A"/>
    <w:rsid w:val="00210F40"/>
    <w:rsid w:val="00212296"/>
    <w:rsid w:val="00213DE5"/>
    <w:rsid w:val="002154D4"/>
    <w:rsid w:val="002163B2"/>
    <w:rsid w:val="00216D3C"/>
    <w:rsid w:val="00216D83"/>
    <w:rsid w:val="0022073E"/>
    <w:rsid w:val="002213D3"/>
    <w:rsid w:val="002213F9"/>
    <w:rsid w:val="00221670"/>
    <w:rsid w:val="00221F4E"/>
    <w:rsid w:val="00222131"/>
    <w:rsid w:val="002225E9"/>
    <w:rsid w:val="00222C54"/>
    <w:rsid w:val="00223C5E"/>
    <w:rsid w:val="00223F45"/>
    <w:rsid w:val="002240D8"/>
    <w:rsid w:val="00225AF5"/>
    <w:rsid w:val="0022646D"/>
    <w:rsid w:val="002266F1"/>
    <w:rsid w:val="00226C0F"/>
    <w:rsid w:val="002278DE"/>
    <w:rsid w:val="0022793B"/>
    <w:rsid w:val="002300AF"/>
    <w:rsid w:val="00231B40"/>
    <w:rsid w:val="002320EA"/>
    <w:rsid w:val="0023250D"/>
    <w:rsid w:val="002339A9"/>
    <w:rsid w:val="00233BF3"/>
    <w:rsid w:val="00233C8B"/>
    <w:rsid w:val="00234BDF"/>
    <w:rsid w:val="0023590E"/>
    <w:rsid w:val="00235985"/>
    <w:rsid w:val="002362E2"/>
    <w:rsid w:val="00236521"/>
    <w:rsid w:val="00236589"/>
    <w:rsid w:val="00236B53"/>
    <w:rsid w:val="00236FB9"/>
    <w:rsid w:val="0023732A"/>
    <w:rsid w:val="00240421"/>
    <w:rsid w:val="00240C8D"/>
    <w:rsid w:val="00242AB1"/>
    <w:rsid w:val="0024413B"/>
    <w:rsid w:val="002444C2"/>
    <w:rsid w:val="00245A15"/>
    <w:rsid w:val="002467F5"/>
    <w:rsid w:val="00246A15"/>
    <w:rsid w:val="002478FC"/>
    <w:rsid w:val="00247B83"/>
    <w:rsid w:val="00247E75"/>
    <w:rsid w:val="00254122"/>
    <w:rsid w:val="00254953"/>
    <w:rsid w:val="00255100"/>
    <w:rsid w:val="00260318"/>
    <w:rsid w:val="002615A2"/>
    <w:rsid w:val="00261E20"/>
    <w:rsid w:val="00262E55"/>
    <w:rsid w:val="00262EB0"/>
    <w:rsid w:val="002637BB"/>
    <w:rsid w:val="00264AC4"/>
    <w:rsid w:val="00264C96"/>
    <w:rsid w:val="002657B3"/>
    <w:rsid w:val="00265C9F"/>
    <w:rsid w:val="00267912"/>
    <w:rsid w:val="0027105D"/>
    <w:rsid w:val="0027116E"/>
    <w:rsid w:val="00272A82"/>
    <w:rsid w:val="00273147"/>
    <w:rsid w:val="002735E0"/>
    <w:rsid w:val="0027405B"/>
    <w:rsid w:val="0027486A"/>
    <w:rsid w:val="002762ED"/>
    <w:rsid w:val="00276DF9"/>
    <w:rsid w:val="00277234"/>
    <w:rsid w:val="002778FD"/>
    <w:rsid w:val="002779C7"/>
    <w:rsid w:val="00277A0A"/>
    <w:rsid w:val="002809AC"/>
    <w:rsid w:val="002811ED"/>
    <w:rsid w:val="002823D2"/>
    <w:rsid w:val="002834AC"/>
    <w:rsid w:val="002839AC"/>
    <w:rsid w:val="00283E76"/>
    <w:rsid w:val="00285618"/>
    <w:rsid w:val="002915BB"/>
    <w:rsid w:val="00291B0B"/>
    <w:rsid w:val="0029277F"/>
    <w:rsid w:val="00293ACC"/>
    <w:rsid w:val="0029489C"/>
    <w:rsid w:val="00294F67"/>
    <w:rsid w:val="00294FEE"/>
    <w:rsid w:val="002959C6"/>
    <w:rsid w:val="002959F0"/>
    <w:rsid w:val="00295BCF"/>
    <w:rsid w:val="0029639C"/>
    <w:rsid w:val="00297050"/>
    <w:rsid w:val="0029716D"/>
    <w:rsid w:val="00297B61"/>
    <w:rsid w:val="002A1230"/>
    <w:rsid w:val="002A1540"/>
    <w:rsid w:val="002A1A36"/>
    <w:rsid w:val="002A2679"/>
    <w:rsid w:val="002A2CCD"/>
    <w:rsid w:val="002A45FF"/>
    <w:rsid w:val="002A4A93"/>
    <w:rsid w:val="002A4BCF"/>
    <w:rsid w:val="002A5A95"/>
    <w:rsid w:val="002A6075"/>
    <w:rsid w:val="002B0156"/>
    <w:rsid w:val="002B02E7"/>
    <w:rsid w:val="002B0D88"/>
    <w:rsid w:val="002B1DEB"/>
    <w:rsid w:val="002B2222"/>
    <w:rsid w:val="002B23B7"/>
    <w:rsid w:val="002B2473"/>
    <w:rsid w:val="002B27E7"/>
    <w:rsid w:val="002B284B"/>
    <w:rsid w:val="002B2AF3"/>
    <w:rsid w:val="002B4677"/>
    <w:rsid w:val="002B4DF4"/>
    <w:rsid w:val="002B52DA"/>
    <w:rsid w:val="002B5EC0"/>
    <w:rsid w:val="002B6748"/>
    <w:rsid w:val="002B6B37"/>
    <w:rsid w:val="002B736B"/>
    <w:rsid w:val="002B7A3E"/>
    <w:rsid w:val="002C1199"/>
    <w:rsid w:val="002C16AD"/>
    <w:rsid w:val="002C1D45"/>
    <w:rsid w:val="002D02FC"/>
    <w:rsid w:val="002D10A7"/>
    <w:rsid w:val="002D1B26"/>
    <w:rsid w:val="002D1ED9"/>
    <w:rsid w:val="002D2295"/>
    <w:rsid w:val="002D265E"/>
    <w:rsid w:val="002D2A85"/>
    <w:rsid w:val="002D37D2"/>
    <w:rsid w:val="002D4018"/>
    <w:rsid w:val="002D45BF"/>
    <w:rsid w:val="002D7A7A"/>
    <w:rsid w:val="002E2199"/>
    <w:rsid w:val="002E24D9"/>
    <w:rsid w:val="002E2E70"/>
    <w:rsid w:val="002E315A"/>
    <w:rsid w:val="002E42DD"/>
    <w:rsid w:val="002E4E8E"/>
    <w:rsid w:val="002E4F34"/>
    <w:rsid w:val="002E5308"/>
    <w:rsid w:val="002E53BB"/>
    <w:rsid w:val="002E59B7"/>
    <w:rsid w:val="002E6864"/>
    <w:rsid w:val="002E70B6"/>
    <w:rsid w:val="002F06C4"/>
    <w:rsid w:val="002F08DB"/>
    <w:rsid w:val="002F0DAF"/>
    <w:rsid w:val="002F15AA"/>
    <w:rsid w:val="002F188F"/>
    <w:rsid w:val="002F2714"/>
    <w:rsid w:val="002F29D8"/>
    <w:rsid w:val="002F2B52"/>
    <w:rsid w:val="002F2B8D"/>
    <w:rsid w:val="002F3335"/>
    <w:rsid w:val="002F3741"/>
    <w:rsid w:val="002F4E20"/>
    <w:rsid w:val="002F5701"/>
    <w:rsid w:val="002F6622"/>
    <w:rsid w:val="002F763E"/>
    <w:rsid w:val="002F7818"/>
    <w:rsid w:val="002F7F7D"/>
    <w:rsid w:val="003002B0"/>
    <w:rsid w:val="00300F95"/>
    <w:rsid w:val="003013E6"/>
    <w:rsid w:val="00301D77"/>
    <w:rsid w:val="00302E48"/>
    <w:rsid w:val="00303F20"/>
    <w:rsid w:val="0030406D"/>
    <w:rsid w:val="00304AD0"/>
    <w:rsid w:val="00304E7F"/>
    <w:rsid w:val="00305D07"/>
    <w:rsid w:val="003062CC"/>
    <w:rsid w:val="00306454"/>
    <w:rsid w:val="003069DE"/>
    <w:rsid w:val="00307F93"/>
    <w:rsid w:val="00310171"/>
    <w:rsid w:val="0031085E"/>
    <w:rsid w:val="0031088B"/>
    <w:rsid w:val="00312FCA"/>
    <w:rsid w:val="00314DBB"/>
    <w:rsid w:val="003151D9"/>
    <w:rsid w:val="00315521"/>
    <w:rsid w:val="0031593F"/>
    <w:rsid w:val="00315A48"/>
    <w:rsid w:val="00316327"/>
    <w:rsid w:val="00317664"/>
    <w:rsid w:val="00317C37"/>
    <w:rsid w:val="0032029A"/>
    <w:rsid w:val="0032096C"/>
    <w:rsid w:val="00320F50"/>
    <w:rsid w:val="003223BC"/>
    <w:rsid w:val="00323275"/>
    <w:rsid w:val="0032398E"/>
    <w:rsid w:val="00324506"/>
    <w:rsid w:val="00330D48"/>
    <w:rsid w:val="003313F5"/>
    <w:rsid w:val="00331857"/>
    <w:rsid w:val="00331953"/>
    <w:rsid w:val="00331FB7"/>
    <w:rsid w:val="003325B3"/>
    <w:rsid w:val="0033263F"/>
    <w:rsid w:val="0033365A"/>
    <w:rsid w:val="0033365C"/>
    <w:rsid w:val="00333A39"/>
    <w:rsid w:val="00334358"/>
    <w:rsid w:val="00334477"/>
    <w:rsid w:val="00335BFD"/>
    <w:rsid w:val="00336906"/>
    <w:rsid w:val="00336F10"/>
    <w:rsid w:val="00337C48"/>
    <w:rsid w:val="00337D8C"/>
    <w:rsid w:val="0034214A"/>
    <w:rsid w:val="00342162"/>
    <w:rsid w:val="00344324"/>
    <w:rsid w:val="00344CE6"/>
    <w:rsid w:val="0034520D"/>
    <w:rsid w:val="003455FB"/>
    <w:rsid w:val="0034595D"/>
    <w:rsid w:val="0034766A"/>
    <w:rsid w:val="0035051B"/>
    <w:rsid w:val="00350847"/>
    <w:rsid w:val="00351458"/>
    <w:rsid w:val="00351520"/>
    <w:rsid w:val="00352870"/>
    <w:rsid w:val="00352E55"/>
    <w:rsid w:val="00353262"/>
    <w:rsid w:val="003533B3"/>
    <w:rsid w:val="00353685"/>
    <w:rsid w:val="00353FA0"/>
    <w:rsid w:val="003544DB"/>
    <w:rsid w:val="003544F9"/>
    <w:rsid w:val="003546F4"/>
    <w:rsid w:val="00354907"/>
    <w:rsid w:val="00354954"/>
    <w:rsid w:val="003557DD"/>
    <w:rsid w:val="00355A0A"/>
    <w:rsid w:val="00357311"/>
    <w:rsid w:val="003578C6"/>
    <w:rsid w:val="003612C3"/>
    <w:rsid w:val="003618A5"/>
    <w:rsid w:val="00361B78"/>
    <w:rsid w:val="00362457"/>
    <w:rsid w:val="00363A68"/>
    <w:rsid w:val="00363DAD"/>
    <w:rsid w:val="00364449"/>
    <w:rsid w:val="00365D97"/>
    <w:rsid w:val="00365F2C"/>
    <w:rsid w:val="003670F3"/>
    <w:rsid w:val="003678F8"/>
    <w:rsid w:val="00370E23"/>
    <w:rsid w:val="003717F3"/>
    <w:rsid w:val="00371E22"/>
    <w:rsid w:val="00372FC7"/>
    <w:rsid w:val="00373070"/>
    <w:rsid w:val="0037384B"/>
    <w:rsid w:val="00374142"/>
    <w:rsid w:val="003742E9"/>
    <w:rsid w:val="0037509F"/>
    <w:rsid w:val="00375121"/>
    <w:rsid w:val="00375EFF"/>
    <w:rsid w:val="003767ED"/>
    <w:rsid w:val="00377B22"/>
    <w:rsid w:val="00377EE8"/>
    <w:rsid w:val="0038005A"/>
    <w:rsid w:val="00380CC0"/>
    <w:rsid w:val="00380CC4"/>
    <w:rsid w:val="00381872"/>
    <w:rsid w:val="00381A0F"/>
    <w:rsid w:val="0038211D"/>
    <w:rsid w:val="00384ECF"/>
    <w:rsid w:val="0038500A"/>
    <w:rsid w:val="00386B85"/>
    <w:rsid w:val="00390EDB"/>
    <w:rsid w:val="003919B4"/>
    <w:rsid w:val="00391A75"/>
    <w:rsid w:val="0039221E"/>
    <w:rsid w:val="00393179"/>
    <w:rsid w:val="003936AC"/>
    <w:rsid w:val="003939D9"/>
    <w:rsid w:val="003941C4"/>
    <w:rsid w:val="003959DB"/>
    <w:rsid w:val="003A0B36"/>
    <w:rsid w:val="003A1CCE"/>
    <w:rsid w:val="003A305E"/>
    <w:rsid w:val="003A3D7E"/>
    <w:rsid w:val="003A4681"/>
    <w:rsid w:val="003A4FDD"/>
    <w:rsid w:val="003A6BC8"/>
    <w:rsid w:val="003A6D92"/>
    <w:rsid w:val="003A7F7D"/>
    <w:rsid w:val="003B044B"/>
    <w:rsid w:val="003B08D2"/>
    <w:rsid w:val="003B2BC7"/>
    <w:rsid w:val="003B3998"/>
    <w:rsid w:val="003B39C5"/>
    <w:rsid w:val="003B459C"/>
    <w:rsid w:val="003B6110"/>
    <w:rsid w:val="003B66F6"/>
    <w:rsid w:val="003B694B"/>
    <w:rsid w:val="003C0219"/>
    <w:rsid w:val="003C0650"/>
    <w:rsid w:val="003C0EF0"/>
    <w:rsid w:val="003C2D9D"/>
    <w:rsid w:val="003C2F06"/>
    <w:rsid w:val="003C3DE4"/>
    <w:rsid w:val="003C48F4"/>
    <w:rsid w:val="003C538B"/>
    <w:rsid w:val="003C632C"/>
    <w:rsid w:val="003C6554"/>
    <w:rsid w:val="003C6A33"/>
    <w:rsid w:val="003C72E2"/>
    <w:rsid w:val="003C7967"/>
    <w:rsid w:val="003D097A"/>
    <w:rsid w:val="003D12D1"/>
    <w:rsid w:val="003D1BBA"/>
    <w:rsid w:val="003D1F58"/>
    <w:rsid w:val="003D301D"/>
    <w:rsid w:val="003D6119"/>
    <w:rsid w:val="003D6775"/>
    <w:rsid w:val="003D6AB2"/>
    <w:rsid w:val="003D764E"/>
    <w:rsid w:val="003D789E"/>
    <w:rsid w:val="003E002D"/>
    <w:rsid w:val="003E11CE"/>
    <w:rsid w:val="003E1904"/>
    <w:rsid w:val="003E1C4C"/>
    <w:rsid w:val="003E344E"/>
    <w:rsid w:val="003E4BF4"/>
    <w:rsid w:val="003E7392"/>
    <w:rsid w:val="003F1816"/>
    <w:rsid w:val="003F2C4B"/>
    <w:rsid w:val="003F3A45"/>
    <w:rsid w:val="003F3E40"/>
    <w:rsid w:val="003F5461"/>
    <w:rsid w:val="003F560A"/>
    <w:rsid w:val="003F5781"/>
    <w:rsid w:val="003F597D"/>
    <w:rsid w:val="003F6128"/>
    <w:rsid w:val="003F730B"/>
    <w:rsid w:val="003F777A"/>
    <w:rsid w:val="0040012A"/>
    <w:rsid w:val="0040012B"/>
    <w:rsid w:val="004010BB"/>
    <w:rsid w:val="0040283C"/>
    <w:rsid w:val="00402C3D"/>
    <w:rsid w:val="004051C2"/>
    <w:rsid w:val="00405F49"/>
    <w:rsid w:val="00406174"/>
    <w:rsid w:val="0041005A"/>
    <w:rsid w:val="00410570"/>
    <w:rsid w:val="004124A7"/>
    <w:rsid w:val="00412D8D"/>
    <w:rsid w:val="00413DCE"/>
    <w:rsid w:val="00414972"/>
    <w:rsid w:val="00415B03"/>
    <w:rsid w:val="00416009"/>
    <w:rsid w:val="0041623B"/>
    <w:rsid w:val="0042099A"/>
    <w:rsid w:val="0042211F"/>
    <w:rsid w:val="00422333"/>
    <w:rsid w:val="00422A70"/>
    <w:rsid w:val="0042344C"/>
    <w:rsid w:val="004235A5"/>
    <w:rsid w:val="00426481"/>
    <w:rsid w:val="0042706F"/>
    <w:rsid w:val="00430418"/>
    <w:rsid w:val="00431C2D"/>
    <w:rsid w:val="004342EB"/>
    <w:rsid w:val="004356E2"/>
    <w:rsid w:val="00436048"/>
    <w:rsid w:val="004362E3"/>
    <w:rsid w:val="0044171E"/>
    <w:rsid w:val="00441F4A"/>
    <w:rsid w:val="0044226A"/>
    <w:rsid w:val="004424D0"/>
    <w:rsid w:val="004425F7"/>
    <w:rsid w:val="0044320D"/>
    <w:rsid w:val="00445570"/>
    <w:rsid w:val="00446B5E"/>
    <w:rsid w:val="004475A7"/>
    <w:rsid w:val="004477CC"/>
    <w:rsid w:val="00447A21"/>
    <w:rsid w:val="00447DC4"/>
    <w:rsid w:val="004507A2"/>
    <w:rsid w:val="004513D6"/>
    <w:rsid w:val="004515BD"/>
    <w:rsid w:val="00451FB0"/>
    <w:rsid w:val="004520BC"/>
    <w:rsid w:val="0045456C"/>
    <w:rsid w:val="0045557A"/>
    <w:rsid w:val="004572A1"/>
    <w:rsid w:val="00457C04"/>
    <w:rsid w:val="004607C4"/>
    <w:rsid w:val="00460E21"/>
    <w:rsid w:val="00460E62"/>
    <w:rsid w:val="004615C3"/>
    <w:rsid w:val="004629E9"/>
    <w:rsid w:val="00463E6A"/>
    <w:rsid w:val="00463FD4"/>
    <w:rsid w:val="00464D47"/>
    <w:rsid w:val="00465DB6"/>
    <w:rsid w:val="00465E69"/>
    <w:rsid w:val="00466EC4"/>
    <w:rsid w:val="00467354"/>
    <w:rsid w:val="00467B87"/>
    <w:rsid w:val="00470469"/>
    <w:rsid w:val="0047047A"/>
    <w:rsid w:val="00471276"/>
    <w:rsid w:val="00472F91"/>
    <w:rsid w:val="004741BE"/>
    <w:rsid w:val="0047509E"/>
    <w:rsid w:val="004763FC"/>
    <w:rsid w:val="004767DE"/>
    <w:rsid w:val="00476834"/>
    <w:rsid w:val="00477CB9"/>
    <w:rsid w:val="004806D2"/>
    <w:rsid w:val="00480BA9"/>
    <w:rsid w:val="00482CA8"/>
    <w:rsid w:val="00486731"/>
    <w:rsid w:val="004867C5"/>
    <w:rsid w:val="004874E4"/>
    <w:rsid w:val="004877F7"/>
    <w:rsid w:val="00491A19"/>
    <w:rsid w:val="00491FA3"/>
    <w:rsid w:val="00492778"/>
    <w:rsid w:val="00494448"/>
    <w:rsid w:val="00495097"/>
    <w:rsid w:val="00495966"/>
    <w:rsid w:val="00496194"/>
    <w:rsid w:val="004A0122"/>
    <w:rsid w:val="004A10A6"/>
    <w:rsid w:val="004A1757"/>
    <w:rsid w:val="004A2094"/>
    <w:rsid w:val="004A22B9"/>
    <w:rsid w:val="004A25E0"/>
    <w:rsid w:val="004A2D60"/>
    <w:rsid w:val="004A328F"/>
    <w:rsid w:val="004A3841"/>
    <w:rsid w:val="004A4777"/>
    <w:rsid w:val="004A4F0B"/>
    <w:rsid w:val="004A56C1"/>
    <w:rsid w:val="004A5898"/>
    <w:rsid w:val="004A6E2D"/>
    <w:rsid w:val="004A7A79"/>
    <w:rsid w:val="004B0C88"/>
    <w:rsid w:val="004B18B7"/>
    <w:rsid w:val="004B4A85"/>
    <w:rsid w:val="004B5680"/>
    <w:rsid w:val="004B57E1"/>
    <w:rsid w:val="004B6186"/>
    <w:rsid w:val="004B7CA2"/>
    <w:rsid w:val="004B7D5A"/>
    <w:rsid w:val="004C1064"/>
    <w:rsid w:val="004C108F"/>
    <w:rsid w:val="004C18A8"/>
    <w:rsid w:val="004C2F30"/>
    <w:rsid w:val="004C4A86"/>
    <w:rsid w:val="004C4C95"/>
    <w:rsid w:val="004C567A"/>
    <w:rsid w:val="004C63C9"/>
    <w:rsid w:val="004C6D41"/>
    <w:rsid w:val="004C733E"/>
    <w:rsid w:val="004C7EC5"/>
    <w:rsid w:val="004D0609"/>
    <w:rsid w:val="004D1750"/>
    <w:rsid w:val="004D1A5B"/>
    <w:rsid w:val="004D2F6A"/>
    <w:rsid w:val="004D31F9"/>
    <w:rsid w:val="004D3B7A"/>
    <w:rsid w:val="004D5318"/>
    <w:rsid w:val="004D57DE"/>
    <w:rsid w:val="004D59F7"/>
    <w:rsid w:val="004D6886"/>
    <w:rsid w:val="004D795F"/>
    <w:rsid w:val="004D79B3"/>
    <w:rsid w:val="004E0ACB"/>
    <w:rsid w:val="004E265B"/>
    <w:rsid w:val="004E3121"/>
    <w:rsid w:val="004E4168"/>
    <w:rsid w:val="004E4657"/>
    <w:rsid w:val="004E5686"/>
    <w:rsid w:val="004E58C7"/>
    <w:rsid w:val="004E6515"/>
    <w:rsid w:val="004E75F2"/>
    <w:rsid w:val="004F02DE"/>
    <w:rsid w:val="004F1082"/>
    <w:rsid w:val="004F2774"/>
    <w:rsid w:val="004F2858"/>
    <w:rsid w:val="004F2BF7"/>
    <w:rsid w:val="004F4D8D"/>
    <w:rsid w:val="004F573B"/>
    <w:rsid w:val="004F5916"/>
    <w:rsid w:val="004F5CA3"/>
    <w:rsid w:val="00500F35"/>
    <w:rsid w:val="00501244"/>
    <w:rsid w:val="00503523"/>
    <w:rsid w:val="00503A94"/>
    <w:rsid w:val="00504308"/>
    <w:rsid w:val="005043FD"/>
    <w:rsid w:val="00505108"/>
    <w:rsid w:val="005065C8"/>
    <w:rsid w:val="00506D00"/>
    <w:rsid w:val="00507CB4"/>
    <w:rsid w:val="00513682"/>
    <w:rsid w:val="005137E1"/>
    <w:rsid w:val="00514B18"/>
    <w:rsid w:val="00516187"/>
    <w:rsid w:val="0051703B"/>
    <w:rsid w:val="00517511"/>
    <w:rsid w:val="00520D36"/>
    <w:rsid w:val="00521B18"/>
    <w:rsid w:val="0052220C"/>
    <w:rsid w:val="0052231E"/>
    <w:rsid w:val="005224C0"/>
    <w:rsid w:val="00522757"/>
    <w:rsid w:val="005231CC"/>
    <w:rsid w:val="00523EF7"/>
    <w:rsid w:val="00523FE4"/>
    <w:rsid w:val="00524161"/>
    <w:rsid w:val="005273C3"/>
    <w:rsid w:val="005310C2"/>
    <w:rsid w:val="0053126C"/>
    <w:rsid w:val="005313B8"/>
    <w:rsid w:val="00531406"/>
    <w:rsid w:val="00532250"/>
    <w:rsid w:val="00533164"/>
    <w:rsid w:val="00533ACB"/>
    <w:rsid w:val="00533CE9"/>
    <w:rsid w:val="005350DA"/>
    <w:rsid w:val="0053776C"/>
    <w:rsid w:val="00537B14"/>
    <w:rsid w:val="00540DF7"/>
    <w:rsid w:val="00541157"/>
    <w:rsid w:val="00541E91"/>
    <w:rsid w:val="005431F1"/>
    <w:rsid w:val="0054345B"/>
    <w:rsid w:val="00544075"/>
    <w:rsid w:val="005443F2"/>
    <w:rsid w:val="00544663"/>
    <w:rsid w:val="00545156"/>
    <w:rsid w:val="00546609"/>
    <w:rsid w:val="00547820"/>
    <w:rsid w:val="00550766"/>
    <w:rsid w:val="00550FC3"/>
    <w:rsid w:val="005530F8"/>
    <w:rsid w:val="00553801"/>
    <w:rsid w:val="00554B64"/>
    <w:rsid w:val="00555378"/>
    <w:rsid w:val="005555E8"/>
    <w:rsid w:val="00556889"/>
    <w:rsid w:val="0055739A"/>
    <w:rsid w:val="005611A5"/>
    <w:rsid w:val="00563249"/>
    <w:rsid w:val="005633C3"/>
    <w:rsid w:val="005635C1"/>
    <w:rsid w:val="005641E8"/>
    <w:rsid w:val="00565214"/>
    <w:rsid w:val="00565B17"/>
    <w:rsid w:val="005665B8"/>
    <w:rsid w:val="00570E4E"/>
    <w:rsid w:val="00572415"/>
    <w:rsid w:val="00572551"/>
    <w:rsid w:val="00572D94"/>
    <w:rsid w:val="00572E1A"/>
    <w:rsid w:val="005738E2"/>
    <w:rsid w:val="00573D60"/>
    <w:rsid w:val="0057540A"/>
    <w:rsid w:val="0057642C"/>
    <w:rsid w:val="00577248"/>
    <w:rsid w:val="005774E3"/>
    <w:rsid w:val="00577522"/>
    <w:rsid w:val="0057761D"/>
    <w:rsid w:val="00581ADE"/>
    <w:rsid w:val="00582E2C"/>
    <w:rsid w:val="00583133"/>
    <w:rsid w:val="00583D6E"/>
    <w:rsid w:val="00583E3E"/>
    <w:rsid w:val="00583F23"/>
    <w:rsid w:val="00587634"/>
    <w:rsid w:val="005876D4"/>
    <w:rsid w:val="00587A4B"/>
    <w:rsid w:val="005936A5"/>
    <w:rsid w:val="005936D1"/>
    <w:rsid w:val="00593C3D"/>
    <w:rsid w:val="00594302"/>
    <w:rsid w:val="0059494D"/>
    <w:rsid w:val="00595033"/>
    <w:rsid w:val="00595650"/>
    <w:rsid w:val="0059621F"/>
    <w:rsid w:val="0059623A"/>
    <w:rsid w:val="005A1511"/>
    <w:rsid w:val="005A1EEA"/>
    <w:rsid w:val="005A2D8C"/>
    <w:rsid w:val="005A3C41"/>
    <w:rsid w:val="005A5CC0"/>
    <w:rsid w:val="005B00F5"/>
    <w:rsid w:val="005B0235"/>
    <w:rsid w:val="005B2702"/>
    <w:rsid w:val="005B2A57"/>
    <w:rsid w:val="005B2D9F"/>
    <w:rsid w:val="005B5C30"/>
    <w:rsid w:val="005B5F44"/>
    <w:rsid w:val="005B612C"/>
    <w:rsid w:val="005B6442"/>
    <w:rsid w:val="005B7D95"/>
    <w:rsid w:val="005B7F2D"/>
    <w:rsid w:val="005C0AE6"/>
    <w:rsid w:val="005C21BC"/>
    <w:rsid w:val="005C32D1"/>
    <w:rsid w:val="005C37B9"/>
    <w:rsid w:val="005C5DE6"/>
    <w:rsid w:val="005C6A6B"/>
    <w:rsid w:val="005D0976"/>
    <w:rsid w:val="005D0A4D"/>
    <w:rsid w:val="005D1183"/>
    <w:rsid w:val="005D18CD"/>
    <w:rsid w:val="005D1AB3"/>
    <w:rsid w:val="005D1EFC"/>
    <w:rsid w:val="005D2249"/>
    <w:rsid w:val="005D255D"/>
    <w:rsid w:val="005D60A6"/>
    <w:rsid w:val="005D6356"/>
    <w:rsid w:val="005D6559"/>
    <w:rsid w:val="005D728F"/>
    <w:rsid w:val="005D7D5B"/>
    <w:rsid w:val="005D7FA7"/>
    <w:rsid w:val="005E0980"/>
    <w:rsid w:val="005E14B6"/>
    <w:rsid w:val="005E1A63"/>
    <w:rsid w:val="005E1CC9"/>
    <w:rsid w:val="005E2A7F"/>
    <w:rsid w:val="005E2FEB"/>
    <w:rsid w:val="005E363A"/>
    <w:rsid w:val="005E5378"/>
    <w:rsid w:val="005E66BB"/>
    <w:rsid w:val="005E6F7A"/>
    <w:rsid w:val="005E755E"/>
    <w:rsid w:val="005E7A6B"/>
    <w:rsid w:val="005F0319"/>
    <w:rsid w:val="005F0C8E"/>
    <w:rsid w:val="005F1637"/>
    <w:rsid w:val="005F18B8"/>
    <w:rsid w:val="005F2198"/>
    <w:rsid w:val="005F2216"/>
    <w:rsid w:val="005F2486"/>
    <w:rsid w:val="005F2811"/>
    <w:rsid w:val="005F2AEE"/>
    <w:rsid w:val="005F2AFC"/>
    <w:rsid w:val="005F4456"/>
    <w:rsid w:val="005F5C64"/>
    <w:rsid w:val="005F6FCB"/>
    <w:rsid w:val="005F72A3"/>
    <w:rsid w:val="005F761E"/>
    <w:rsid w:val="005F7B48"/>
    <w:rsid w:val="006009D5"/>
    <w:rsid w:val="00600A6A"/>
    <w:rsid w:val="00601365"/>
    <w:rsid w:val="00601E9D"/>
    <w:rsid w:val="006021EB"/>
    <w:rsid w:val="00602436"/>
    <w:rsid w:val="00602944"/>
    <w:rsid w:val="00602BC9"/>
    <w:rsid w:val="00603338"/>
    <w:rsid w:val="00603B8F"/>
    <w:rsid w:val="00604A9D"/>
    <w:rsid w:val="00604E93"/>
    <w:rsid w:val="00604F63"/>
    <w:rsid w:val="0060518E"/>
    <w:rsid w:val="00605779"/>
    <w:rsid w:val="0060747C"/>
    <w:rsid w:val="00610841"/>
    <w:rsid w:val="00610953"/>
    <w:rsid w:val="00610AE6"/>
    <w:rsid w:val="00611174"/>
    <w:rsid w:val="00611518"/>
    <w:rsid w:val="006117C3"/>
    <w:rsid w:val="00611BAF"/>
    <w:rsid w:val="00611D1E"/>
    <w:rsid w:val="00611DB6"/>
    <w:rsid w:val="00612112"/>
    <w:rsid w:val="0061440F"/>
    <w:rsid w:val="00615E04"/>
    <w:rsid w:val="00616094"/>
    <w:rsid w:val="0061610E"/>
    <w:rsid w:val="00616F9B"/>
    <w:rsid w:val="00617253"/>
    <w:rsid w:val="00617A61"/>
    <w:rsid w:val="006207F8"/>
    <w:rsid w:val="00620A81"/>
    <w:rsid w:val="006212A1"/>
    <w:rsid w:val="00621420"/>
    <w:rsid w:val="00622703"/>
    <w:rsid w:val="00622947"/>
    <w:rsid w:val="00622CCE"/>
    <w:rsid w:val="00625D66"/>
    <w:rsid w:val="006328D5"/>
    <w:rsid w:val="006333FB"/>
    <w:rsid w:val="0063590C"/>
    <w:rsid w:val="00635EC0"/>
    <w:rsid w:val="006375B2"/>
    <w:rsid w:val="00641A37"/>
    <w:rsid w:val="00643418"/>
    <w:rsid w:val="00643A46"/>
    <w:rsid w:val="006443FF"/>
    <w:rsid w:val="00644AF7"/>
    <w:rsid w:val="00644EEA"/>
    <w:rsid w:val="006456F2"/>
    <w:rsid w:val="006459F2"/>
    <w:rsid w:val="006462EA"/>
    <w:rsid w:val="006462EF"/>
    <w:rsid w:val="00646E18"/>
    <w:rsid w:val="006504D0"/>
    <w:rsid w:val="00650D64"/>
    <w:rsid w:val="00650F83"/>
    <w:rsid w:val="00652628"/>
    <w:rsid w:val="00653642"/>
    <w:rsid w:val="00653846"/>
    <w:rsid w:val="00654368"/>
    <w:rsid w:val="00655EDD"/>
    <w:rsid w:val="00655F3B"/>
    <w:rsid w:val="00657CFC"/>
    <w:rsid w:val="00657FC3"/>
    <w:rsid w:val="00660466"/>
    <w:rsid w:val="006612CA"/>
    <w:rsid w:val="00661D3B"/>
    <w:rsid w:val="0066729D"/>
    <w:rsid w:val="00667A2A"/>
    <w:rsid w:val="00670084"/>
    <w:rsid w:val="00672203"/>
    <w:rsid w:val="006731F0"/>
    <w:rsid w:val="00673EEB"/>
    <w:rsid w:val="00674047"/>
    <w:rsid w:val="0067489C"/>
    <w:rsid w:val="0067784E"/>
    <w:rsid w:val="00677CEB"/>
    <w:rsid w:val="006805B2"/>
    <w:rsid w:val="00680766"/>
    <w:rsid w:val="006813A4"/>
    <w:rsid w:val="00681824"/>
    <w:rsid w:val="00681D80"/>
    <w:rsid w:val="00683366"/>
    <w:rsid w:val="00684162"/>
    <w:rsid w:val="006843A6"/>
    <w:rsid w:val="00684A26"/>
    <w:rsid w:val="00685F7F"/>
    <w:rsid w:val="00686FD3"/>
    <w:rsid w:val="00687057"/>
    <w:rsid w:val="00687E3D"/>
    <w:rsid w:val="006901CD"/>
    <w:rsid w:val="00690787"/>
    <w:rsid w:val="0069117D"/>
    <w:rsid w:val="006915A6"/>
    <w:rsid w:val="00693321"/>
    <w:rsid w:val="00693D35"/>
    <w:rsid w:val="006949AE"/>
    <w:rsid w:val="00696666"/>
    <w:rsid w:val="00697724"/>
    <w:rsid w:val="00697EE2"/>
    <w:rsid w:val="00697FF1"/>
    <w:rsid w:val="006A0A50"/>
    <w:rsid w:val="006A2ABF"/>
    <w:rsid w:val="006A3103"/>
    <w:rsid w:val="006A3120"/>
    <w:rsid w:val="006A49BA"/>
    <w:rsid w:val="006A4CA3"/>
    <w:rsid w:val="006A6902"/>
    <w:rsid w:val="006A6C1F"/>
    <w:rsid w:val="006A6C85"/>
    <w:rsid w:val="006A6CD1"/>
    <w:rsid w:val="006A7A41"/>
    <w:rsid w:val="006B0A0F"/>
    <w:rsid w:val="006B19D9"/>
    <w:rsid w:val="006B1AAF"/>
    <w:rsid w:val="006B2F9A"/>
    <w:rsid w:val="006B2FA9"/>
    <w:rsid w:val="006B3EB9"/>
    <w:rsid w:val="006B40EB"/>
    <w:rsid w:val="006B4DA1"/>
    <w:rsid w:val="006B4EA3"/>
    <w:rsid w:val="006B5DBF"/>
    <w:rsid w:val="006B6D82"/>
    <w:rsid w:val="006C02BF"/>
    <w:rsid w:val="006C0C42"/>
    <w:rsid w:val="006C16D4"/>
    <w:rsid w:val="006C3E09"/>
    <w:rsid w:val="006C4196"/>
    <w:rsid w:val="006C45AF"/>
    <w:rsid w:val="006C4B0A"/>
    <w:rsid w:val="006C4B74"/>
    <w:rsid w:val="006C51AD"/>
    <w:rsid w:val="006C5B04"/>
    <w:rsid w:val="006C65C0"/>
    <w:rsid w:val="006C6A4D"/>
    <w:rsid w:val="006C6C28"/>
    <w:rsid w:val="006C7653"/>
    <w:rsid w:val="006D18D5"/>
    <w:rsid w:val="006D1F01"/>
    <w:rsid w:val="006D29EC"/>
    <w:rsid w:val="006D2A1B"/>
    <w:rsid w:val="006D3232"/>
    <w:rsid w:val="006D3712"/>
    <w:rsid w:val="006D389B"/>
    <w:rsid w:val="006D3DA4"/>
    <w:rsid w:val="006D5DB1"/>
    <w:rsid w:val="006D7432"/>
    <w:rsid w:val="006D7A1B"/>
    <w:rsid w:val="006D7F18"/>
    <w:rsid w:val="006E11E0"/>
    <w:rsid w:val="006E1349"/>
    <w:rsid w:val="006E1715"/>
    <w:rsid w:val="006E196D"/>
    <w:rsid w:val="006E3C21"/>
    <w:rsid w:val="006E4425"/>
    <w:rsid w:val="006E4FD8"/>
    <w:rsid w:val="006F0D9B"/>
    <w:rsid w:val="006F2FB2"/>
    <w:rsid w:val="006F31EF"/>
    <w:rsid w:val="006F3403"/>
    <w:rsid w:val="006F3B69"/>
    <w:rsid w:val="006F3D98"/>
    <w:rsid w:val="006F444B"/>
    <w:rsid w:val="006F4B78"/>
    <w:rsid w:val="006F4D56"/>
    <w:rsid w:val="006F5490"/>
    <w:rsid w:val="006F54FE"/>
    <w:rsid w:val="006F55C8"/>
    <w:rsid w:val="006F5BBF"/>
    <w:rsid w:val="006F73F8"/>
    <w:rsid w:val="006F7451"/>
    <w:rsid w:val="00700149"/>
    <w:rsid w:val="00700BA1"/>
    <w:rsid w:val="00700DE4"/>
    <w:rsid w:val="00700E79"/>
    <w:rsid w:val="00702792"/>
    <w:rsid w:val="00702E3E"/>
    <w:rsid w:val="00703503"/>
    <w:rsid w:val="007037FB"/>
    <w:rsid w:val="0070648C"/>
    <w:rsid w:val="00706886"/>
    <w:rsid w:val="00706E4F"/>
    <w:rsid w:val="00707C0F"/>
    <w:rsid w:val="00710D7A"/>
    <w:rsid w:val="00710F97"/>
    <w:rsid w:val="00711F7E"/>
    <w:rsid w:val="007139E7"/>
    <w:rsid w:val="00713F2B"/>
    <w:rsid w:val="007141ED"/>
    <w:rsid w:val="007146A2"/>
    <w:rsid w:val="00714BEF"/>
    <w:rsid w:val="007164FA"/>
    <w:rsid w:val="007166FE"/>
    <w:rsid w:val="00717EFD"/>
    <w:rsid w:val="0072211E"/>
    <w:rsid w:val="00722D10"/>
    <w:rsid w:val="00723801"/>
    <w:rsid w:val="00723E95"/>
    <w:rsid w:val="00724AA7"/>
    <w:rsid w:val="00726718"/>
    <w:rsid w:val="00727A6A"/>
    <w:rsid w:val="0073373D"/>
    <w:rsid w:val="00734F0A"/>
    <w:rsid w:val="00735E86"/>
    <w:rsid w:val="007360C5"/>
    <w:rsid w:val="007379D5"/>
    <w:rsid w:val="00741756"/>
    <w:rsid w:val="00742704"/>
    <w:rsid w:val="00743515"/>
    <w:rsid w:val="0074453D"/>
    <w:rsid w:val="00744CFE"/>
    <w:rsid w:val="0075006C"/>
    <w:rsid w:val="00750E0D"/>
    <w:rsid w:val="00750FED"/>
    <w:rsid w:val="007524C8"/>
    <w:rsid w:val="00752773"/>
    <w:rsid w:val="0075332F"/>
    <w:rsid w:val="00753E08"/>
    <w:rsid w:val="00754A4A"/>
    <w:rsid w:val="007557DD"/>
    <w:rsid w:val="00756330"/>
    <w:rsid w:val="0075667E"/>
    <w:rsid w:val="00760306"/>
    <w:rsid w:val="00763447"/>
    <w:rsid w:val="007634CE"/>
    <w:rsid w:val="00763F73"/>
    <w:rsid w:val="0076502A"/>
    <w:rsid w:val="00765BA0"/>
    <w:rsid w:val="00766B1F"/>
    <w:rsid w:val="007701FD"/>
    <w:rsid w:val="007706A3"/>
    <w:rsid w:val="00771D85"/>
    <w:rsid w:val="00773223"/>
    <w:rsid w:val="007750BE"/>
    <w:rsid w:val="007754C4"/>
    <w:rsid w:val="007762A8"/>
    <w:rsid w:val="00776A4F"/>
    <w:rsid w:val="00777EBD"/>
    <w:rsid w:val="00780192"/>
    <w:rsid w:val="0078048C"/>
    <w:rsid w:val="00780FEB"/>
    <w:rsid w:val="00781496"/>
    <w:rsid w:val="007819C4"/>
    <w:rsid w:val="00782D75"/>
    <w:rsid w:val="00783454"/>
    <w:rsid w:val="0078450E"/>
    <w:rsid w:val="00785FC2"/>
    <w:rsid w:val="00786259"/>
    <w:rsid w:val="00786616"/>
    <w:rsid w:val="00786E4A"/>
    <w:rsid w:val="00787059"/>
    <w:rsid w:val="0078771B"/>
    <w:rsid w:val="00787990"/>
    <w:rsid w:val="00790B44"/>
    <w:rsid w:val="00791AAF"/>
    <w:rsid w:val="00791B84"/>
    <w:rsid w:val="00794F7E"/>
    <w:rsid w:val="00795E57"/>
    <w:rsid w:val="007962C7"/>
    <w:rsid w:val="00796528"/>
    <w:rsid w:val="007965B1"/>
    <w:rsid w:val="007967CB"/>
    <w:rsid w:val="007A0575"/>
    <w:rsid w:val="007A0593"/>
    <w:rsid w:val="007A0ADA"/>
    <w:rsid w:val="007A19AB"/>
    <w:rsid w:val="007A31E5"/>
    <w:rsid w:val="007A32BA"/>
    <w:rsid w:val="007A520F"/>
    <w:rsid w:val="007A5376"/>
    <w:rsid w:val="007A672E"/>
    <w:rsid w:val="007A71A3"/>
    <w:rsid w:val="007A7A38"/>
    <w:rsid w:val="007A7FBF"/>
    <w:rsid w:val="007B1381"/>
    <w:rsid w:val="007B1CF3"/>
    <w:rsid w:val="007B1E6E"/>
    <w:rsid w:val="007B45AA"/>
    <w:rsid w:val="007B6005"/>
    <w:rsid w:val="007B605F"/>
    <w:rsid w:val="007B67D3"/>
    <w:rsid w:val="007B73C6"/>
    <w:rsid w:val="007B7E30"/>
    <w:rsid w:val="007B7E61"/>
    <w:rsid w:val="007C2321"/>
    <w:rsid w:val="007C26ED"/>
    <w:rsid w:val="007C5680"/>
    <w:rsid w:val="007C5B96"/>
    <w:rsid w:val="007C6DA3"/>
    <w:rsid w:val="007C78DF"/>
    <w:rsid w:val="007C7A50"/>
    <w:rsid w:val="007D0071"/>
    <w:rsid w:val="007D115C"/>
    <w:rsid w:val="007D1973"/>
    <w:rsid w:val="007D1C98"/>
    <w:rsid w:val="007D1F9C"/>
    <w:rsid w:val="007D23BE"/>
    <w:rsid w:val="007D2424"/>
    <w:rsid w:val="007D25BC"/>
    <w:rsid w:val="007D3030"/>
    <w:rsid w:val="007D3FFD"/>
    <w:rsid w:val="007D42A5"/>
    <w:rsid w:val="007D4498"/>
    <w:rsid w:val="007D637B"/>
    <w:rsid w:val="007D6ED4"/>
    <w:rsid w:val="007E019F"/>
    <w:rsid w:val="007E032C"/>
    <w:rsid w:val="007E0AC4"/>
    <w:rsid w:val="007E19B4"/>
    <w:rsid w:val="007E4B92"/>
    <w:rsid w:val="007E6F25"/>
    <w:rsid w:val="007F0826"/>
    <w:rsid w:val="007F1631"/>
    <w:rsid w:val="007F16A7"/>
    <w:rsid w:val="007F179A"/>
    <w:rsid w:val="007F2ADC"/>
    <w:rsid w:val="007F30C8"/>
    <w:rsid w:val="007F3D3A"/>
    <w:rsid w:val="007F5E75"/>
    <w:rsid w:val="007F727E"/>
    <w:rsid w:val="007F7980"/>
    <w:rsid w:val="008009AB"/>
    <w:rsid w:val="00801429"/>
    <w:rsid w:val="00801594"/>
    <w:rsid w:val="00801F80"/>
    <w:rsid w:val="00803AD2"/>
    <w:rsid w:val="00804383"/>
    <w:rsid w:val="00806C7A"/>
    <w:rsid w:val="00806D6F"/>
    <w:rsid w:val="00806EB8"/>
    <w:rsid w:val="00807257"/>
    <w:rsid w:val="00807C74"/>
    <w:rsid w:val="00810403"/>
    <w:rsid w:val="0081056F"/>
    <w:rsid w:val="00810CAB"/>
    <w:rsid w:val="0081103C"/>
    <w:rsid w:val="0081113C"/>
    <w:rsid w:val="00811251"/>
    <w:rsid w:val="0081211F"/>
    <w:rsid w:val="0081281C"/>
    <w:rsid w:val="00814337"/>
    <w:rsid w:val="00814597"/>
    <w:rsid w:val="00814EAB"/>
    <w:rsid w:val="00815C0B"/>
    <w:rsid w:val="008207D4"/>
    <w:rsid w:val="00820E38"/>
    <w:rsid w:val="0082194E"/>
    <w:rsid w:val="00821D88"/>
    <w:rsid w:val="008222BD"/>
    <w:rsid w:val="0082287E"/>
    <w:rsid w:val="00822D6D"/>
    <w:rsid w:val="00823B9F"/>
    <w:rsid w:val="00824C87"/>
    <w:rsid w:val="00825042"/>
    <w:rsid w:val="00825217"/>
    <w:rsid w:val="00825994"/>
    <w:rsid w:val="008274E2"/>
    <w:rsid w:val="00827DD3"/>
    <w:rsid w:val="008318D1"/>
    <w:rsid w:val="00832403"/>
    <w:rsid w:val="008329E5"/>
    <w:rsid w:val="0083342A"/>
    <w:rsid w:val="0083385B"/>
    <w:rsid w:val="00833EF6"/>
    <w:rsid w:val="00835816"/>
    <w:rsid w:val="00836334"/>
    <w:rsid w:val="008366A9"/>
    <w:rsid w:val="008371F7"/>
    <w:rsid w:val="00840209"/>
    <w:rsid w:val="00842E6D"/>
    <w:rsid w:val="00843690"/>
    <w:rsid w:val="008436EA"/>
    <w:rsid w:val="008442B0"/>
    <w:rsid w:val="008478DB"/>
    <w:rsid w:val="00850D43"/>
    <w:rsid w:val="00851DDE"/>
    <w:rsid w:val="00852A98"/>
    <w:rsid w:val="00856858"/>
    <w:rsid w:val="00857C5E"/>
    <w:rsid w:val="0086064C"/>
    <w:rsid w:val="008619A9"/>
    <w:rsid w:val="008638A9"/>
    <w:rsid w:val="008641BF"/>
    <w:rsid w:val="008643D8"/>
    <w:rsid w:val="008646DA"/>
    <w:rsid w:val="00864FC7"/>
    <w:rsid w:val="00865072"/>
    <w:rsid w:val="00866A46"/>
    <w:rsid w:val="00866E5C"/>
    <w:rsid w:val="00867365"/>
    <w:rsid w:val="00867719"/>
    <w:rsid w:val="00870D9D"/>
    <w:rsid w:val="00870E48"/>
    <w:rsid w:val="00870FBC"/>
    <w:rsid w:val="0087151F"/>
    <w:rsid w:val="008723E2"/>
    <w:rsid w:val="0087261D"/>
    <w:rsid w:val="0087273C"/>
    <w:rsid w:val="00872C72"/>
    <w:rsid w:val="00873378"/>
    <w:rsid w:val="008738D2"/>
    <w:rsid w:val="00873A8C"/>
    <w:rsid w:val="008747B8"/>
    <w:rsid w:val="00877EC7"/>
    <w:rsid w:val="00880C1E"/>
    <w:rsid w:val="00880C55"/>
    <w:rsid w:val="0088239E"/>
    <w:rsid w:val="00882BE9"/>
    <w:rsid w:val="008846D4"/>
    <w:rsid w:val="00885494"/>
    <w:rsid w:val="0088649A"/>
    <w:rsid w:val="00886BB2"/>
    <w:rsid w:val="00887B82"/>
    <w:rsid w:val="0089116D"/>
    <w:rsid w:val="00891D5F"/>
    <w:rsid w:val="008937A4"/>
    <w:rsid w:val="00893995"/>
    <w:rsid w:val="00893B42"/>
    <w:rsid w:val="00893E53"/>
    <w:rsid w:val="00896A5F"/>
    <w:rsid w:val="00896D9C"/>
    <w:rsid w:val="0089762A"/>
    <w:rsid w:val="008A0587"/>
    <w:rsid w:val="008A145C"/>
    <w:rsid w:val="008A3342"/>
    <w:rsid w:val="008A3B74"/>
    <w:rsid w:val="008A47C4"/>
    <w:rsid w:val="008A4CD9"/>
    <w:rsid w:val="008A5280"/>
    <w:rsid w:val="008A54B0"/>
    <w:rsid w:val="008A6587"/>
    <w:rsid w:val="008B686A"/>
    <w:rsid w:val="008B6CA9"/>
    <w:rsid w:val="008B6D87"/>
    <w:rsid w:val="008C1B2D"/>
    <w:rsid w:val="008C1EA3"/>
    <w:rsid w:val="008C21BC"/>
    <w:rsid w:val="008C2FDE"/>
    <w:rsid w:val="008C3085"/>
    <w:rsid w:val="008C3D4F"/>
    <w:rsid w:val="008C425B"/>
    <w:rsid w:val="008C4F4C"/>
    <w:rsid w:val="008C59EF"/>
    <w:rsid w:val="008C7633"/>
    <w:rsid w:val="008C777F"/>
    <w:rsid w:val="008C7FE6"/>
    <w:rsid w:val="008D38BF"/>
    <w:rsid w:val="008D4A76"/>
    <w:rsid w:val="008D4E00"/>
    <w:rsid w:val="008D4FC4"/>
    <w:rsid w:val="008D6192"/>
    <w:rsid w:val="008D6AD9"/>
    <w:rsid w:val="008D7AE4"/>
    <w:rsid w:val="008D7EB3"/>
    <w:rsid w:val="008E0490"/>
    <w:rsid w:val="008E166A"/>
    <w:rsid w:val="008E252B"/>
    <w:rsid w:val="008E256E"/>
    <w:rsid w:val="008E4439"/>
    <w:rsid w:val="008E4620"/>
    <w:rsid w:val="008E570A"/>
    <w:rsid w:val="008E5EE4"/>
    <w:rsid w:val="008E6023"/>
    <w:rsid w:val="008E67C3"/>
    <w:rsid w:val="008E76B5"/>
    <w:rsid w:val="008F0875"/>
    <w:rsid w:val="008F0D74"/>
    <w:rsid w:val="008F144D"/>
    <w:rsid w:val="008F265F"/>
    <w:rsid w:val="008F2BB8"/>
    <w:rsid w:val="008F2D98"/>
    <w:rsid w:val="008F2E97"/>
    <w:rsid w:val="008F357E"/>
    <w:rsid w:val="008F5F35"/>
    <w:rsid w:val="008F7461"/>
    <w:rsid w:val="00901068"/>
    <w:rsid w:val="009028AC"/>
    <w:rsid w:val="00903132"/>
    <w:rsid w:val="0090350A"/>
    <w:rsid w:val="0090462A"/>
    <w:rsid w:val="009047C3"/>
    <w:rsid w:val="00904B6B"/>
    <w:rsid w:val="0090503D"/>
    <w:rsid w:val="00905B20"/>
    <w:rsid w:val="00906EE6"/>
    <w:rsid w:val="009071D1"/>
    <w:rsid w:val="00907974"/>
    <w:rsid w:val="0090797B"/>
    <w:rsid w:val="00907CED"/>
    <w:rsid w:val="0091115D"/>
    <w:rsid w:val="009113DC"/>
    <w:rsid w:val="00911ACF"/>
    <w:rsid w:val="009146C9"/>
    <w:rsid w:val="00914BB0"/>
    <w:rsid w:val="009158AF"/>
    <w:rsid w:val="009163F9"/>
    <w:rsid w:val="009165A4"/>
    <w:rsid w:val="00916A97"/>
    <w:rsid w:val="0092000C"/>
    <w:rsid w:val="009210AE"/>
    <w:rsid w:val="009212D5"/>
    <w:rsid w:val="00921EA6"/>
    <w:rsid w:val="00922F21"/>
    <w:rsid w:val="00923CB3"/>
    <w:rsid w:val="00926EA2"/>
    <w:rsid w:val="009272FB"/>
    <w:rsid w:val="009306A9"/>
    <w:rsid w:val="009312C2"/>
    <w:rsid w:val="009316E4"/>
    <w:rsid w:val="009320ED"/>
    <w:rsid w:val="00932A80"/>
    <w:rsid w:val="00933505"/>
    <w:rsid w:val="00933792"/>
    <w:rsid w:val="00934274"/>
    <w:rsid w:val="009344FF"/>
    <w:rsid w:val="00935333"/>
    <w:rsid w:val="00935517"/>
    <w:rsid w:val="009366E1"/>
    <w:rsid w:val="00940050"/>
    <w:rsid w:val="00940F76"/>
    <w:rsid w:val="009412B7"/>
    <w:rsid w:val="00942A5B"/>
    <w:rsid w:val="00943BD1"/>
    <w:rsid w:val="00944962"/>
    <w:rsid w:val="00946B68"/>
    <w:rsid w:val="0094712C"/>
    <w:rsid w:val="00947500"/>
    <w:rsid w:val="00952386"/>
    <w:rsid w:val="0095542D"/>
    <w:rsid w:val="00955463"/>
    <w:rsid w:val="00956575"/>
    <w:rsid w:val="00957C03"/>
    <w:rsid w:val="00961B35"/>
    <w:rsid w:val="0096304C"/>
    <w:rsid w:val="009630D1"/>
    <w:rsid w:val="00964419"/>
    <w:rsid w:val="00966FB9"/>
    <w:rsid w:val="00970CBF"/>
    <w:rsid w:val="0097109A"/>
    <w:rsid w:val="0097157F"/>
    <w:rsid w:val="009718A4"/>
    <w:rsid w:val="00972534"/>
    <w:rsid w:val="00973EE5"/>
    <w:rsid w:val="0097401E"/>
    <w:rsid w:val="009748C6"/>
    <w:rsid w:val="00975741"/>
    <w:rsid w:val="00976A51"/>
    <w:rsid w:val="00976AAB"/>
    <w:rsid w:val="009809E9"/>
    <w:rsid w:val="00981DF1"/>
    <w:rsid w:val="00984766"/>
    <w:rsid w:val="0099144E"/>
    <w:rsid w:val="00991E0D"/>
    <w:rsid w:val="00994D7D"/>
    <w:rsid w:val="009957B3"/>
    <w:rsid w:val="009A0769"/>
    <w:rsid w:val="009A16B0"/>
    <w:rsid w:val="009A2288"/>
    <w:rsid w:val="009A3143"/>
    <w:rsid w:val="009A4845"/>
    <w:rsid w:val="009A6BBE"/>
    <w:rsid w:val="009A7175"/>
    <w:rsid w:val="009A71D1"/>
    <w:rsid w:val="009A77FE"/>
    <w:rsid w:val="009B1271"/>
    <w:rsid w:val="009B151A"/>
    <w:rsid w:val="009B2225"/>
    <w:rsid w:val="009B3A24"/>
    <w:rsid w:val="009B4D6E"/>
    <w:rsid w:val="009B5B0D"/>
    <w:rsid w:val="009B68AE"/>
    <w:rsid w:val="009B6F85"/>
    <w:rsid w:val="009B7382"/>
    <w:rsid w:val="009B78CC"/>
    <w:rsid w:val="009C0A5B"/>
    <w:rsid w:val="009C190D"/>
    <w:rsid w:val="009C1A1D"/>
    <w:rsid w:val="009C2637"/>
    <w:rsid w:val="009C2699"/>
    <w:rsid w:val="009C26B9"/>
    <w:rsid w:val="009C2A74"/>
    <w:rsid w:val="009C52B3"/>
    <w:rsid w:val="009C55EA"/>
    <w:rsid w:val="009C5F10"/>
    <w:rsid w:val="009C627B"/>
    <w:rsid w:val="009C7921"/>
    <w:rsid w:val="009D0245"/>
    <w:rsid w:val="009D09C8"/>
    <w:rsid w:val="009D09D3"/>
    <w:rsid w:val="009D3323"/>
    <w:rsid w:val="009D3B00"/>
    <w:rsid w:val="009D47BD"/>
    <w:rsid w:val="009E0C22"/>
    <w:rsid w:val="009E181E"/>
    <w:rsid w:val="009E2136"/>
    <w:rsid w:val="009E2304"/>
    <w:rsid w:val="009E29C2"/>
    <w:rsid w:val="009E2BF4"/>
    <w:rsid w:val="009E3CBA"/>
    <w:rsid w:val="009E5E26"/>
    <w:rsid w:val="009E69BD"/>
    <w:rsid w:val="009E71A2"/>
    <w:rsid w:val="009F0D44"/>
    <w:rsid w:val="009F1459"/>
    <w:rsid w:val="009F2393"/>
    <w:rsid w:val="009F4CE2"/>
    <w:rsid w:val="009F51E3"/>
    <w:rsid w:val="009F7E0D"/>
    <w:rsid w:val="00A00028"/>
    <w:rsid w:val="00A016F6"/>
    <w:rsid w:val="00A01A8C"/>
    <w:rsid w:val="00A03421"/>
    <w:rsid w:val="00A03DED"/>
    <w:rsid w:val="00A04060"/>
    <w:rsid w:val="00A06AF6"/>
    <w:rsid w:val="00A072EA"/>
    <w:rsid w:val="00A07888"/>
    <w:rsid w:val="00A078B0"/>
    <w:rsid w:val="00A07D12"/>
    <w:rsid w:val="00A1059D"/>
    <w:rsid w:val="00A10969"/>
    <w:rsid w:val="00A1300C"/>
    <w:rsid w:val="00A13AD6"/>
    <w:rsid w:val="00A148D7"/>
    <w:rsid w:val="00A15806"/>
    <w:rsid w:val="00A16B39"/>
    <w:rsid w:val="00A171D9"/>
    <w:rsid w:val="00A175F8"/>
    <w:rsid w:val="00A17CD8"/>
    <w:rsid w:val="00A20099"/>
    <w:rsid w:val="00A20E9E"/>
    <w:rsid w:val="00A21D33"/>
    <w:rsid w:val="00A25679"/>
    <w:rsid w:val="00A26C78"/>
    <w:rsid w:val="00A303BB"/>
    <w:rsid w:val="00A30BB7"/>
    <w:rsid w:val="00A31128"/>
    <w:rsid w:val="00A33A4D"/>
    <w:rsid w:val="00A33FE7"/>
    <w:rsid w:val="00A355DF"/>
    <w:rsid w:val="00A35769"/>
    <w:rsid w:val="00A36AB2"/>
    <w:rsid w:val="00A4227F"/>
    <w:rsid w:val="00A4235E"/>
    <w:rsid w:val="00A4240D"/>
    <w:rsid w:val="00A426B9"/>
    <w:rsid w:val="00A42B66"/>
    <w:rsid w:val="00A43E6C"/>
    <w:rsid w:val="00A4406F"/>
    <w:rsid w:val="00A449AC"/>
    <w:rsid w:val="00A4538A"/>
    <w:rsid w:val="00A457D9"/>
    <w:rsid w:val="00A45B90"/>
    <w:rsid w:val="00A46AA8"/>
    <w:rsid w:val="00A4758E"/>
    <w:rsid w:val="00A47C02"/>
    <w:rsid w:val="00A47D41"/>
    <w:rsid w:val="00A47DC9"/>
    <w:rsid w:val="00A51863"/>
    <w:rsid w:val="00A518F3"/>
    <w:rsid w:val="00A528DF"/>
    <w:rsid w:val="00A533D1"/>
    <w:rsid w:val="00A53632"/>
    <w:rsid w:val="00A53AF6"/>
    <w:rsid w:val="00A5469C"/>
    <w:rsid w:val="00A55F2F"/>
    <w:rsid w:val="00A56505"/>
    <w:rsid w:val="00A5755B"/>
    <w:rsid w:val="00A6000C"/>
    <w:rsid w:val="00A605BE"/>
    <w:rsid w:val="00A6066A"/>
    <w:rsid w:val="00A61007"/>
    <w:rsid w:val="00A62C27"/>
    <w:rsid w:val="00A62F21"/>
    <w:rsid w:val="00A63909"/>
    <w:rsid w:val="00A64687"/>
    <w:rsid w:val="00A64E64"/>
    <w:rsid w:val="00A64EA7"/>
    <w:rsid w:val="00A65F5B"/>
    <w:rsid w:val="00A66610"/>
    <w:rsid w:val="00A70F51"/>
    <w:rsid w:val="00A71204"/>
    <w:rsid w:val="00A72149"/>
    <w:rsid w:val="00A7331F"/>
    <w:rsid w:val="00A73517"/>
    <w:rsid w:val="00A73FC1"/>
    <w:rsid w:val="00A74D16"/>
    <w:rsid w:val="00A750DE"/>
    <w:rsid w:val="00A7533B"/>
    <w:rsid w:val="00A764B3"/>
    <w:rsid w:val="00A767C7"/>
    <w:rsid w:val="00A806C5"/>
    <w:rsid w:val="00A80A04"/>
    <w:rsid w:val="00A80A42"/>
    <w:rsid w:val="00A8134E"/>
    <w:rsid w:val="00A82E26"/>
    <w:rsid w:val="00A83081"/>
    <w:rsid w:val="00A83227"/>
    <w:rsid w:val="00A84053"/>
    <w:rsid w:val="00A84118"/>
    <w:rsid w:val="00A84A55"/>
    <w:rsid w:val="00A84AFA"/>
    <w:rsid w:val="00A86040"/>
    <w:rsid w:val="00A8630C"/>
    <w:rsid w:val="00A8679D"/>
    <w:rsid w:val="00A86C95"/>
    <w:rsid w:val="00A87696"/>
    <w:rsid w:val="00A87A5D"/>
    <w:rsid w:val="00A9078F"/>
    <w:rsid w:val="00A90DD0"/>
    <w:rsid w:val="00A90F83"/>
    <w:rsid w:val="00A914A1"/>
    <w:rsid w:val="00A933C9"/>
    <w:rsid w:val="00A93EFB"/>
    <w:rsid w:val="00A94371"/>
    <w:rsid w:val="00A96158"/>
    <w:rsid w:val="00A96170"/>
    <w:rsid w:val="00A964B5"/>
    <w:rsid w:val="00A96705"/>
    <w:rsid w:val="00A96C3C"/>
    <w:rsid w:val="00A96E5E"/>
    <w:rsid w:val="00A96E9E"/>
    <w:rsid w:val="00A977F9"/>
    <w:rsid w:val="00AA00D8"/>
    <w:rsid w:val="00AA0DFB"/>
    <w:rsid w:val="00AA2BC7"/>
    <w:rsid w:val="00AA2E3D"/>
    <w:rsid w:val="00AA3C3F"/>
    <w:rsid w:val="00AA44B6"/>
    <w:rsid w:val="00AA4BA8"/>
    <w:rsid w:val="00AA4F0D"/>
    <w:rsid w:val="00AA7FFE"/>
    <w:rsid w:val="00AB2B4A"/>
    <w:rsid w:val="00AB321F"/>
    <w:rsid w:val="00AB43E1"/>
    <w:rsid w:val="00AB4F4F"/>
    <w:rsid w:val="00AB558E"/>
    <w:rsid w:val="00AB6159"/>
    <w:rsid w:val="00AB790D"/>
    <w:rsid w:val="00AC03AE"/>
    <w:rsid w:val="00AC045B"/>
    <w:rsid w:val="00AC1048"/>
    <w:rsid w:val="00AC1E05"/>
    <w:rsid w:val="00AC30C3"/>
    <w:rsid w:val="00AC3573"/>
    <w:rsid w:val="00AC39B4"/>
    <w:rsid w:val="00AC4236"/>
    <w:rsid w:val="00AC4327"/>
    <w:rsid w:val="00AC4476"/>
    <w:rsid w:val="00AC44F2"/>
    <w:rsid w:val="00AC4509"/>
    <w:rsid w:val="00AC528F"/>
    <w:rsid w:val="00AC5E80"/>
    <w:rsid w:val="00AC6E2C"/>
    <w:rsid w:val="00AC70B1"/>
    <w:rsid w:val="00AD05FD"/>
    <w:rsid w:val="00AD0D37"/>
    <w:rsid w:val="00AD156D"/>
    <w:rsid w:val="00AD2B3B"/>
    <w:rsid w:val="00AD2ECC"/>
    <w:rsid w:val="00AD34CC"/>
    <w:rsid w:val="00AD36C1"/>
    <w:rsid w:val="00AD6205"/>
    <w:rsid w:val="00AD6A73"/>
    <w:rsid w:val="00AD76EC"/>
    <w:rsid w:val="00AE07DB"/>
    <w:rsid w:val="00AE1900"/>
    <w:rsid w:val="00AE2849"/>
    <w:rsid w:val="00AE30D5"/>
    <w:rsid w:val="00AE4FC1"/>
    <w:rsid w:val="00AE5057"/>
    <w:rsid w:val="00AE6176"/>
    <w:rsid w:val="00AE654D"/>
    <w:rsid w:val="00AE73EE"/>
    <w:rsid w:val="00AF0E3E"/>
    <w:rsid w:val="00AF10EC"/>
    <w:rsid w:val="00AF17EB"/>
    <w:rsid w:val="00AF3560"/>
    <w:rsid w:val="00AF3BEF"/>
    <w:rsid w:val="00AF3D29"/>
    <w:rsid w:val="00AF42FC"/>
    <w:rsid w:val="00AF5B20"/>
    <w:rsid w:val="00AF6676"/>
    <w:rsid w:val="00AF670A"/>
    <w:rsid w:val="00AF74C9"/>
    <w:rsid w:val="00B00006"/>
    <w:rsid w:val="00B006AE"/>
    <w:rsid w:val="00B01B17"/>
    <w:rsid w:val="00B020EF"/>
    <w:rsid w:val="00B02404"/>
    <w:rsid w:val="00B02AED"/>
    <w:rsid w:val="00B038F4"/>
    <w:rsid w:val="00B0407A"/>
    <w:rsid w:val="00B047CA"/>
    <w:rsid w:val="00B04869"/>
    <w:rsid w:val="00B04A04"/>
    <w:rsid w:val="00B04D53"/>
    <w:rsid w:val="00B050FB"/>
    <w:rsid w:val="00B05111"/>
    <w:rsid w:val="00B052E1"/>
    <w:rsid w:val="00B05928"/>
    <w:rsid w:val="00B0681F"/>
    <w:rsid w:val="00B06A16"/>
    <w:rsid w:val="00B102D5"/>
    <w:rsid w:val="00B10BB4"/>
    <w:rsid w:val="00B10BDB"/>
    <w:rsid w:val="00B13568"/>
    <w:rsid w:val="00B13B3B"/>
    <w:rsid w:val="00B13C60"/>
    <w:rsid w:val="00B146A0"/>
    <w:rsid w:val="00B14B0C"/>
    <w:rsid w:val="00B150DE"/>
    <w:rsid w:val="00B15213"/>
    <w:rsid w:val="00B164C6"/>
    <w:rsid w:val="00B16E0E"/>
    <w:rsid w:val="00B170D6"/>
    <w:rsid w:val="00B17D5E"/>
    <w:rsid w:val="00B2043C"/>
    <w:rsid w:val="00B204DE"/>
    <w:rsid w:val="00B20FB3"/>
    <w:rsid w:val="00B210C3"/>
    <w:rsid w:val="00B215EC"/>
    <w:rsid w:val="00B21C13"/>
    <w:rsid w:val="00B22892"/>
    <w:rsid w:val="00B23679"/>
    <w:rsid w:val="00B24BD3"/>
    <w:rsid w:val="00B26285"/>
    <w:rsid w:val="00B2758D"/>
    <w:rsid w:val="00B27839"/>
    <w:rsid w:val="00B27F07"/>
    <w:rsid w:val="00B3022E"/>
    <w:rsid w:val="00B32377"/>
    <w:rsid w:val="00B334C0"/>
    <w:rsid w:val="00B340E9"/>
    <w:rsid w:val="00B34156"/>
    <w:rsid w:val="00B35464"/>
    <w:rsid w:val="00B3555B"/>
    <w:rsid w:val="00B36D07"/>
    <w:rsid w:val="00B41C97"/>
    <w:rsid w:val="00B420FF"/>
    <w:rsid w:val="00B425C7"/>
    <w:rsid w:val="00B4483E"/>
    <w:rsid w:val="00B44D21"/>
    <w:rsid w:val="00B45A81"/>
    <w:rsid w:val="00B45DFC"/>
    <w:rsid w:val="00B45EA6"/>
    <w:rsid w:val="00B471FC"/>
    <w:rsid w:val="00B47C37"/>
    <w:rsid w:val="00B50901"/>
    <w:rsid w:val="00B51315"/>
    <w:rsid w:val="00B537AA"/>
    <w:rsid w:val="00B53E9A"/>
    <w:rsid w:val="00B5471F"/>
    <w:rsid w:val="00B54D98"/>
    <w:rsid w:val="00B57C1D"/>
    <w:rsid w:val="00B62895"/>
    <w:rsid w:val="00B64A11"/>
    <w:rsid w:val="00B64F72"/>
    <w:rsid w:val="00B65954"/>
    <w:rsid w:val="00B65F09"/>
    <w:rsid w:val="00B6690B"/>
    <w:rsid w:val="00B677AA"/>
    <w:rsid w:val="00B67887"/>
    <w:rsid w:val="00B678D9"/>
    <w:rsid w:val="00B67D26"/>
    <w:rsid w:val="00B70E9F"/>
    <w:rsid w:val="00B72E61"/>
    <w:rsid w:val="00B741D3"/>
    <w:rsid w:val="00B74C6A"/>
    <w:rsid w:val="00B74DF2"/>
    <w:rsid w:val="00B74E2D"/>
    <w:rsid w:val="00B75C74"/>
    <w:rsid w:val="00B76D9D"/>
    <w:rsid w:val="00B77102"/>
    <w:rsid w:val="00B7744E"/>
    <w:rsid w:val="00B77D34"/>
    <w:rsid w:val="00B80B91"/>
    <w:rsid w:val="00B812B2"/>
    <w:rsid w:val="00B81DA3"/>
    <w:rsid w:val="00B83C74"/>
    <w:rsid w:val="00B84571"/>
    <w:rsid w:val="00B8463E"/>
    <w:rsid w:val="00B859CD"/>
    <w:rsid w:val="00B85A1F"/>
    <w:rsid w:val="00B865C2"/>
    <w:rsid w:val="00B8693E"/>
    <w:rsid w:val="00B87106"/>
    <w:rsid w:val="00B87278"/>
    <w:rsid w:val="00B90CBD"/>
    <w:rsid w:val="00B91B27"/>
    <w:rsid w:val="00B91BD4"/>
    <w:rsid w:val="00B92838"/>
    <w:rsid w:val="00B939F0"/>
    <w:rsid w:val="00B95351"/>
    <w:rsid w:val="00BA5189"/>
    <w:rsid w:val="00BA52E9"/>
    <w:rsid w:val="00BA7A8B"/>
    <w:rsid w:val="00BA7A94"/>
    <w:rsid w:val="00BB11B3"/>
    <w:rsid w:val="00BB253F"/>
    <w:rsid w:val="00BB347A"/>
    <w:rsid w:val="00BB43FB"/>
    <w:rsid w:val="00BB5813"/>
    <w:rsid w:val="00BB5B9F"/>
    <w:rsid w:val="00BB664B"/>
    <w:rsid w:val="00BC1A55"/>
    <w:rsid w:val="00BC1E64"/>
    <w:rsid w:val="00BC2C0F"/>
    <w:rsid w:val="00BC2FD0"/>
    <w:rsid w:val="00BC36E0"/>
    <w:rsid w:val="00BC4464"/>
    <w:rsid w:val="00BC5E4C"/>
    <w:rsid w:val="00BC6603"/>
    <w:rsid w:val="00BC6637"/>
    <w:rsid w:val="00BC6684"/>
    <w:rsid w:val="00BC6884"/>
    <w:rsid w:val="00BC6BD0"/>
    <w:rsid w:val="00BC74CB"/>
    <w:rsid w:val="00BC7B2C"/>
    <w:rsid w:val="00BC7BC4"/>
    <w:rsid w:val="00BC7E71"/>
    <w:rsid w:val="00BD1813"/>
    <w:rsid w:val="00BD1833"/>
    <w:rsid w:val="00BD2813"/>
    <w:rsid w:val="00BD3B29"/>
    <w:rsid w:val="00BD6B04"/>
    <w:rsid w:val="00BD7D79"/>
    <w:rsid w:val="00BE1318"/>
    <w:rsid w:val="00BE17EF"/>
    <w:rsid w:val="00BE23AA"/>
    <w:rsid w:val="00BE27E5"/>
    <w:rsid w:val="00BE2FD5"/>
    <w:rsid w:val="00BE331C"/>
    <w:rsid w:val="00BE3563"/>
    <w:rsid w:val="00BE38A5"/>
    <w:rsid w:val="00BE4C0E"/>
    <w:rsid w:val="00BE557D"/>
    <w:rsid w:val="00BE57BE"/>
    <w:rsid w:val="00BE5A1B"/>
    <w:rsid w:val="00BE5AF3"/>
    <w:rsid w:val="00BE65F7"/>
    <w:rsid w:val="00BE6A02"/>
    <w:rsid w:val="00BE7335"/>
    <w:rsid w:val="00BF07C3"/>
    <w:rsid w:val="00BF12D7"/>
    <w:rsid w:val="00BF171D"/>
    <w:rsid w:val="00BF1EC1"/>
    <w:rsid w:val="00BF2585"/>
    <w:rsid w:val="00BF2869"/>
    <w:rsid w:val="00BF2937"/>
    <w:rsid w:val="00BF351E"/>
    <w:rsid w:val="00BF43FD"/>
    <w:rsid w:val="00BF524B"/>
    <w:rsid w:val="00C00076"/>
    <w:rsid w:val="00C01FD6"/>
    <w:rsid w:val="00C0239C"/>
    <w:rsid w:val="00C032CA"/>
    <w:rsid w:val="00C032D0"/>
    <w:rsid w:val="00C03521"/>
    <w:rsid w:val="00C036D0"/>
    <w:rsid w:val="00C037E8"/>
    <w:rsid w:val="00C04B3D"/>
    <w:rsid w:val="00C04C44"/>
    <w:rsid w:val="00C05369"/>
    <w:rsid w:val="00C058BD"/>
    <w:rsid w:val="00C06364"/>
    <w:rsid w:val="00C065F7"/>
    <w:rsid w:val="00C06AF9"/>
    <w:rsid w:val="00C07CDD"/>
    <w:rsid w:val="00C10527"/>
    <w:rsid w:val="00C10785"/>
    <w:rsid w:val="00C119DE"/>
    <w:rsid w:val="00C11DEE"/>
    <w:rsid w:val="00C1331B"/>
    <w:rsid w:val="00C14272"/>
    <w:rsid w:val="00C16D7E"/>
    <w:rsid w:val="00C17423"/>
    <w:rsid w:val="00C176E5"/>
    <w:rsid w:val="00C21611"/>
    <w:rsid w:val="00C2294C"/>
    <w:rsid w:val="00C23081"/>
    <w:rsid w:val="00C23C3A"/>
    <w:rsid w:val="00C248EE"/>
    <w:rsid w:val="00C25A62"/>
    <w:rsid w:val="00C2618D"/>
    <w:rsid w:val="00C26DAD"/>
    <w:rsid w:val="00C3296C"/>
    <w:rsid w:val="00C32A50"/>
    <w:rsid w:val="00C32F99"/>
    <w:rsid w:val="00C33D16"/>
    <w:rsid w:val="00C36233"/>
    <w:rsid w:val="00C36248"/>
    <w:rsid w:val="00C37140"/>
    <w:rsid w:val="00C372ED"/>
    <w:rsid w:val="00C412CA"/>
    <w:rsid w:val="00C41F90"/>
    <w:rsid w:val="00C42468"/>
    <w:rsid w:val="00C430BA"/>
    <w:rsid w:val="00C44359"/>
    <w:rsid w:val="00C45ABA"/>
    <w:rsid w:val="00C45BDB"/>
    <w:rsid w:val="00C45C8C"/>
    <w:rsid w:val="00C46DE1"/>
    <w:rsid w:val="00C47FE4"/>
    <w:rsid w:val="00C50BBA"/>
    <w:rsid w:val="00C53349"/>
    <w:rsid w:val="00C537EC"/>
    <w:rsid w:val="00C54174"/>
    <w:rsid w:val="00C55AC0"/>
    <w:rsid w:val="00C55DE1"/>
    <w:rsid w:val="00C56103"/>
    <w:rsid w:val="00C574BD"/>
    <w:rsid w:val="00C575D2"/>
    <w:rsid w:val="00C6218B"/>
    <w:rsid w:val="00C6246A"/>
    <w:rsid w:val="00C62C64"/>
    <w:rsid w:val="00C63BE4"/>
    <w:rsid w:val="00C65AD7"/>
    <w:rsid w:val="00C66005"/>
    <w:rsid w:val="00C66C89"/>
    <w:rsid w:val="00C705A7"/>
    <w:rsid w:val="00C70B77"/>
    <w:rsid w:val="00C71515"/>
    <w:rsid w:val="00C71A53"/>
    <w:rsid w:val="00C72511"/>
    <w:rsid w:val="00C74408"/>
    <w:rsid w:val="00C7485D"/>
    <w:rsid w:val="00C760A4"/>
    <w:rsid w:val="00C76334"/>
    <w:rsid w:val="00C76609"/>
    <w:rsid w:val="00C77281"/>
    <w:rsid w:val="00C800A2"/>
    <w:rsid w:val="00C86C4D"/>
    <w:rsid w:val="00C86DDD"/>
    <w:rsid w:val="00C87C59"/>
    <w:rsid w:val="00C9117E"/>
    <w:rsid w:val="00C9143D"/>
    <w:rsid w:val="00C91E51"/>
    <w:rsid w:val="00C9289C"/>
    <w:rsid w:val="00C94170"/>
    <w:rsid w:val="00C9465B"/>
    <w:rsid w:val="00C94C20"/>
    <w:rsid w:val="00C966E5"/>
    <w:rsid w:val="00C96935"/>
    <w:rsid w:val="00C96AC4"/>
    <w:rsid w:val="00C96DF1"/>
    <w:rsid w:val="00C97195"/>
    <w:rsid w:val="00C976E6"/>
    <w:rsid w:val="00C977F3"/>
    <w:rsid w:val="00C97D1B"/>
    <w:rsid w:val="00CA0890"/>
    <w:rsid w:val="00CA13B1"/>
    <w:rsid w:val="00CA160B"/>
    <w:rsid w:val="00CA1D3A"/>
    <w:rsid w:val="00CA21CA"/>
    <w:rsid w:val="00CA3877"/>
    <w:rsid w:val="00CA44BA"/>
    <w:rsid w:val="00CA4E2B"/>
    <w:rsid w:val="00CB033A"/>
    <w:rsid w:val="00CB2E6D"/>
    <w:rsid w:val="00CB3D7C"/>
    <w:rsid w:val="00CB66AB"/>
    <w:rsid w:val="00CB6828"/>
    <w:rsid w:val="00CB7417"/>
    <w:rsid w:val="00CB7DFA"/>
    <w:rsid w:val="00CC249D"/>
    <w:rsid w:val="00CC264E"/>
    <w:rsid w:val="00CC45D5"/>
    <w:rsid w:val="00CC6125"/>
    <w:rsid w:val="00CC6D4E"/>
    <w:rsid w:val="00CC75AF"/>
    <w:rsid w:val="00CD0950"/>
    <w:rsid w:val="00CD1A4C"/>
    <w:rsid w:val="00CD425B"/>
    <w:rsid w:val="00CD4A08"/>
    <w:rsid w:val="00CD51A8"/>
    <w:rsid w:val="00CD55DD"/>
    <w:rsid w:val="00CD55F3"/>
    <w:rsid w:val="00CD5A08"/>
    <w:rsid w:val="00CD5D89"/>
    <w:rsid w:val="00CD5F5E"/>
    <w:rsid w:val="00CD789E"/>
    <w:rsid w:val="00CD78ED"/>
    <w:rsid w:val="00CE028E"/>
    <w:rsid w:val="00CE02B5"/>
    <w:rsid w:val="00CE04D3"/>
    <w:rsid w:val="00CE05A0"/>
    <w:rsid w:val="00CE0A96"/>
    <w:rsid w:val="00CE1A38"/>
    <w:rsid w:val="00CE2089"/>
    <w:rsid w:val="00CE288A"/>
    <w:rsid w:val="00CE448E"/>
    <w:rsid w:val="00CE5477"/>
    <w:rsid w:val="00CE5D92"/>
    <w:rsid w:val="00CE62EA"/>
    <w:rsid w:val="00CE660D"/>
    <w:rsid w:val="00CE6D10"/>
    <w:rsid w:val="00CE7847"/>
    <w:rsid w:val="00CF0EA3"/>
    <w:rsid w:val="00CF14C0"/>
    <w:rsid w:val="00CF273A"/>
    <w:rsid w:val="00CF2CBA"/>
    <w:rsid w:val="00CF3476"/>
    <w:rsid w:val="00CF49D4"/>
    <w:rsid w:val="00CF4CB2"/>
    <w:rsid w:val="00CF6BD0"/>
    <w:rsid w:val="00CF7057"/>
    <w:rsid w:val="00CF742B"/>
    <w:rsid w:val="00CF7753"/>
    <w:rsid w:val="00D0127D"/>
    <w:rsid w:val="00D0395A"/>
    <w:rsid w:val="00D04619"/>
    <w:rsid w:val="00D05A84"/>
    <w:rsid w:val="00D065CA"/>
    <w:rsid w:val="00D06862"/>
    <w:rsid w:val="00D1333C"/>
    <w:rsid w:val="00D13962"/>
    <w:rsid w:val="00D13BDD"/>
    <w:rsid w:val="00D14762"/>
    <w:rsid w:val="00D149F1"/>
    <w:rsid w:val="00D14EDE"/>
    <w:rsid w:val="00D150A4"/>
    <w:rsid w:val="00D15768"/>
    <w:rsid w:val="00D17D14"/>
    <w:rsid w:val="00D20012"/>
    <w:rsid w:val="00D20938"/>
    <w:rsid w:val="00D21543"/>
    <w:rsid w:val="00D219C2"/>
    <w:rsid w:val="00D22743"/>
    <w:rsid w:val="00D252DD"/>
    <w:rsid w:val="00D3072B"/>
    <w:rsid w:val="00D31902"/>
    <w:rsid w:val="00D32B6A"/>
    <w:rsid w:val="00D32F18"/>
    <w:rsid w:val="00D34809"/>
    <w:rsid w:val="00D36BAB"/>
    <w:rsid w:val="00D36E9B"/>
    <w:rsid w:val="00D36F29"/>
    <w:rsid w:val="00D375C1"/>
    <w:rsid w:val="00D406F2"/>
    <w:rsid w:val="00D43754"/>
    <w:rsid w:val="00D43A8F"/>
    <w:rsid w:val="00D43C47"/>
    <w:rsid w:val="00D448DD"/>
    <w:rsid w:val="00D457A3"/>
    <w:rsid w:val="00D46B4C"/>
    <w:rsid w:val="00D47E65"/>
    <w:rsid w:val="00D5059B"/>
    <w:rsid w:val="00D528C8"/>
    <w:rsid w:val="00D54CE1"/>
    <w:rsid w:val="00D54DBB"/>
    <w:rsid w:val="00D55AB5"/>
    <w:rsid w:val="00D57DDB"/>
    <w:rsid w:val="00D61145"/>
    <w:rsid w:val="00D611CE"/>
    <w:rsid w:val="00D61841"/>
    <w:rsid w:val="00D62240"/>
    <w:rsid w:val="00D623D3"/>
    <w:rsid w:val="00D6391E"/>
    <w:rsid w:val="00D63D7E"/>
    <w:rsid w:val="00D64910"/>
    <w:rsid w:val="00D65BC1"/>
    <w:rsid w:val="00D66915"/>
    <w:rsid w:val="00D673C4"/>
    <w:rsid w:val="00D709A4"/>
    <w:rsid w:val="00D73811"/>
    <w:rsid w:val="00D73BF8"/>
    <w:rsid w:val="00D741A7"/>
    <w:rsid w:val="00D7455C"/>
    <w:rsid w:val="00D746FB"/>
    <w:rsid w:val="00D75969"/>
    <w:rsid w:val="00D7658F"/>
    <w:rsid w:val="00D7671D"/>
    <w:rsid w:val="00D76ECD"/>
    <w:rsid w:val="00D774F6"/>
    <w:rsid w:val="00D7781B"/>
    <w:rsid w:val="00D8087A"/>
    <w:rsid w:val="00D8127A"/>
    <w:rsid w:val="00D81795"/>
    <w:rsid w:val="00D824A1"/>
    <w:rsid w:val="00D83537"/>
    <w:rsid w:val="00D83791"/>
    <w:rsid w:val="00D83A41"/>
    <w:rsid w:val="00D8560F"/>
    <w:rsid w:val="00D8719C"/>
    <w:rsid w:val="00D874F8"/>
    <w:rsid w:val="00D900EF"/>
    <w:rsid w:val="00D902AE"/>
    <w:rsid w:val="00D9077C"/>
    <w:rsid w:val="00D90AFB"/>
    <w:rsid w:val="00D91C58"/>
    <w:rsid w:val="00D93415"/>
    <w:rsid w:val="00D9498B"/>
    <w:rsid w:val="00D95A7F"/>
    <w:rsid w:val="00D96B77"/>
    <w:rsid w:val="00DA20C7"/>
    <w:rsid w:val="00DA2335"/>
    <w:rsid w:val="00DA2D4D"/>
    <w:rsid w:val="00DA3AB5"/>
    <w:rsid w:val="00DA5DA3"/>
    <w:rsid w:val="00DA6221"/>
    <w:rsid w:val="00DA62E5"/>
    <w:rsid w:val="00DA6593"/>
    <w:rsid w:val="00DA67E7"/>
    <w:rsid w:val="00DA6B47"/>
    <w:rsid w:val="00DA716A"/>
    <w:rsid w:val="00DA78E7"/>
    <w:rsid w:val="00DB0261"/>
    <w:rsid w:val="00DB1F2D"/>
    <w:rsid w:val="00DB22D5"/>
    <w:rsid w:val="00DB2788"/>
    <w:rsid w:val="00DB2B78"/>
    <w:rsid w:val="00DB5299"/>
    <w:rsid w:val="00DB7748"/>
    <w:rsid w:val="00DC0BB3"/>
    <w:rsid w:val="00DC0C4A"/>
    <w:rsid w:val="00DC17A7"/>
    <w:rsid w:val="00DC1CFB"/>
    <w:rsid w:val="00DC1F44"/>
    <w:rsid w:val="00DC2917"/>
    <w:rsid w:val="00DC29A7"/>
    <w:rsid w:val="00DC5303"/>
    <w:rsid w:val="00DC5EEC"/>
    <w:rsid w:val="00DC67E3"/>
    <w:rsid w:val="00DC6BF7"/>
    <w:rsid w:val="00DD125B"/>
    <w:rsid w:val="00DD132C"/>
    <w:rsid w:val="00DD18A1"/>
    <w:rsid w:val="00DD3838"/>
    <w:rsid w:val="00DD40CC"/>
    <w:rsid w:val="00DE03CB"/>
    <w:rsid w:val="00DE081C"/>
    <w:rsid w:val="00DE13DA"/>
    <w:rsid w:val="00DE1757"/>
    <w:rsid w:val="00DE22C1"/>
    <w:rsid w:val="00DE26AC"/>
    <w:rsid w:val="00DE2C9A"/>
    <w:rsid w:val="00DE5820"/>
    <w:rsid w:val="00DE6ABB"/>
    <w:rsid w:val="00DE70C9"/>
    <w:rsid w:val="00DE725E"/>
    <w:rsid w:val="00DE77D8"/>
    <w:rsid w:val="00DE7B8A"/>
    <w:rsid w:val="00DF0163"/>
    <w:rsid w:val="00DF0AE6"/>
    <w:rsid w:val="00DF2567"/>
    <w:rsid w:val="00DF3C73"/>
    <w:rsid w:val="00DF46F1"/>
    <w:rsid w:val="00DF610A"/>
    <w:rsid w:val="00DF7ACE"/>
    <w:rsid w:val="00E0019E"/>
    <w:rsid w:val="00E007E9"/>
    <w:rsid w:val="00E00908"/>
    <w:rsid w:val="00E00E0B"/>
    <w:rsid w:val="00E0163D"/>
    <w:rsid w:val="00E03DF9"/>
    <w:rsid w:val="00E04A11"/>
    <w:rsid w:val="00E053E0"/>
    <w:rsid w:val="00E05893"/>
    <w:rsid w:val="00E05C3D"/>
    <w:rsid w:val="00E06A7B"/>
    <w:rsid w:val="00E07CC9"/>
    <w:rsid w:val="00E07D72"/>
    <w:rsid w:val="00E11449"/>
    <w:rsid w:val="00E11A0B"/>
    <w:rsid w:val="00E11C4B"/>
    <w:rsid w:val="00E121D9"/>
    <w:rsid w:val="00E12B1F"/>
    <w:rsid w:val="00E12C33"/>
    <w:rsid w:val="00E130C4"/>
    <w:rsid w:val="00E13539"/>
    <w:rsid w:val="00E1367C"/>
    <w:rsid w:val="00E1468B"/>
    <w:rsid w:val="00E14FB3"/>
    <w:rsid w:val="00E20A13"/>
    <w:rsid w:val="00E21078"/>
    <w:rsid w:val="00E21364"/>
    <w:rsid w:val="00E219D1"/>
    <w:rsid w:val="00E21B0C"/>
    <w:rsid w:val="00E21D17"/>
    <w:rsid w:val="00E23759"/>
    <w:rsid w:val="00E23F18"/>
    <w:rsid w:val="00E243B8"/>
    <w:rsid w:val="00E245D0"/>
    <w:rsid w:val="00E25137"/>
    <w:rsid w:val="00E2515E"/>
    <w:rsid w:val="00E2573A"/>
    <w:rsid w:val="00E258ED"/>
    <w:rsid w:val="00E2719C"/>
    <w:rsid w:val="00E30872"/>
    <w:rsid w:val="00E3175D"/>
    <w:rsid w:val="00E321A0"/>
    <w:rsid w:val="00E330D9"/>
    <w:rsid w:val="00E33F8A"/>
    <w:rsid w:val="00E33F97"/>
    <w:rsid w:val="00E3491F"/>
    <w:rsid w:val="00E3563B"/>
    <w:rsid w:val="00E35910"/>
    <w:rsid w:val="00E365D5"/>
    <w:rsid w:val="00E36733"/>
    <w:rsid w:val="00E369B1"/>
    <w:rsid w:val="00E37B3A"/>
    <w:rsid w:val="00E41061"/>
    <w:rsid w:val="00E41E98"/>
    <w:rsid w:val="00E431D5"/>
    <w:rsid w:val="00E45234"/>
    <w:rsid w:val="00E50117"/>
    <w:rsid w:val="00E5057F"/>
    <w:rsid w:val="00E520F6"/>
    <w:rsid w:val="00E5213E"/>
    <w:rsid w:val="00E5249E"/>
    <w:rsid w:val="00E52C48"/>
    <w:rsid w:val="00E52D13"/>
    <w:rsid w:val="00E54DFB"/>
    <w:rsid w:val="00E558F8"/>
    <w:rsid w:val="00E56D3F"/>
    <w:rsid w:val="00E60530"/>
    <w:rsid w:val="00E60C6B"/>
    <w:rsid w:val="00E61231"/>
    <w:rsid w:val="00E61965"/>
    <w:rsid w:val="00E620DA"/>
    <w:rsid w:val="00E6247A"/>
    <w:rsid w:val="00E64684"/>
    <w:rsid w:val="00E656A5"/>
    <w:rsid w:val="00E6753C"/>
    <w:rsid w:val="00E67AA9"/>
    <w:rsid w:val="00E67C7D"/>
    <w:rsid w:val="00E7105C"/>
    <w:rsid w:val="00E715E8"/>
    <w:rsid w:val="00E71B7B"/>
    <w:rsid w:val="00E71D4C"/>
    <w:rsid w:val="00E722DA"/>
    <w:rsid w:val="00E724F4"/>
    <w:rsid w:val="00E73DE5"/>
    <w:rsid w:val="00E73FB9"/>
    <w:rsid w:val="00E75DE5"/>
    <w:rsid w:val="00E762F3"/>
    <w:rsid w:val="00E7665C"/>
    <w:rsid w:val="00E7737E"/>
    <w:rsid w:val="00E82662"/>
    <w:rsid w:val="00E82A26"/>
    <w:rsid w:val="00E831A4"/>
    <w:rsid w:val="00E834C8"/>
    <w:rsid w:val="00E83CAE"/>
    <w:rsid w:val="00E84F2F"/>
    <w:rsid w:val="00E85F0D"/>
    <w:rsid w:val="00E8655D"/>
    <w:rsid w:val="00E87BF9"/>
    <w:rsid w:val="00E87C68"/>
    <w:rsid w:val="00E90676"/>
    <w:rsid w:val="00E90988"/>
    <w:rsid w:val="00E91852"/>
    <w:rsid w:val="00E93662"/>
    <w:rsid w:val="00E93CB8"/>
    <w:rsid w:val="00E93DF4"/>
    <w:rsid w:val="00E94382"/>
    <w:rsid w:val="00E94982"/>
    <w:rsid w:val="00E95FE5"/>
    <w:rsid w:val="00E9625E"/>
    <w:rsid w:val="00E9693A"/>
    <w:rsid w:val="00E96BFE"/>
    <w:rsid w:val="00E96F4D"/>
    <w:rsid w:val="00EA7889"/>
    <w:rsid w:val="00EB0AA8"/>
    <w:rsid w:val="00EB0B4D"/>
    <w:rsid w:val="00EB208A"/>
    <w:rsid w:val="00EB29E8"/>
    <w:rsid w:val="00EB3253"/>
    <w:rsid w:val="00EB34C2"/>
    <w:rsid w:val="00EB4BDC"/>
    <w:rsid w:val="00EB4C2E"/>
    <w:rsid w:val="00EB50E6"/>
    <w:rsid w:val="00EB56CC"/>
    <w:rsid w:val="00EB58B0"/>
    <w:rsid w:val="00EB5CAC"/>
    <w:rsid w:val="00EB6705"/>
    <w:rsid w:val="00EC0508"/>
    <w:rsid w:val="00EC343F"/>
    <w:rsid w:val="00EC3F22"/>
    <w:rsid w:val="00EC6BDB"/>
    <w:rsid w:val="00EC6E1A"/>
    <w:rsid w:val="00ED026D"/>
    <w:rsid w:val="00ED1EE3"/>
    <w:rsid w:val="00ED3754"/>
    <w:rsid w:val="00ED4570"/>
    <w:rsid w:val="00ED4A21"/>
    <w:rsid w:val="00EE0854"/>
    <w:rsid w:val="00EE1819"/>
    <w:rsid w:val="00EE2AC4"/>
    <w:rsid w:val="00EE2EB8"/>
    <w:rsid w:val="00EE2F7F"/>
    <w:rsid w:val="00EE3257"/>
    <w:rsid w:val="00EE3B0E"/>
    <w:rsid w:val="00EE415B"/>
    <w:rsid w:val="00EE4767"/>
    <w:rsid w:val="00EE5D1E"/>
    <w:rsid w:val="00EE60EC"/>
    <w:rsid w:val="00EE6F4C"/>
    <w:rsid w:val="00EE7D2E"/>
    <w:rsid w:val="00EF0398"/>
    <w:rsid w:val="00EF1A15"/>
    <w:rsid w:val="00EF246A"/>
    <w:rsid w:val="00EF4782"/>
    <w:rsid w:val="00EF547A"/>
    <w:rsid w:val="00EF54E4"/>
    <w:rsid w:val="00EF57E3"/>
    <w:rsid w:val="00F016B4"/>
    <w:rsid w:val="00F01E8D"/>
    <w:rsid w:val="00F024B2"/>
    <w:rsid w:val="00F0302D"/>
    <w:rsid w:val="00F03F3C"/>
    <w:rsid w:val="00F049FF"/>
    <w:rsid w:val="00F0530F"/>
    <w:rsid w:val="00F07E76"/>
    <w:rsid w:val="00F10184"/>
    <w:rsid w:val="00F10EC8"/>
    <w:rsid w:val="00F1179D"/>
    <w:rsid w:val="00F136B7"/>
    <w:rsid w:val="00F14359"/>
    <w:rsid w:val="00F14AE8"/>
    <w:rsid w:val="00F14F18"/>
    <w:rsid w:val="00F1542E"/>
    <w:rsid w:val="00F15527"/>
    <w:rsid w:val="00F1725F"/>
    <w:rsid w:val="00F176A7"/>
    <w:rsid w:val="00F17EA2"/>
    <w:rsid w:val="00F2156E"/>
    <w:rsid w:val="00F215AB"/>
    <w:rsid w:val="00F2424D"/>
    <w:rsid w:val="00F24861"/>
    <w:rsid w:val="00F27468"/>
    <w:rsid w:val="00F275C6"/>
    <w:rsid w:val="00F27ADF"/>
    <w:rsid w:val="00F30329"/>
    <w:rsid w:val="00F31894"/>
    <w:rsid w:val="00F325BD"/>
    <w:rsid w:val="00F365D9"/>
    <w:rsid w:val="00F3685B"/>
    <w:rsid w:val="00F3702F"/>
    <w:rsid w:val="00F411D5"/>
    <w:rsid w:val="00F42394"/>
    <w:rsid w:val="00F43D25"/>
    <w:rsid w:val="00F4403A"/>
    <w:rsid w:val="00F449E2"/>
    <w:rsid w:val="00F44A39"/>
    <w:rsid w:val="00F454F1"/>
    <w:rsid w:val="00F4555F"/>
    <w:rsid w:val="00F4571A"/>
    <w:rsid w:val="00F45935"/>
    <w:rsid w:val="00F47047"/>
    <w:rsid w:val="00F50421"/>
    <w:rsid w:val="00F507EF"/>
    <w:rsid w:val="00F510C5"/>
    <w:rsid w:val="00F516ED"/>
    <w:rsid w:val="00F52239"/>
    <w:rsid w:val="00F524F0"/>
    <w:rsid w:val="00F557CF"/>
    <w:rsid w:val="00F56314"/>
    <w:rsid w:val="00F5634F"/>
    <w:rsid w:val="00F57F9C"/>
    <w:rsid w:val="00F60E22"/>
    <w:rsid w:val="00F617A6"/>
    <w:rsid w:val="00F61D0F"/>
    <w:rsid w:val="00F6437B"/>
    <w:rsid w:val="00F64D45"/>
    <w:rsid w:val="00F66926"/>
    <w:rsid w:val="00F669C5"/>
    <w:rsid w:val="00F72A2C"/>
    <w:rsid w:val="00F73075"/>
    <w:rsid w:val="00F731EB"/>
    <w:rsid w:val="00F73494"/>
    <w:rsid w:val="00F7483F"/>
    <w:rsid w:val="00F75CF5"/>
    <w:rsid w:val="00F77E09"/>
    <w:rsid w:val="00F81388"/>
    <w:rsid w:val="00F82AAC"/>
    <w:rsid w:val="00F82CE6"/>
    <w:rsid w:val="00F835D6"/>
    <w:rsid w:val="00F83825"/>
    <w:rsid w:val="00F8681E"/>
    <w:rsid w:val="00F868CF"/>
    <w:rsid w:val="00F872D1"/>
    <w:rsid w:val="00F93309"/>
    <w:rsid w:val="00F94175"/>
    <w:rsid w:val="00F94919"/>
    <w:rsid w:val="00F94B2E"/>
    <w:rsid w:val="00F94BB2"/>
    <w:rsid w:val="00F95AC8"/>
    <w:rsid w:val="00F963C5"/>
    <w:rsid w:val="00F96F81"/>
    <w:rsid w:val="00F9742A"/>
    <w:rsid w:val="00FA00FE"/>
    <w:rsid w:val="00FA08F2"/>
    <w:rsid w:val="00FA17B1"/>
    <w:rsid w:val="00FA1CF4"/>
    <w:rsid w:val="00FA2B3D"/>
    <w:rsid w:val="00FA3727"/>
    <w:rsid w:val="00FA4663"/>
    <w:rsid w:val="00FA65B9"/>
    <w:rsid w:val="00FB01CE"/>
    <w:rsid w:val="00FB19F2"/>
    <w:rsid w:val="00FB2E17"/>
    <w:rsid w:val="00FB3025"/>
    <w:rsid w:val="00FB5EB0"/>
    <w:rsid w:val="00FB647F"/>
    <w:rsid w:val="00FB6CE2"/>
    <w:rsid w:val="00FC05E6"/>
    <w:rsid w:val="00FC154A"/>
    <w:rsid w:val="00FC1BB5"/>
    <w:rsid w:val="00FC2376"/>
    <w:rsid w:val="00FC343A"/>
    <w:rsid w:val="00FC4666"/>
    <w:rsid w:val="00FC565B"/>
    <w:rsid w:val="00FC59C2"/>
    <w:rsid w:val="00FC684C"/>
    <w:rsid w:val="00FC72F7"/>
    <w:rsid w:val="00FC753A"/>
    <w:rsid w:val="00FC7563"/>
    <w:rsid w:val="00FD18F2"/>
    <w:rsid w:val="00FD197F"/>
    <w:rsid w:val="00FD2397"/>
    <w:rsid w:val="00FD2913"/>
    <w:rsid w:val="00FD2DE9"/>
    <w:rsid w:val="00FD446A"/>
    <w:rsid w:val="00FD473C"/>
    <w:rsid w:val="00FD624D"/>
    <w:rsid w:val="00FD65C9"/>
    <w:rsid w:val="00FE0680"/>
    <w:rsid w:val="00FE0ADF"/>
    <w:rsid w:val="00FE2032"/>
    <w:rsid w:val="00FE26CF"/>
    <w:rsid w:val="00FE2E3F"/>
    <w:rsid w:val="00FE381C"/>
    <w:rsid w:val="00FE45C7"/>
    <w:rsid w:val="00FE46DD"/>
    <w:rsid w:val="00FE4866"/>
    <w:rsid w:val="00FE5797"/>
    <w:rsid w:val="00FE59AE"/>
    <w:rsid w:val="00FE63F1"/>
    <w:rsid w:val="00FE68B7"/>
    <w:rsid w:val="00FE73BC"/>
    <w:rsid w:val="00FE75A5"/>
    <w:rsid w:val="00FE75F2"/>
    <w:rsid w:val="00FF0094"/>
    <w:rsid w:val="00FF013D"/>
    <w:rsid w:val="00FF0A32"/>
    <w:rsid w:val="00FF2F69"/>
    <w:rsid w:val="00FF35CD"/>
    <w:rsid w:val="00FF5D12"/>
    <w:rsid w:val="00FF6159"/>
    <w:rsid w:val="00FF6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,"/>
  <w:listSeparator w:val=";"/>
  <w14:docId w14:val="1DB561E1"/>
  <w15:docId w15:val="{922B102D-4A23-4F7F-9989-447CF6BB9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72C72"/>
  </w:style>
  <w:style w:type="paragraph" w:styleId="1">
    <w:name w:val="heading 1"/>
    <w:basedOn w:val="a"/>
    <w:next w:val="a"/>
    <w:link w:val="10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a"/>
    <w:link w:val="20"/>
    <w:semiHidden/>
    <w:unhideWhenUsed/>
    <w:qFormat/>
    <w:rsid w:val="006443FF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8E252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1,Верхний колонтитул Знак Знак,Верхний колонтитул Знак Знак Знак"/>
    <w:basedOn w:val="a"/>
    <w:link w:val="a4"/>
    <w:pPr>
      <w:tabs>
        <w:tab w:val="center" w:pos="4153"/>
        <w:tab w:val="right" w:pos="8306"/>
      </w:tabs>
    </w:pPr>
  </w:style>
  <w:style w:type="paragraph" w:styleId="a5">
    <w:name w:val="footer"/>
    <w:aliases w:val="Не удалять!"/>
    <w:basedOn w:val="a"/>
    <w:link w:val="a6"/>
    <w:pPr>
      <w:tabs>
        <w:tab w:val="center" w:pos="4153"/>
        <w:tab w:val="right" w:pos="8306"/>
      </w:tabs>
    </w:pPr>
  </w:style>
  <w:style w:type="character" w:styleId="a7">
    <w:name w:val="page number"/>
    <w:basedOn w:val="a0"/>
  </w:style>
  <w:style w:type="paragraph" w:customStyle="1" w:styleId="Pragmatica">
    <w:name w:val="Pragmatica"/>
    <w:basedOn w:val="a"/>
    <w:rsid w:val="003B2BC7"/>
    <w:rPr>
      <w:rFonts w:ascii="Pragmatica" w:hAnsi="Pragmatica"/>
      <w:sz w:val="24"/>
    </w:rPr>
  </w:style>
  <w:style w:type="paragraph" w:styleId="a8">
    <w:name w:val="Balloon Text"/>
    <w:basedOn w:val="a"/>
    <w:link w:val="a9"/>
    <w:rsid w:val="000D150F"/>
    <w:rPr>
      <w:rFonts w:ascii="Tahoma" w:hAnsi="Tahoma"/>
      <w:sz w:val="16"/>
      <w:szCs w:val="16"/>
      <w:lang w:val="x-none" w:eastAsia="x-none"/>
    </w:rPr>
  </w:style>
  <w:style w:type="character" w:customStyle="1" w:styleId="a9">
    <w:name w:val="Текст выноски Знак"/>
    <w:link w:val="a8"/>
    <w:rsid w:val="000D150F"/>
    <w:rPr>
      <w:rFonts w:ascii="Tahoma" w:hAnsi="Tahoma" w:cs="Tahoma"/>
      <w:sz w:val="16"/>
      <w:szCs w:val="16"/>
    </w:rPr>
  </w:style>
  <w:style w:type="paragraph" w:customStyle="1" w:styleId="eci">
    <w:name w:val="eci"/>
    <w:rsid w:val="008E252B"/>
    <w:pPr>
      <w:spacing w:before="40"/>
      <w:jc w:val="center"/>
    </w:pPr>
    <w:rPr>
      <w:rFonts w:ascii="Arial" w:hAnsi="Arial"/>
      <w:noProof/>
      <w:sz w:val="18"/>
      <w:lang w:val="en-US" w:eastAsia="en-US"/>
    </w:rPr>
  </w:style>
  <w:style w:type="character" w:customStyle="1" w:styleId="50">
    <w:name w:val="Заголовок 5 Знак"/>
    <w:link w:val="5"/>
    <w:semiHidden/>
    <w:rsid w:val="008E252B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styleId="aa">
    <w:name w:val="annotation reference"/>
    <w:rsid w:val="00786259"/>
    <w:rPr>
      <w:sz w:val="16"/>
      <w:szCs w:val="16"/>
    </w:rPr>
  </w:style>
  <w:style w:type="paragraph" w:styleId="ab">
    <w:name w:val="annotation text"/>
    <w:basedOn w:val="a"/>
    <w:link w:val="ac"/>
    <w:rsid w:val="00786259"/>
  </w:style>
  <w:style w:type="character" w:customStyle="1" w:styleId="ac">
    <w:name w:val="Текст примечания Знак"/>
    <w:basedOn w:val="a0"/>
    <w:link w:val="ab"/>
    <w:rsid w:val="00786259"/>
  </w:style>
  <w:style w:type="paragraph" w:styleId="ad">
    <w:name w:val="annotation subject"/>
    <w:basedOn w:val="ab"/>
    <w:next w:val="ab"/>
    <w:link w:val="ae"/>
    <w:rsid w:val="00786259"/>
    <w:rPr>
      <w:b/>
      <w:bCs/>
      <w:lang w:val="x-none" w:eastAsia="x-none"/>
    </w:rPr>
  </w:style>
  <w:style w:type="character" w:customStyle="1" w:styleId="ae">
    <w:name w:val="Тема примечания Знак"/>
    <w:link w:val="ad"/>
    <w:rsid w:val="00786259"/>
    <w:rPr>
      <w:b/>
      <w:bCs/>
    </w:rPr>
  </w:style>
  <w:style w:type="table" w:styleId="af">
    <w:name w:val="Table Grid"/>
    <w:basedOn w:val="a1"/>
    <w:rsid w:val="008358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Нижний колонтитул Знак"/>
    <w:aliases w:val="Не удалять! Знак"/>
    <w:link w:val="a5"/>
    <w:rsid w:val="00B7744E"/>
  </w:style>
  <w:style w:type="paragraph" w:styleId="af0">
    <w:name w:val="No Spacing"/>
    <w:aliases w:val="Текст (-14)"/>
    <w:link w:val="af1"/>
    <w:uiPriority w:val="1"/>
    <w:qFormat/>
    <w:rsid w:val="002E2E70"/>
    <w:rPr>
      <w:rFonts w:ascii="Calibri" w:eastAsia="Calibri" w:hAnsi="Calibri"/>
      <w:sz w:val="22"/>
      <w:szCs w:val="22"/>
      <w:lang w:eastAsia="en-US"/>
    </w:rPr>
  </w:style>
  <w:style w:type="character" w:customStyle="1" w:styleId="af1">
    <w:name w:val="Без интервала Знак"/>
    <w:aliases w:val="Текст (-14) Знак"/>
    <w:link w:val="af0"/>
    <w:uiPriority w:val="1"/>
    <w:rsid w:val="002E2E70"/>
    <w:rPr>
      <w:rFonts w:ascii="Calibri" w:eastAsia="Calibri" w:hAnsi="Calibri"/>
      <w:sz w:val="22"/>
      <w:szCs w:val="22"/>
      <w:lang w:eastAsia="en-US" w:bidi="ar-SA"/>
    </w:rPr>
  </w:style>
  <w:style w:type="character" w:customStyle="1" w:styleId="10">
    <w:name w:val="Заголовок 1 Знак"/>
    <w:link w:val="1"/>
    <w:rsid w:val="00E93CB8"/>
    <w:rPr>
      <w:rFonts w:ascii="Arial" w:hAnsi="Arial"/>
      <w:b/>
      <w:kern w:val="28"/>
      <w:sz w:val="28"/>
    </w:rPr>
  </w:style>
  <w:style w:type="character" w:customStyle="1" w:styleId="Arial9pt">
    <w:name w:val="Основной текст + Arial;9 pt"/>
    <w:qFormat/>
    <w:rsid w:val="009A484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20">
    <w:name w:val="Заголовок 2 Знак"/>
    <w:link w:val="2"/>
    <w:rsid w:val="006443FF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a4">
    <w:name w:val="Верхний колонтитул Знак"/>
    <w:aliases w:val="Верхний колонтитул1 Знак,Верхний колонтитул Знак Знак Знак1,Верхний колонтитул Знак Знак Знак Знак"/>
    <w:link w:val="a3"/>
    <w:rsid w:val="00F617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5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1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6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4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9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0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8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0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wmf"/><Relationship Id="rId1" Type="http://schemas.openxmlformats.org/officeDocument/2006/relationships/image" Target="media/image1.wmf"/><Relationship Id="rId5" Type="http://schemas.openxmlformats.org/officeDocument/2006/relationships/image" Target="media/image4.wmf"/><Relationship Id="rId4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1064;&#1072;&#1073;&#1083;&#1086;&#1085;&#1099;\&#1060;&#1086;&#1088;&#1084;&#1072;&#1090;&#1099;\Spec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4B9290-B7E0-4065-87D3-AD419BAB1A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Spec.dot</Template>
  <TotalTime>872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5030-04-32,33-ЭМ.02С</vt:lpstr>
    </vt:vector>
  </TitlesOfParts>
  <Manager>Канторович</Manager>
  <Company>Elcom Ltd</Company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5030-04-32,33-ЭМ.02С</dc:title>
  <dc:subject>ОАО "Сыктывкарский ЛПК"</dc:subject>
  <dc:creator>Едовин</dc:creator>
  <cp:keywords/>
  <dc:description/>
  <cp:lastModifiedBy>1</cp:lastModifiedBy>
  <cp:revision>23</cp:revision>
  <cp:lastPrinted>2026-04-07T06:48:00Z</cp:lastPrinted>
  <dcterms:created xsi:type="dcterms:W3CDTF">2022-10-27T13:50:00Z</dcterms:created>
  <dcterms:modified xsi:type="dcterms:W3CDTF">2026-04-07T06:49:00Z</dcterms:modified>
</cp:coreProperties>
</file>