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Ind w:w="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078"/>
        <w:gridCol w:w="2608"/>
        <w:gridCol w:w="3346"/>
        <w:gridCol w:w="1757"/>
        <w:gridCol w:w="1843"/>
        <w:gridCol w:w="1275"/>
        <w:gridCol w:w="3119"/>
        <w:gridCol w:w="2268"/>
        <w:gridCol w:w="2126"/>
        <w:gridCol w:w="1276"/>
        <w:gridCol w:w="1701"/>
      </w:tblGrid>
      <w:tr w:rsidR="006B1AAF" w:rsidRPr="005F002C" w14:paraId="358264CC" w14:textId="77777777" w:rsidTr="009455B0">
        <w:trPr>
          <w:trHeight w:val="563"/>
          <w:tblHeader/>
        </w:trPr>
        <w:tc>
          <w:tcPr>
            <w:tcW w:w="1078" w:type="dxa"/>
            <w:vMerge w:val="restart"/>
            <w:vAlign w:val="center"/>
          </w:tcPr>
          <w:p w14:paraId="1E6F137E" w14:textId="77777777" w:rsidR="006B1AAF" w:rsidRPr="005F002C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proofErr w:type="gramStart"/>
            <w:r w:rsidRPr="005F002C">
              <w:rPr>
                <w:rFonts w:ascii="ISOCPEUR" w:hAnsi="ISOCPEUR"/>
                <w:bCs/>
                <w:sz w:val="24"/>
                <w:szCs w:val="24"/>
              </w:rPr>
              <w:t>Марки</w:t>
            </w:r>
            <w:r w:rsidR="00C575D2" w:rsidRPr="005F002C">
              <w:rPr>
                <w:rFonts w:ascii="ISOCPEUR" w:hAnsi="ISOCPEUR"/>
                <w:bCs/>
                <w:sz w:val="24"/>
                <w:szCs w:val="24"/>
              </w:rPr>
              <w:t xml:space="preserve">- </w:t>
            </w:r>
            <w:proofErr w:type="spellStart"/>
            <w:r w:rsidRPr="005F002C">
              <w:rPr>
                <w:rFonts w:ascii="ISOCPEUR" w:hAnsi="ISOCPEUR"/>
                <w:bCs/>
                <w:sz w:val="24"/>
                <w:szCs w:val="24"/>
              </w:rPr>
              <w:t>ровка</w:t>
            </w:r>
            <w:proofErr w:type="spellEnd"/>
            <w:proofErr w:type="gramEnd"/>
            <w:r w:rsidRPr="005F002C">
              <w:rPr>
                <w:rFonts w:ascii="ISOCPEUR" w:hAnsi="ISOCPEUR"/>
                <w:bCs/>
                <w:sz w:val="24"/>
                <w:szCs w:val="24"/>
              </w:rPr>
              <w:t xml:space="preserve"> кабеля</w:t>
            </w:r>
          </w:p>
        </w:tc>
        <w:tc>
          <w:tcPr>
            <w:tcW w:w="5954" w:type="dxa"/>
            <w:gridSpan w:val="2"/>
            <w:vMerge w:val="restart"/>
            <w:vAlign w:val="center"/>
          </w:tcPr>
          <w:p w14:paraId="264B7AC1" w14:textId="77777777" w:rsidR="006B1AAF" w:rsidRPr="005F002C" w:rsidRDefault="006B1AAF" w:rsidP="002D4018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Направление</w:t>
            </w:r>
          </w:p>
        </w:tc>
        <w:tc>
          <w:tcPr>
            <w:tcW w:w="7994" w:type="dxa"/>
            <w:gridSpan w:val="4"/>
            <w:vAlign w:val="center"/>
          </w:tcPr>
          <w:p w14:paraId="38B0F782" w14:textId="77777777" w:rsidR="006B1AAF" w:rsidRPr="005F002C" w:rsidRDefault="006B1AAF" w:rsidP="00AA4BA8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Кабель, провод</w:t>
            </w:r>
          </w:p>
        </w:tc>
        <w:tc>
          <w:tcPr>
            <w:tcW w:w="7371" w:type="dxa"/>
            <w:gridSpan w:val="4"/>
            <w:vAlign w:val="center"/>
          </w:tcPr>
          <w:p w14:paraId="7814154F" w14:textId="77777777" w:rsidR="006B1AAF" w:rsidRPr="005F002C" w:rsidRDefault="006B1AAF" w:rsidP="00AA4BA8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Кабель, провод</w:t>
            </w:r>
          </w:p>
        </w:tc>
      </w:tr>
      <w:tr w:rsidR="006B1AAF" w:rsidRPr="005F002C" w14:paraId="3F57F4B8" w14:textId="77777777" w:rsidTr="009455B0">
        <w:trPr>
          <w:trHeight w:val="589"/>
          <w:tblHeader/>
        </w:trPr>
        <w:tc>
          <w:tcPr>
            <w:tcW w:w="1078" w:type="dxa"/>
            <w:vMerge/>
            <w:vAlign w:val="center"/>
          </w:tcPr>
          <w:p w14:paraId="6661AB91" w14:textId="77777777" w:rsidR="006B1AAF" w:rsidRPr="005F002C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vMerge/>
            <w:vAlign w:val="center"/>
          </w:tcPr>
          <w:p w14:paraId="4BFFC220" w14:textId="77777777" w:rsidR="006B1AAF" w:rsidRPr="005F002C" w:rsidRDefault="006B1AAF" w:rsidP="002D4018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7994" w:type="dxa"/>
            <w:gridSpan w:val="4"/>
            <w:vAlign w:val="center"/>
          </w:tcPr>
          <w:p w14:paraId="2DC72768" w14:textId="77777777" w:rsidR="006B1AAF" w:rsidRPr="005F002C" w:rsidRDefault="006B1AAF" w:rsidP="00AA4BA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По проекту</w:t>
            </w:r>
          </w:p>
        </w:tc>
        <w:tc>
          <w:tcPr>
            <w:tcW w:w="7371" w:type="dxa"/>
            <w:gridSpan w:val="4"/>
            <w:vAlign w:val="center"/>
          </w:tcPr>
          <w:p w14:paraId="4C3F9C31" w14:textId="77777777" w:rsidR="006B1AAF" w:rsidRPr="005F002C" w:rsidRDefault="006B1AAF" w:rsidP="00AA4BA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Проложен</w:t>
            </w:r>
          </w:p>
        </w:tc>
      </w:tr>
      <w:tr w:rsidR="006B1AAF" w:rsidRPr="005F002C" w14:paraId="5A5FD177" w14:textId="77777777" w:rsidTr="009455B0">
        <w:trPr>
          <w:trHeight w:val="856"/>
          <w:tblHeader/>
        </w:trPr>
        <w:tc>
          <w:tcPr>
            <w:tcW w:w="1078" w:type="dxa"/>
            <w:vMerge/>
          </w:tcPr>
          <w:p w14:paraId="2C54066B" w14:textId="77777777" w:rsidR="006B1AAF" w:rsidRPr="005F002C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2E870CF7" w14:textId="77777777" w:rsidR="006B1AAF" w:rsidRPr="005F002C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Откуда</w:t>
            </w:r>
          </w:p>
        </w:tc>
        <w:tc>
          <w:tcPr>
            <w:tcW w:w="3346" w:type="dxa"/>
            <w:vAlign w:val="center"/>
          </w:tcPr>
          <w:p w14:paraId="0E092E42" w14:textId="77777777" w:rsidR="006B1AAF" w:rsidRPr="005F002C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Куда</w:t>
            </w:r>
          </w:p>
        </w:tc>
        <w:tc>
          <w:tcPr>
            <w:tcW w:w="1757" w:type="dxa"/>
            <w:vAlign w:val="center"/>
          </w:tcPr>
          <w:p w14:paraId="11405B3E" w14:textId="77777777" w:rsidR="006B1AAF" w:rsidRPr="005F002C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Марка</w:t>
            </w:r>
          </w:p>
        </w:tc>
        <w:tc>
          <w:tcPr>
            <w:tcW w:w="1843" w:type="dxa"/>
            <w:vAlign w:val="center"/>
          </w:tcPr>
          <w:p w14:paraId="6CF91504" w14:textId="77777777" w:rsidR="006B1AAF" w:rsidRPr="005F002C" w:rsidRDefault="006B1AAF" w:rsidP="00697EE2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 xml:space="preserve">Количество кабелей </w:t>
            </w:r>
          </w:p>
          <w:p w14:paraId="2AA81CD6" w14:textId="77777777" w:rsidR="006B1AAF" w:rsidRPr="005F002C" w:rsidRDefault="006B1AAF" w:rsidP="00697EE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и сечение жил, напряжение</w:t>
            </w:r>
          </w:p>
        </w:tc>
        <w:tc>
          <w:tcPr>
            <w:tcW w:w="1275" w:type="dxa"/>
            <w:vAlign w:val="center"/>
          </w:tcPr>
          <w:p w14:paraId="0E670441" w14:textId="77777777" w:rsidR="006B1AAF" w:rsidRPr="005F002C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Длина</w:t>
            </w:r>
          </w:p>
        </w:tc>
        <w:tc>
          <w:tcPr>
            <w:tcW w:w="3119" w:type="dxa"/>
            <w:vAlign w:val="center"/>
          </w:tcPr>
          <w:p w14:paraId="211AE22B" w14:textId="77777777" w:rsidR="006B1AAF" w:rsidRPr="005F002C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Тип прокладки</w:t>
            </w:r>
          </w:p>
        </w:tc>
        <w:tc>
          <w:tcPr>
            <w:tcW w:w="2268" w:type="dxa"/>
            <w:vAlign w:val="center"/>
          </w:tcPr>
          <w:p w14:paraId="1F635A13" w14:textId="77777777" w:rsidR="006B1AAF" w:rsidRPr="005F002C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Марка</w:t>
            </w:r>
          </w:p>
        </w:tc>
        <w:tc>
          <w:tcPr>
            <w:tcW w:w="2126" w:type="dxa"/>
            <w:vAlign w:val="center"/>
          </w:tcPr>
          <w:p w14:paraId="41834532" w14:textId="77777777" w:rsidR="006B1AAF" w:rsidRPr="005F002C" w:rsidRDefault="006B1AAF" w:rsidP="00697EE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 xml:space="preserve">Количество кабелей </w:t>
            </w:r>
          </w:p>
          <w:p w14:paraId="64027524" w14:textId="77777777" w:rsidR="006B1AAF" w:rsidRPr="005F002C" w:rsidRDefault="006B1AAF" w:rsidP="00697EE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и сечение жил, напряжение</w:t>
            </w:r>
          </w:p>
        </w:tc>
        <w:tc>
          <w:tcPr>
            <w:tcW w:w="1276" w:type="dxa"/>
            <w:vAlign w:val="center"/>
          </w:tcPr>
          <w:p w14:paraId="4D54C815" w14:textId="77777777" w:rsidR="006B1AAF" w:rsidRPr="005F002C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Длина</w:t>
            </w:r>
          </w:p>
        </w:tc>
        <w:tc>
          <w:tcPr>
            <w:tcW w:w="1701" w:type="dxa"/>
            <w:vAlign w:val="center"/>
          </w:tcPr>
          <w:p w14:paraId="488CBDF2" w14:textId="77777777" w:rsidR="006B1AAF" w:rsidRPr="005F002C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Тип прокладки</w:t>
            </w:r>
          </w:p>
        </w:tc>
      </w:tr>
      <w:tr w:rsidR="006B1AAF" w:rsidRPr="005F002C" w14:paraId="6AA8B9D7" w14:textId="77777777" w:rsidTr="009455B0">
        <w:trPr>
          <w:trHeight w:val="407"/>
          <w:tblHeader/>
        </w:trPr>
        <w:tc>
          <w:tcPr>
            <w:tcW w:w="1078" w:type="dxa"/>
            <w:vAlign w:val="center"/>
          </w:tcPr>
          <w:p w14:paraId="28F3B94B" w14:textId="77777777" w:rsidR="006B1AAF" w:rsidRPr="005F002C" w:rsidRDefault="006B1AAF" w:rsidP="00935517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1</w:t>
            </w:r>
          </w:p>
        </w:tc>
        <w:tc>
          <w:tcPr>
            <w:tcW w:w="2608" w:type="dxa"/>
            <w:vAlign w:val="center"/>
          </w:tcPr>
          <w:p w14:paraId="29183DC7" w14:textId="77777777" w:rsidR="006B1AAF" w:rsidRPr="005F002C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2206B25E" w14:textId="77777777" w:rsidR="006B1AAF" w:rsidRPr="005F002C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3</w:t>
            </w:r>
          </w:p>
        </w:tc>
        <w:tc>
          <w:tcPr>
            <w:tcW w:w="1757" w:type="dxa"/>
            <w:vAlign w:val="center"/>
          </w:tcPr>
          <w:p w14:paraId="75F58707" w14:textId="77777777" w:rsidR="006B1AAF" w:rsidRPr="005F002C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674A114D" w14:textId="77777777" w:rsidR="006B1AAF" w:rsidRPr="005F002C" w:rsidRDefault="006B1AAF" w:rsidP="00697EE2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5</w:t>
            </w:r>
          </w:p>
        </w:tc>
        <w:tc>
          <w:tcPr>
            <w:tcW w:w="1275" w:type="dxa"/>
            <w:vAlign w:val="center"/>
          </w:tcPr>
          <w:p w14:paraId="1F869742" w14:textId="77777777" w:rsidR="006B1AAF" w:rsidRPr="005F002C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6</w:t>
            </w:r>
          </w:p>
        </w:tc>
        <w:tc>
          <w:tcPr>
            <w:tcW w:w="3119" w:type="dxa"/>
            <w:vAlign w:val="center"/>
          </w:tcPr>
          <w:p w14:paraId="0965821E" w14:textId="77777777" w:rsidR="006B1AAF" w:rsidRPr="005F002C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7</w:t>
            </w:r>
          </w:p>
        </w:tc>
        <w:tc>
          <w:tcPr>
            <w:tcW w:w="2268" w:type="dxa"/>
            <w:vAlign w:val="center"/>
          </w:tcPr>
          <w:p w14:paraId="163D62C9" w14:textId="77777777" w:rsidR="006B1AAF" w:rsidRPr="005F002C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8</w:t>
            </w:r>
          </w:p>
        </w:tc>
        <w:tc>
          <w:tcPr>
            <w:tcW w:w="2126" w:type="dxa"/>
            <w:vAlign w:val="center"/>
          </w:tcPr>
          <w:p w14:paraId="4C03811A" w14:textId="77777777" w:rsidR="006B1AAF" w:rsidRPr="005F002C" w:rsidRDefault="006B1AAF" w:rsidP="00697EE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9</w:t>
            </w:r>
          </w:p>
        </w:tc>
        <w:tc>
          <w:tcPr>
            <w:tcW w:w="1276" w:type="dxa"/>
            <w:vAlign w:val="center"/>
          </w:tcPr>
          <w:p w14:paraId="3D7C923F" w14:textId="77777777" w:rsidR="006B1AAF" w:rsidRPr="005F002C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6F033F85" w14:textId="77777777" w:rsidR="006B1AAF" w:rsidRPr="005F002C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  <w:lang w:val="en-US"/>
              </w:rPr>
            </w:pPr>
            <w:r w:rsidRPr="005F002C">
              <w:rPr>
                <w:rFonts w:ascii="ISOCPEUR" w:hAnsi="ISOCPEUR"/>
                <w:bCs/>
                <w:sz w:val="24"/>
                <w:szCs w:val="24"/>
              </w:rPr>
              <w:t>11</w:t>
            </w:r>
          </w:p>
        </w:tc>
      </w:tr>
      <w:tr w:rsidR="00033EF2" w:rsidRPr="005F002C" w14:paraId="7A071CB6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CE33CD4" w14:textId="14D9048B" w:rsidR="00033EF2" w:rsidRPr="00BC7F2D" w:rsidRDefault="00033EF2" w:rsidP="00897042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</w:t>
            </w:r>
          </w:p>
        </w:tc>
        <w:tc>
          <w:tcPr>
            <w:tcW w:w="2608" w:type="dxa"/>
            <w:vAlign w:val="center"/>
          </w:tcPr>
          <w:p w14:paraId="04A146E5" w14:textId="0D35050A" w:rsidR="00033EF2" w:rsidRPr="007470F9" w:rsidRDefault="00033EF2" w:rsidP="00897042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SК0.1</w:t>
            </w:r>
          </w:p>
        </w:tc>
        <w:tc>
          <w:tcPr>
            <w:tcW w:w="3346" w:type="dxa"/>
            <w:vAlign w:val="center"/>
          </w:tcPr>
          <w:p w14:paraId="3A29634F" w14:textId="4432FA36" w:rsidR="00033EF2" w:rsidRPr="007470F9" w:rsidRDefault="00033EF2" w:rsidP="00897042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ТД1</w:t>
            </w:r>
          </w:p>
        </w:tc>
        <w:tc>
          <w:tcPr>
            <w:tcW w:w="1757" w:type="dxa"/>
            <w:vAlign w:val="center"/>
          </w:tcPr>
          <w:p w14:paraId="60D3964E" w14:textId="4AAD3466" w:rsidR="00033EF2" w:rsidRPr="00033EF2" w:rsidRDefault="00033EF2" w:rsidP="00897042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03A088D" w14:textId="55833546" w:rsidR="00033EF2" w:rsidRPr="005F002C" w:rsidRDefault="00033EF2" w:rsidP="00897042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3D66D760" w14:textId="2A7F8CAA" w:rsidR="00033EF2" w:rsidRPr="007470F9" w:rsidRDefault="00033EF2" w:rsidP="00897042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2D6142A9" w14:textId="10127A8A" w:rsidR="00033EF2" w:rsidRPr="005F002C" w:rsidRDefault="00033EF2" w:rsidP="0089704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07471D7F" w14:textId="77777777" w:rsidR="00033EF2" w:rsidRPr="005F002C" w:rsidRDefault="00033EF2" w:rsidP="00033EF2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E434B48" w14:textId="77777777" w:rsidR="00033EF2" w:rsidRPr="005F002C" w:rsidRDefault="00033EF2" w:rsidP="00033EF2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6ABE133" w14:textId="77777777" w:rsidR="00033EF2" w:rsidRPr="005F002C" w:rsidRDefault="00033EF2" w:rsidP="00033EF2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AEB256A" w14:textId="77777777" w:rsidR="00033EF2" w:rsidRPr="005F002C" w:rsidRDefault="00033EF2" w:rsidP="00033EF2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033EF2" w:rsidRPr="005F002C" w14:paraId="6411BF64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649A980" w14:textId="1B5A92BF" w:rsidR="00033EF2" w:rsidRPr="005F002C" w:rsidRDefault="00033EF2" w:rsidP="00897042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D0892">
              <w:rPr>
                <w:rFonts w:ascii="ISOCPEUR" w:hAnsi="ISOCPEUR"/>
                <w:sz w:val="24"/>
                <w:szCs w:val="24"/>
              </w:rPr>
              <w:t>Т1</w:t>
            </w:r>
          </w:p>
        </w:tc>
        <w:tc>
          <w:tcPr>
            <w:tcW w:w="2608" w:type="dxa"/>
            <w:vAlign w:val="center"/>
          </w:tcPr>
          <w:p w14:paraId="12F85F8E" w14:textId="10181753" w:rsidR="00033EF2" w:rsidRPr="007470F9" w:rsidRDefault="00033EF2" w:rsidP="00897042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SК0.1</w:t>
            </w:r>
          </w:p>
        </w:tc>
        <w:tc>
          <w:tcPr>
            <w:tcW w:w="3346" w:type="dxa"/>
            <w:vAlign w:val="center"/>
          </w:tcPr>
          <w:p w14:paraId="5D768C12" w14:textId="7499B6F3" w:rsidR="00033EF2" w:rsidRPr="007470F9" w:rsidRDefault="00033EF2" w:rsidP="00897042">
            <w:pPr>
              <w:ind w:left="89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ТД1</w:t>
            </w:r>
          </w:p>
        </w:tc>
        <w:tc>
          <w:tcPr>
            <w:tcW w:w="1757" w:type="dxa"/>
            <w:vAlign w:val="center"/>
          </w:tcPr>
          <w:p w14:paraId="27E8854D" w14:textId="6A604FF1" w:rsidR="00033EF2" w:rsidRPr="005F002C" w:rsidRDefault="00033EF2" w:rsidP="00897042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E4EB0FE" w14:textId="7BBCC70F" w:rsidR="00033EF2" w:rsidRPr="005F002C" w:rsidRDefault="00033EF2" w:rsidP="00897042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4BE8C7D4" w14:textId="14ECEE49" w:rsidR="00033EF2" w:rsidRPr="007470F9" w:rsidRDefault="002049C3" w:rsidP="00897042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C46FBC3" w14:textId="34D0B59B" w:rsidR="00033EF2" w:rsidRPr="005F002C" w:rsidRDefault="00033EF2" w:rsidP="0089704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0A354953" w14:textId="77777777" w:rsidR="00033EF2" w:rsidRPr="005F002C" w:rsidRDefault="00033EF2" w:rsidP="00033EF2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94AB4B1" w14:textId="77777777" w:rsidR="00033EF2" w:rsidRPr="005F002C" w:rsidRDefault="00033EF2" w:rsidP="00033EF2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202C558" w14:textId="77777777" w:rsidR="00033EF2" w:rsidRPr="005F002C" w:rsidRDefault="00033EF2" w:rsidP="00033EF2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F5968AE" w14:textId="77777777" w:rsidR="00033EF2" w:rsidRPr="005F002C" w:rsidRDefault="00033EF2" w:rsidP="00033EF2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033EF2" w:rsidRPr="005F002C" w14:paraId="7F39CDFE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BAEE70B" w14:textId="7CBC6FAB" w:rsidR="00033EF2" w:rsidRPr="005F002C" w:rsidRDefault="00033EF2" w:rsidP="00897042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D0892">
              <w:rPr>
                <w:rFonts w:ascii="ISOCPEUR" w:hAnsi="ISOCPEUR"/>
                <w:sz w:val="24"/>
                <w:szCs w:val="24"/>
              </w:rPr>
              <w:t>Т1</w:t>
            </w:r>
          </w:p>
        </w:tc>
        <w:tc>
          <w:tcPr>
            <w:tcW w:w="2608" w:type="dxa"/>
            <w:vAlign w:val="center"/>
          </w:tcPr>
          <w:p w14:paraId="1FE25722" w14:textId="4557A166" w:rsidR="00033EF2" w:rsidRPr="007470F9" w:rsidRDefault="00033EF2" w:rsidP="00897042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SК0.1</w:t>
            </w:r>
          </w:p>
        </w:tc>
        <w:tc>
          <w:tcPr>
            <w:tcW w:w="3346" w:type="dxa"/>
            <w:vAlign w:val="center"/>
          </w:tcPr>
          <w:p w14:paraId="4935676D" w14:textId="3E79F507" w:rsidR="00033EF2" w:rsidRPr="007470F9" w:rsidRDefault="00033EF2" w:rsidP="00897042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ТД1</w:t>
            </w:r>
          </w:p>
        </w:tc>
        <w:tc>
          <w:tcPr>
            <w:tcW w:w="1757" w:type="dxa"/>
            <w:vAlign w:val="center"/>
          </w:tcPr>
          <w:p w14:paraId="20CDA3A8" w14:textId="3F244E94" w:rsidR="00033EF2" w:rsidRPr="00BC7F2D" w:rsidRDefault="00033EF2" w:rsidP="00897042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C0C1C75" w14:textId="51E8BEA0" w:rsidR="00033EF2" w:rsidRPr="005F002C" w:rsidRDefault="00033EF2" w:rsidP="00897042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47AC5F5D" w14:textId="644FF3EC" w:rsidR="00033EF2" w:rsidRPr="007470F9" w:rsidRDefault="002049C3" w:rsidP="00897042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AD348BB" w14:textId="6AD00289" w:rsidR="00033EF2" w:rsidRPr="005F002C" w:rsidRDefault="00033EF2" w:rsidP="0089704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699EE85" w14:textId="77777777" w:rsidR="00033EF2" w:rsidRPr="005F002C" w:rsidRDefault="00033EF2" w:rsidP="00033EF2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A60542F" w14:textId="77777777" w:rsidR="00033EF2" w:rsidRPr="005F002C" w:rsidRDefault="00033EF2" w:rsidP="00033EF2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C8A702F" w14:textId="77777777" w:rsidR="00033EF2" w:rsidRPr="005F002C" w:rsidRDefault="00033EF2" w:rsidP="00033EF2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5FE7E23" w14:textId="77777777" w:rsidR="00033EF2" w:rsidRPr="005F002C" w:rsidRDefault="00033EF2" w:rsidP="00033EF2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0E1AC8D9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D2FF086" w14:textId="37214A9D" w:rsidR="002049C3" w:rsidRPr="009D0892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D0892">
              <w:rPr>
                <w:rFonts w:ascii="ISOCPEUR" w:hAnsi="ISOCPEUR"/>
                <w:sz w:val="24"/>
                <w:szCs w:val="24"/>
              </w:rPr>
              <w:t>Т1</w:t>
            </w:r>
          </w:p>
        </w:tc>
        <w:tc>
          <w:tcPr>
            <w:tcW w:w="2608" w:type="dxa"/>
            <w:vAlign w:val="center"/>
          </w:tcPr>
          <w:p w14:paraId="732B2410" w14:textId="185F710C" w:rsidR="002049C3" w:rsidRPr="008109BC" w:rsidRDefault="002049C3" w:rsidP="002049C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SК0.1</w:t>
            </w:r>
          </w:p>
        </w:tc>
        <w:tc>
          <w:tcPr>
            <w:tcW w:w="3346" w:type="dxa"/>
            <w:vAlign w:val="center"/>
          </w:tcPr>
          <w:p w14:paraId="59135C6B" w14:textId="4FAFF2F3" w:rsidR="002049C3" w:rsidRDefault="002049C3" w:rsidP="002049C3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ТД1</w:t>
            </w:r>
          </w:p>
        </w:tc>
        <w:tc>
          <w:tcPr>
            <w:tcW w:w="1757" w:type="dxa"/>
            <w:vAlign w:val="center"/>
          </w:tcPr>
          <w:p w14:paraId="56CD5035" w14:textId="012022F7" w:rsidR="002049C3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D8AEB34" w14:textId="0F8942D1" w:rsidR="002049C3" w:rsidRPr="00882F47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756DFD95" w14:textId="58AE1863" w:rsidR="002049C3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7A63937" w14:textId="29EA840E" w:rsidR="002049C3" w:rsidRPr="008332DD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EED9EA9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CECB5A0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0009B1D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24B4ECC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78336C26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7A07BD6" w14:textId="6414DB7F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D0892">
              <w:rPr>
                <w:rFonts w:ascii="ISOCPEUR" w:hAnsi="ISOCPEUR"/>
                <w:sz w:val="24"/>
                <w:szCs w:val="24"/>
              </w:rPr>
              <w:t>Т1</w:t>
            </w:r>
          </w:p>
        </w:tc>
        <w:tc>
          <w:tcPr>
            <w:tcW w:w="2608" w:type="dxa"/>
            <w:vAlign w:val="center"/>
          </w:tcPr>
          <w:p w14:paraId="12BBB69C" w14:textId="6496A06E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SК0.1</w:t>
            </w:r>
          </w:p>
        </w:tc>
        <w:tc>
          <w:tcPr>
            <w:tcW w:w="3346" w:type="dxa"/>
            <w:vAlign w:val="center"/>
          </w:tcPr>
          <w:p w14:paraId="4659276F" w14:textId="42884C22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ТД1</w:t>
            </w:r>
          </w:p>
        </w:tc>
        <w:tc>
          <w:tcPr>
            <w:tcW w:w="1757" w:type="dxa"/>
            <w:vAlign w:val="center"/>
          </w:tcPr>
          <w:p w14:paraId="654A9FF8" w14:textId="0B8051AD" w:rsidR="002049C3" w:rsidRPr="00033EF2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AE7D457" w14:textId="1256AF4D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2ACA1959" w14:textId="5F6DA6C0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263B3C08" w14:textId="59A0C862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97ACA6F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6B4E1C3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445BCB8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265D89A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5F4C7173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7C8F6B2" w14:textId="0F35720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D0892">
              <w:rPr>
                <w:rFonts w:ascii="ISOCPEUR" w:hAnsi="ISOCPEUR"/>
                <w:sz w:val="24"/>
                <w:szCs w:val="24"/>
              </w:rPr>
              <w:t>Т1</w:t>
            </w:r>
          </w:p>
        </w:tc>
        <w:tc>
          <w:tcPr>
            <w:tcW w:w="2608" w:type="dxa"/>
            <w:vAlign w:val="center"/>
          </w:tcPr>
          <w:p w14:paraId="23AD0579" w14:textId="60926B96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SК0.1</w:t>
            </w:r>
          </w:p>
        </w:tc>
        <w:tc>
          <w:tcPr>
            <w:tcW w:w="3346" w:type="dxa"/>
            <w:vAlign w:val="center"/>
          </w:tcPr>
          <w:p w14:paraId="3FB7C1A2" w14:textId="4952899A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ТД1</w:t>
            </w:r>
          </w:p>
        </w:tc>
        <w:tc>
          <w:tcPr>
            <w:tcW w:w="1757" w:type="dxa"/>
            <w:vAlign w:val="center"/>
          </w:tcPr>
          <w:p w14:paraId="078C330E" w14:textId="25382BEF" w:rsidR="002049C3" w:rsidRPr="005F002C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88F5357" w14:textId="63900971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1D7CED60" w14:textId="664A146F" w:rsidR="002049C3" w:rsidRPr="00292DFA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CAB3B43" w14:textId="56D21CC8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00D6CCE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E13F128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E174899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E48F0D8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0EB5A687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2A92099" w14:textId="3C33E89C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</w:t>
            </w:r>
          </w:p>
        </w:tc>
        <w:tc>
          <w:tcPr>
            <w:tcW w:w="2608" w:type="dxa"/>
            <w:vAlign w:val="center"/>
          </w:tcPr>
          <w:p w14:paraId="7D543C8F" w14:textId="056751F6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SК0.2</w:t>
            </w:r>
          </w:p>
        </w:tc>
        <w:tc>
          <w:tcPr>
            <w:tcW w:w="3346" w:type="dxa"/>
            <w:vAlign w:val="center"/>
          </w:tcPr>
          <w:p w14:paraId="23A435E2" w14:textId="445A7282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ТД2</w:t>
            </w:r>
          </w:p>
        </w:tc>
        <w:tc>
          <w:tcPr>
            <w:tcW w:w="1757" w:type="dxa"/>
            <w:vAlign w:val="center"/>
          </w:tcPr>
          <w:p w14:paraId="6DB3E35C" w14:textId="7F1E0718" w:rsidR="002049C3" w:rsidRPr="00033EF2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9262C78" w14:textId="4064473C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3884CEBC" w14:textId="620D9EF6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9FBE5A7" w14:textId="02028560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FA60BF7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025C379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3C8AA0A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42FF423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3FA822C4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9C24B47" w14:textId="0E859DDE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2AA9">
              <w:rPr>
                <w:rFonts w:ascii="ISOCPEUR" w:hAnsi="ISOCPEUR"/>
                <w:sz w:val="24"/>
                <w:szCs w:val="24"/>
              </w:rPr>
              <w:t>Т2</w:t>
            </w:r>
          </w:p>
        </w:tc>
        <w:tc>
          <w:tcPr>
            <w:tcW w:w="2608" w:type="dxa"/>
            <w:vAlign w:val="center"/>
          </w:tcPr>
          <w:p w14:paraId="5DCED282" w14:textId="3C10EE4B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D2B77">
              <w:rPr>
                <w:rFonts w:ascii="ISOCPEUR" w:hAnsi="ISOCPEUR" w:cs="ISOCPEUR"/>
                <w:color w:val="000000"/>
                <w:sz w:val="24"/>
                <w:szCs w:val="24"/>
              </w:rPr>
              <w:t>SК0.2</w:t>
            </w:r>
          </w:p>
        </w:tc>
        <w:tc>
          <w:tcPr>
            <w:tcW w:w="3346" w:type="dxa"/>
            <w:vAlign w:val="center"/>
          </w:tcPr>
          <w:p w14:paraId="626EBEC2" w14:textId="4015B24F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ТД2</w:t>
            </w:r>
          </w:p>
        </w:tc>
        <w:tc>
          <w:tcPr>
            <w:tcW w:w="1757" w:type="dxa"/>
            <w:vAlign w:val="center"/>
          </w:tcPr>
          <w:p w14:paraId="4D990A24" w14:textId="52FC71B1" w:rsidR="002049C3" w:rsidRPr="005F002C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326F5FA" w14:textId="39A26BA4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08B724B5" w14:textId="27085257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507DFA9" w14:textId="221EF35E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A1C5829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C6EFEAD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92D0E44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088EAE5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39887E3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04A8F4C" w14:textId="7F9095D3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2AA9">
              <w:rPr>
                <w:rFonts w:ascii="ISOCPEUR" w:hAnsi="ISOCPEUR"/>
                <w:sz w:val="24"/>
                <w:szCs w:val="24"/>
              </w:rPr>
              <w:t>Т2</w:t>
            </w:r>
          </w:p>
        </w:tc>
        <w:tc>
          <w:tcPr>
            <w:tcW w:w="2608" w:type="dxa"/>
            <w:vAlign w:val="center"/>
          </w:tcPr>
          <w:p w14:paraId="37682523" w14:textId="40F09A07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D2B77">
              <w:rPr>
                <w:rFonts w:ascii="ISOCPEUR" w:hAnsi="ISOCPEUR" w:cs="ISOCPEUR"/>
                <w:color w:val="000000"/>
                <w:sz w:val="24"/>
                <w:szCs w:val="24"/>
              </w:rPr>
              <w:t>SК0.2</w:t>
            </w:r>
          </w:p>
        </w:tc>
        <w:tc>
          <w:tcPr>
            <w:tcW w:w="3346" w:type="dxa"/>
            <w:vAlign w:val="center"/>
          </w:tcPr>
          <w:p w14:paraId="316570FB" w14:textId="3DBDF38F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ТД2</w:t>
            </w:r>
          </w:p>
        </w:tc>
        <w:tc>
          <w:tcPr>
            <w:tcW w:w="1757" w:type="dxa"/>
            <w:vAlign w:val="center"/>
          </w:tcPr>
          <w:p w14:paraId="1BAC08AE" w14:textId="2B5C3535" w:rsidR="002049C3" w:rsidRPr="007B78D1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1D5B73B" w14:textId="0B71EDAD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6EE318DD" w14:textId="2CB7BAE6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93DCC9A" w14:textId="5F720FE6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2DEDC3A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AB38452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3E82352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B9FB8FB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7F1399F8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95F4811" w14:textId="15C42BA7" w:rsidR="002049C3" w:rsidRPr="00F12AA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2AA9">
              <w:rPr>
                <w:rFonts w:ascii="ISOCPEUR" w:hAnsi="ISOCPEUR"/>
                <w:sz w:val="24"/>
                <w:szCs w:val="24"/>
              </w:rPr>
              <w:t>Т2</w:t>
            </w:r>
          </w:p>
        </w:tc>
        <w:tc>
          <w:tcPr>
            <w:tcW w:w="2608" w:type="dxa"/>
            <w:vAlign w:val="center"/>
          </w:tcPr>
          <w:p w14:paraId="475C6BB3" w14:textId="6FABA1B9" w:rsidR="002049C3" w:rsidRPr="00FD2B77" w:rsidRDefault="002049C3" w:rsidP="002049C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SК0.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3F9C7C5B" w14:textId="0538E046" w:rsidR="002049C3" w:rsidRDefault="002049C3" w:rsidP="002049C3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ТД2</w:t>
            </w:r>
          </w:p>
        </w:tc>
        <w:tc>
          <w:tcPr>
            <w:tcW w:w="1757" w:type="dxa"/>
            <w:vAlign w:val="center"/>
          </w:tcPr>
          <w:p w14:paraId="715B9017" w14:textId="5AFD5D5C" w:rsidR="002049C3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0B3A4CF" w14:textId="44F37015" w:rsidR="002049C3" w:rsidRPr="00882F47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66C68D1C" w14:textId="4A1FB16A" w:rsidR="002049C3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A206B4C" w14:textId="3CE61CE7" w:rsidR="002049C3" w:rsidRPr="008332DD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8C133AC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6E8515C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9860446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55EC0B4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71E0F63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45F5974" w14:textId="50C5D76A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2AA9">
              <w:rPr>
                <w:rFonts w:ascii="ISOCPEUR" w:hAnsi="ISOCPEUR"/>
                <w:sz w:val="24"/>
                <w:szCs w:val="24"/>
              </w:rPr>
              <w:t>Т2</w:t>
            </w:r>
          </w:p>
        </w:tc>
        <w:tc>
          <w:tcPr>
            <w:tcW w:w="2608" w:type="dxa"/>
            <w:vAlign w:val="center"/>
          </w:tcPr>
          <w:p w14:paraId="18F77D93" w14:textId="02A507C3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D2B77">
              <w:rPr>
                <w:rFonts w:ascii="ISOCPEUR" w:hAnsi="ISOCPEUR" w:cs="ISOCPEUR"/>
                <w:color w:val="000000"/>
                <w:sz w:val="24"/>
                <w:szCs w:val="24"/>
              </w:rPr>
              <w:t>SК0.2</w:t>
            </w:r>
          </w:p>
        </w:tc>
        <w:tc>
          <w:tcPr>
            <w:tcW w:w="3346" w:type="dxa"/>
            <w:vAlign w:val="center"/>
          </w:tcPr>
          <w:p w14:paraId="69994059" w14:textId="10D90B60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ТД2</w:t>
            </w:r>
          </w:p>
        </w:tc>
        <w:tc>
          <w:tcPr>
            <w:tcW w:w="1757" w:type="dxa"/>
            <w:vAlign w:val="center"/>
          </w:tcPr>
          <w:p w14:paraId="37468F44" w14:textId="637C3502" w:rsidR="002049C3" w:rsidRPr="00033EF2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8F303FD" w14:textId="2958F7E2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0DECC40D" w14:textId="552A5498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F29D09B" w14:textId="588E6161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234B8C2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BA093EA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A573CA5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FBE481A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45591EF2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E51B39B" w14:textId="496A9D23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2AA9">
              <w:rPr>
                <w:rFonts w:ascii="ISOCPEUR" w:hAnsi="ISOCPEUR"/>
                <w:sz w:val="24"/>
                <w:szCs w:val="24"/>
              </w:rPr>
              <w:t>Т2</w:t>
            </w:r>
          </w:p>
        </w:tc>
        <w:tc>
          <w:tcPr>
            <w:tcW w:w="2608" w:type="dxa"/>
            <w:vAlign w:val="center"/>
          </w:tcPr>
          <w:p w14:paraId="7F641A3F" w14:textId="5535EECE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D2B77">
              <w:rPr>
                <w:rFonts w:ascii="ISOCPEUR" w:hAnsi="ISOCPEUR" w:cs="ISOCPEUR"/>
                <w:color w:val="000000"/>
                <w:sz w:val="24"/>
                <w:szCs w:val="24"/>
              </w:rPr>
              <w:t>SК0.2</w:t>
            </w:r>
          </w:p>
        </w:tc>
        <w:tc>
          <w:tcPr>
            <w:tcW w:w="3346" w:type="dxa"/>
            <w:vAlign w:val="center"/>
          </w:tcPr>
          <w:p w14:paraId="3E4FD407" w14:textId="2924E82F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ТД2</w:t>
            </w:r>
          </w:p>
        </w:tc>
        <w:tc>
          <w:tcPr>
            <w:tcW w:w="1757" w:type="dxa"/>
            <w:vAlign w:val="center"/>
          </w:tcPr>
          <w:p w14:paraId="1785F52D" w14:textId="0249D84F" w:rsidR="002049C3" w:rsidRPr="005F002C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91B70A7" w14:textId="29178129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7CBD7E12" w14:textId="05C2D2F9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C9A7CB7" w14:textId="0A2FE487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DAF3BD8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6978C42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EECA20E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711EA5F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7025B60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5F8CF45" w14:textId="55BB8B80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Т3</w:t>
            </w:r>
          </w:p>
        </w:tc>
        <w:tc>
          <w:tcPr>
            <w:tcW w:w="2608" w:type="dxa"/>
            <w:vAlign w:val="center"/>
          </w:tcPr>
          <w:p w14:paraId="35343514" w14:textId="41255771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SК0.3</w:t>
            </w:r>
          </w:p>
        </w:tc>
        <w:tc>
          <w:tcPr>
            <w:tcW w:w="3346" w:type="dxa"/>
            <w:vAlign w:val="center"/>
          </w:tcPr>
          <w:p w14:paraId="2EE4FDC8" w14:textId="5ED3F622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ТД3</w:t>
            </w:r>
          </w:p>
        </w:tc>
        <w:tc>
          <w:tcPr>
            <w:tcW w:w="1757" w:type="dxa"/>
            <w:vAlign w:val="center"/>
          </w:tcPr>
          <w:p w14:paraId="21E8C05E" w14:textId="4B3546B5" w:rsidR="002049C3" w:rsidRPr="00033EF2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928A066" w14:textId="1C41F616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269E697C" w14:textId="298A70F6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26417A6A" w14:textId="4E7C0F75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901E91C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9589E48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7BCF217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6A05691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5238F46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1C594C4" w14:textId="6ABF13C8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CE7166">
              <w:rPr>
                <w:rFonts w:ascii="ISOCPEUR" w:hAnsi="ISOCPEUR"/>
                <w:sz w:val="24"/>
                <w:szCs w:val="24"/>
              </w:rPr>
              <w:t>Т3</w:t>
            </w:r>
          </w:p>
        </w:tc>
        <w:tc>
          <w:tcPr>
            <w:tcW w:w="2608" w:type="dxa"/>
            <w:vAlign w:val="center"/>
          </w:tcPr>
          <w:p w14:paraId="43E91C36" w14:textId="34D3876E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17079">
              <w:rPr>
                <w:rFonts w:ascii="ISOCPEUR" w:hAnsi="ISOCPEUR" w:cs="ISOCPEUR"/>
                <w:color w:val="000000"/>
                <w:sz w:val="24"/>
                <w:szCs w:val="24"/>
              </w:rPr>
              <w:t>SК0.3</w:t>
            </w:r>
          </w:p>
        </w:tc>
        <w:tc>
          <w:tcPr>
            <w:tcW w:w="3346" w:type="dxa"/>
            <w:vAlign w:val="center"/>
          </w:tcPr>
          <w:p w14:paraId="60EC2AF1" w14:textId="1A5D8220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ТД3</w:t>
            </w:r>
          </w:p>
        </w:tc>
        <w:tc>
          <w:tcPr>
            <w:tcW w:w="1757" w:type="dxa"/>
            <w:vAlign w:val="center"/>
          </w:tcPr>
          <w:p w14:paraId="5F384BE5" w14:textId="66ED49A0" w:rsidR="002049C3" w:rsidRPr="005F002C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DC4830F" w14:textId="382E615B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46E49B62" w14:textId="6659BEEA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B29DCA3" w14:textId="5E21EE89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002317C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F31147A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8EB4929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562969E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19B33DFE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E0403EE" w14:textId="663FA844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CE7166">
              <w:rPr>
                <w:rFonts w:ascii="ISOCPEUR" w:hAnsi="ISOCPEUR"/>
                <w:sz w:val="24"/>
                <w:szCs w:val="24"/>
              </w:rPr>
              <w:t>Т3</w:t>
            </w:r>
          </w:p>
        </w:tc>
        <w:tc>
          <w:tcPr>
            <w:tcW w:w="2608" w:type="dxa"/>
            <w:vAlign w:val="center"/>
          </w:tcPr>
          <w:p w14:paraId="2B17A15F" w14:textId="29435769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17079">
              <w:rPr>
                <w:rFonts w:ascii="ISOCPEUR" w:hAnsi="ISOCPEUR" w:cs="ISOCPEUR"/>
                <w:color w:val="000000"/>
                <w:sz w:val="24"/>
                <w:szCs w:val="24"/>
              </w:rPr>
              <w:t>SК0.3</w:t>
            </w:r>
          </w:p>
        </w:tc>
        <w:tc>
          <w:tcPr>
            <w:tcW w:w="3346" w:type="dxa"/>
            <w:vAlign w:val="center"/>
          </w:tcPr>
          <w:p w14:paraId="4496802B" w14:textId="43BC2B57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ТД3</w:t>
            </w:r>
          </w:p>
        </w:tc>
        <w:tc>
          <w:tcPr>
            <w:tcW w:w="1757" w:type="dxa"/>
            <w:vAlign w:val="center"/>
          </w:tcPr>
          <w:p w14:paraId="5CBFD679" w14:textId="4538FB45" w:rsidR="002049C3" w:rsidRPr="007B78D1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693CC87" w14:textId="360C598A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2F1A3873" w14:textId="12D3C3F3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BF472B7" w14:textId="770653A9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0BE18F48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742647E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9161D79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07593C8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0BE3F1B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78F4D3F" w14:textId="26624850" w:rsidR="002049C3" w:rsidRPr="00CE7166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2AA9">
              <w:rPr>
                <w:rFonts w:ascii="ISOCPEUR" w:hAnsi="ISOCPEUR"/>
                <w:sz w:val="24"/>
                <w:szCs w:val="24"/>
              </w:rPr>
              <w:t>Т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608" w:type="dxa"/>
            <w:vAlign w:val="center"/>
          </w:tcPr>
          <w:p w14:paraId="6F933231" w14:textId="0A017B7C" w:rsidR="002049C3" w:rsidRPr="00A17079" w:rsidRDefault="002049C3" w:rsidP="002049C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SК0.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</w:t>
            </w:r>
          </w:p>
        </w:tc>
        <w:tc>
          <w:tcPr>
            <w:tcW w:w="3346" w:type="dxa"/>
            <w:vAlign w:val="center"/>
          </w:tcPr>
          <w:p w14:paraId="7CF96680" w14:textId="54CFE2B3" w:rsidR="002049C3" w:rsidRDefault="002049C3" w:rsidP="002049C3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ТД3</w:t>
            </w:r>
          </w:p>
        </w:tc>
        <w:tc>
          <w:tcPr>
            <w:tcW w:w="1757" w:type="dxa"/>
            <w:vAlign w:val="center"/>
          </w:tcPr>
          <w:p w14:paraId="06DE4180" w14:textId="517A0B2C" w:rsidR="002049C3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7838EDD" w14:textId="520B843B" w:rsidR="002049C3" w:rsidRPr="00882F47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2D0C7314" w14:textId="1EDC9ED5" w:rsidR="002049C3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1A781FC" w14:textId="10C60B3A" w:rsidR="002049C3" w:rsidRPr="008332DD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2327179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BCF190B" w14:textId="77777777" w:rsidR="002049C3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  <w:p w14:paraId="5E31643D" w14:textId="77777777" w:rsidR="0043441C" w:rsidRPr="0043441C" w:rsidRDefault="0043441C" w:rsidP="0043441C">
            <w:pPr>
              <w:rPr>
                <w:rFonts w:ascii="ISOCPEUR" w:hAnsi="ISOCPEUR"/>
                <w:sz w:val="24"/>
                <w:szCs w:val="24"/>
                <w:highlight w:val="yellow"/>
              </w:rPr>
            </w:pPr>
          </w:p>
          <w:p w14:paraId="0437E908" w14:textId="5300BBCC" w:rsidR="0043441C" w:rsidRPr="0043441C" w:rsidRDefault="0043441C" w:rsidP="0043441C">
            <w:pPr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FF3829D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BE6AF67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1F33F634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C5E070D" w14:textId="029C6F82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CE7166">
              <w:rPr>
                <w:rFonts w:ascii="ISOCPEUR" w:hAnsi="ISOCPEUR"/>
                <w:sz w:val="24"/>
                <w:szCs w:val="24"/>
              </w:rPr>
              <w:lastRenderedPageBreak/>
              <w:t>Т3</w:t>
            </w:r>
          </w:p>
        </w:tc>
        <w:tc>
          <w:tcPr>
            <w:tcW w:w="2608" w:type="dxa"/>
            <w:vAlign w:val="center"/>
          </w:tcPr>
          <w:p w14:paraId="0E414608" w14:textId="366BA0A3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17079">
              <w:rPr>
                <w:rFonts w:ascii="ISOCPEUR" w:hAnsi="ISOCPEUR" w:cs="ISOCPEUR"/>
                <w:color w:val="000000"/>
                <w:sz w:val="24"/>
                <w:szCs w:val="24"/>
              </w:rPr>
              <w:t>SК0.3</w:t>
            </w:r>
          </w:p>
        </w:tc>
        <w:tc>
          <w:tcPr>
            <w:tcW w:w="3346" w:type="dxa"/>
            <w:vAlign w:val="center"/>
          </w:tcPr>
          <w:p w14:paraId="79285F3E" w14:textId="7CAE0A52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ТД3</w:t>
            </w:r>
          </w:p>
        </w:tc>
        <w:tc>
          <w:tcPr>
            <w:tcW w:w="1757" w:type="dxa"/>
            <w:vAlign w:val="center"/>
          </w:tcPr>
          <w:p w14:paraId="1CDAD286" w14:textId="41C69970" w:rsidR="002049C3" w:rsidRPr="00033EF2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1CB220B" w14:textId="569918C6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38E5BEC9" w14:textId="4A5838F9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0D50719" w14:textId="35130C28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77E415E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19E9394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B908C33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35F6F0C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6E7B9D38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778F060" w14:textId="1A0AD5B4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CE7166">
              <w:rPr>
                <w:rFonts w:ascii="ISOCPEUR" w:hAnsi="ISOCPEUR"/>
                <w:sz w:val="24"/>
                <w:szCs w:val="24"/>
              </w:rPr>
              <w:t>Т3</w:t>
            </w:r>
          </w:p>
        </w:tc>
        <w:tc>
          <w:tcPr>
            <w:tcW w:w="2608" w:type="dxa"/>
            <w:vAlign w:val="center"/>
          </w:tcPr>
          <w:p w14:paraId="65AA514A" w14:textId="0E65A58A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17079">
              <w:rPr>
                <w:rFonts w:ascii="ISOCPEUR" w:hAnsi="ISOCPEUR" w:cs="ISOCPEUR"/>
                <w:color w:val="000000"/>
                <w:sz w:val="24"/>
                <w:szCs w:val="24"/>
              </w:rPr>
              <w:t>SК0.3</w:t>
            </w:r>
          </w:p>
        </w:tc>
        <w:tc>
          <w:tcPr>
            <w:tcW w:w="3346" w:type="dxa"/>
            <w:vAlign w:val="center"/>
          </w:tcPr>
          <w:p w14:paraId="51FD697C" w14:textId="0CB8FB98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ТД3</w:t>
            </w:r>
          </w:p>
        </w:tc>
        <w:tc>
          <w:tcPr>
            <w:tcW w:w="1757" w:type="dxa"/>
            <w:vAlign w:val="center"/>
          </w:tcPr>
          <w:p w14:paraId="01C49F94" w14:textId="3E2327EA" w:rsidR="002049C3" w:rsidRPr="005F002C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F2AA8F6" w14:textId="65BF165F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52A0C80D" w14:textId="6ECA1699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D276DAA" w14:textId="6C191A96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CA715E1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0FF5425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E4BEF93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232B5F8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5043DBD9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74B5B0B" w14:textId="7E0FA523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Т4</w:t>
            </w:r>
          </w:p>
        </w:tc>
        <w:tc>
          <w:tcPr>
            <w:tcW w:w="2608" w:type="dxa"/>
            <w:vAlign w:val="center"/>
          </w:tcPr>
          <w:p w14:paraId="40F07C8E" w14:textId="21F12A1B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SК0.4</w:t>
            </w:r>
          </w:p>
        </w:tc>
        <w:tc>
          <w:tcPr>
            <w:tcW w:w="3346" w:type="dxa"/>
            <w:vAlign w:val="center"/>
          </w:tcPr>
          <w:p w14:paraId="64E718F8" w14:textId="2541A8A1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ТД4</w:t>
            </w:r>
          </w:p>
        </w:tc>
        <w:tc>
          <w:tcPr>
            <w:tcW w:w="1757" w:type="dxa"/>
            <w:vAlign w:val="center"/>
          </w:tcPr>
          <w:p w14:paraId="10B5C394" w14:textId="6C702587" w:rsidR="002049C3" w:rsidRPr="00033EF2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81CC44E" w14:textId="2DFC694D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72A3BF5F" w14:textId="58C19B08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EF193F4" w14:textId="08E31C48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4C5B59B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FD4DD78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440F61E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B2EDF92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7A9C9D8B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655FEC1" w14:textId="03104193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5C30E4">
              <w:rPr>
                <w:rFonts w:ascii="ISOCPEUR" w:hAnsi="ISOCPEUR"/>
                <w:sz w:val="24"/>
                <w:szCs w:val="24"/>
              </w:rPr>
              <w:t>Т4</w:t>
            </w:r>
          </w:p>
        </w:tc>
        <w:tc>
          <w:tcPr>
            <w:tcW w:w="2608" w:type="dxa"/>
            <w:vAlign w:val="center"/>
          </w:tcPr>
          <w:p w14:paraId="3C1B13AC" w14:textId="13FF643D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100A9">
              <w:rPr>
                <w:rFonts w:ascii="ISOCPEUR" w:hAnsi="ISOCPEUR" w:cs="ISOCPEUR"/>
                <w:color w:val="000000"/>
                <w:sz w:val="24"/>
                <w:szCs w:val="24"/>
              </w:rPr>
              <w:t>SК0.4</w:t>
            </w:r>
          </w:p>
        </w:tc>
        <w:tc>
          <w:tcPr>
            <w:tcW w:w="3346" w:type="dxa"/>
            <w:vAlign w:val="center"/>
          </w:tcPr>
          <w:p w14:paraId="75CE73FD" w14:textId="01C115AA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ТД4</w:t>
            </w:r>
          </w:p>
        </w:tc>
        <w:tc>
          <w:tcPr>
            <w:tcW w:w="1757" w:type="dxa"/>
            <w:vAlign w:val="center"/>
          </w:tcPr>
          <w:p w14:paraId="0C44AE32" w14:textId="561F66C3" w:rsidR="002049C3" w:rsidRPr="005F002C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1DB5C40" w14:textId="220A429D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176EE3E9" w14:textId="65ACD4BB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42A2143" w14:textId="76EB3808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F4AC2FC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2270780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E579E0F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2574FC8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2C8C8F75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554E14B" w14:textId="028A628D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5C30E4">
              <w:rPr>
                <w:rFonts w:ascii="ISOCPEUR" w:hAnsi="ISOCPEUR"/>
                <w:sz w:val="24"/>
                <w:szCs w:val="24"/>
              </w:rPr>
              <w:t>Т4</w:t>
            </w:r>
          </w:p>
        </w:tc>
        <w:tc>
          <w:tcPr>
            <w:tcW w:w="2608" w:type="dxa"/>
            <w:vAlign w:val="center"/>
          </w:tcPr>
          <w:p w14:paraId="0453E792" w14:textId="0D88902E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100A9">
              <w:rPr>
                <w:rFonts w:ascii="ISOCPEUR" w:hAnsi="ISOCPEUR" w:cs="ISOCPEUR"/>
                <w:color w:val="000000"/>
                <w:sz w:val="24"/>
                <w:szCs w:val="24"/>
              </w:rPr>
              <w:t>SК0.4</w:t>
            </w:r>
          </w:p>
        </w:tc>
        <w:tc>
          <w:tcPr>
            <w:tcW w:w="3346" w:type="dxa"/>
            <w:vAlign w:val="center"/>
          </w:tcPr>
          <w:p w14:paraId="21E7800B" w14:textId="3941368B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ТД4</w:t>
            </w:r>
          </w:p>
        </w:tc>
        <w:tc>
          <w:tcPr>
            <w:tcW w:w="1757" w:type="dxa"/>
            <w:vAlign w:val="center"/>
          </w:tcPr>
          <w:p w14:paraId="4927DBB8" w14:textId="1D2F50E8" w:rsidR="002049C3" w:rsidRPr="007B78D1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92504C0" w14:textId="1186D549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3C340A99" w14:textId="30FF1AF2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387690C" w14:textId="59E0E232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CD5C68D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02EFD37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5B519B3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FA79F07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05A2F358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697179F" w14:textId="18788546" w:rsidR="002049C3" w:rsidRPr="005C30E4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2AA9">
              <w:rPr>
                <w:rFonts w:ascii="ISOCPEUR" w:hAnsi="ISOCPEUR"/>
                <w:sz w:val="24"/>
                <w:szCs w:val="24"/>
              </w:rPr>
              <w:t>Т</w:t>
            </w:r>
            <w:r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2608" w:type="dxa"/>
            <w:vAlign w:val="center"/>
          </w:tcPr>
          <w:p w14:paraId="2D720BD3" w14:textId="381A6B4A" w:rsidR="002049C3" w:rsidRPr="009100A9" w:rsidRDefault="002049C3" w:rsidP="002049C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SК0.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346" w:type="dxa"/>
            <w:vAlign w:val="center"/>
          </w:tcPr>
          <w:p w14:paraId="0B3C680F" w14:textId="53700635" w:rsidR="002049C3" w:rsidRDefault="002049C3" w:rsidP="002049C3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ТД4</w:t>
            </w:r>
          </w:p>
        </w:tc>
        <w:tc>
          <w:tcPr>
            <w:tcW w:w="1757" w:type="dxa"/>
            <w:vAlign w:val="center"/>
          </w:tcPr>
          <w:p w14:paraId="2770C917" w14:textId="28EEA7C9" w:rsidR="002049C3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CDF2F54" w14:textId="66A78BA8" w:rsidR="002049C3" w:rsidRPr="00882F47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0927774B" w14:textId="44A58A5E" w:rsidR="002049C3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A18408D" w14:textId="1DBA05ED" w:rsidR="002049C3" w:rsidRPr="008332DD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F7145EE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79473BB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528B694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5F15051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4DD110D7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C5FC11A" w14:textId="40B7340D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5C30E4">
              <w:rPr>
                <w:rFonts w:ascii="ISOCPEUR" w:hAnsi="ISOCPEUR"/>
                <w:sz w:val="24"/>
                <w:szCs w:val="24"/>
              </w:rPr>
              <w:t>Т4</w:t>
            </w:r>
          </w:p>
        </w:tc>
        <w:tc>
          <w:tcPr>
            <w:tcW w:w="2608" w:type="dxa"/>
            <w:vAlign w:val="center"/>
          </w:tcPr>
          <w:p w14:paraId="107FE4C1" w14:textId="3FC0A347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100A9">
              <w:rPr>
                <w:rFonts w:ascii="ISOCPEUR" w:hAnsi="ISOCPEUR" w:cs="ISOCPEUR"/>
                <w:color w:val="000000"/>
                <w:sz w:val="24"/>
                <w:szCs w:val="24"/>
              </w:rPr>
              <w:t>SК0.4</w:t>
            </w:r>
          </w:p>
        </w:tc>
        <w:tc>
          <w:tcPr>
            <w:tcW w:w="3346" w:type="dxa"/>
            <w:vAlign w:val="center"/>
          </w:tcPr>
          <w:p w14:paraId="15777F95" w14:textId="57E5404D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ТД4</w:t>
            </w:r>
          </w:p>
        </w:tc>
        <w:tc>
          <w:tcPr>
            <w:tcW w:w="1757" w:type="dxa"/>
            <w:vAlign w:val="center"/>
          </w:tcPr>
          <w:p w14:paraId="246624D6" w14:textId="063E388A" w:rsidR="002049C3" w:rsidRPr="00033EF2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D9FF7EF" w14:textId="3DCEBD3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7CF795FD" w14:textId="40939905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1420904" w14:textId="2F84642A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D60ACE8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0D5FA94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BFABF61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D8CCE3E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5C820F03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87FECBB" w14:textId="7CF84DA6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5C30E4">
              <w:rPr>
                <w:rFonts w:ascii="ISOCPEUR" w:hAnsi="ISOCPEUR"/>
                <w:sz w:val="24"/>
                <w:szCs w:val="24"/>
              </w:rPr>
              <w:t>Т4</w:t>
            </w:r>
          </w:p>
        </w:tc>
        <w:tc>
          <w:tcPr>
            <w:tcW w:w="2608" w:type="dxa"/>
            <w:vAlign w:val="center"/>
          </w:tcPr>
          <w:p w14:paraId="0EA9BFF7" w14:textId="5242C2FD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100A9">
              <w:rPr>
                <w:rFonts w:ascii="ISOCPEUR" w:hAnsi="ISOCPEUR" w:cs="ISOCPEUR"/>
                <w:color w:val="000000"/>
                <w:sz w:val="24"/>
                <w:szCs w:val="24"/>
              </w:rPr>
              <w:t>SК0.4</w:t>
            </w:r>
          </w:p>
        </w:tc>
        <w:tc>
          <w:tcPr>
            <w:tcW w:w="3346" w:type="dxa"/>
            <w:vAlign w:val="center"/>
          </w:tcPr>
          <w:p w14:paraId="21362E24" w14:textId="1968A127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ТД4</w:t>
            </w:r>
          </w:p>
        </w:tc>
        <w:tc>
          <w:tcPr>
            <w:tcW w:w="1757" w:type="dxa"/>
            <w:vAlign w:val="center"/>
          </w:tcPr>
          <w:p w14:paraId="3694D287" w14:textId="04281067" w:rsidR="002049C3" w:rsidRPr="005F002C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65D4868" w14:textId="6B1F312F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43AF7C92" w14:textId="1CABED8B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E4ACF1F" w14:textId="6C899C75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6F8A92F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C7F5082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B405C4C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F21BDFA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46EE8D49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486D536" w14:textId="16A1998F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Т5</w:t>
            </w:r>
          </w:p>
        </w:tc>
        <w:tc>
          <w:tcPr>
            <w:tcW w:w="2608" w:type="dxa"/>
            <w:vAlign w:val="center"/>
          </w:tcPr>
          <w:p w14:paraId="43AE3A68" w14:textId="2A7060E3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SК0.5</w:t>
            </w:r>
          </w:p>
        </w:tc>
        <w:tc>
          <w:tcPr>
            <w:tcW w:w="3346" w:type="dxa"/>
            <w:vAlign w:val="center"/>
          </w:tcPr>
          <w:p w14:paraId="0E036DB1" w14:textId="06907A54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ТД5</w:t>
            </w:r>
          </w:p>
        </w:tc>
        <w:tc>
          <w:tcPr>
            <w:tcW w:w="1757" w:type="dxa"/>
            <w:vAlign w:val="center"/>
          </w:tcPr>
          <w:p w14:paraId="3493E4D6" w14:textId="72743AE7" w:rsidR="002049C3" w:rsidRPr="00033EF2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8BEAECD" w14:textId="30BB4193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3644A5C5" w14:textId="2489E971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298525C" w14:textId="2E5C9B78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89C3418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B8737B1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D7049E8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7D0237F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2DB39806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10C9AC1" w14:textId="1D72F0F3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31FDA">
              <w:rPr>
                <w:rFonts w:ascii="ISOCPEUR" w:hAnsi="ISOCPEUR"/>
                <w:sz w:val="24"/>
                <w:szCs w:val="24"/>
              </w:rPr>
              <w:t>Т5</w:t>
            </w:r>
          </w:p>
        </w:tc>
        <w:tc>
          <w:tcPr>
            <w:tcW w:w="2608" w:type="dxa"/>
            <w:vAlign w:val="center"/>
          </w:tcPr>
          <w:p w14:paraId="2B9994AA" w14:textId="576B3C50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100A9">
              <w:rPr>
                <w:rFonts w:ascii="ISOCPEUR" w:hAnsi="ISOCPEUR" w:cs="ISOCPEUR"/>
                <w:color w:val="000000"/>
                <w:sz w:val="24"/>
                <w:szCs w:val="24"/>
              </w:rPr>
              <w:t>SК0.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</w:p>
        </w:tc>
        <w:tc>
          <w:tcPr>
            <w:tcW w:w="3346" w:type="dxa"/>
            <w:vAlign w:val="center"/>
          </w:tcPr>
          <w:p w14:paraId="3DE8FA3A" w14:textId="0CF662B9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ТД5</w:t>
            </w:r>
          </w:p>
        </w:tc>
        <w:tc>
          <w:tcPr>
            <w:tcW w:w="1757" w:type="dxa"/>
            <w:vAlign w:val="center"/>
          </w:tcPr>
          <w:p w14:paraId="2DD44CF3" w14:textId="09790E54" w:rsidR="002049C3" w:rsidRPr="005F002C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498E3DD" w14:textId="789CC248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386A6A1B" w14:textId="282E81FB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57558F6" w14:textId="72169360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1E2B653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17969A4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9D68A1A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67CD2E5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7C0478F6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DDBE955" w14:textId="517B6E40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31FDA">
              <w:rPr>
                <w:rFonts w:ascii="ISOCPEUR" w:hAnsi="ISOCPEUR"/>
                <w:sz w:val="24"/>
                <w:szCs w:val="24"/>
              </w:rPr>
              <w:t>Т5</w:t>
            </w:r>
          </w:p>
        </w:tc>
        <w:tc>
          <w:tcPr>
            <w:tcW w:w="2608" w:type="dxa"/>
            <w:vAlign w:val="center"/>
          </w:tcPr>
          <w:p w14:paraId="589342D6" w14:textId="349FB34A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100A9">
              <w:rPr>
                <w:rFonts w:ascii="ISOCPEUR" w:hAnsi="ISOCPEUR" w:cs="ISOCPEUR"/>
                <w:color w:val="000000"/>
                <w:sz w:val="24"/>
                <w:szCs w:val="24"/>
              </w:rPr>
              <w:t>SК0.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</w:p>
        </w:tc>
        <w:tc>
          <w:tcPr>
            <w:tcW w:w="3346" w:type="dxa"/>
            <w:vAlign w:val="center"/>
          </w:tcPr>
          <w:p w14:paraId="2477E73B" w14:textId="2BA82DDE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ТД5</w:t>
            </w:r>
          </w:p>
        </w:tc>
        <w:tc>
          <w:tcPr>
            <w:tcW w:w="1757" w:type="dxa"/>
            <w:vAlign w:val="center"/>
          </w:tcPr>
          <w:p w14:paraId="26EE93F5" w14:textId="5238B3E3" w:rsidR="002049C3" w:rsidRPr="007B78D1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9AEE975" w14:textId="68B30803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363F03F9" w14:textId="46B4475C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2A883276" w14:textId="6CBF17FF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604ABE3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C430732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277D9EF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AF09EAE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23EAB987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5679E3D" w14:textId="2E377FA8" w:rsidR="002049C3" w:rsidRPr="00931FDA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2AA9">
              <w:rPr>
                <w:rFonts w:ascii="ISOCPEUR" w:hAnsi="ISOCPEUR"/>
                <w:sz w:val="24"/>
                <w:szCs w:val="24"/>
              </w:rPr>
              <w:t>Т</w:t>
            </w: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2608" w:type="dxa"/>
            <w:vAlign w:val="center"/>
          </w:tcPr>
          <w:p w14:paraId="132E44FB" w14:textId="1C279081" w:rsidR="002049C3" w:rsidRPr="009100A9" w:rsidRDefault="002049C3" w:rsidP="002049C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SК0.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</w:p>
        </w:tc>
        <w:tc>
          <w:tcPr>
            <w:tcW w:w="3346" w:type="dxa"/>
            <w:vAlign w:val="center"/>
          </w:tcPr>
          <w:p w14:paraId="71191B36" w14:textId="7694DB8D" w:rsidR="002049C3" w:rsidRDefault="002049C3" w:rsidP="002049C3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ТД5</w:t>
            </w:r>
          </w:p>
        </w:tc>
        <w:tc>
          <w:tcPr>
            <w:tcW w:w="1757" w:type="dxa"/>
            <w:vAlign w:val="center"/>
          </w:tcPr>
          <w:p w14:paraId="6B35D223" w14:textId="10C8631E" w:rsidR="002049C3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ACB7BBC" w14:textId="728F36EF" w:rsidR="002049C3" w:rsidRPr="00882F47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3B5687E1" w14:textId="7B3B6223" w:rsidR="002049C3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1A79F81" w14:textId="3030C789" w:rsidR="002049C3" w:rsidRPr="008332DD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69EC666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42DE2D0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F632DE6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AE4BB1B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672C496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2A16A08" w14:textId="728735C0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31FDA">
              <w:rPr>
                <w:rFonts w:ascii="ISOCPEUR" w:hAnsi="ISOCPEUR"/>
                <w:sz w:val="24"/>
                <w:szCs w:val="24"/>
              </w:rPr>
              <w:t>Т5</w:t>
            </w:r>
          </w:p>
        </w:tc>
        <w:tc>
          <w:tcPr>
            <w:tcW w:w="2608" w:type="dxa"/>
            <w:vAlign w:val="center"/>
          </w:tcPr>
          <w:p w14:paraId="156D87B4" w14:textId="464762E8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100A9">
              <w:rPr>
                <w:rFonts w:ascii="ISOCPEUR" w:hAnsi="ISOCPEUR" w:cs="ISOCPEUR"/>
                <w:color w:val="000000"/>
                <w:sz w:val="24"/>
                <w:szCs w:val="24"/>
              </w:rPr>
              <w:t>SК0.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</w:p>
        </w:tc>
        <w:tc>
          <w:tcPr>
            <w:tcW w:w="3346" w:type="dxa"/>
            <w:vAlign w:val="center"/>
          </w:tcPr>
          <w:p w14:paraId="25FBD338" w14:textId="53ECA6DC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ТД5</w:t>
            </w:r>
          </w:p>
        </w:tc>
        <w:tc>
          <w:tcPr>
            <w:tcW w:w="1757" w:type="dxa"/>
            <w:vAlign w:val="center"/>
          </w:tcPr>
          <w:p w14:paraId="48E2C21E" w14:textId="1AD76667" w:rsidR="002049C3" w:rsidRPr="00033EF2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E3DCA45" w14:textId="29FDF67E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63859CF2" w14:textId="2752A8AE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7E2CEA0" w14:textId="35319DE4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31D9A60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1B8554D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7AD51B3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F241AFE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3364A5F4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E4A289F" w14:textId="7372EC94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31FDA">
              <w:rPr>
                <w:rFonts w:ascii="ISOCPEUR" w:hAnsi="ISOCPEUR"/>
                <w:sz w:val="24"/>
                <w:szCs w:val="24"/>
              </w:rPr>
              <w:t>Т5</w:t>
            </w:r>
          </w:p>
        </w:tc>
        <w:tc>
          <w:tcPr>
            <w:tcW w:w="2608" w:type="dxa"/>
            <w:vAlign w:val="center"/>
          </w:tcPr>
          <w:p w14:paraId="5E0551B3" w14:textId="0974AEC0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100A9">
              <w:rPr>
                <w:rFonts w:ascii="ISOCPEUR" w:hAnsi="ISOCPEUR" w:cs="ISOCPEUR"/>
                <w:color w:val="000000"/>
                <w:sz w:val="24"/>
                <w:szCs w:val="24"/>
              </w:rPr>
              <w:t>SК0.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</w:p>
        </w:tc>
        <w:tc>
          <w:tcPr>
            <w:tcW w:w="3346" w:type="dxa"/>
            <w:vAlign w:val="center"/>
          </w:tcPr>
          <w:p w14:paraId="0D1C1620" w14:textId="4061A8C9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ТД5</w:t>
            </w:r>
          </w:p>
        </w:tc>
        <w:tc>
          <w:tcPr>
            <w:tcW w:w="1757" w:type="dxa"/>
            <w:vAlign w:val="center"/>
          </w:tcPr>
          <w:p w14:paraId="098971CA" w14:textId="5BD680B3" w:rsidR="002049C3" w:rsidRPr="005F002C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8DF13A4" w14:textId="53E1D421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210182CD" w14:textId="596D2919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203AEA4" w14:textId="7D1AB184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24F9DF2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36B3AFB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3C2A8F0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DD805D6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24F0AD69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73F58DC" w14:textId="3706DF30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Т6</w:t>
            </w:r>
          </w:p>
        </w:tc>
        <w:tc>
          <w:tcPr>
            <w:tcW w:w="2608" w:type="dxa"/>
            <w:vAlign w:val="center"/>
          </w:tcPr>
          <w:p w14:paraId="1440B3E3" w14:textId="0B1737E8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SК1.1</w:t>
            </w:r>
          </w:p>
        </w:tc>
        <w:tc>
          <w:tcPr>
            <w:tcW w:w="3346" w:type="dxa"/>
            <w:vAlign w:val="center"/>
          </w:tcPr>
          <w:p w14:paraId="1141B547" w14:textId="4EC7111A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ТД6</w:t>
            </w:r>
          </w:p>
        </w:tc>
        <w:tc>
          <w:tcPr>
            <w:tcW w:w="1757" w:type="dxa"/>
            <w:vAlign w:val="center"/>
          </w:tcPr>
          <w:p w14:paraId="20D425E8" w14:textId="0BCADF33" w:rsidR="002049C3" w:rsidRPr="00033EF2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5BF0934" w14:textId="6900788C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0CD0D427" w14:textId="531B646F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267A1DA" w14:textId="4EDACD78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CB8FF31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022A9DC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CDB1318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B786613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124579FF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0396C10" w14:textId="779FC0FB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E1719">
              <w:rPr>
                <w:rFonts w:ascii="ISOCPEUR" w:hAnsi="ISOCPEUR"/>
                <w:sz w:val="24"/>
                <w:szCs w:val="24"/>
              </w:rPr>
              <w:t>Т6</w:t>
            </w:r>
          </w:p>
        </w:tc>
        <w:tc>
          <w:tcPr>
            <w:tcW w:w="2608" w:type="dxa"/>
            <w:vAlign w:val="center"/>
          </w:tcPr>
          <w:p w14:paraId="75F37042" w14:textId="537B112C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5898">
              <w:rPr>
                <w:rFonts w:ascii="ISOCPEUR" w:hAnsi="ISOCPEUR" w:cs="ISOCPEUR"/>
                <w:color w:val="000000"/>
                <w:sz w:val="24"/>
                <w:szCs w:val="24"/>
              </w:rPr>
              <w:t>SК1.1</w:t>
            </w:r>
          </w:p>
        </w:tc>
        <w:tc>
          <w:tcPr>
            <w:tcW w:w="3346" w:type="dxa"/>
            <w:vAlign w:val="center"/>
          </w:tcPr>
          <w:p w14:paraId="17269B00" w14:textId="6B7AB40C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ТД6</w:t>
            </w:r>
          </w:p>
        </w:tc>
        <w:tc>
          <w:tcPr>
            <w:tcW w:w="1757" w:type="dxa"/>
            <w:vAlign w:val="center"/>
          </w:tcPr>
          <w:p w14:paraId="3F150EC4" w14:textId="369876CA" w:rsidR="002049C3" w:rsidRPr="005F002C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5E43EC9" w14:textId="53A2CE1E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404966BB" w14:textId="117005D8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AF6F93C" w14:textId="72740311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FC462D0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C0FB49B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1907F7E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F77CECD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7F38E31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E65F837" w14:textId="19C175C2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E1719">
              <w:rPr>
                <w:rFonts w:ascii="ISOCPEUR" w:hAnsi="ISOCPEUR"/>
                <w:sz w:val="24"/>
                <w:szCs w:val="24"/>
              </w:rPr>
              <w:t>Т6</w:t>
            </w:r>
          </w:p>
        </w:tc>
        <w:tc>
          <w:tcPr>
            <w:tcW w:w="2608" w:type="dxa"/>
            <w:vAlign w:val="center"/>
          </w:tcPr>
          <w:p w14:paraId="78F021E1" w14:textId="6AB6F03E" w:rsidR="002049C3" w:rsidRPr="007470F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5898">
              <w:rPr>
                <w:rFonts w:ascii="ISOCPEUR" w:hAnsi="ISOCPEUR" w:cs="ISOCPEUR"/>
                <w:color w:val="000000"/>
                <w:sz w:val="24"/>
                <w:szCs w:val="24"/>
              </w:rPr>
              <w:t>SК1.1</w:t>
            </w:r>
          </w:p>
        </w:tc>
        <w:tc>
          <w:tcPr>
            <w:tcW w:w="3346" w:type="dxa"/>
            <w:vAlign w:val="center"/>
          </w:tcPr>
          <w:p w14:paraId="2F50B504" w14:textId="6317EEC2" w:rsidR="002049C3" w:rsidRPr="007470F9" w:rsidRDefault="002049C3" w:rsidP="002049C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ТД6</w:t>
            </w:r>
          </w:p>
        </w:tc>
        <w:tc>
          <w:tcPr>
            <w:tcW w:w="1757" w:type="dxa"/>
            <w:vAlign w:val="center"/>
          </w:tcPr>
          <w:p w14:paraId="463D3318" w14:textId="360ABD5B" w:rsidR="002049C3" w:rsidRPr="0000230F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4DDF4FD" w14:textId="419255B3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420C5C83" w14:textId="4D15A030" w:rsidR="002049C3" w:rsidRPr="007470F9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F45D5D1" w14:textId="7CD9C8F3" w:rsidR="002049C3" w:rsidRPr="005F002C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528B706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6024402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FF7F0F7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5E437AD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2049C3" w:rsidRPr="005F002C" w14:paraId="3C80F015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08036E6" w14:textId="1CAF29D9" w:rsidR="002049C3" w:rsidRPr="00FE1719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2AA9">
              <w:rPr>
                <w:rFonts w:ascii="ISOCPEUR" w:hAnsi="ISOCPEUR"/>
                <w:sz w:val="24"/>
                <w:szCs w:val="24"/>
              </w:rPr>
              <w:t>Т</w:t>
            </w:r>
            <w:r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2608" w:type="dxa"/>
            <w:vAlign w:val="center"/>
          </w:tcPr>
          <w:p w14:paraId="31C711C9" w14:textId="55FF2D1C" w:rsidR="002049C3" w:rsidRPr="00885898" w:rsidRDefault="002049C3" w:rsidP="002049C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SК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</w:p>
        </w:tc>
        <w:tc>
          <w:tcPr>
            <w:tcW w:w="3346" w:type="dxa"/>
            <w:vAlign w:val="center"/>
          </w:tcPr>
          <w:p w14:paraId="3D022C01" w14:textId="777F9464" w:rsidR="002049C3" w:rsidRDefault="002049C3" w:rsidP="002049C3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ТД6</w:t>
            </w:r>
          </w:p>
        </w:tc>
        <w:tc>
          <w:tcPr>
            <w:tcW w:w="1757" w:type="dxa"/>
            <w:vAlign w:val="center"/>
          </w:tcPr>
          <w:p w14:paraId="175EEFFE" w14:textId="4C984619" w:rsidR="002049C3" w:rsidRDefault="002049C3" w:rsidP="002049C3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0299DA5" w14:textId="08C61430" w:rsidR="002049C3" w:rsidRPr="00882F47" w:rsidRDefault="002049C3" w:rsidP="002049C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47918986" w14:textId="32012684" w:rsidR="002049C3" w:rsidRDefault="002049C3" w:rsidP="002049C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555B791" w14:textId="712F6ED1" w:rsidR="002049C3" w:rsidRPr="008332DD" w:rsidRDefault="002049C3" w:rsidP="002049C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4700001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7BD0765" w14:textId="77777777" w:rsidR="002049C3" w:rsidRPr="005F002C" w:rsidRDefault="002049C3" w:rsidP="002049C3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9D19026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793CF35" w14:textId="77777777" w:rsidR="002049C3" w:rsidRPr="005F002C" w:rsidRDefault="002049C3" w:rsidP="002049C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E82556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F24B4E1" w14:textId="09CB90C3" w:rsidR="006E2796" w:rsidRPr="00F12AA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E1719">
              <w:rPr>
                <w:rFonts w:ascii="ISOCPEUR" w:hAnsi="ISOCPEUR"/>
                <w:sz w:val="24"/>
                <w:szCs w:val="24"/>
              </w:rPr>
              <w:lastRenderedPageBreak/>
              <w:t>Т6</w:t>
            </w:r>
          </w:p>
        </w:tc>
        <w:tc>
          <w:tcPr>
            <w:tcW w:w="2608" w:type="dxa"/>
            <w:vAlign w:val="center"/>
          </w:tcPr>
          <w:p w14:paraId="2E3BE47F" w14:textId="617D4EE5" w:rsidR="006E2796" w:rsidRPr="008109BC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885898">
              <w:rPr>
                <w:rFonts w:ascii="ISOCPEUR" w:hAnsi="ISOCPEUR" w:cs="ISOCPEUR"/>
                <w:color w:val="000000"/>
                <w:sz w:val="24"/>
                <w:szCs w:val="24"/>
              </w:rPr>
              <w:t>SК1.1</w:t>
            </w:r>
          </w:p>
        </w:tc>
        <w:tc>
          <w:tcPr>
            <w:tcW w:w="3346" w:type="dxa"/>
            <w:vAlign w:val="center"/>
          </w:tcPr>
          <w:p w14:paraId="4AB99DEC" w14:textId="0E9567C4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выхода </w:t>
            </w:r>
            <w:r>
              <w:rPr>
                <w:rFonts w:ascii="ISOCPEUR" w:hAnsi="ISOCPEUR"/>
                <w:sz w:val="24"/>
                <w:szCs w:val="24"/>
              </w:rPr>
              <w:t>ТД</w:t>
            </w:r>
            <w:r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1757" w:type="dxa"/>
            <w:vAlign w:val="center"/>
          </w:tcPr>
          <w:p w14:paraId="4DEC5301" w14:textId="4C31BE8C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E393942" w14:textId="2B67DCF3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  <w:r w:rsidRPr="00882F47">
              <w:rPr>
                <w:rFonts w:ascii="ISOCPEUR" w:hAnsi="ISOCPEUR"/>
                <w:sz w:val="24"/>
                <w:szCs w:val="24"/>
              </w:rPr>
              <w:t>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74568864" w14:textId="4A9412D2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6BB686D" w14:textId="2DA2D323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EA2006D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7F745D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43F26B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5BC291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DA5B1A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46D54EE" w14:textId="02D67C58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E1719">
              <w:rPr>
                <w:rFonts w:ascii="ISOCPEUR" w:hAnsi="ISOCPEUR"/>
                <w:sz w:val="24"/>
                <w:szCs w:val="24"/>
              </w:rPr>
              <w:t>Т6</w:t>
            </w:r>
          </w:p>
        </w:tc>
        <w:tc>
          <w:tcPr>
            <w:tcW w:w="2608" w:type="dxa"/>
            <w:vAlign w:val="center"/>
          </w:tcPr>
          <w:p w14:paraId="31600B4C" w14:textId="29B6E741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5898">
              <w:rPr>
                <w:rFonts w:ascii="ISOCPEUR" w:hAnsi="ISOCPEUR" w:cs="ISOCPEUR"/>
                <w:color w:val="000000"/>
                <w:sz w:val="24"/>
                <w:szCs w:val="24"/>
              </w:rPr>
              <w:t>SК1.1</w:t>
            </w:r>
          </w:p>
        </w:tc>
        <w:tc>
          <w:tcPr>
            <w:tcW w:w="3346" w:type="dxa"/>
            <w:vAlign w:val="center"/>
          </w:tcPr>
          <w:p w14:paraId="4C9E3E79" w14:textId="3DB32566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ТД6</w:t>
            </w:r>
          </w:p>
        </w:tc>
        <w:tc>
          <w:tcPr>
            <w:tcW w:w="1757" w:type="dxa"/>
            <w:vAlign w:val="center"/>
          </w:tcPr>
          <w:p w14:paraId="6DCF75F4" w14:textId="1EE12227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AED1537" w14:textId="346CE29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0453B753" w14:textId="02D83048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AACA48D" w14:textId="55CE9489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C316DF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F53A3A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6B9DCC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3570D4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2F56EDD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89DA22C" w14:textId="630B1B82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E1719">
              <w:rPr>
                <w:rFonts w:ascii="ISOCPEUR" w:hAnsi="ISOCPEUR"/>
                <w:sz w:val="24"/>
                <w:szCs w:val="24"/>
              </w:rPr>
              <w:t>Т6</w:t>
            </w:r>
          </w:p>
        </w:tc>
        <w:tc>
          <w:tcPr>
            <w:tcW w:w="2608" w:type="dxa"/>
            <w:vAlign w:val="center"/>
          </w:tcPr>
          <w:p w14:paraId="12633C8B" w14:textId="6AF83AF2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5898">
              <w:rPr>
                <w:rFonts w:ascii="ISOCPEUR" w:hAnsi="ISOCPEUR" w:cs="ISOCPEUR"/>
                <w:color w:val="000000"/>
                <w:sz w:val="24"/>
                <w:szCs w:val="24"/>
              </w:rPr>
              <w:t>SК1.1</w:t>
            </w:r>
          </w:p>
        </w:tc>
        <w:tc>
          <w:tcPr>
            <w:tcW w:w="3346" w:type="dxa"/>
            <w:vAlign w:val="center"/>
          </w:tcPr>
          <w:p w14:paraId="041649B6" w14:textId="7007EE63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ТД6</w:t>
            </w:r>
          </w:p>
        </w:tc>
        <w:tc>
          <w:tcPr>
            <w:tcW w:w="1757" w:type="dxa"/>
            <w:vAlign w:val="center"/>
          </w:tcPr>
          <w:p w14:paraId="66167AD8" w14:textId="5192322D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773A55C" w14:textId="21EB8352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7A9B7BAE" w14:textId="68343C8B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9E4CA6E" w14:textId="3AA4B1E3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936C07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483762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2583126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C62522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4F39AF3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CAAFAF0" w14:textId="2E02B5C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Т7</w:t>
            </w:r>
          </w:p>
        </w:tc>
        <w:tc>
          <w:tcPr>
            <w:tcW w:w="2608" w:type="dxa"/>
            <w:vAlign w:val="center"/>
          </w:tcPr>
          <w:p w14:paraId="36699D2F" w14:textId="0A65D79F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SК1.2</w:t>
            </w:r>
          </w:p>
        </w:tc>
        <w:tc>
          <w:tcPr>
            <w:tcW w:w="3346" w:type="dxa"/>
            <w:vAlign w:val="center"/>
          </w:tcPr>
          <w:p w14:paraId="0CBFDF4E" w14:textId="10812B20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ТД7</w:t>
            </w:r>
          </w:p>
        </w:tc>
        <w:tc>
          <w:tcPr>
            <w:tcW w:w="1757" w:type="dxa"/>
            <w:vAlign w:val="center"/>
          </w:tcPr>
          <w:p w14:paraId="37E674E6" w14:textId="276F9B9B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F1F72EC" w14:textId="6F518AF3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148899A2" w14:textId="5D9CEBB5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77AA3C8" w14:textId="1E1E02E5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6EA17E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DA305F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2292F98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113CA0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51D9A3F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304319D" w14:textId="35210F53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Т7</w:t>
            </w:r>
          </w:p>
        </w:tc>
        <w:tc>
          <w:tcPr>
            <w:tcW w:w="2608" w:type="dxa"/>
            <w:vAlign w:val="center"/>
          </w:tcPr>
          <w:p w14:paraId="02F0434F" w14:textId="28FE59D7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5898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5652D722" w14:textId="73CB1672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ТД7</w:t>
            </w:r>
          </w:p>
        </w:tc>
        <w:tc>
          <w:tcPr>
            <w:tcW w:w="1757" w:type="dxa"/>
            <w:vAlign w:val="center"/>
          </w:tcPr>
          <w:p w14:paraId="43141E5A" w14:textId="30259B6B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5DD3BDB" w14:textId="74EB5BF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434E469B" w14:textId="0333B206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2CF78080" w14:textId="419FEF00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E09805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D8CB11E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97391E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1B0579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31228EB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BB31A8E" w14:textId="33874C11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Т7</w:t>
            </w:r>
          </w:p>
        </w:tc>
        <w:tc>
          <w:tcPr>
            <w:tcW w:w="2608" w:type="dxa"/>
            <w:vAlign w:val="center"/>
          </w:tcPr>
          <w:p w14:paraId="210EB838" w14:textId="06E5BF2A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5898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4CBDEEEB" w14:textId="2F21CEBD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ТД7</w:t>
            </w:r>
          </w:p>
        </w:tc>
        <w:tc>
          <w:tcPr>
            <w:tcW w:w="1757" w:type="dxa"/>
            <w:vAlign w:val="center"/>
          </w:tcPr>
          <w:p w14:paraId="2D839E84" w14:textId="73E15862" w:rsidR="006E2796" w:rsidRPr="0000230F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D64EC12" w14:textId="0FAA97BA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13C13846" w14:textId="64184A67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6987EB6" w14:textId="4041E91D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3420F8A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85B120D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8D04C4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A0BD5B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4E0B8ED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7A86B5B" w14:textId="12DA0FC1" w:rsidR="006E2796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2AA9">
              <w:rPr>
                <w:rFonts w:ascii="ISOCPEUR" w:hAnsi="ISOCPEUR"/>
                <w:sz w:val="24"/>
                <w:szCs w:val="24"/>
              </w:rPr>
              <w:t>Т</w:t>
            </w:r>
            <w:r>
              <w:rPr>
                <w:rFonts w:ascii="ISOCPEUR" w:hAnsi="ISOCPEUR"/>
                <w:sz w:val="24"/>
                <w:szCs w:val="24"/>
              </w:rPr>
              <w:t>7</w:t>
            </w:r>
          </w:p>
        </w:tc>
        <w:tc>
          <w:tcPr>
            <w:tcW w:w="2608" w:type="dxa"/>
            <w:vAlign w:val="center"/>
          </w:tcPr>
          <w:p w14:paraId="532B5A2C" w14:textId="25A5D42E" w:rsidR="006E2796" w:rsidRPr="00885898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SК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412F3B34" w14:textId="05314FD1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ТД7</w:t>
            </w:r>
          </w:p>
        </w:tc>
        <w:tc>
          <w:tcPr>
            <w:tcW w:w="1757" w:type="dxa"/>
            <w:vAlign w:val="center"/>
          </w:tcPr>
          <w:p w14:paraId="4BFEFEF9" w14:textId="00E928EE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088826F" w14:textId="0BD3E45E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600085FC" w14:textId="5AEC9C93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F20EE17" w14:textId="423FA21C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D5A9E2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872280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E76FAC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58044E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D5E3F19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FABD42E" w14:textId="2BA4357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Т7</w:t>
            </w:r>
          </w:p>
        </w:tc>
        <w:tc>
          <w:tcPr>
            <w:tcW w:w="2608" w:type="dxa"/>
            <w:vAlign w:val="center"/>
          </w:tcPr>
          <w:p w14:paraId="3DF7D223" w14:textId="4E8D7F6C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5898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674551FE" w14:textId="398F101A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ТД7</w:t>
            </w:r>
          </w:p>
        </w:tc>
        <w:tc>
          <w:tcPr>
            <w:tcW w:w="1757" w:type="dxa"/>
            <w:vAlign w:val="center"/>
          </w:tcPr>
          <w:p w14:paraId="69676FD6" w14:textId="3763A243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03A5A88" w14:textId="2CC0D429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19AFDB91" w14:textId="6C5D929C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A86FA15" w14:textId="73123DF5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734B82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C8925FA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482CD0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9012E68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9923D89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3A76A76" w14:textId="52D87AD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Т7</w:t>
            </w:r>
          </w:p>
        </w:tc>
        <w:tc>
          <w:tcPr>
            <w:tcW w:w="2608" w:type="dxa"/>
            <w:vAlign w:val="center"/>
          </w:tcPr>
          <w:p w14:paraId="08AC1C8B" w14:textId="296BBF77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5898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4DCFB4A5" w14:textId="2B6BA38C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ТД7</w:t>
            </w:r>
          </w:p>
        </w:tc>
        <w:tc>
          <w:tcPr>
            <w:tcW w:w="1757" w:type="dxa"/>
            <w:vAlign w:val="center"/>
          </w:tcPr>
          <w:p w14:paraId="345207F7" w14:textId="794651C3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A086965" w14:textId="5002F88D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3FC0194A" w14:textId="0E4F7064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796FE4E" w14:textId="2D170C21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06A6C8B0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76DACF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590DC2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15A203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2FE4BB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A4F9806" w14:textId="5DD0DB18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Т8</w:t>
            </w:r>
          </w:p>
        </w:tc>
        <w:tc>
          <w:tcPr>
            <w:tcW w:w="2608" w:type="dxa"/>
            <w:vAlign w:val="center"/>
          </w:tcPr>
          <w:p w14:paraId="4A87DD32" w14:textId="5BA5F1EE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SК1.3</w:t>
            </w:r>
          </w:p>
        </w:tc>
        <w:tc>
          <w:tcPr>
            <w:tcW w:w="3346" w:type="dxa"/>
            <w:vAlign w:val="center"/>
          </w:tcPr>
          <w:p w14:paraId="593D97C9" w14:textId="4458CFD2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ТД8</w:t>
            </w:r>
          </w:p>
        </w:tc>
        <w:tc>
          <w:tcPr>
            <w:tcW w:w="1757" w:type="dxa"/>
            <w:vAlign w:val="center"/>
          </w:tcPr>
          <w:p w14:paraId="2AF4E4F2" w14:textId="1035AD81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FFFD31C" w14:textId="5DC166B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64529FAD" w14:textId="1F242624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0C4AD21" w14:textId="6FDFCE0B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432997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4353E5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9A59BF2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15C74E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80F3475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0AA8390" w14:textId="4F71505D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Т8</w:t>
            </w:r>
          </w:p>
        </w:tc>
        <w:tc>
          <w:tcPr>
            <w:tcW w:w="2608" w:type="dxa"/>
            <w:vAlign w:val="center"/>
          </w:tcPr>
          <w:p w14:paraId="58862958" w14:textId="6FB03DD0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55BC">
              <w:rPr>
                <w:rFonts w:ascii="ISOCPEUR" w:hAnsi="ISOCPEUR" w:cs="ISOCPEUR"/>
                <w:color w:val="000000"/>
                <w:sz w:val="24"/>
                <w:szCs w:val="24"/>
              </w:rPr>
              <w:t>SК1.3</w:t>
            </w:r>
          </w:p>
        </w:tc>
        <w:tc>
          <w:tcPr>
            <w:tcW w:w="3346" w:type="dxa"/>
            <w:vAlign w:val="center"/>
          </w:tcPr>
          <w:p w14:paraId="2DECF374" w14:textId="2C579334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ТД8</w:t>
            </w:r>
          </w:p>
        </w:tc>
        <w:tc>
          <w:tcPr>
            <w:tcW w:w="1757" w:type="dxa"/>
            <w:vAlign w:val="center"/>
          </w:tcPr>
          <w:p w14:paraId="764484DA" w14:textId="42254386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DA9859F" w14:textId="474691F3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2B780A4B" w14:textId="0AA65C06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72F9771" w14:textId="5EE52D57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7D1ACB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1DC643E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EFE5DF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F6886F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7330912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A5C4E49" w14:textId="3D5DA912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Т8</w:t>
            </w:r>
          </w:p>
        </w:tc>
        <w:tc>
          <w:tcPr>
            <w:tcW w:w="2608" w:type="dxa"/>
            <w:vAlign w:val="center"/>
          </w:tcPr>
          <w:p w14:paraId="323421EF" w14:textId="590C6004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55BC">
              <w:rPr>
                <w:rFonts w:ascii="ISOCPEUR" w:hAnsi="ISOCPEUR" w:cs="ISOCPEUR"/>
                <w:color w:val="000000"/>
                <w:sz w:val="24"/>
                <w:szCs w:val="24"/>
              </w:rPr>
              <w:t>SК1.3</w:t>
            </w:r>
          </w:p>
        </w:tc>
        <w:tc>
          <w:tcPr>
            <w:tcW w:w="3346" w:type="dxa"/>
            <w:vAlign w:val="center"/>
          </w:tcPr>
          <w:p w14:paraId="15069861" w14:textId="7143EAF5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ТД8</w:t>
            </w:r>
          </w:p>
        </w:tc>
        <w:tc>
          <w:tcPr>
            <w:tcW w:w="1757" w:type="dxa"/>
            <w:vAlign w:val="center"/>
          </w:tcPr>
          <w:p w14:paraId="391090D0" w14:textId="7B69CFE0" w:rsidR="006E2796" w:rsidRPr="0000230F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B9051A8" w14:textId="57B6E7E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7A99688E" w14:textId="37385670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A4CF736" w14:textId="15299304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5B4B48D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07F483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E0201EE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E10D7C9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75789A20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E2E4FC4" w14:textId="60241A57" w:rsidR="006E2796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2AA9">
              <w:rPr>
                <w:rFonts w:ascii="ISOCPEUR" w:hAnsi="ISOCPEUR"/>
                <w:sz w:val="24"/>
                <w:szCs w:val="24"/>
              </w:rPr>
              <w:t>Т</w:t>
            </w:r>
            <w:r>
              <w:rPr>
                <w:rFonts w:ascii="ISOCPEUR" w:hAnsi="ISOCPEUR"/>
                <w:sz w:val="24"/>
                <w:szCs w:val="24"/>
              </w:rPr>
              <w:t>8</w:t>
            </w:r>
          </w:p>
        </w:tc>
        <w:tc>
          <w:tcPr>
            <w:tcW w:w="2608" w:type="dxa"/>
            <w:vAlign w:val="center"/>
          </w:tcPr>
          <w:p w14:paraId="31B6F137" w14:textId="56937322" w:rsidR="006E2796" w:rsidRPr="00F155BC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SК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</w:t>
            </w:r>
          </w:p>
        </w:tc>
        <w:tc>
          <w:tcPr>
            <w:tcW w:w="3346" w:type="dxa"/>
            <w:vAlign w:val="center"/>
          </w:tcPr>
          <w:p w14:paraId="52508ABE" w14:textId="408FB7AD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ТД8</w:t>
            </w:r>
          </w:p>
        </w:tc>
        <w:tc>
          <w:tcPr>
            <w:tcW w:w="1757" w:type="dxa"/>
            <w:vAlign w:val="center"/>
          </w:tcPr>
          <w:p w14:paraId="76E78AF7" w14:textId="1968C891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BCB0DCF" w14:textId="63E31434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27DD7D37" w14:textId="198AEB34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719779A" w14:textId="016DFB58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70E39D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7CEDB4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5BF26A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139E7A7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3667D0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BEFC337" w14:textId="2F7C429B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Т8</w:t>
            </w:r>
          </w:p>
        </w:tc>
        <w:tc>
          <w:tcPr>
            <w:tcW w:w="2608" w:type="dxa"/>
            <w:vAlign w:val="center"/>
          </w:tcPr>
          <w:p w14:paraId="6821005A" w14:textId="1E6A35FA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55BC">
              <w:rPr>
                <w:rFonts w:ascii="ISOCPEUR" w:hAnsi="ISOCPEUR" w:cs="ISOCPEUR"/>
                <w:color w:val="000000"/>
                <w:sz w:val="24"/>
                <w:szCs w:val="24"/>
              </w:rPr>
              <w:t>SК1.3</w:t>
            </w:r>
          </w:p>
        </w:tc>
        <w:tc>
          <w:tcPr>
            <w:tcW w:w="3346" w:type="dxa"/>
            <w:vAlign w:val="center"/>
          </w:tcPr>
          <w:p w14:paraId="551761C6" w14:textId="22534FC5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выхода </w:t>
            </w:r>
            <w:r>
              <w:rPr>
                <w:rFonts w:ascii="ISOCPEUR" w:hAnsi="ISOCPEUR"/>
                <w:sz w:val="24"/>
                <w:szCs w:val="24"/>
              </w:rPr>
              <w:t>ТД8</w:t>
            </w:r>
          </w:p>
        </w:tc>
        <w:tc>
          <w:tcPr>
            <w:tcW w:w="1757" w:type="dxa"/>
            <w:vAlign w:val="center"/>
          </w:tcPr>
          <w:p w14:paraId="7D0EC40A" w14:textId="40ABBDF6" w:rsidR="006E2796" w:rsidRPr="0000230F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A83AF0A" w14:textId="0C39DE22" w:rsidR="006E2796" w:rsidRPr="00477ADE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  <w:r w:rsidRPr="00882F47">
              <w:rPr>
                <w:rFonts w:ascii="ISOCPEUR" w:hAnsi="ISOCPEUR"/>
                <w:sz w:val="24"/>
                <w:szCs w:val="24"/>
              </w:rPr>
              <w:t>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68DEF2C3" w14:textId="07A936B7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C1424C4" w14:textId="66782C1C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BD34BB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40BB2F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FDEB77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E31B12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7CDFC88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DD7A7DE" w14:textId="31FAEE4A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Т8</w:t>
            </w:r>
          </w:p>
        </w:tc>
        <w:tc>
          <w:tcPr>
            <w:tcW w:w="2608" w:type="dxa"/>
            <w:vAlign w:val="center"/>
          </w:tcPr>
          <w:p w14:paraId="554FFB8A" w14:textId="46AFD626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55BC">
              <w:rPr>
                <w:rFonts w:ascii="ISOCPEUR" w:hAnsi="ISOCPEUR" w:cs="ISOCPEUR"/>
                <w:color w:val="000000"/>
                <w:sz w:val="24"/>
                <w:szCs w:val="24"/>
              </w:rPr>
              <w:t>SК1.3</w:t>
            </w:r>
          </w:p>
        </w:tc>
        <w:tc>
          <w:tcPr>
            <w:tcW w:w="3346" w:type="dxa"/>
            <w:vAlign w:val="center"/>
          </w:tcPr>
          <w:p w14:paraId="7871BBC4" w14:textId="264914A2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ТД8</w:t>
            </w:r>
          </w:p>
        </w:tc>
        <w:tc>
          <w:tcPr>
            <w:tcW w:w="1757" w:type="dxa"/>
            <w:vAlign w:val="center"/>
          </w:tcPr>
          <w:p w14:paraId="3E3D37DA" w14:textId="6A38A9D8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D948488" w14:textId="07C93B51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55AD232E" w14:textId="5605FAE6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E2B8A61" w14:textId="7DD97356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7688FF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166EF30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4F2C7B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0E4E26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3A67EEF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45DBDF4" w14:textId="156AF7EB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Т9</w:t>
            </w:r>
          </w:p>
        </w:tc>
        <w:tc>
          <w:tcPr>
            <w:tcW w:w="2608" w:type="dxa"/>
            <w:vAlign w:val="center"/>
          </w:tcPr>
          <w:p w14:paraId="2B4D1D99" w14:textId="5A576B3F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SК1.4</w:t>
            </w:r>
          </w:p>
        </w:tc>
        <w:tc>
          <w:tcPr>
            <w:tcW w:w="3346" w:type="dxa"/>
            <w:vAlign w:val="center"/>
          </w:tcPr>
          <w:p w14:paraId="487535E5" w14:textId="03CC2596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ТД9</w:t>
            </w:r>
          </w:p>
        </w:tc>
        <w:tc>
          <w:tcPr>
            <w:tcW w:w="1757" w:type="dxa"/>
            <w:vAlign w:val="center"/>
          </w:tcPr>
          <w:p w14:paraId="53A17EB0" w14:textId="1CE3F78D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586005F" w14:textId="68355E0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30C945EE" w14:textId="4B08A502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48C9A65" w14:textId="7388D5C2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10BF3D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296BFE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C4C9BE5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20562A7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BBB719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5603745" w14:textId="14DD2CA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Т9</w:t>
            </w:r>
          </w:p>
        </w:tc>
        <w:tc>
          <w:tcPr>
            <w:tcW w:w="2608" w:type="dxa"/>
            <w:vAlign w:val="center"/>
          </w:tcPr>
          <w:p w14:paraId="77351E7D" w14:textId="06CCD69C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D04F47">
              <w:rPr>
                <w:rFonts w:ascii="ISOCPEUR" w:hAnsi="ISOCPEUR" w:cs="ISOCPEUR"/>
                <w:color w:val="000000"/>
                <w:sz w:val="24"/>
                <w:szCs w:val="24"/>
              </w:rPr>
              <w:t>SК1.4</w:t>
            </w:r>
          </w:p>
        </w:tc>
        <w:tc>
          <w:tcPr>
            <w:tcW w:w="3346" w:type="dxa"/>
            <w:vAlign w:val="center"/>
          </w:tcPr>
          <w:p w14:paraId="4BDFAC1A" w14:textId="7C896A0A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ТД9</w:t>
            </w:r>
          </w:p>
        </w:tc>
        <w:tc>
          <w:tcPr>
            <w:tcW w:w="1757" w:type="dxa"/>
            <w:vAlign w:val="center"/>
          </w:tcPr>
          <w:p w14:paraId="5EDA43AD" w14:textId="333AEC20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66322B4" w14:textId="5937C9E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543751F2" w14:textId="5A49FF4F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94F82CF" w14:textId="5F1F0821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A5A2D7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09022F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49B83E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D1F1027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7871515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5911608" w14:textId="05D43FE0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Т9</w:t>
            </w:r>
          </w:p>
        </w:tc>
        <w:tc>
          <w:tcPr>
            <w:tcW w:w="2608" w:type="dxa"/>
            <w:vAlign w:val="center"/>
          </w:tcPr>
          <w:p w14:paraId="5A072EA2" w14:textId="0C373625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D04F47">
              <w:rPr>
                <w:rFonts w:ascii="ISOCPEUR" w:hAnsi="ISOCPEUR" w:cs="ISOCPEUR"/>
                <w:color w:val="000000"/>
                <w:sz w:val="24"/>
                <w:szCs w:val="24"/>
              </w:rPr>
              <w:t>SК1.4</w:t>
            </w:r>
          </w:p>
        </w:tc>
        <w:tc>
          <w:tcPr>
            <w:tcW w:w="3346" w:type="dxa"/>
            <w:vAlign w:val="center"/>
          </w:tcPr>
          <w:p w14:paraId="6094F542" w14:textId="66A8098A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ТД9</w:t>
            </w:r>
          </w:p>
        </w:tc>
        <w:tc>
          <w:tcPr>
            <w:tcW w:w="1757" w:type="dxa"/>
            <w:vAlign w:val="center"/>
          </w:tcPr>
          <w:p w14:paraId="4D91E135" w14:textId="3339CB7F" w:rsidR="006E2796" w:rsidRPr="00DE07AD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0798E3C" w14:textId="07869E5A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025287CA" w14:textId="04E0BE38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3300AC1" w14:textId="2A0F83E1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51954B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7D3258D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A5479D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5D35BB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26E53C2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F8AF236" w14:textId="306BD0B1" w:rsidR="006E2796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2AA9">
              <w:rPr>
                <w:rFonts w:ascii="ISOCPEUR" w:hAnsi="ISOCPEUR"/>
                <w:sz w:val="24"/>
                <w:szCs w:val="24"/>
              </w:rPr>
              <w:t>Т</w:t>
            </w:r>
            <w:r>
              <w:rPr>
                <w:rFonts w:ascii="ISOCPEUR" w:hAnsi="ISOCPEUR"/>
                <w:sz w:val="24"/>
                <w:szCs w:val="24"/>
              </w:rPr>
              <w:t>9</w:t>
            </w:r>
          </w:p>
        </w:tc>
        <w:tc>
          <w:tcPr>
            <w:tcW w:w="2608" w:type="dxa"/>
            <w:vAlign w:val="center"/>
          </w:tcPr>
          <w:p w14:paraId="207AE31A" w14:textId="70D66BE5" w:rsidR="006E2796" w:rsidRPr="00D04F47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SК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346" w:type="dxa"/>
            <w:vAlign w:val="center"/>
          </w:tcPr>
          <w:p w14:paraId="25671BFD" w14:textId="1DD0A703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ТД9</w:t>
            </w:r>
          </w:p>
        </w:tc>
        <w:tc>
          <w:tcPr>
            <w:tcW w:w="1757" w:type="dxa"/>
            <w:vAlign w:val="center"/>
          </w:tcPr>
          <w:p w14:paraId="7FA96D95" w14:textId="5C4F6509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1DDE192" w14:textId="6CE3FDA8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58235C01" w14:textId="01870BBF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F8D7485" w14:textId="34DA5FA6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0BBEA3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414CF9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D6BBF2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98FF31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A546984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AC30474" w14:textId="18074186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lastRenderedPageBreak/>
              <w:t>Т9</w:t>
            </w:r>
          </w:p>
        </w:tc>
        <w:tc>
          <w:tcPr>
            <w:tcW w:w="2608" w:type="dxa"/>
            <w:vAlign w:val="center"/>
          </w:tcPr>
          <w:p w14:paraId="468E880B" w14:textId="2ACC37A8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D04F47">
              <w:rPr>
                <w:rFonts w:ascii="ISOCPEUR" w:hAnsi="ISOCPEUR" w:cs="ISOCPEUR"/>
                <w:color w:val="000000"/>
                <w:sz w:val="24"/>
                <w:szCs w:val="24"/>
              </w:rPr>
              <w:t>SК1.4</w:t>
            </w:r>
          </w:p>
        </w:tc>
        <w:tc>
          <w:tcPr>
            <w:tcW w:w="3346" w:type="dxa"/>
            <w:vAlign w:val="center"/>
          </w:tcPr>
          <w:p w14:paraId="6505E6C9" w14:textId="65535C0A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ТД9</w:t>
            </w:r>
          </w:p>
        </w:tc>
        <w:tc>
          <w:tcPr>
            <w:tcW w:w="1757" w:type="dxa"/>
            <w:vAlign w:val="center"/>
          </w:tcPr>
          <w:p w14:paraId="2E73903A" w14:textId="59EE4FDF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270C76E" w14:textId="5AE1658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5B9F8FF1" w14:textId="2BDA41BC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361E73F" w14:textId="6FB3F372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DF1156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4D009FC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C1BC70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0AF90D8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A766CA4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360A586" w14:textId="6E7EFEB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Т10</w:t>
            </w:r>
          </w:p>
        </w:tc>
        <w:tc>
          <w:tcPr>
            <w:tcW w:w="2608" w:type="dxa"/>
            <w:vAlign w:val="center"/>
          </w:tcPr>
          <w:p w14:paraId="0DBAE4D8" w14:textId="11BB1341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SК1.5</w:t>
            </w:r>
          </w:p>
        </w:tc>
        <w:tc>
          <w:tcPr>
            <w:tcW w:w="3346" w:type="dxa"/>
            <w:vAlign w:val="center"/>
          </w:tcPr>
          <w:p w14:paraId="55E9D9CE" w14:textId="2D94E860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ТД10</w:t>
            </w:r>
          </w:p>
        </w:tc>
        <w:tc>
          <w:tcPr>
            <w:tcW w:w="1757" w:type="dxa"/>
            <w:vAlign w:val="center"/>
          </w:tcPr>
          <w:p w14:paraId="07559B8A" w14:textId="458C826A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A3CBF97" w14:textId="38288A3A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078F087B" w14:textId="2099D3CB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5451DA5" w14:textId="47EF4A6C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78EF6F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2A457A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5C2EB1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1C2D51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063BCB4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C327E68" w14:textId="0C1BA8C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Т10</w:t>
            </w:r>
          </w:p>
        </w:tc>
        <w:tc>
          <w:tcPr>
            <w:tcW w:w="2608" w:type="dxa"/>
            <w:vAlign w:val="center"/>
          </w:tcPr>
          <w:p w14:paraId="482849C7" w14:textId="21A5F65F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SК1.5</w:t>
            </w:r>
          </w:p>
        </w:tc>
        <w:tc>
          <w:tcPr>
            <w:tcW w:w="3346" w:type="dxa"/>
            <w:vAlign w:val="center"/>
          </w:tcPr>
          <w:p w14:paraId="4CA323A5" w14:textId="7166B531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ТД10</w:t>
            </w:r>
          </w:p>
        </w:tc>
        <w:tc>
          <w:tcPr>
            <w:tcW w:w="1757" w:type="dxa"/>
            <w:vAlign w:val="center"/>
          </w:tcPr>
          <w:p w14:paraId="299B4E4E" w14:textId="21CDBDD3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617C640" w14:textId="03EACA51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191D5CC5" w14:textId="40716A40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67CAB0A" w14:textId="210D0BB4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7BA5E5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3C158C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B771D09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3A1C732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9FF24D8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D4B22AE" w14:textId="0135A4B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Т10</w:t>
            </w:r>
          </w:p>
        </w:tc>
        <w:tc>
          <w:tcPr>
            <w:tcW w:w="2608" w:type="dxa"/>
            <w:vAlign w:val="center"/>
          </w:tcPr>
          <w:p w14:paraId="667E2628" w14:textId="742FFD3A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SК1.5</w:t>
            </w:r>
          </w:p>
        </w:tc>
        <w:tc>
          <w:tcPr>
            <w:tcW w:w="3346" w:type="dxa"/>
            <w:vAlign w:val="center"/>
          </w:tcPr>
          <w:p w14:paraId="108AA82C" w14:textId="3879B6AC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ТД10</w:t>
            </w:r>
          </w:p>
        </w:tc>
        <w:tc>
          <w:tcPr>
            <w:tcW w:w="1757" w:type="dxa"/>
            <w:vAlign w:val="center"/>
          </w:tcPr>
          <w:p w14:paraId="32625915" w14:textId="5FF6360F" w:rsidR="006E2796" w:rsidRPr="00DE07AD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2003DD8" w14:textId="15B7A0B6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5E513852" w14:textId="69838481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CEA8C1D" w14:textId="267C09D0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D0E1BB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149F39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D1336B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527915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3A7F8A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78ECA9C" w14:textId="6D547FA9" w:rsidR="006E2796" w:rsidRPr="00726968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12AA9">
              <w:rPr>
                <w:rFonts w:ascii="ISOCPEUR" w:hAnsi="ISOCPEUR"/>
                <w:sz w:val="24"/>
                <w:szCs w:val="24"/>
              </w:rPr>
              <w:t>Т</w:t>
            </w:r>
            <w:r>
              <w:rPr>
                <w:rFonts w:ascii="ISOCPEUR" w:hAnsi="ISOCPEUR"/>
                <w:sz w:val="24"/>
                <w:szCs w:val="24"/>
              </w:rPr>
              <w:t>10</w:t>
            </w:r>
          </w:p>
        </w:tc>
        <w:tc>
          <w:tcPr>
            <w:tcW w:w="2608" w:type="dxa"/>
            <w:vAlign w:val="center"/>
          </w:tcPr>
          <w:p w14:paraId="7BFF81D5" w14:textId="321D648B" w:rsidR="006E2796" w:rsidRPr="00777D21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SК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8109BC">
              <w:rPr>
                <w:rFonts w:ascii="ISOCPEUR" w:hAnsi="ISOCPEUR" w:cs="ISOCPEUR"/>
                <w:color w:val="000000"/>
                <w:sz w:val="24"/>
                <w:szCs w:val="24"/>
              </w:rPr>
              <w:t>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</w:p>
        </w:tc>
        <w:tc>
          <w:tcPr>
            <w:tcW w:w="3346" w:type="dxa"/>
            <w:vAlign w:val="center"/>
          </w:tcPr>
          <w:p w14:paraId="1424CD4E" w14:textId="6EE5F5E8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ТД10</w:t>
            </w:r>
          </w:p>
        </w:tc>
        <w:tc>
          <w:tcPr>
            <w:tcW w:w="1757" w:type="dxa"/>
            <w:vAlign w:val="center"/>
          </w:tcPr>
          <w:p w14:paraId="62E4E5CD" w14:textId="74EE2283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250D9B8" w14:textId="6EAEE696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72BD1F10" w14:textId="46D0F104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C5DA3FF" w14:textId="58BB0F47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0F694FD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629D68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E17116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60407B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962C57E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C3570CB" w14:textId="4CD73FA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Т10</w:t>
            </w:r>
          </w:p>
        </w:tc>
        <w:tc>
          <w:tcPr>
            <w:tcW w:w="2608" w:type="dxa"/>
            <w:vAlign w:val="center"/>
          </w:tcPr>
          <w:p w14:paraId="29352564" w14:textId="14CC4025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SК1.5</w:t>
            </w:r>
          </w:p>
        </w:tc>
        <w:tc>
          <w:tcPr>
            <w:tcW w:w="3346" w:type="dxa"/>
            <w:vAlign w:val="center"/>
          </w:tcPr>
          <w:p w14:paraId="76E83ABA" w14:textId="48371DCB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ТД10</w:t>
            </w:r>
          </w:p>
        </w:tc>
        <w:tc>
          <w:tcPr>
            <w:tcW w:w="1757" w:type="dxa"/>
            <w:vAlign w:val="center"/>
          </w:tcPr>
          <w:p w14:paraId="4621E3C3" w14:textId="1E16D270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D2B82CA" w14:textId="1E21F3E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294535C8" w14:textId="27759AE2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F2D0E8C" w14:textId="0095E8FD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E94095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03751CD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54A27B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8E1CC2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BB0A4AD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D3F693D" w14:textId="7534FCF8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Т10</w:t>
            </w:r>
          </w:p>
        </w:tc>
        <w:tc>
          <w:tcPr>
            <w:tcW w:w="2608" w:type="dxa"/>
            <w:vAlign w:val="center"/>
          </w:tcPr>
          <w:p w14:paraId="54B5034E" w14:textId="076EBA5B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SК1.5</w:t>
            </w:r>
          </w:p>
        </w:tc>
        <w:tc>
          <w:tcPr>
            <w:tcW w:w="3346" w:type="dxa"/>
            <w:vAlign w:val="center"/>
          </w:tcPr>
          <w:p w14:paraId="3F4C9F61" w14:textId="7234A75A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ТД10</w:t>
            </w:r>
          </w:p>
        </w:tc>
        <w:tc>
          <w:tcPr>
            <w:tcW w:w="1757" w:type="dxa"/>
            <w:vAlign w:val="center"/>
          </w:tcPr>
          <w:p w14:paraId="798B101F" w14:textId="25A9288A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6F664D4" w14:textId="3986BA60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158704B1" w14:textId="66A1D911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7CBAE73" w14:textId="36B43C13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BF05BCD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EFEA23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9A1CA2E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ED63B6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7C7E065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6560D6E" w14:textId="19B632B8" w:rsidR="006E2796" w:rsidRPr="00726968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Т10</w:t>
            </w:r>
          </w:p>
        </w:tc>
        <w:tc>
          <w:tcPr>
            <w:tcW w:w="2608" w:type="dxa"/>
            <w:vAlign w:val="center"/>
          </w:tcPr>
          <w:p w14:paraId="3E4E098E" w14:textId="7DC486A5" w:rsidR="006E2796" w:rsidRPr="00777D21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SК1.5</w:t>
            </w:r>
          </w:p>
        </w:tc>
        <w:tc>
          <w:tcPr>
            <w:tcW w:w="3346" w:type="dxa"/>
            <w:vAlign w:val="center"/>
          </w:tcPr>
          <w:p w14:paraId="52D16932" w14:textId="68A90CAB" w:rsidR="006E2796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Вызывная панель домофона</w:t>
            </w:r>
          </w:p>
        </w:tc>
        <w:tc>
          <w:tcPr>
            <w:tcW w:w="1757" w:type="dxa"/>
            <w:vAlign w:val="center"/>
          </w:tcPr>
          <w:p w14:paraId="46BD907C" w14:textId="61228AAC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15CBF68" w14:textId="19A0964C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0E27FB3C" w14:textId="71629379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2EDDE96A" w14:textId="6DC074ED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2505F5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065C87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BC985B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D1B34DE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C3C97A2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2AA2950" w14:textId="5493F1A3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Т11</w:t>
            </w:r>
          </w:p>
        </w:tc>
        <w:tc>
          <w:tcPr>
            <w:tcW w:w="2608" w:type="dxa"/>
            <w:vAlign w:val="center"/>
          </w:tcPr>
          <w:p w14:paraId="24FF98D6" w14:textId="290746CF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SК1.6</w:t>
            </w:r>
          </w:p>
        </w:tc>
        <w:tc>
          <w:tcPr>
            <w:tcW w:w="3346" w:type="dxa"/>
            <w:vAlign w:val="center"/>
          </w:tcPr>
          <w:p w14:paraId="7C971B1C" w14:textId="4FDA26C1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ТД11</w:t>
            </w:r>
          </w:p>
        </w:tc>
        <w:tc>
          <w:tcPr>
            <w:tcW w:w="1757" w:type="dxa"/>
            <w:vAlign w:val="center"/>
          </w:tcPr>
          <w:p w14:paraId="4BF80B6A" w14:textId="3E92E1B2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5DAC04C" w14:textId="5694CB91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340FCE78" w14:textId="621B8378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D70A789" w14:textId="0A7E732A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5D819B9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E5F97B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44C023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2FE2E2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6BC4166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B91EE34" w14:textId="0A611678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Т11</w:t>
            </w:r>
          </w:p>
        </w:tc>
        <w:tc>
          <w:tcPr>
            <w:tcW w:w="2608" w:type="dxa"/>
            <w:vAlign w:val="center"/>
          </w:tcPr>
          <w:p w14:paraId="086C1E41" w14:textId="04F41471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B118D">
              <w:rPr>
                <w:rFonts w:ascii="ISOCPEUR" w:hAnsi="ISOCPEUR" w:cs="ISOCPEUR"/>
                <w:color w:val="000000"/>
                <w:sz w:val="24"/>
                <w:szCs w:val="24"/>
              </w:rPr>
              <w:t>SК1.6</w:t>
            </w:r>
          </w:p>
        </w:tc>
        <w:tc>
          <w:tcPr>
            <w:tcW w:w="3346" w:type="dxa"/>
            <w:vAlign w:val="center"/>
          </w:tcPr>
          <w:p w14:paraId="36D16387" w14:textId="63EDCB1D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ТД11</w:t>
            </w:r>
          </w:p>
        </w:tc>
        <w:tc>
          <w:tcPr>
            <w:tcW w:w="1757" w:type="dxa"/>
            <w:vAlign w:val="center"/>
          </w:tcPr>
          <w:p w14:paraId="19E40990" w14:textId="3FF65390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C4F92C8" w14:textId="10B9CBD2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73BEE8B5" w14:textId="4C87B9A8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DF250BA" w14:textId="2A2BB55D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40FDBD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F71B31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7EFD64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6FCAE6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27E15E8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F25A990" w14:textId="109B516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Т11</w:t>
            </w:r>
          </w:p>
        </w:tc>
        <w:tc>
          <w:tcPr>
            <w:tcW w:w="2608" w:type="dxa"/>
            <w:vAlign w:val="center"/>
          </w:tcPr>
          <w:p w14:paraId="12E6EC68" w14:textId="5F442499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B118D">
              <w:rPr>
                <w:rFonts w:ascii="ISOCPEUR" w:hAnsi="ISOCPEUR" w:cs="ISOCPEUR"/>
                <w:color w:val="000000"/>
                <w:sz w:val="24"/>
                <w:szCs w:val="24"/>
              </w:rPr>
              <w:t>SК1.6</w:t>
            </w:r>
          </w:p>
        </w:tc>
        <w:tc>
          <w:tcPr>
            <w:tcW w:w="3346" w:type="dxa"/>
            <w:vAlign w:val="center"/>
          </w:tcPr>
          <w:p w14:paraId="40080542" w14:textId="13B9BA7F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ТД11</w:t>
            </w:r>
          </w:p>
        </w:tc>
        <w:tc>
          <w:tcPr>
            <w:tcW w:w="1757" w:type="dxa"/>
            <w:vAlign w:val="center"/>
          </w:tcPr>
          <w:p w14:paraId="0EBE86A7" w14:textId="22ABC5D3" w:rsidR="006E2796" w:rsidRPr="00DE07AD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E4067B2" w14:textId="15103ED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47D6E5E4" w14:textId="0AFDCED8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A3E2795" w14:textId="580A006B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D814B1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42B2BB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737F9D2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977C2E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B75E59B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769BDD9" w14:textId="1CE0BF87" w:rsidR="006E2796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2608" w:type="dxa"/>
            <w:vAlign w:val="center"/>
          </w:tcPr>
          <w:p w14:paraId="3EA4FE3B" w14:textId="1A9D98B4" w:rsidR="006E2796" w:rsidRPr="00BB118D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6</w:t>
            </w:r>
          </w:p>
        </w:tc>
        <w:tc>
          <w:tcPr>
            <w:tcW w:w="3346" w:type="dxa"/>
            <w:vAlign w:val="center"/>
          </w:tcPr>
          <w:p w14:paraId="5AB9F373" w14:textId="37DAC1C5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ТД11</w:t>
            </w:r>
          </w:p>
        </w:tc>
        <w:tc>
          <w:tcPr>
            <w:tcW w:w="1757" w:type="dxa"/>
            <w:vAlign w:val="center"/>
          </w:tcPr>
          <w:p w14:paraId="2ABD70B3" w14:textId="0B6FA0C9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0994869" w14:textId="443B9DCF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537BC5A0" w14:textId="18B00309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E597107" w14:textId="337130EF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851F49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B20C63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3609D1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C768FC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34ED007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A1B18E9" w14:textId="2E95776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Т11</w:t>
            </w:r>
          </w:p>
        </w:tc>
        <w:tc>
          <w:tcPr>
            <w:tcW w:w="2608" w:type="dxa"/>
            <w:vAlign w:val="center"/>
          </w:tcPr>
          <w:p w14:paraId="4C975BE4" w14:textId="4149C6E9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B118D">
              <w:rPr>
                <w:rFonts w:ascii="ISOCPEUR" w:hAnsi="ISOCPEUR" w:cs="ISOCPEUR"/>
                <w:color w:val="000000"/>
                <w:sz w:val="24"/>
                <w:szCs w:val="24"/>
              </w:rPr>
              <w:t>SК1.6</w:t>
            </w:r>
          </w:p>
        </w:tc>
        <w:tc>
          <w:tcPr>
            <w:tcW w:w="3346" w:type="dxa"/>
            <w:vAlign w:val="center"/>
          </w:tcPr>
          <w:p w14:paraId="65AD0AF9" w14:textId="79BDA745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выхода </w:t>
            </w:r>
            <w:r>
              <w:rPr>
                <w:rFonts w:ascii="ISOCPEUR" w:hAnsi="ISOCPEUR"/>
                <w:sz w:val="24"/>
                <w:szCs w:val="24"/>
              </w:rPr>
              <w:t>ТД11</w:t>
            </w:r>
          </w:p>
        </w:tc>
        <w:tc>
          <w:tcPr>
            <w:tcW w:w="1757" w:type="dxa"/>
            <w:vAlign w:val="center"/>
          </w:tcPr>
          <w:p w14:paraId="3A8AE7CC" w14:textId="5B5C1555" w:rsidR="006E2796" w:rsidRPr="00DE07AD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DEB41D1" w14:textId="1F10F30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  <w:r w:rsidRPr="00882F47">
              <w:rPr>
                <w:rFonts w:ascii="ISOCPEUR" w:hAnsi="ISOCPEUR"/>
                <w:sz w:val="24"/>
                <w:szCs w:val="24"/>
              </w:rPr>
              <w:t>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4548DE6B" w14:textId="72FFF961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7899381" w14:textId="42ACD387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3EC6D2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024D20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F9A345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9D74A6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098011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18F5844" w14:textId="135CE64B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Т11</w:t>
            </w:r>
          </w:p>
        </w:tc>
        <w:tc>
          <w:tcPr>
            <w:tcW w:w="2608" w:type="dxa"/>
            <w:vAlign w:val="center"/>
          </w:tcPr>
          <w:p w14:paraId="7339D343" w14:textId="064D34FE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B118D">
              <w:rPr>
                <w:rFonts w:ascii="ISOCPEUR" w:hAnsi="ISOCPEUR" w:cs="ISOCPEUR"/>
                <w:color w:val="000000"/>
                <w:sz w:val="24"/>
                <w:szCs w:val="24"/>
              </w:rPr>
              <w:t>SК1.6</w:t>
            </w:r>
          </w:p>
        </w:tc>
        <w:tc>
          <w:tcPr>
            <w:tcW w:w="3346" w:type="dxa"/>
            <w:vAlign w:val="center"/>
          </w:tcPr>
          <w:p w14:paraId="0C6AA8C6" w14:textId="15D0A6B5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ТД11</w:t>
            </w:r>
          </w:p>
        </w:tc>
        <w:tc>
          <w:tcPr>
            <w:tcW w:w="1757" w:type="dxa"/>
            <w:vAlign w:val="center"/>
          </w:tcPr>
          <w:p w14:paraId="72D968E7" w14:textId="0C49DD10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99A4FDF" w14:textId="40BEC80B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4FF6CB7E" w14:textId="7D8D309C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9E9846E" w14:textId="3CC9289A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E8A39C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7D6EAD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AFB533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6B4C937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77DB0C23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26EE5CF" w14:textId="374FCAA2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Т12</w:t>
            </w:r>
          </w:p>
        </w:tc>
        <w:tc>
          <w:tcPr>
            <w:tcW w:w="2608" w:type="dxa"/>
            <w:vAlign w:val="center"/>
          </w:tcPr>
          <w:p w14:paraId="53732C36" w14:textId="7345264C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E1593D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7</w:t>
            </w:r>
          </w:p>
        </w:tc>
        <w:tc>
          <w:tcPr>
            <w:tcW w:w="3346" w:type="dxa"/>
            <w:vAlign w:val="center"/>
          </w:tcPr>
          <w:p w14:paraId="0473FC25" w14:textId="5975B063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ТД12</w:t>
            </w:r>
          </w:p>
        </w:tc>
        <w:tc>
          <w:tcPr>
            <w:tcW w:w="1757" w:type="dxa"/>
            <w:vAlign w:val="center"/>
          </w:tcPr>
          <w:p w14:paraId="709CD9D3" w14:textId="600C878E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C5D714F" w14:textId="33AD0A20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37D0AEB4" w14:textId="552835B9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BCB0269" w14:textId="61C46758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62859E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50CB72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3DAFF4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381064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D94110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96D90F4" w14:textId="711B1559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C7E73">
              <w:rPr>
                <w:rFonts w:ascii="ISOCPEUR" w:hAnsi="ISOCPEUR"/>
                <w:sz w:val="24"/>
                <w:szCs w:val="24"/>
              </w:rPr>
              <w:t>Т12</w:t>
            </w:r>
          </w:p>
        </w:tc>
        <w:tc>
          <w:tcPr>
            <w:tcW w:w="2608" w:type="dxa"/>
            <w:vAlign w:val="center"/>
          </w:tcPr>
          <w:p w14:paraId="6B5EAC64" w14:textId="742BDE11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C0587">
              <w:rPr>
                <w:rFonts w:ascii="ISOCPEUR" w:hAnsi="ISOCPEUR" w:cs="ISOCPEUR"/>
                <w:color w:val="000000"/>
                <w:sz w:val="24"/>
                <w:szCs w:val="24"/>
              </w:rPr>
              <w:t>SК1.7</w:t>
            </w:r>
          </w:p>
        </w:tc>
        <w:tc>
          <w:tcPr>
            <w:tcW w:w="3346" w:type="dxa"/>
            <w:vAlign w:val="center"/>
          </w:tcPr>
          <w:p w14:paraId="2A086AAC" w14:textId="011B2D0C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ТД12</w:t>
            </w:r>
          </w:p>
        </w:tc>
        <w:tc>
          <w:tcPr>
            <w:tcW w:w="1757" w:type="dxa"/>
            <w:vAlign w:val="center"/>
          </w:tcPr>
          <w:p w14:paraId="1FF10328" w14:textId="4FB0A3E7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C12D19F" w14:textId="1CE2A81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7900B486" w14:textId="5D285F7D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2B1A6AF2" w14:textId="6F7BA0BF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F859FE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454408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F3C4C3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743C2C6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9A06245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45D1C7F" w14:textId="50BFFC9B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C7E73">
              <w:rPr>
                <w:rFonts w:ascii="ISOCPEUR" w:hAnsi="ISOCPEUR"/>
                <w:sz w:val="24"/>
                <w:szCs w:val="24"/>
              </w:rPr>
              <w:t>Т12</w:t>
            </w:r>
          </w:p>
        </w:tc>
        <w:tc>
          <w:tcPr>
            <w:tcW w:w="2608" w:type="dxa"/>
            <w:vAlign w:val="center"/>
          </w:tcPr>
          <w:p w14:paraId="231AF267" w14:textId="79AFA741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C0587">
              <w:rPr>
                <w:rFonts w:ascii="ISOCPEUR" w:hAnsi="ISOCPEUR" w:cs="ISOCPEUR"/>
                <w:color w:val="000000"/>
                <w:sz w:val="24"/>
                <w:szCs w:val="24"/>
              </w:rPr>
              <w:t>SК1.7</w:t>
            </w:r>
          </w:p>
        </w:tc>
        <w:tc>
          <w:tcPr>
            <w:tcW w:w="3346" w:type="dxa"/>
            <w:vAlign w:val="center"/>
          </w:tcPr>
          <w:p w14:paraId="5BD23115" w14:textId="15A6F4C4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ТД12</w:t>
            </w:r>
          </w:p>
        </w:tc>
        <w:tc>
          <w:tcPr>
            <w:tcW w:w="1757" w:type="dxa"/>
            <w:vAlign w:val="center"/>
          </w:tcPr>
          <w:p w14:paraId="29B1E067" w14:textId="428DA05B" w:rsidR="006E2796" w:rsidRPr="00DE07AD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7FA86DE" w14:textId="10B46A4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5114B602" w14:textId="003FEB0C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22974FE2" w14:textId="4FF684AD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1E04CD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4EFE53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239290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5E8A8C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4A61BE9B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97B1C70" w14:textId="6A29977D" w:rsidR="006E2796" w:rsidRPr="009C7E73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608" w:type="dxa"/>
            <w:vAlign w:val="center"/>
          </w:tcPr>
          <w:p w14:paraId="42FED366" w14:textId="6053FBF4" w:rsidR="006E2796" w:rsidRPr="00FC0587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7</w:t>
            </w:r>
          </w:p>
        </w:tc>
        <w:tc>
          <w:tcPr>
            <w:tcW w:w="3346" w:type="dxa"/>
            <w:vAlign w:val="center"/>
          </w:tcPr>
          <w:p w14:paraId="4500BA4F" w14:textId="38A09A45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ТД12</w:t>
            </w:r>
          </w:p>
        </w:tc>
        <w:tc>
          <w:tcPr>
            <w:tcW w:w="1757" w:type="dxa"/>
            <w:vAlign w:val="center"/>
          </w:tcPr>
          <w:p w14:paraId="47F842C3" w14:textId="69A61DCD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A26196B" w14:textId="24D230F8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42A9EAE6" w14:textId="2EAD585C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BA548E8" w14:textId="4B239916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EEAAD7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C0DAF7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411E82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E053F7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26D5FB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4785076" w14:textId="66EB77DA" w:rsidR="006E2796" w:rsidRPr="00726968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608" w:type="dxa"/>
            <w:vAlign w:val="center"/>
          </w:tcPr>
          <w:p w14:paraId="46B3AB5D" w14:textId="7261D337" w:rsidR="006E2796" w:rsidRPr="00777D21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7</w:t>
            </w:r>
          </w:p>
        </w:tc>
        <w:tc>
          <w:tcPr>
            <w:tcW w:w="3346" w:type="dxa"/>
            <w:vAlign w:val="center"/>
          </w:tcPr>
          <w:p w14:paraId="75C1E938" w14:textId="097BDD1A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выхода </w:t>
            </w:r>
            <w:r>
              <w:rPr>
                <w:rFonts w:ascii="ISOCPEUR" w:hAnsi="ISOCPEUR"/>
                <w:sz w:val="24"/>
                <w:szCs w:val="24"/>
              </w:rPr>
              <w:t>ТД1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1757" w:type="dxa"/>
            <w:vAlign w:val="center"/>
          </w:tcPr>
          <w:p w14:paraId="2B1D12C4" w14:textId="0DF26858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565A1C7" w14:textId="2799AD9F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  <w:r w:rsidRPr="00882F47">
              <w:rPr>
                <w:rFonts w:ascii="ISOCPEUR" w:hAnsi="ISOCPEUR"/>
                <w:sz w:val="24"/>
                <w:szCs w:val="24"/>
              </w:rPr>
              <w:t>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76FC0816" w14:textId="4DA66256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DCF280E" w14:textId="03175237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F4088DC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9CF4FB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131F99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5421005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2552D3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8E6A179" w14:textId="7CA3644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C7E73">
              <w:rPr>
                <w:rFonts w:ascii="ISOCPEUR" w:hAnsi="ISOCPEUR"/>
                <w:sz w:val="24"/>
                <w:szCs w:val="24"/>
              </w:rPr>
              <w:lastRenderedPageBreak/>
              <w:t>Т12</w:t>
            </w:r>
          </w:p>
        </w:tc>
        <w:tc>
          <w:tcPr>
            <w:tcW w:w="2608" w:type="dxa"/>
            <w:vAlign w:val="center"/>
          </w:tcPr>
          <w:p w14:paraId="02CD5F79" w14:textId="25B77FFB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C0587">
              <w:rPr>
                <w:rFonts w:ascii="ISOCPEUR" w:hAnsi="ISOCPEUR" w:cs="ISOCPEUR"/>
                <w:color w:val="000000"/>
                <w:sz w:val="24"/>
                <w:szCs w:val="24"/>
              </w:rPr>
              <w:t>SК1.7</w:t>
            </w:r>
          </w:p>
        </w:tc>
        <w:tc>
          <w:tcPr>
            <w:tcW w:w="3346" w:type="dxa"/>
            <w:vAlign w:val="center"/>
          </w:tcPr>
          <w:p w14:paraId="1BD4677F" w14:textId="084D7C31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ТД12</w:t>
            </w:r>
          </w:p>
        </w:tc>
        <w:tc>
          <w:tcPr>
            <w:tcW w:w="1757" w:type="dxa"/>
            <w:vAlign w:val="center"/>
          </w:tcPr>
          <w:p w14:paraId="3E933201" w14:textId="1FBD3A0F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FF22A0E" w14:textId="6C2386D6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78441ED1" w14:textId="43F75A8B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85F3FEB" w14:textId="7F353180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9240E49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744E04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85D1B39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6EA3739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A705488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8B3A66F" w14:textId="36EC6D28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C7E73">
              <w:rPr>
                <w:rFonts w:ascii="ISOCPEUR" w:hAnsi="ISOCPEUR"/>
                <w:sz w:val="24"/>
                <w:szCs w:val="24"/>
              </w:rPr>
              <w:t>Т12</w:t>
            </w:r>
          </w:p>
        </w:tc>
        <w:tc>
          <w:tcPr>
            <w:tcW w:w="2608" w:type="dxa"/>
            <w:vAlign w:val="center"/>
          </w:tcPr>
          <w:p w14:paraId="1F04F746" w14:textId="4E72E5EA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C0587">
              <w:rPr>
                <w:rFonts w:ascii="ISOCPEUR" w:hAnsi="ISOCPEUR" w:cs="ISOCPEUR"/>
                <w:color w:val="000000"/>
                <w:sz w:val="24"/>
                <w:szCs w:val="24"/>
              </w:rPr>
              <w:t>SК1.7</w:t>
            </w:r>
          </w:p>
        </w:tc>
        <w:tc>
          <w:tcPr>
            <w:tcW w:w="3346" w:type="dxa"/>
            <w:vAlign w:val="center"/>
          </w:tcPr>
          <w:p w14:paraId="1C8EF127" w14:textId="264A48A7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ТД12</w:t>
            </w:r>
          </w:p>
        </w:tc>
        <w:tc>
          <w:tcPr>
            <w:tcW w:w="1757" w:type="dxa"/>
            <w:vAlign w:val="center"/>
          </w:tcPr>
          <w:p w14:paraId="32C62BE7" w14:textId="729D608E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78F0260" w14:textId="5ADB5F3B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445B0553" w14:textId="55EFDAFD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2E82315" w14:textId="71523D7F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E96C5FA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935F0A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55DC83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9D639B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8ED33D5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438064E" w14:textId="16702E69" w:rsidR="006E2796" w:rsidRPr="009C7E73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608" w:type="dxa"/>
            <w:vAlign w:val="center"/>
          </w:tcPr>
          <w:p w14:paraId="3456AD63" w14:textId="6FEBABB2" w:rsidR="006E2796" w:rsidRPr="00FC0587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7</w:t>
            </w:r>
          </w:p>
        </w:tc>
        <w:tc>
          <w:tcPr>
            <w:tcW w:w="3346" w:type="dxa"/>
            <w:vAlign w:val="center"/>
          </w:tcPr>
          <w:p w14:paraId="7C467AA4" w14:textId="6D3EC6B8" w:rsidR="006E2796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Вызывная панель домофона</w:t>
            </w:r>
          </w:p>
        </w:tc>
        <w:tc>
          <w:tcPr>
            <w:tcW w:w="1757" w:type="dxa"/>
            <w:vAlign w:val="center"/>
          </w:tcPr>
          <w:p w14:paraId="36DBD0F4" w14:textId="1C5A859F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9EBDF5B" w14:textId="57C4D324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58E4812C" w14:textId="34E4F6A1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13C4A07" w14:textId="4ED63D34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0F0CE9B" w14:textId="77777777" w:rsidR="006E2796" w:rsidRPr="002049C3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132BE8B" w14:textId="77777777" w:rsidR="006E2796" w:rsidRPr="002049C3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C490BF" w14:textId="77777777" w:rsidR="006E2796" w:rsidRPr="002049C3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9F1B659" w14:textId="77777777" w:rsidR="006E2796" w:rsidRPr="002049C3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6E2796" w:rsidRPr="005F002C" w14:paraId="1FB9E203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267AA57" w14:textId="436683E3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Т13</w:t>
            </w:r>
          </w:p>
        </w:tc>
        <w:tc>
          <w:tcPr>
            <w:tcW w:w="2608" w:type="dxa"/>
            <w:vAlign w:val="center"/>
          </w:tcPr>
          <w:p w14:paraId="3DFEA9A4" w14:textId="394BA14C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FC0587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8</w:t>
            </w:r>
          </w:p>
        </w:tc>
        <w:tc>
          <w:tcPr>
            <w:tcW w:w="3346" w:type="dxa"/>
            <w:vAlign w:val="center"/>
          </w:tcPr>
          <w:p w14:paraId="6DBED0D7" w14:textId="65043339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ТД13</w:t>
            </w:r>
          </w:p>
        </w:tc>
        <w:tc>
          <w:tcPr>
            <w:tcW w:w="1757" w:type="dxa"/>
            <w:vAlign w:val="center"/>
          </w:tcPr>
          <w:p w14:paraId="4C5EC742" w14:textId="7E60E01E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B0F1241" w14:textId="310E5A32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3C3C3B4E" w14:textId="35076A46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DBBE431" w14:textId="6A510ABB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C2E293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1F098F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6294872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8CD1C0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D0A218E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92044EA" w14:textId="187653B6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Т13</w:t>
            </w:r>
          </w:p>
        </w:tc>
        <w:tc>
          <w:tcPr>
            <w:tcW w:w="2608" w:type="dxa"/>
            <w:vAlign w:val="center"/>
          </w:tcPr>
          <w:p w14:paraId="260084D9" w14:textId="21F9F66D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52675">
              <w:rPr>
                <w:rFonts w:ascii="ISOCPEUR" w:hAnsi="ISOCPEUR" w:cs="ISOCPEUR"/>
                <w:color w:val="000000"/>
                <w:sz w:val="24"/>
                <w:szCs w:val="24"/>
              </w:rPr>
              <w:t>SК1.8</w:t>
            </w:r>
          </w:p>
        </w:tc>
        <w:tc>
          <w:tcPr>
            <w:tcW w:w="3346" w:type="dxa"/>
            <w:vAlign w:val="center"/>
          </w:tcPr>
          <w:p w14:paraId="7CF54960" w14:textId="17F3F18A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ТД13</w:t>
            </w:r>
          </w:p>
        </w:tc>
        <w:tc>
          <w:tcPr>
            <w:tcW w:w="1757" w:type="dxa"/>
            <w:vAlign w:val="center"/>
          </w:tcPr>
          <w:p w14:paraId="690CF231" w14:textId="68B56A1D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0B427A1" w14:textId="3B27C526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0A611F90" w14:textId="7A76BFE3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B048325" w14:textId="540E1651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07280640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58476A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5C7CCD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D0B13F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6388F08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8B62638" w14:textId="464B5CE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Т13</w:t>
            </w:r>
          </w:p>
        </w:tc>
        <w:tc>
          <w:tcPr>
            <w:tcW w:w="2608" w:type="dxa"/>
            <w:vAlign w:val="center"/>
          </w:tcPr>
          <w:p w14:paraId="3EE4FFE5" w14:textId="08A0B53F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52675">
              <w:rPr>
                <w:rFonts w:ascii="ISOCPEUR" w:hAnsi="ISOCPEUR" w:cs="ISOCPEUR"/>
                <w:color w:val="000000"/>
                <w:sz w:val="24"/>
                <w:szCs w:val="24"/>
              </w:rPr>
              <w:t>SК1.8</w:t>
            </w:r>
          </w:p>
        </w:tc>
        <w:tc>
          <w:tcPr>
            <w:tcW w:w="3346" w:type="dxa"/>
            <w:vAlign w:val="center"/>
          </w:tcPr>
          <w:p w14:paraId="7239CDF4" w14:textId="236A0DF7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ТД13</w:t>
            </w:r>
          </w:p>
        </w:tc>
        <w:tc>
          <w:tcPr>
            <w:tcW w:w="1757" w:type="dxa"/>
            <w:vAlign w:val="center"/>
          </w:tcPr>
          <w:p w14:paraId="2E9EFAB5" w14:textId="1DCAAB0D" w:rsidR="006E2796" w:rsidRPr="00DE07AD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404CF57" w14:textId="35EE4140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6793116C" w14:textId="04506DEE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0104DC1" w14:textId="7992DF86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C839FB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092BE3E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899220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5BBF1D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4894BEA4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83A8516" w14:textId="026FA600" w:rsidR="006E2796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608" w:type="dxa"/>
            <w:vAlign w:val="center"/>
          </w:tcPr>
          <w:p w14:paraId="68105676" w14:textId="03DE677B" w:rsidR="006E2796" w:rsidRPr="00B52675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8</w:t>
            </w:r>
          </w:p>
        </w:tc>
        <w:tc>
          <w:tcPr>
            <w:tcW w:w="3346" w:type="dxa"/>
            <w:vAlign w:val="center"/>
          </w:tcPr>
          <w:p w14:paraId="55D1D2EB" w14:textId="275AA39D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ТД13</w:t>
            </w:r>
          </w:p>
        </w:tc>
        <w:tc>
          <w:tcPr>
            <w:tcW w:w="1757" w:type="dxa"/>
            <w:vAlign w:val="center"/>
          </w:tcPr>
          <w:p w14:paraId="6D956A58" w14:textId="15001747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81D9E2B" w14:textId="3F89CD05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43499630" w14:textId="248B0492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9137C9C" w14:textId="043B2105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BA0705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501D92C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2F54FA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7FE0F1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4D8DA223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2D3F0EA" w14:textId="1F5BFD91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Т13</w:t>
            </w:r>
          </w:p>
        </w:tc>
        <w:tc>
          <w:tcPr>
            <w:tcW w:w="2608" w:type="dxa"/>
            <w:vAlign w:val="center"/>
          </w:tcPr>
          <w:p w14:paraId="67CDEDAA" w14:textId="331069AA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52675">
              <w:rPr>
                <w:rFonts w:ascii="ISOCPEUR" w:hAnsi="ISOCPEUR" w:cs="ISOCPEUR"/>
                <w:color w:val="000000"/>
                <w:sz w:val="24"/>
                <w:szCs w:val="24"/>
              </w:rPr>
              <w:t>SК1.8</w:t>
            </w:r>
          </w:p>
        </w:tc>
        <w:tc>
          <w:tcPr>
            <w:tcW w:w="3346" w:type="dxa"/>
            <w:vAlign w:val="center"/>
          </w:tcPr>
          <w:p w14:paraId="6223767C" w14:textId="2A98AE03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ТД13</w:t>
            </w:r>
          </w:p>
        </w:tc>
        <w:tc>
          <w:tcPr>
            <w:tcW w:w="1757" w:type="dxa"/>
            <w:vAlign w:val="center"/>
          </w:tcPr>
          <w:p w14:paraId="05856A30" w14:textId="444A7CF1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A475F91" w14:textId="79E77D1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4F2A3D5A" w14:textId="68FCCE73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22809351" w14:textId="24107FFD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9A05A4D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7B5079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6F076CE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20AA5F5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AD232C7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D91F567" w14:textId="2352EEB8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Т13</w:t>
            </w:r>
          </w:p>
        </w:tc>
        <w:tc>
          <w:tcPr>
            <w:tcW w:w="2608" w:type="dxa"/>
            <w:vAlign w:val="center"/>
          </w:tcPr>
          <w:p w14:paraId="73803E57" w14:textId="32F7AC35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52675">
              <w:rPr>
                <w:rFonts w:ascii="ISOCPEUR" w:hAnsi="ISOCPEUR" w:cs="ISOCPEUR"/>
                <w:color w:val="000000"/>
                <w:sz w:val="24"/>
                <w:szCs w:val="24"/>
              </w:rPr>
              <w:t>SК1.8</w:t>
            </w:r>
          </w:p>
        </w:tc>
        <w:tc>
          <w:tcPr>
            <w:tcW w:w="3346" w:type="dxa"/>
            <w:vAlign w:val="center"/>
          </w:tcPr>
          <w:p w14:paraId="19E48C37" w14:textId="6419BC57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ТД13</w:t>
            </w:r>
          </w:p>
        </w:tc>
        <w:tc>
          <w:tcPr>
            <w:tcW w:w="1757" w:type="dxa"/>
            <w:vAlign w:val="center"/>
          </w:tcPr>
          <w:p w14:paraId="6FE3D027" w14:textId="028148C5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1B54E86" w14:textId="6164BF12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739222F3" w14:textId="1C6082FA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853ADED" w14:textId="405AFDF0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D443B6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DA8DF19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283B0C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1209A7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4B6A4FF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CF2BFA7" w14:textId="46091DB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Т14</w:t>
            </w:r>
          </w:p>
        </w:tc>
        <w:tc>
          <w:tcPr>
            <w:tcW w:w="2608" w:type="dxa"/>
            <w:vAlign w:val="center"/>
          </w:tcPr>
          <w:p w14:paraId="47AF4ED2" w14:textId="523BD338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52675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9</w:t>
            </w:r>
          </w:p>
        </w:tc>
        <w:tc>
          <w:tcPr>
            <w:tcW w:w="3346" w:type="dxa"/>
            <w:vAlign w:val="center"/>
          </w:tcPr>
          <w:p w14:paraId="2B6FB05F" w14:textId="67E9D390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ТД14</w:t>
            </w:r>
          </w:p>
        </w:tc>
        <w:tc>
          <w:tcPr>
            <w:tcW w:w="1757" w:type="dxa"/>
            <w:vAlign w:val="center"/>
          </w:tcPr>
          <w:p w14:paraId="76CDFD6E" w14:textId="5B2EA188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7806BC1" w14:textId="26F7C95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74B2C29F" w14:textId="0AF37D13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8E1431A" w14:textId="3A120869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4D8014E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DB6E46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C651FCE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E81FA4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6D200B5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88B04C8" w14:textId="42431AE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F0951">
              <w:rPr>
                <w:rFonts w:ascii="ISOCPEUR" w:hAnsi="ISOCPEUR"/>
                <w:sz w:val="24"/>
                <w:szCs w:val="24"/>
              </w:rPr>
              <w:t>Т14</w:t>
            </w:r>
          </w:p>
        </w:tc>
        <w:tc>
          <w:tcPr>
            <w:tcW w:w="2608" w:type="dxa"/>
            <w:vAlign w:val="center"/>
          </w:tcPr>
          <w:p w14:paraId="18435A21" w14:textId="78075906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431FC7">
              <w:rPr>
                <w:rFonts w:ascii="ISOCPEUR" w:hAnsi="ISOCPEUR" w:cs="ISOCPEUR"/>
                <w:color w:val="000000"/>
                <w:sz w:val="24"/>
                <w:szCs w:val="24"/>
              </w:rPr>
              <w:t>SК1.9</w:t>
            </w:r>
          </w:p>
        </w:tc>
        <w:tc>
          <w:tcPr>
            <w:tcW w:w="3346" w:type="dxa"/>
            <w:vAlign w:val="center"/>
          </w:tcPr>
          <w:p w14:paraId="6AE565EC" w14:textId="396FA1E8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ТД14</w:t>
            </w:r>
          </w:p>
        </w:tc>
        <w:tc>
          <w:tcPr>
            <w:tcW w:w="1757" w:type="dxa"/>
            <w:vAlign w:val="center"/>
          </w:tcPr>
          <w:p w14:paraId="7D8408F0" w14:textId="1252E344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D57E948" w14:textId="10E56200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409D4001" w14:textId="4AED599D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BAD3FD3" w14:textId="0E93BE0B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0767D3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CAE485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5196B8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B3FBA12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EAE8E7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171F41F" w14:textId="7E63A41A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F0951">
              <w:rPr>
                <w:rFonts w:ascii="ISOCPEUR" w:hAnsi="ISOCPEUR"/>
                <w:sz w:val="24"/>
                <w:szCs w:val="24"/>
              </w:rPr>
              <w:t>Т14</w:t>
            </w:r>
          </w:p>
        </w:tc>
        <w:tc>
          <w:tcPr>
            <w:tcW w:w="2608" w:type="dxa"/>
            <w:vAlign w:val="center"/>
          </w:tcPr>
          <w:p w14:paraId="6BAF3754" w14:textId="0F110402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431FC7">
              <w:rPr>
                <w:rFonts w:ascii="ISOCPEUR" w:hAnsi="ISOCPEUR" w:cs="ISOCPEUR"/>
                <w:color w:val="000000"/>
                <w:sz w:val="24"/>
                <w:szCs w:val="24"/>
              </w:rPr>
              <w:t>SК1.9</w:t>
            </w:r>
          </w:p>
        </w:tc>
        <w:tc>
          <w:tcPr>
            <w:tcW w:w="3346" w:type="dxa"/>
            <w:vAlign w:val="center"/>
          </w:tcPr>
          <w:p w14:paraId="3BEA8B33" w14:textId="2F963773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ТД14</w:t>
            </w:r>
          </w:p>
        </w:tc>
        <w:tc>
          <w:tcPr>
            <w:tcW w:w="1757" w:type="dxa"/>
            <w:vAlign w:val="center"/>
          </w:tcPr>
          <w:p w14:paraId="2FEAFCC5" w14:textId="5B2FCFD4" w:rsidR="006E2796" w:rsidRPr="00DE07AD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4EFD1DA" w14:textId="5444EF13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5F52928D" w14:textId="73949DCA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DCD1CCF" w14:textId="2776522F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0D73F7D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CAB75D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8D5050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F2FFAA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4394D660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7DDD8BC" w14:textId="0F7FFCB4" w:rsidR="006E2796" w:rsidRPr="00AF0951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</w:t>
            </w:r>
            <w:r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2608" w:type="dxa"/>
            <w:vAlign w:val="center"/>
          </w:tcPr>
          <w:p w14:paraId="54D07345" w14:textId="27069B6C" w:rsidR="006E2796" w:rsidRPr="00431FC7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9</w:t>
            </w:r>
          </w:p>
        </w:tc>
        <w:tc>
          <w:tcPr>
            <w:tcW w:w="3346" w:type="dxa"/>
            <w:vAlign w:val="center"/>
          </w:tcPr>
          <w:p w14:paraId="5BE30923" w14:textId="0A9F77B1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ТД14</w:t>
            </w:r>
          </w:p>
        </w:tc>
        <w:tc>
          <w:tcPr>
            <w:tcW w:w="1757" w:type="dxa"/>
            <w:vAlign w:val="center"/>
          </w:tcPr>
          <w:p w14:paraId="2FE27336" w14:textId="79058FAF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D6A9CE3" w14:textId="6566194B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1E1161C5" w14:textId="18E541AB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BE089FA" w14:textId="2E14F46B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019F34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E96616D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A2477B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412E2D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9855FE2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99B2F02" w14:textId="196E944D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F0951">
              <w:rPr>
                <w:rFonts w:ascii="ISOCPEUR" w:hAnsi="ISOCPEUR"/>
                <w:sz w:val="24"/>
                <w:szCs w:val="24"/>
              </w:rPr>
              <w:t>Т14</w:t>
            </w:r>
          </w:p>
        </w:tc>
        <w:tc>
          <w:tcPr>
            <w:tcW w:w="2608" w:type="dxa"/>
            <w:vAlign w:val="center"/>
          </w:tcPr>
          <w:p w14:paraId="31675524" w14:textId="3FFABF96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431FC7">
              <w:rPr>
                <w:rFonts w:ascii="ISOCPEUR" w:hAnsi="ISOCPEUR" w:cs="ISOCPEUR"/>
                <w:color w:val="000000"/>
                <w:sz w:val="24"/>
                <w:szCs w:val="24"/>
              </w:rPr>
              <w:t>SК1.9</w:t>
            </w:r>
          </w:p>
        </w:tc>
        <w:tc>
          <w:tcPr>
            <w:tcW w:w="3346" w:type="dxa"/>
            <w:vAlign w:val="center"/>
          </w:tcPr>
          <w:p w14:paraId="643A11C1" w14:textId="387D11EB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выхода </w:t>
            </w:r>
            <w:r>
              <w:rPr>
                <w:rFonts w:ascii="ISOCPEUR" w:hAnsi="ISOCPEUR"/>
                <w:sz w:val="24"/>
                <w:szCs w:val="24"/>
              </w:rPr>
              <w:t>ТД14</w:t>
            </w:r>
          </w:p>
        </w:tc>
        <w:tc>
          <w:tcPr>
            <w:tcW w:w="1757" w:type="dxa"/>
            <w:vAlign w:val="center"/>
          </w:tcPr>
          <w:p w14:paraId="22C8047D" w14:textId="66DDB945" w:rsidR="006E2796" w:rsidRPr="00DE07AD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E60EE0C" w14:textId="491275F9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  <w:r w:rsidRPr="00882F47">
              <w:rPr>
                <w:rFonts w:ascii="ISOCPEUR" w:hAnsi="ISOCPEUR"/>
                <w:sz w:val="24"/>
                <w:szCs w:val="24"/>
              </w:rPr>
              <w:t>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17993CDF" w14:textId="60BD8E89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CC0E9E3" w14:textId="63120CF6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FD9901E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87AA30C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3CDB629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5D2229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4E336E4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FD8A3BB" w14:textId="135E06F6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F0951">
              <w:rPr>
                <w:rFonts w:ascii="ISOCPEUR" w:hAnsi="ISOCPEUR"/>
                <w:sz w:val="24"/>
                <w:szCs w:val="24"/>
              </w:rPr>
              <w:t>Т14</w:t>
            </w:r>
          </w:p>
        </w:tc>
        <w:tc>
          <w:tcPr>
            <w:tcW w:w="2608" w:type="dxa"/>
            <w:vAlign w:val="center"/>
          </w:tcPr>
          <w:p w14:paraId="550E08AF" w14:textId="0EF70453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431FC7">
              <w:rPr>
                <w:rFonts w:ascii="ISOCPEUR" w:hAnsi="ISOCPEUR" w:cs="ISOCPEUR"/>
                <w:color w:val="000000"/>
                <w:sz w:val="24"/>
                <w:szCs w:val="24"/>
              </w:rPr>
              <w:t>SК1.9</w:t>
            </w:r>
          </w:p>
        </w:tc>
        <w:tc>
          <w:tcPr>
            <w:tcW w:w="3346" w:type="dxa"/>
            <w:vAlign w:val="center"/>
          </w:tcPr>
          <w:p w14:paraId="167013EB" w14:textId="79161A39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ТД14</w:t>
            </w:r>
          </w:p>
        </w:tc>
        <w:tc>
          <w:tcPr>
            <w:tcW w:w="1757" w:type="dxa"/>
            <w:vAlign w:val="center"/>
          </w:tcPr>
          <w:p w14:paraId="64B8D8E3" w14:textId="70860532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2657759" w14:textId="60823B6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29A066FA" w14:textId="7F2EFD4B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99B4FE7" w14:textId="48B81CA2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655048C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69C281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FBB64F5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31CD9F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1AE303B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BBDB851" w14:textId="63478691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Т15</w:t>
            </w:r>
          </w:p>
        </w:tc>
        <w:tc>
          <w:tcPr>
            <w:tcW w:w="2608" w:type="dxa"/>
            <w:vAlign w:val="center"/>
          </w:tcPr>
          <w:p w14:paraId="3855066B" w14:textId="4F7D86BC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431FC7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346" w:type="dxa"/>
            <w:vAlign w:val="center"/>
          </w:tcPr>
          <w:p w14:paraId="30E40E9D" w14:textId="34798271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ТД15</w:t>
            </w:r>
          </w:p>
        </w:tc>
        <w:tc>
          <w:tcPr>
            <w:tcW w:w="1757" w:type="dxa"/>
            <w:vAlign w:val="center"/>
          </w:tcPr>
          <w:p w14:paraId="38116B69" w14:textId="2C0F64DD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F5274D6" w14:textId="5ADAE332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6958F97A" w14:textId="47833687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5679EF4" w14:textId="303640F2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349C41E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FF585B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916CC7E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AAFB48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78CB1013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27D2B51" w14:textId="552E01B9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Т15</w:t>
            </w:r>
          </w:p>
        </w:tc>
        <w:tc>
          <w:tcPr>
            <w:tcW w:w="2608" w:type="dxa"/>
            <w:vAlign w:val="center"/>
          </w:tcPr>
          <w:p w14:paraId="36F37AC6" w14:textId="50F17831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43368">
              <w:rPr>
                <w:rFonts w:ascii="ISOCPEUR" w:hAnsi="ISOCPEUR" w:cs="ISOCPEUR"/>
                <w:color w:val="000000"/>
                <w:sz w:val="24"/>
                <w:szCs w:val="24"/>
              </w:rPr>
              <w:t>SК1.10</w:t>
            </w:r>
          </w:p>
        </w:tc>
        <w:tc>
          <w:tcPr>
            <w:tcW w:w="3346" w:type="dxa"/>
            <w:vAlign w:val="center"/>
          </w:tcPr>
          <w:p w14:paraId="35B9C82F" w14:textId="461D617E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ТД15</w:t>
            </w:r>
          </w:p>
        </w:tc>
        <w:tc>
          <w:tcPr>
            <w:tcW w:w="1757" w:type="dxa"/>
            <w:vAlign w:val="center"/>
          </w:tcPr>
          <w:p w14:paraId="33418D24" w14:textId="4C50B644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4D05E4A" w14:textId="2CEF492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78BE3045" w14:textId="48CE384E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34EBCC8" w14:textId="4AEF10AC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EAD05E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EC8EA39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CCE9599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C4E096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EAE3F00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134A56F" w14:textId="12E4168D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Т15</w:t>
            </w:r>
          </w:p>
        </w:tc>
        <w:tc>
          <w:tcPr>
            <w:tcW w:w="2608" w:type="dxa"/>
            <w:vAlign w:val="center"/>
          </w:tcPr>
          <w:p w14:paraId="7BBB68F7" w14:textId="4A5DFC5B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43368">
              <w:rPr>
                <w:rFonts w:ascii="ISOCPEUR" w:hAnsi="ISOCPEUR" w:cs="ISOCPEUR"/>
                <w:color w:val="000000"/>
                <w:sz w:val="24"/>
                <w:szCs w:val="24"/>
              </w:rPr>
              <w:t>SК1.10</w:t>
            </w:r>
          </w:p>
        </w:tc>
        <w:tc>
          <w:tcPr>
            <w:tcW w:w="3346" w:type="dxa"/>
            <w:vAlign w:val="center"/>
          </w:tcPr>
          <w:p w14:paraId="5FB6BD2C" w14:textId="48CAC8D1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ТД15</w:t>
            </w:r>
          </w:p>
        </w:tc>
        <w:tc>
          <w:tcPr>
            <w:tcW w:w="1757" w:type="dxa"/>
            <w:vAlign w:val="center"/>
          </w:tcPr>
          <w:p w14:paraId="00841B21" w14:textId="00119E68" w:rsidR="006E2796" w:rsidRPr="00340E65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71161CE" w14:textId="184F6CE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20E20B1C" w14:textId="6A8509A9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AD0E600" w14:textId="345F1219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B1443A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374133E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713067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FECE8D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4CA675C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8A3631D" w14:textId="25AA7C66" w:rsidR="006E2796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</w:t>
            </w: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2608" w:type="dxa"/>
            <w:vAlign w:val="center"/>
          </w:tcPr>
          <w:p w14:paraId="5F1E3762" w14:textId="457FAB1D" w:rsidR="006E2796" w:rsidRPr="00043368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346" w:type="dxa"/>
            <w:vAlign w:val="center"/>
          </w:tcPr>
          <w:p w14:paraId="253FA15D" w14:textId="653CE1CE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ТД15</w:t>
            </w:r>
          </w:p>
        </w:tc>
        <w:tc>
          <w:tcPr>
            <w:tcW w:w="1757" w:type="dxa"/>
            <w:vAlign w:val="center"/>
          </w:tcPr>
          <w:p w14:paraId="151E42CE" w14:textId="500E1B47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4F5A064" w14:textId="48395A58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1E170814" w14:textId="5B4BBCDB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49DA262" w14:textId="03990411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E6B6F8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AA182E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127A5F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917E57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2AF5473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A1A91FA" w14:textId="34166DB3" w:rsidR="006E2796" w:rsidRPr="00726968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lastRenderedPageBreak/>
              <w:t>Т15</w:t>
            </w:r>
          </w:p>
        </w:tc>
        <w:tc>
          <w:tcPr>
            <w:tcW w:w="2608" w:type="dxa"/>
            <w:vAlign w:val="center"/>
          </w:tcPr>
          <w:p w14:paraId="785F05F9" w14:textId="5B7B34C8" w:rsidR="006E2796" w:rsidRPr="00777D21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043368">
              <w:rPr>
                <w:rFonts w:ascii="ISOCPEUR" w:hAnsi="ISOCPEUR" w:cs="ISOCPEUR"/>
                <w:color w:val="000000"/>
                <w:sz w:val="24"/>
                <w:szCs w:val="24"/>
              </w:rPr>
              <w:t>SК1.10</w:t>
            </w:r>
          </w:p>
        </w:tc>
        <w:tc>
          <w:tcPr>
            <w:tcW w:w="3346" w:type="dxa"/>
            <w:vAlign w:val="center"/>
          </w:tcPr>
          <w:p w14:paraId="70751FB5" w14:textId="7C2D9AB4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выхода </w:t>
            </w:r>
            <w:r>
              <w:rPr>
                <w:rFonts w:ascii="ISOCPEUR" w:hAnsi="ISOCPEUR"/>
                <w:sz w:val="24"/>
                <w:szCs w:val="24"/>
              </w:rPr>
              <w:t>ТД</w:t>
            </w:r>
            <w:r>
              <w:rPr>
                <w:rFonts w:ascii="ISOCPEUR" w:hAnsi="ISOCPEUR"/>
                <w:sz w:val="24"/>
                <w:szCs w:val="24"/>
              </w:rPr>
              <w:t>15</w:t>
            </w:r>
          </w:p>
        </w:tc>
        <w:tc>
          <w:tcPr>
            <w:tcW w:w="1757" w:type="dxa"/>
            <w:vAlign w:val="center"/>
          </w:tcPr>
          <w:p w14:paraId="584E6581" w14:textId="1DA0446A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298DE5A" w14:textId="286D53CD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  <w:r w:rsidRPr="00882F47">
              <w:rPr>
                <w:rFonts w:ascii="ISOCPEUR" w:hAnsi="ISOCPEUR"/>
                <w:sz w:val="24"/>
                <w:szCs w:val="24"/>
              </w:rPr>
              <w:t>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4D971064" w14:textId="0534A948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75CA32C" w14:textId="504EDF69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7EC967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A55380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2528A68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3947DE9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F7CA4F3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DB3BF3D" w14:textId="46301DB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Т15</w:t>
            </w:r>
          </w:p>
        </w:tc>
        <w:tc>
          <w:tcPr>
            <w:tcW w:w="2608" w:type="dxa"/>
            <w:vAlign w:val="center"/>
          </w:tcPr>
          <w:p w14:paraId="33BC51A4" w14:textId="2D356F6B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43368">
              <w:rPr>
                <w:rFonts w:ascii="ISOCPEUR" w:hAnsi="ISOCPEUR" w:cs="ISOCPEUR"/>
                <w:color w:val="000000"/>
                <w:sz w:val="24"/>
                <w:szCs w:val="24"/>
              </w:rPr>
              <w:t>SК1.10</w:t>
            </w:r>
          </w:p>
        </w:tc>
        <w:tc>
          <w:tcPr>
            <w:tcW w:w="3346" w:type="dxa"/>
            <w:vAlign w:val="center"/>
          </w:tcPr>
          <w:p w14:paraId="5A94C92F" w14:textId="1FFABAE9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ТД15</w:t>
            </w:r>
          </w:p>
        </w:tc>
        <w:tc>
          <w:tcPr>
            <w:tcW w:w="1757" w:type="dxa"/>
            <w:vAlign w:val="center"/>
          </w:tcPr>
          <w:p w14:paraId="18F6EA4A" w14:textId="4DC6AC38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386E708" w14:textId="2ACA70D1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795A090D" w14:textId="248A9347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E1A2E30" w14:textId="1665A804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D6AA1A9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EC8890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E3E2AC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1FB446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631C7B7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BD0BD39" w14:textId="04544E2D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Т15</w:t>
            </w:r>
          </w:p>
        </w:tc>
        <w:tc>
          <w:tcPr>
            <w:tcW w:w="2608" w:type="dxa"/>
            <w:vAlign w:val="center"/>
          </w:tcPr>
          <w:p w14:paraId="61F7EE00" w14:textId="7E227AED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43368">
              <w:rPr>
                <w:rFonts w:ascii="ISOCPEUR" w:hAnsi="ISOCPEUR" w:cs="ISOCPEUR"/>
                <w:color w:val="000000"/>
                <w:sz w:val="24"/>
                <w:szCs w:val="24"/>
              </w:rPr>
              <w:t>SК1.10</w:t>
            </w:r>
          </w:p>
        </w:tc>
        <w:tc>
          <w:tcPr>
            <w:tcW w:w="3346" w:type="dxa"/>
            <w:vAlign w:val="center"/>
          </w:tcPr>
          <w:p w14:paraId="7F725BF9" w14:textId="0992ABDA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ТД15</w:t>
            </w:r>
          </w:p>
        </w:tc>
        <w:tc>
          <w:tcPr>
            <w:tcW w:w="1757" w:type="dxa"/>
            <w:vAlign w:val="center"/>
          </w:tcPr>
          <w:p w14:paraId="613F67D3" w14:textId="2F4AFE6D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87EF9F8" w14:textId="4872B9E1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1A4883A6" w14:textId="0235D6AE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AEF4800" w14:textId="5F629FEB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8AA19E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0B01D4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F5F80A8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DD7ADC2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DD466EB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3B78170" w14:textId="081A2AC0" w:rsidR="006E2796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</w:t>
            </w: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2608" w:type="dxa"/>
            <w:vAlign w:val="center"/>
          </w:tcPr>
          <w:p w14:paraId="51ED7C01" w14:textId="097E76D2" w:rsidR="006E2796" w:rsidRPr="00043368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346" w:type="dxa"/>
            <w:vAlign w:val="center"/>
          </w:tcPr>
          <w:p w14:paraId="1EBB15CC" w14:textId="3CA4ADD6" w:rsidR="006E2796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Вызывная панель домофона</w:t>
            </w:r>
          </w:p>
        </w:tc>
        <w:tc>
          <w:tcPr>
            <w:tcW w:w="1757" w:type="dxa"/>
            <w:vAlign w:val="center"/>
          </w:tcPr>
          <w:p w14:paraId="0A3FE803" w14:textId="14ADBFF0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0B477B5" w14:textId="68A921D1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36613292" w14:textId="3B8341A4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9DDE062" w14:textId="357A0DF1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FF5E52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7658D1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DE2AFD5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C80374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DAD192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EC781F6" w14:textId="1DA2634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Т16</w:t>
            </w:r>
          </w:p>
        </w:tc>
        <w:tc>
          <w:tcPr>
            <w:tcW w:w="2608" w:type="dxa"/>
            <w:vAlign w:val="center"/>
          </w:tcPr>
          <w:p w14:paraId="16D182FA" w14:textId="767215EE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43368">
              <w:rPr>
                <w:rFonts w:ascii="ISOCPEUR" w:hAnsi="ISOCPEUR" w:cs="ISOCPEUR"/>
                <w:color w:val="000000"/>
                <w:sz w:val="24"/>
                <w:szCs w:val="24"/>
              </w:rPr>
              <w:t>SК1.1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</w:p>
        </w:tc>
        <w:tc>
          <w:tcPr>
            <w:tcW w:w="3346" w:type="dxa"/>
            <w:vAlign w:val="center"/>
          </w:tcPr>
          <w:p w14:paraId="7E9A64AB" w14:textId="57BCB126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ТД16</w:t>
            </w:r>
          </w:p>
        </w:tc>
        <w:tc>
          <w:tcPr>
            <w:tcW w:w="1757" w:type="dxa"/>
            <w:vAlign w:val="center"/>
          </w:tcPr>
          <w:p w14:paraId="0414E8A3" w14:textId="75DB55E5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12D7A13" w14:textId="7A7B3756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38B101F8" w14:textId="6406D5E7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9A5637A" w14:textId="7548DBE7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8E63E19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3E92BD0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3427F29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915355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FD5798F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4AB14B6" w14:textId="7FE138D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D91033">
              <w:rPr>
                <w:rFonts w:ascii="ISOCPEUR" w:hAnsi="ISOCPEUR"/>
                <w:sz w:val="24"/>
                <w:szCs w:val="24"/>
              </w:rPr>
              <w:t>Т16</w:t>
            </w:r>
          </w:p>
        </w:tc>
        <w:tc>
          <w:tcPr>
            <w:tcW w:w="2608" w:type="dxa"/>
            <w:vAlign w:val="center"/>
          </w:tcPr>
          <w:p w14:paraId="0246434B" w14:textId="4F6A8F92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C32E2B">
              <w:rPr>
                <w:rFonts w:ascii="ISOCPEUR" w:hAnsi="ISOCPEUR" w:cs="ISOCPEUR"/>
                <w:color w:val="000000"/>
                <w:sz w:val="24"/>
                <w:szCs w:val="24"/>
              </w:rPr>
              <w:t>SК1.11</w:t>
            </w:r>
          </w:p>
        </w:tc>
        <w:tc>
          <w:tcPr>
            <w:tcW w:w="3346" w:type="dxa"/>
            <w:vAlign w:val="center"/>
          </w:tcPr>
          <w:p w14:paraId="5C90380F" w14:textId="76600C2F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ТД16</w:t>
            </w:r>
          </w:p>
        </w:tc>
        <w:tc>
          <w:tcPr>
            <w:tcW w:w="1757" w:type="dxa"/>
            <w:vAlign w:val="center"/>
          </w:tcPr>
          <w:p w14:paraId="23C390EA" w14:textId="4E59569A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09B15FC" w14:textId="545C2FE8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78A72821" w14:textId="6FA6A893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FBB740C" w14:textId="679E12AD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55FC62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6419F30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E849FD2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0F41BA5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1FD3FD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BA53D17" w14:textId="570EEF22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D91033">
              <w:rPr>
                <w:rFonts w:ascii="ISOCPEUR" w:hAnsi="ISOCPEUR"/>
                <w:sz w:val="24"/>
                <w:szCs w:val="24"/>
              </w:rPr>
              <w:t>Т16</w:t>
            </w:r>
          </w:p>
        </w:tc>
        <w:tc>
          <w:tcPr>
            <w:tcW w:w="2608" w:type="dxa"/>
            <w:vAlign w:val="center"/>
          </w:tcPr>
          <w:p w14:paraId="2D25628A" w14:textId="53F635CF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C32E2B">
              <w:rPr>
                <w:rFonts w:ascii="ISOCPEUR" w:hAnsi="ISOCPEUR" w:cs="ISOCPEUR"/>
                <w:color w:val="000000"/>
                <w:sz w:val="24"/>
                <w:szCs w:val="24"/>
              </w:rPr>
              <w:t>SК1.11</w:t>
            </w:r>
          </w:p>
        </w:tc>
        <w:tc>
          <w:tcPr>
            <w:tcW w:w="3346" w:type="dxa"/>
            <w:vAlign w:val="center"/>
          </w:tcPr>
          <w:p w14:paraId="0E42110B" w14:textId="0A346CF4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ТД16</w:t>
            </w:r>
          </w:p>
        </w:tc>
        <w:tc>
          <w:tcPr>
            <w:tcW w:w="1757" w:type="dxa"/>
            <w:vAlign w:val="center"/>
          </w:tcPr>
          <w:p w14:paraId="17947C5C" w14:textId="37603217" w:rsidR="006E2796" w:rsidRPr="00340E65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6739317" w14:textId="006E79F2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0ADE9FA4" w14:textId="2948E75F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99F1898" w14:textId="6CE0F2AA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077F33AC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5EE06A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7822537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6DA5BB7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CA41624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72626B3" w14:textId="03B92EEF" w:rsidR="006E2796" w:rsidRPr="00D91033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</w:t>
            </w:r>
            <w:r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2608" w:type="dxa"/>
            <w:vAlign w:val="center"/>
          </w:tcPr>
          <w:p w14:paraId="0DA798C4" w14:textId="26495B06" w:rsidR="006E2796" w:rsidRPr="00C32E2B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346" w:type="dxa"/>
            <w:vAlign w:val="center"/>
          </w:tcPr>
          <w:p w14:paraId="719C54DE" w14:textId="1396640C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ТД16</w:t>
            </w:r>
          </w:p>
        </w:tc>
        <w:tc>
          <w:tcPr>
            <w:tcW w:w="1757" w:type="dxa"/>
            <w:vAlign w:val="center"/>
          </w:tcPr>
          <w:p w14:paraId="1570B54C" w14:textId="5FBF47D7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FE7E6C6" w14:textId="4833F2D3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1E8CFC52" w14:textId="0BF75BD4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21B886B8" w14:textId="2B8A78F5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F150BC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57176FC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CEE630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05A20A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7CBD84B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B860195" w14:textId="50B10C6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D91033">
              <w:rPr>
                <w:rFonts w:ascii="ISOCPEUR" w:hAnsi="ISOCPEUR"/>
                <w:sz w:val="24"/>
                <w:szCs w:val="24"/>
              </w:rPr>
              <w:t>Т16</w:t>
            </w:r>
          </w:p>
        </w:tc>
        <w:tc>
          <w:tcPr>
            <w:tcW w:w="2608" w:type="dxa"/>
            <w:vAlign w:val="center"/>
          </w:tcPr>
          <w:p w14:paraId="2EF75DA3" w14:textId="3A1E6A95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C32E2B">
              <w:rPr>
                <w:rFonts w:ascii="ISOCPEUR" w:hAnsi="ISOCPEUR" w:cs="ISOCPEUR"/>
                <w:color w:val="000000"/>
                <w:sz w:val="24"/>
                <w:szCs w:val="24"/>
              </w:rPr>
              <w:t>SК1.11</w:t>
            </w:r>
          </w:p>
        </w:tc>
        <w:tc>
          <w:tcPr>
            <w:tcW w:w="3346" w:type="dxa"/>
            <w:vAlign w:val="center"/>
          </w:tcPr>
          <w:p w14:paraId="62D00C02" w14:textId="17F964CE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ТД16</w:t>
            </w:r>
          </w:p>
        </w:tc>
        <w:tc>
          <w:tcPr>
            <w:tcW w:w="1757" w:type="dxa"/>
            <w:vAlign w:val="center"/>
          </w:tcPr>
          <w:p w14:paraId="626981BD" w14:textId="48743827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4A327C6" w14:textId="2D9B18C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023990EE" w14:textId="321206EC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5799E33" w14:textId="78A05EE7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5B6FD0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8158859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D1CAEE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06D9A78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33AC17E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23581E6" w14:textId="589FA57B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D91033">
              <w:rPr>
                <w:rFonts w:ascii="ISOCPEUR" w:hAnsi="ISOCPEUR"/>
                <w:sz w:val="24"/>
                <w:szCs w:val="24"/>
              </w:rPr>
              <w:t>Т16</w:t>
            </w:r>
          </w:p>
        </w:tc>
        <w:tc>
          <w:tcPr>
            <w:tcW w:w="2608" w:type="dxa"/>
            <w:vAlign w:val="center"/>
          </w:tcPr>
          <w:p w14:paraId="79C5276C" w14:textId="585AF657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C32E2B">
              <w:rPr>
                <w:rFonts w:ascii="ISOCPEUR" w:hAnsi="ISOCPEUR" w:cs="ISOCPEUR"/>
                <w:color w:val="000000"/>
                <w:sz w:val="24"/>
                <w:szCs w:val="24"/>
              </w:rPr>
              <w:t>SК1.11</w:t>
            </w:r>
          </w:p>
        </w:tc>
        <w:tc>
          <w:tcPr>
            <w:tcW w:w="3346" w:type="dxa"/>
            <w:vAlign w:val="center"/>
          </w:tcPr>
          <w:p w14:paraId="1B865665" w14:textId="0075AEA4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ТД16</w:t>
            </w:r>
          </w:p>
        </w:tc>
        <w:tc>
          <w:tcPr>
            <w:tcW w:w="1757" w:type="dxa"/>
            <w:vAlign w:val="center"/>
          </w:tcPr>
          <w:p w14:paraId="0BAD136C" w14:textId="47F40419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9CEC897" w14:textId="774E0D4B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5CF1FEBA" w14:textId="0860EAC3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AC61669" w14:textId="091AFFB4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C56A91D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3A297C0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FA46EE6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23F58B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3A58A94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01DB8EB" w14:textId="38EE490A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Т17</w:t>
            </w:r>
          </w:p>
        </w:tc>
        <w:tc>
          <w:tcPr>
            <w:tcW w:w="2608" w:type="dxa"/>
            <w:vAlign w:val="center"/>
          </w:tcPr>
          <w:p w14:paraId="1F4BE76A" w14:textId="046E9C66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43368">
              <w:rPr>
                <w:rFonts w:ascii="ISOCPEUR" w:hAnsi="ISOCPEUR" w:cs="ISOCPEUR"/>
                <w:color w:val="000000"/>
                <w:sz w:val="24"/>
                <w:szCs w:val="24"/>
              </w:rPr>
              <w:t>SК1.1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3DF99165" w14:textId="68C00EDF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ТД17</w:t>
            </w:r>
          </w:p>
        </w:tc>
        <w:tc>
          <w:tcPr>
            <w:tcW w:w="1757" w:type="dxa"/>
            <w:vAlign w:val="center"/>
          </w:tcPr>
          <w:p w14:paraId="2A4B98E6" w14:textId="13A66AD5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13574CA" w14:textId="79C52319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6ACE3CED" w14:textId="2F7A2807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5043E3F" w14:textId="4B8730C0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0ED4AAF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FAF826D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B2B480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676B90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111E877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0C2105A" w14:textId="3D4E45CA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Т17</w:t>
            </w:r>
          </w:p>
        </w:tc>
        <w:tc>
          <w:tcPr>
            <w:tcW w:w="2608" w:type="dxa"/>
            <w:vAlign w:val="center"/>
          </w:tcPr>
          <w:p w14:paraId="5FFA3C90" w14:textId="1F905561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14776">
              <w:rPr>
                <w:rFonts w:ascii="ISOCPEUR" w:hAnsi="ISOCPEUR" w:cs="ISOCPEUR"/>
                <w:color w:val="000000"/>
                <w:sz w:val="24"/>
                <w:szCs w:val="24"/>
              </w:rPr>
              <w:t>SК1.12</w:t>
            </w:r>
          </w:p>
        </w:tc>
        <w:tc>
          <w:tcPr>
            <w:tcW w:w="3346" w:type="dxa"/>
            <w:vAlign w:val="center"/>
          </w:tcPr>
          <w:p w14:paraId="1DF2417F" w14:textId="565D1609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ТД17</w:t>
            </w:r>
          </w:p>
        </w:tc>
        <w:tc>
          <w:tcPr>
            <w:tcW w:w="1757" w:type="dxa"/>
            <w:vAlign w:val="center"/>
          </w:tcPr>
          <w:p w14:paraId="71C76F2A" w14:textId="1A15AA81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B0089C9" w14:textId="0665BDC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2EB28A4F" w14:textId="0DEAE67E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270CB93" w14:textId="18EA1FED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0C3E75D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33B456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3E2057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0F77A0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13620CC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70FE95C" w14:textId="7D91B30D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Т17</w:t>
            </w:r>
          </w:p>
        </w:tc>
        <w:tc>
          <w:tcPr>
            <w:tcW w:w="2608" w:type="dxa"/>
            <w:vAlign w:val="center"/>
          </w:tcPr>
          <w:p w14:paraId="487836E1" w14:textId="4555B59F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14776">
              <w:rPr>
                <w:rFonts w:ascii="ISOCPEUR" w:hAnsi="ISOCPEUR" w:cs="ISOCPEUR"/>
                <w:color w:val="000000"/>
                <w:sz w:val="24"/>
                <w:szCs w:val="24"/>
              </w:rPr>
              <w:t>SК1.12</w:t>
            </w:r>
          </w:p>
        </w:tc>
        <w:tc>
          <w:tcPr>
            <w:tcW w:w="3346" w:type="dxa"/>
            <w:vAlign w:val="center"/>
          </w:tcPr>
          <w:p w14:paraId="46DE2204" w14:textId="7F3678C9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ТД17</w:t>
            </w:r>
          </w:p>
        </w:tc>
        <w:tc>
          <w:tcPr>
            <w:tcW w:w="1757" w:type="dxa"/>
            <w:vAlign w:val="center"/>
          </w:tcPr>
          <w:p w14:paraId="52CBC9D8" w14:textId="1B669166" w:rsidR="006E2796" w:rsidRPr="00C51E03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F0B4DDD" w14:textId="0B2B2B56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1FB714CB" w14:textId="77533169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DA56CD0" w14:textId="6233359D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E4C42D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EAC7BA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A0FCDA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B51EE77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4426DF0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3D0D9B7" w14:textId="6B0A11E2" w:rsidR="006E2796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</w:t>
            </w:r>
            <w:r>
              <w:rPr>
                <w:rFonts w:ascii="ISOCPEUR" w:hAnsi="ISOCPEUR"/>
                <w:sz w:val="24"/>
                <w:szCs w:val="24"/>
              </w:rPr>
              <w:t>7</w:t>
            </w:r>
          </w:p>
        </w:tc>
        <w:tc>
          <w:tcPr>
            <w:tcW w:w="2608" w:type="dxa"/>
            <w:vAlign w:val="center"/>
          </w:tcPr>
          <w:p w14:paraId="0E3D2D3B" w14:textId="1548C689" w:rsidR="006E2796" w:rsidRPr="00814776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346" w:type="dxa"/>
            <w:vAlign w:val="center"/>
          </w:tcPr>
          <w:p w14:paraId="5BFCEB8D" w14:textId="11868D2E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ТД17</w:t>
            </w:r>
          </w:p>
        </w:tc>
        <w:tc>
          <w:tcPr>
            <w:tcW w:w="1757" w:type="dxa"/>
            <w:vAlign w:val="center"/>
          </w:tcPr>
          <w:p w14:paraId="10E56621" w14:textId="090A2340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B8BB4AA" w14:textId="64F70399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499EABD5" w14:textId="7351EB02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732EE8E" w14:textId="28B1912E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7F6B82C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F0429C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DC2ACAE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0674156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7DC0B50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4951C96" w14:textId="782A01B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Т17</w:t>
            </w:r>
          </w:p>
        </w:tc>
        <w:tc>
          <w:tcPr>
            <w:tcW w:w="2608" w:type="dxa"/>
            <w:vAlign w:val="center"/>
          </w:tcPr>
          <w:p w14:paraId="07765E3E" w14:textId="2A30A5B5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14776">
              <w:rPr>
                <w:rFonts w:ascii="ISOCPEUR" w:hAnsi="ISOCPEUR" w:cs="ISOCPEUR"/>
                <w:color w:val="000000"/>
                <w:sz w:val="24"/>
                <w:szCs w:val="24"/>
              </w:rPr>
              <w:t>SК1.12</w:t>
            </w:r>
          </w:p>
        </w:tc>
        <w:tc>
          <w:tcPr>
            <w:tcW w:w="3346" w:type="dxa"/>
            <w:vAlign w:val="center"/>
          </w:tcPr>
          <w:p w14:paraId="630A2964" w14:textId="00C156F1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ТД17</w:t>
            </w:r>
          </w:p>
        </w:tc>
        <w:tc>
          <w:tcPr>
            <w:tcW w:w="1757" w:type="dxa"/>
            <w:vAlign w:val="center"/>
          </w:tcPr>
          <w:p w14:paraId="17E2DC5D" w14:textId="459F13F0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52C9900" w14:textId="00E54B6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4AF67E33" w14:textId="38D4017B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D544543" w14:textId="7C1ADA74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4F21A4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6E6978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74F839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078DDA7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6E59052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FAAC605" w14:textId="3AE4AFBB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Т17</w:t>
            </w:r>
          </w:p>
        </w:tc>
        <w:tc>
          <w:tcPr>
            <w:tcW w:w="2608" w:type="dxa"/>
            <w:vAlign w:val="center"/>
          </w:tcPr>
          <w:p w14:paraId="257B7779" w14:textId="08FE44CC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14776">
              <w:rPr>
                <w:rFonts w:ascii="ISOCPEUR" w:hAnsi="ISOCPEUR" w:cs="ISOCPEUR"/>
                <w:color w:val="000000"/>
                <w:sz w:val="24"/>
                <w:szCs w:val="24"/>
              </w:rPr>
              <w:t>SК1.12</w:t>
            </w:r>
          </w:p>
        </w:tc>
        <w:tc>
          <w:tcPr>
            <w:tcW w:w="3346" w:type="dxa"/>
            <w:vAlign w:val="center"/>
          </w:tcPr>
          <w:p w14:paraId="0CA325A4" w14:textId="379C026B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ТД17</w:t>
            </w:r>
          </w:p>
        </w:tc>
        <w:tc>
          <w:tcPr>
            <w:tcW w:w="1757" w:type="dxa"/>
            <w:vAlign w:val="center"/>
          </w:tcPr>
          <w:p w14:paraId="69E7BF65" w14:textId="6837BC9C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AA67615" w14:textId="1A174BDA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5F0CEF26" w14:textId="5DD397E6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E3F77D3" w14:textId="1013A0A5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3E48629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0FBA8B0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18340F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35FA26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F4FDA6F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FDE8A42" w14:textId="2C8EDE28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Т18</w:t>
            </w:r>
          </w:p>
        </w:tc>
        <w:tc>
          <w:tcPr>
            <w:tcW w:w="2608" w:type="dxa"/>
            <w:vAlign w:val="center"/>
          </w:tcPr>
          <w:p w14:paraId="576AD21A" w14:textId="7C426624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6358D">
              <w:rPr>
                <w:rFonts w:ascii="ISOCPEUR" w:hAnsi="ISOCPEUR" w:cs="ISOCPEUR"/>
                <w:color w:val="000000"/>
                <w:sz w:val="24"/>
                <w:szCs w:val="24"/>
              </w:rPr>
              <w:t>SК1.1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</w:t>
            </w:r>
          </w:p>
        </w:tc>
        <w:tc>
          <w:tcPr>
            <w:tcW w:w="3346" w:type="dxa"/>
            <w:vAlign w:val="center"/>
          </w:tcPr>
          <w:p w14:paraId="380B1E44" w14:textId="55F333C8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ТД18</w:t>
            </w:r>
          </w:p>
        </w:tc>
        <w:tc>
          <w:tcPr>
            <w:tcW w:w="1757" w:type="dxa"/>
            <w:vAlign w:val="center"/>
          </w:tcPr>
          <w:p w14:paraId="1D94E2FC" w14:textId="49707E41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3D48D93" w14:textId="07C7DDC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3C482ACD" w14:textId="57A69F45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79ED19D" w14:textId="5C2B0358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2DC576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A116BA0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95A99D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3CD8AB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798A4283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57BBE7F" w14:textId="622F82D1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301C24">
              <w:rPr>
                <w:rFonts w:ascii="ISOCPEUR" w:hAnsi="ISOCPEUR"/>
                <w:sz w:val="24"/>
                <w:szCs w:val="24"/>
              </w:rPr>
              <w:t>Т18</w:t>
            </w:r>
          </w:p>
        </w:tc>
        <w:tc>
          <w:tcPr>
            <w:tcW w:w="2608" w:type="dxa"/>
            <w:vAlign w:val="center"/>
          </w:tcPr>
          <w:p w14:paraId="5747F6CF" w14:textId="733A182E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4F0407">
              <w:rPr>
                <w:rFonts w:ascii="ISOCPEUR" w:hAnsi="ISOCPEUR" w:cs="ISOCPEUR"/>
                <w:color w:val="000000"/>
                <w:sz w:val="24"/>
                <w:szCs w:val="24"/>
              </w:rPr>
              <w:t>SК1.13</w:t>
            </w:r>
          </w:p>
        </w:tc>
        <w:tc>
          <w:tcPr>
            <w:tcW w:w="3346" w:type="dxa"/>
            <w:vAlign w:val="center"/>
          </w:tcPr>
          <w:p w14:paraId="7ED459E2" w14:textId="692C7D8D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ТД18</w:t>
            </w:r>
          </w:p>
        </w:tc>
        <w:tc>
          <w:tcPr>
            <w:tcW w:w="1757" w:type="dxa"/>
            <w:vAlign w:val="center"/>
          </w:tcPr>
          <w:p w14:paraId="33892884" w14:textId="2A01A201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FE41BB5" w14:textId="6899269D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5D07BABB" w14:textId="6E83D8E6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C9378D2" w14:textId="495F8A9F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08EBE7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F2CF10E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A289788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249F008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713C7BDF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826931A" w14:textId="343D3B1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301C24">
              <w:rPr>
                <w:rFonts w:ascii="ISOCPEUR" w:hAnsi="ISOCPEUR"/>
                <w:sz w:val="24"/>
                <w:szCs w:val="24"/>
              </w:rPr>
              <w:lastRenderedPageBreak/>
              <w:t>Т18</w:t>
            </w:r>
          </w:p>
        </w:tc>
        <w:tc>
          <w:tcPr>
            <w:tcW w:w="2608" w:type="dxa"/>
            <w:vAlign w:val="center"/>
          </w:tcPr>
          <w:p w14:paraId="0AE61B80" w14:textId="26F5ED05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4F0407">
              <w:rPr>
                <w:rFonts w:ascii="ISOCPEUR" w:hAnsi="ISOCPEUR" w:cs="ISOCPEUR"/>
                <w:color w:val="000000"/>
                <w:sz w:val="24"/>
                <w:szCs w:val="24"/>
              </w:rPr>
              <w:t>SК1.13</w:t>
            </w:r>
          </w:p>
        </w:tc>
        <w:tc>
          <w:tcPr>
            <w:tcW w:w="3346" w:type="dxa"/>
            <w:vAlign w:val="center"/>
          </w:tcPr>
          <w:p w14:paraId="38B9A2D1" w14:textId="32397BF7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ТД18</w:t>
            </w:r>
          </w:p>
        </w:tc>
        <w:tc>
          <w:tcPr>
            <w:tcW w:w="1757" w:type="dxa"/>
            <w:vAlign w:val="center"/>
          </w:tcPr>
          <w:p w14:paraId="44A7F0EF" w14:textId="4934E6E1" w:rsidR="006E2796" w:rsidRPr="00C51E03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9D2E5D3" w14:textId="0826743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2AC7CA29" w14:textId="6451EFCB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DA36022" w14:textId="7BF4A0BA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0FABDF0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F96FD5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E827DA6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F1B313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519D7F4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50EF17F" w14:textId="25504C60" w:rsidR="006E2796" w:rsidRPr="00301C24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</w:t>
            </w:r>
            <w:r>
              <w:rPr>
                <w:rFonts w:ascii="ISOCPEUR" w:hAnsi="ISOCPEUR"/>
                <w:sz w:val="24"/>
                <w:szCs w:val="24"/>
              </w:rPr>
              <w:t>8</w:t>
            </w:r>
          </w:p>
        </w:tc>
        <w:tc>
          <w:tcPr>
            <w:tcW w:w="2608" w:type="dxa"/>
            <w:vAlign w:val="center"/>
          </w:tcPr>
          <w:p w14:paraId="595389F3" w14:textId="4661DE8F" w:rsidR="006E2796" w:rsidRPr="004F0407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346" w:type="dxa"/>
            <w:vAlign w:val="center"/>
          </w:tcPr>
          <w:p w14:paraId="74E01002" w14:textId="32BB11FF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ТД18</w:t>
            </w:r>
          </w:p>
        </w:tc>
        <w:tc>
          <w:tcPr>
            <w:tcW w:w="1757" w:type="dxa"/>
            <w:vAlign w:val="center"/>
          </w:tcPr>
          <w:p w14:paraId="52D309AC" w14:textId="7091F2DE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526E986" w14:textId="2A1F111B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40D96B95" w14:textId="04E0065D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0010BEB" w14:textId="2160D130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333199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A690920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A8FD9A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B9EC5DE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72D15B6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869193E" w14:textId="064C5543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301C24">
              <w:rPr>
                <w:rFonts w:ascii="ISOCPEUR" w:hAnsi="ISOCPEUR"/>
                <w:sz w:val="24"/>
                <w:szCs w:val="24"/>
              </w:rPr>
              <w:t>Т18</w:t>
            </w:r>
          </w:p>
        </w:tc>
        <w:tc>
          <w:tcPr>
            <w:tcW w:w="2608" w:type="dxa"/>
            <w:vAlign w:val="center"/>
          </w:tcPr>
          <w:p w14:paraId="32FA237C" w14:textId="69E0369D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4F0407">
              <w:rPr>
                <w:rFonts w:ascii="ISOCPEUR" w:hAnsi="ISOCPEUR" w:cs="ISOCPEUR"/>
                <w:color w:val="000000"/>
                <w:sz w:val="24"/>
                <w:szCs w:val="24"/>
              </w:rPr>
              <w:t>SК1.13</w:t>
            </w:r>
          </w:p>
        </w:tc>
        <w:tc>
          <w:tcPr>
            <w:tcW w:w="3346" w:type="dxa"/>
            <w:vAlign w:val="center"/>
          </w:tcPr>
          <w:p w14:paraId="41301C38" w14:textId="079407FD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ТД18</w:t>
            </w:r>
          </w:p>
        </w:tc>
        <w:tc>
          <w:tcPr>
            <w:tcW w:w="1757" w:type="dxa"/>
            <w:vAlign w:val="center"/>
          </w:tcPr>
          <w:p w14:paraId="6DB777D1" w14:textId="2266C600" w:rsidR="006E2796" w:rsidRPr="00033EF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27C8736" w14:textId="70D9B836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6E5BE6E0" w14:textId="2FB64351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6B50B6C" w14:textId="2B1C8872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A84055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5CF173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4BB06E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603B469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AB3965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7A69A71" w14:textId="0AB6836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301C24">
              <w:rPr>
                <w:rFonts w:ascii="ISOCPEUR" w:hAnsi="ISOCPEUR"/>
                <w:sz w:val="24"/>
                <w:szCs w:val="24"/>
              </w:rPr>
              <w:t>Т18</w:t>
            </w:r>
          </w:p>
        </w:tc>
        <w:tc>
          <w:tcPr>
            <w:tcW w:w="2608" w:type="dxa"/>
            <w:vAlign w:val="center"/>
          </w:tcPr>
          <w:p w14:paraId="7D7FCB25" w14:textId="5142C0E6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4F0407">
              <w:rPr>
                <w:rFonts w:ascii="ISOCPEUR" w:hAnsi="ISOCPEUR" w:cs="ISOCPEUR"/>
                <w:color w:val="000000"/>
                <w:sz w:val="24"/>
                <w:szCs w:val="24"/>
              </w:rPr>
              <w:t>SК1.13</w:t>
            </w:r>
          </w:p>
        </w:tc>
        <w:tc>
          <w:tcPr>
            <w:tcW w:w="3346" w:type="dxa"/>
            <w:vAlign w:val="center"/>
          </w:tcPr>
          <w:p w14:paraId="2AA15270" w14:textId="778154FE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ТД18</w:t>
            </w:r>
          </w:p>
        </w:tc>
        <w:tc>
          <w:tcPr>
            <w:tcW w:w="1757" w:type="dxa"/>
            <w:vAlign w:val="center"/>
          </w:tcPr>
          <w:p w14:paraId="09E4603E" w14:textId="44256553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94CDDED" w14:textId="2C36F32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34EA97CD" w14:textId="65C873C7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26CE70FC" w14:textId="03DC6B99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8D1416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EC6B55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8273819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39FF62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B1939D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69BE685" w14:textId="18F96D7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Т19</w:t>
            </w:r>
          </w:p>
        </w:tc>
        <w:tc>
          <w:tcPr>
            <w:tcW w:w="2608" w:type="dxa"/>
            <w:vAlign w:val="center"/>
          </w:tcPr>
          <w:p w14:paraId="15E73E68" w14:textId="638069ED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4F0407">
              <w:rPr>
                <w:rFonts w:ascii="ISOCPEUR" w:hAnsi="ISOCPEUR" w:cs="ISOCPEUR"/>
                <w:color w:val="000000"/>
                <w:sz w:val="24"/>
                <w:szCs w:val="24"/>
              </w:rPr>
              <w:t>SК1.1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346" w:type="dxa"/>
            <w:vAlign w:val="center"/>
          </w:tcPr>
          <w:p w14:paraId="6351D733" w14:textId="1605EAD6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ТД19</w:t>
            </w:r>
          </w:p>
        </w:tc>
        <w:tc>
          <w:tcPr>
            <w:tcW w:w="1757" w:type="dxa"/>
            <w:vAlign w:val="center"/>
          </w:tcPr>
          <w:p w14:paraId="55B99AF0" w14:textId="10B576A0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C79DA1B" w14:textId="1C94802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79B10D61" w14:textId="08049868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85B3EB2" w14:textId="33579184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F81014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31A55F0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45F8F8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11343B5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4548F1B0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1CBD036" w14:textId="2AA07AB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Т19</w:t>
            </w:r>
          </w:p>
        </w:tc>
        <w:tc>
          <w:tcPr>
            <w:tcW w:w="2608" w:type="dxa"/>
            <w:vAlign w:val="center"/>
          </w:tcPr>
          <w:p w14:paraId="02FF4D76" w14:textId="4DA0C338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141257">
              <w:rPr>
                <w:rFonts w:ascii="ISOCPEUR" w:hAnsi="ISOCPEUR" w:cs="ISOCPEUR"/>
                <w:color w:val="000000"/>
                <w:sz w:val="24"/>
                <w:szCs w:val="24"/>
              </w:rPr>
              <w:t>SК1.14</w:t>
            </w:r>
          </w:p>
        </w:tc>
        <w:tc>
          <w:tcPr>
            <w:tcW w:w="3346" w:type="dxa"/>
            <w:vAlign w:val="center"/>
          </w:tcPr>
          <w:p w14:paraId="174B50EF" w14:textId="6F811B8B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ТД19</w:t>
            </w:r>
          </w:p>
        </w:tc>
        <w:tc>
          <w:tcPr>
            <w:tcW w:w="1757" w:type="dxa"/>
            <w:vAlign w:val="center"/>
          </w:tcPr>
          <w:p w14:paraId="3F6C999E" w14:textId="73E485F7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44E087A" w14:textId="20F44DE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00A7FBED" w14:textId="575CF2BA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7787123" w14:textId="23D8ADAD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29934D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A8CFB5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D930D5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D73F9F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1A48D56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A6CC3EF" w14:textId="2940BE0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Т19</w:t>
            </w:r>
          </w:p>
        </w:tc>
        <w:tc>
          <w:tcPr>
            <w:tcW w:w="2608" w:type="dxa"/>
            <w:vAlign w:val="center"/>
          </w:tcPr>
          <w:p w14:paraId="59A556E1" w14:textId="382149E7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141257">
              <w:rPr>
                <w:rFonts w:ascii="ISOCPEUR" w:hAnsi="ISOCPEUR" w:cs="ISOCPEUR"/>
                <w:color w:val="000000"/>
                <w:sz w:val="24"/>
                <w:szCs w:val="24"/>
              </w:rPr>
              <w:t>SК1.14</w:t>
            </w:r>
          </w:p>
        </w:tc>
        <w:tc>
          <w:tcPr>
            <w:tcW w:w="3346" w:type="dxa"/>
            <w:vAlign w:val="center"/>
          </w:tcPr>
          <w:p w14:paraId="3702D247" w14:textId="7C42B246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ТД19</w:t>
            </w:r>
          </w:p>
        </w:tc>
        <w:tc>
          <w:tcPr>
            <w:tcW w:w="1757" w:type="dxa"/>
            <w:vAlign w:val="center"/>
          </w:tcPr>
          <w:p w14:paraId="0249ADC9" w14:textId="67970A56" w:rsidR="006E2796" w:rsidRPr="0092529B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F9CB024" w14:textId="2874606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191E30CC" w14:textId="13A437FA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642B2D0" w14:textId="1E042765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7D2B1F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9018FB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BF26007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C5AC78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77D9B74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51AD5E3" w14:textId="0180CA45" w:rsidR="006E2796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</w:t>
            </w:r>
            <w:r>
              <w:rPr>
                <w:rFonts w:ascii="ISOCPEUR" w:hAnsi="ISOCPEUR"/>
                <w:sz w:val="24"/>
                <w:szCs w:val="24"/>
              </w:rPr>
              <w:t>9</w:t>
            </w:r>
          </w:p>
        </w:tc>
        <w:tc>
          <w:tcPr>
            <w:tcW w:w="2608" w:type="dxa"/>
            <w:vAlign w:val="center"/>
          </w:tcPr>
          <w:p w14:paraId="318C47D9" w14:textId="1480FA70" w:rsidR="006E2796" w:rsidRPr="00141257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346" w:type="dxa"/>
            <w:vAlign w:val="center"/>
          </w:tcPr>
          <w:p w14:paraId="6DAD1643" w14:textId="553D3930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ТД19</w:t>
            </w:r>
          </w:p>
        </w:tc>
        <w:tc>
          <w:tcPr>
            <w:tcW w:w="1757" w:type="dxa"/>
            <w:vAlign w:val="center"/>
          </w:tcPr>
          <w:p w14:paraId="243BFEA7" w14:textId="62983A50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CA51F51" w14:textId="050209F3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55AF2750" w14:textId="3A445E8F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B840D71" w14:textId="6BEC5F06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40478AC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A96496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28AFC58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8FF5C1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AC88F2E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0CEDE2E" w14:textId="31E5D551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Т19</w:t>
            </w:r>
          </w:p>
        </w:tc>
        <w:tc>
          <w:tcPr>
            <w:tcW w:w="2608" w:type="dxa"/>
            <w:vAlign w:val="center"/>
          </w:tcPr>
          <w:p w14:paraId="5B2E5E8E" w14:textId="2397EA76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141257">
              <w:rPr>
                <w:rFonts w:ascii="ISOCPEUR" w:hAnsi="ISOCPEUR" w:cs="ISOCPEUR"/>
                <w:color w:val="000000"/>
                <w:sz w:val="24"/>
                <w:szCs w:val="24"/>
              </w:rPr>
              <w:t>SК1.14</w:t>
            </w:r>
          </w:p>
        </w:tc>
        <w:tc>
          <w:tcPr>
            <w:tcW w:w="3346" w:type="dxa"/>
            <w:vAlign w:val="center"/>
          </w:tcPr>
          <w:p w14:paraId="1CEE513E" w14:textId="0A372CB6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ТД19</w:t>
            </w:r>
          </w:p>
        </w:tc>
        <w:tc>
          <w:tcPr>
            <w:tcW w:w="1757" w:type="dxa"/>
            <w:vAlign w:val="center"/>
          </w:tcPr>
          <w:p w14:paraId="7DAF8153" w14:textId="5606867C" w:rsidR="006E2796" w:rsidRPr="0019300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1014A22" w14:textId="53621BC3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3985D34B" w14:textId="75CFE413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E07AF06" w14:textId="436D9DBF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7D25DA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C5FE62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60C2946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B983F7E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014AA1F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B299959" w14:textId="3906FBED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Т19</w:t>
            </w:r>
          </w:p>
        </w:tc>
        <w:tc>
          <w:tcPr>
            <w:tcW w:w="2608" w:type="dxa"/>
            <w:vAlign w:val="center"/>
          </w:tcPr>
          <w:p w14:paraId="15ECC9AB" w14:textId="293F440E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141257">
              <w:rPr>
                <w:rFonts w:ascii="ISOCPEUR" w:hAnsi="ISOCPEUR" w:cs="ISOCPEUR"/>
                <w:color w:val="000000"/>
                <w:sz w:val="24"/>
                <w:szCs w:val="24"/>
              </w:rPr>
              <w:t>SК1.14</w:t>
            </w:r>
          </w:p>
        </w:tc>
        <w:tc>
          <w:tcPr>
            <w:tcW w:w="3346" w:type="dxa"/>
            <w:vAlign w:val="center"/>
          </w:tcPr>
          <w:p w14:paraId="380172E6" w14:textId="7A36535D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ТД19</w:t>
            </w:r>
          </w:p>
        </w:tc>
        <w:tc>
          <w:tcPr>
            <w:tcW w:w="1757" w:type="dxa"/>
            <w:vAlign w:val="center"/>
          </w:tcPr>
          <w:p w14:paraId="2AA1A9DD" w14:textId="1F865A3B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6FE41A1" w14:textId="00404F59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332875C3" w14:textId="3E30A881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23A7D20" w14:textId="6BBD25EB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08DF12D0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0E1756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461C0F8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534A7C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33460C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8D807DF" w14:textId="2D2FE3F8" w:rsidR="006E2796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Т1</w:t>
            </w:r>
            <w:r>
              <w:rPr>
                <w:rFonts w:ascii="ISOCPEUR" w:hAnsi="ISOCPEUR"/>
                <w:sz w:val="24"/>
                <w:szCs w:val="24"/>
              </w:rPr>
              <w:t>9</w:t>
            </w:r>
          </w:p>
        </w:tc>
        <w:tc>
          <w:tcPr>
            <w:tcW w:w="2608" w:type="dxa"/>
            <w:vAlign w:val="center"/>
          </w:tcPr>
          <w:p w14:paraId="12B2DE3D" w14:textId="1683081A" w:rsidR="006E2796" w:rsidRPr="00141257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346" w:type="dxa"/>
            <w:vAlign w:val="center"/>
          </w:tcPr>
          <w:p w14:paraId="7304971C" w14:textId="621475A7" w:rsidR="006E2796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Вызывная панель домофона</w:t>
            </w:r>
          </w:p>
        </w:tc>
        <w:tc>
          <w:tcPr>
            <w:tcW w:w="1757" w:type="dxa"/>
            <w:vAlign w:val="center"/>
          </w:tcPr>
          <w:p w14:paraId="1225FBEB" w14:textId="45F27A15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63E2BD4" w14:textId="02425F7C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2A244C78" w14:textId="4755C215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D965303" w14:textId="400375A6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AFB758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BD7A06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A31F872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A150382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DFB090D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3CF4FA3" w14:textId="5B4EC256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Т20</w:t>
            </w:r>
          </w:p>
        </w:tc>
        <w:tc>
          <w:tcPr>
            <w:tcW w:w="2608" w:type="dxa"/>
            <w:vAlign w:val="center"/>
          </w:tcPr>
          <w:p w14:paraId="032EFB08" w14:textId="157BEB31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4F0407">
              <w:rPr>
                <w:rFonts w:ascii="ISOCPEUR" w:hAnsi="ISOCPEUR" w:cs="ISOCPEUR"/>
                <w:color w:val="000000"/>
                <w:sz w:val="24"/>
                <w:szCs w:val="24"/>
              </w:rPr>
              <w:t>SК1.1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</w:p>
        </w:tc>
        <w:tc>
          <w:tcPr>
            <w:tcW w:w="3346" w:type="dxa"/>
            <w:vAlign w:val="center"/>
          </w:tcPr>
          <w:p w14:paraId="3C611B14" w14:textId="227A87CC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ТД20</w:t>
            </w:r>
          </w:p>
        </w:tc>
        <w:tc>
          <w:tcPr>
            <w:tcW w:w="1757" w:type="dxa"/>
            <w:vAlign w:val="center"/>
          </w:tcPr>
          <w:p w14:paraId="74589872" w14:textId="574D699A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5DD3784" w14:textId="5855FC4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12A77E39" w14:textId="6AD0412C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EA21E2F" w14:textId="769E400B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C6CC3DE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3A310D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1C9BEE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3AC8F1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4ABE0C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BC4841B" w14:textId="3AEA1313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Т20</w:t>
            </w:r>
          </w:p>
        </w:tc>
        <w:tc>
          <w:tcPr>
            <w:tcW w:w="2608" w:type="dxa"/>
            <w:vAlign w:val="center"/>
          </w:tcPr>
          <w:p w14:paraId="0D0CC053" w14:textId="037E7723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31578">
              <w:rPr>
                <w:rFonts w:ascii="ISOCPEUR" w:hAnsi="ISOCPEUR" w:cs="ISOCPEUR"/>
                <w:color w:val="000000"/>
                <w:sz w:val="24"/>
                <w:szCs w:val="24"/>
              </w:rPr>
              <w:t>SК1.15</w:t>
            </w:r>
          </w:p>
        </w:tc>
        <w:tc>
          <w:tcPr>
            <w:tcW w:w="3346" w:type="dxa"/>
            <w:vAlign w:val="center"/>
          </w:tcPr>
          <w:p w14:paraId="3D3AF2B0" w14:textId="61078D34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ТД20</w:t>
            </w:r>
          </w:p>
        </w:tc>
        <w:tc>
          <w:tcPr>
            <w:tcW w:w="1757" w:type="dxa"/>
            <w:vAlign w:val="center"/>
          </w:tcPr>
          <w:p w14:paraId="197D2F2B" w14:textId="4D9F66C6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287474E" w14:textId="0639C270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4AC76E80" w14:textId="1A2941EA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FE70561" w14:textId="157BEF79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CC6551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FBC5BE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81E9E5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9AE0969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4B652D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0DA1D42" w14:textId="03F081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Т20</w:t>
            </w:r>
          </w:p>
        </w:tc>
        <w:tc>
          <w:tcPr>
            <w:tcW w:w="2608" w:type="dxa"/>
            <w:vAlign w:val="center"/>
          </w:tcPr>
          <w:p w14:paraId="2AA16251" w14:textId="0029FCC9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31578">
              <w:rPr>
                <w:rFonts w:ascii="ISOCPEUR" w:hAnsi="ISOCPEUR" w:cs="ISOCPEUR"/>
                <w:color w:val="000000"/>
                <w:sz w:val="24"/>
                <w:szCs w:val="24"/>
              </w:rPr>
              <w:t>SК1.15</w:t>
            </w:r>
          </w:p>
        </w:tc>
        <w:tc>
          <w:tcPr>
            <w:tcW w:w="3346" w:type="dxa"/>
            <w:vAlign w:val="center"/>
          </w:tcPr>
          <w:p w14:paraId="0C458223" w14:textId="03B4E9B2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ТД20</w:t>
            </w:r>
          </w:p>
        </w:tc>
        <w:tc>
          <w:tcPr>
            <w:tcW w:w="1757" w:type="dxa"/>
            <w:vAlign w:val="center"/>
          </w:tcPr>
          <w:p w14:paraId="619E41D8" w14:textId="3D045583" w:rsidR="006E2796" w:rsidRPr="0092529B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F50E01A" w14:textId="4DEC3E4A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2CB1F6C0" w14:textId="59E8B273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253EB28" w14:textId="1CF1E636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8713B5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AFE625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C0F15A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9BF233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47FDE52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C79D4AA" w14:textId="5C74A828" w:rsidR="006E2796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</w:t>
            </w:r>
            <w:r>
              <w:rPr>
                <w:rFonts w:ascii="ISOCPEUR" w:hAnsi="ISOCPEUR"/>
                <w:sz w:val="24"/>
                <w:szCs w:val="24"/>
              </w:rPr>
              <w:t>20</w:t>
            </w:r>
          </w:p>
        </w:tc>
        <w:tc>
          <w:tcPr>
            <w:tcW w:w="2608" w:type="dxa"/>
            <w:vAlign w:val="center"/>
          </w:tcPr>
          <w:p w14:paraId="58E03A00" w14:textId="4C3BF2D7" w:rsidR="006E2796" w:rsidRPr="00831578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346" w:type="dxa"/>
            <w:vAlign w:val="center"/>
          </w:tcPr>
          <w:p w14:paraId="2D1DED57" w14:textId="7B58E444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ТД20</w:t>
            </w:r>
          </w:p>
        </w:tc>
        <w:tc>
          <w:tcPr>
            <w:tcW w:w="1757" w:type="dxa"/>
            <w:vAlign w:val="center"/>
          </w:tcPr>
          <w:p w14:paraId="7026E630" w14:textId="0BA18FD3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F59B97F" w14:textId="50175AB5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502E12EE" w14:textId="2AFFAF6A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2990D7B" w14:textId="2DF9514C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4A6D31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EFC138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78638E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340B58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10DF629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193D5FF" w14:textId="61E974CA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Т20</w:t>
            </w:r>
          </w:p>
        </w:tc>
        <w:tc>
          <w:tcPr>
            <w:tcW w:w="2608" w:type="dxa"/>
            <w:vAlign w:val="center"/>
          </w:tcPr>
          <w:p w14:paraId="0F8568B6" w14:textId="7A5E2E7A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31578">
              <w:rPr>
                <w:rFonts w:ascii="ISOCPEUR" w:hAnsi="ISOCPEUR" w:cs="ISOCPEUR"/>
                <w:color w:val="000000"/>
                <w:sz w:val="24"/>
                <w:szCs w:val="24"/>
              </w:rPr>
              <w:t>SК1.15</w:t>
            </w:r>
          </w:p>
        </w:tc>
        <w:tc>
          <w:tcPr>
            <w:tcW w:w="3346" w:type="dxa"/>
            <w:vAlign w:val="center"/>
          </w:tcPr>
          <w:p w14:paraId="0C0ED620" w14:textId="1B99D751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ТД20</w:t>
            </w:r>
          </w:p>
        </w:tc>
        <w:tc>
          <w:tcPr>
            <w:tcW w:w="1757" w:type="dxa"/>
            <w:vAlign w:val="center"/>
          </w:tcPr>
          <w:p w14:paraId="30395275" w14:textId="48EF5397" w:rsidR="006E2796" w:rsidRPr="0019300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21D1B43" w14:textId="1AC94D2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51AB9B20" w14:textId="7D143817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F6B06E6" w14:textId="4CFA4DC8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07F46B1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6BD1A69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FAB0BCE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FF0B9A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2CC2458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FA93DDD" w14:textId="28AE2358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Т20</w:t>
            </w:r>
          </w:p>
        </w:tc>
        <w:tc>
          <w:tcPr>
            <w:tcW w:w="2608" w:type="dxa"/>
            <w:vAlign w:val="center"/>
          </w:tcPr>
          <w:p w14:paraId="7AB71F3F" w14:textId="07E82E80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31578">
              <w:rPr>
                <w:rFonts w:ascii="ISOCPEUR" w:hAnsi="ISOCPEUR" w:cs="ISOCPEUR"/>
                <w:color w:val="000000"/>
                <w:sz w:val="24"/>
                <w:szCs w:val="24"/>
              </w:rPr>
              <w:t>SК1.15</w:t>
            </w:r>
          </w:p>
        </w:tc>
        <w:tc>
          <w:tcPr>
            <w:tcW w:w="3346" w:type="dxa"/>
            <w:vAlign w:val="center"/>
          </w:tcPr>
          <w:p w14:paraId="5E36BD87" w14:textId="4FFDF989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ТД20</w:t>
            </w:r>
          </w:p>
        </w:tc>
        <w:tc>
          <w:tcPr>
            <w:tcW w:w="1757" w:type="dxa"/>
            <w:vAlign w:val="center"/>
          </w:tcPr>
          <w:p w14:paraId="7511D7CE" w14:textId="2956EEA3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890EC07" w14:textId="3201377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7ABB9B7C" w14:textId="216864EA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A48E72D" w14:textId="7B2E20C9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9D9580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212E49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9D8BC89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AC5D6B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488D8B2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C9B1E55" w14:textId="428A6901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Т21</w:t>
            </w:r>
          </w:p>
        </w:tc>
        <w:tc>
          <w:tcPr>
            <w:tcW w:w="2608" w:type="dxa"/>
            <w:vAlign w:val="center"/>
          </w:tcPr>
          <w:p w14:paraId="75E77EF6" w14:textId="6D627F85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31578">
              <w:rPr>
                <w:rFonts w:ascii="ISOCPEUR" w:hAnsi="ISOCPEUR" w:cs="ISOCPEUR"/>
                <w:color w:val="000000"/>
                <w:sz w:val="24"/>
                <w:szCs w:val="24"/>
              </w:rPr>
              <w:t>SК1.1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6</w:t>
            </w:r>
          </w:p>
        </w:tc>
        <w:tc>
          <w:tcPr>
            <w:tcW w:w="3346" w:type="dxa"/>
            <w:vAlign w:val="center"/>
          </w:tcPr>
          <w:p w14:paraId="4CFEACA3" w14:textId="7462027A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ТД21</w:t>
            </w:r>
          </w:p>
        </w:tc>
        <w:tc>
          <w:tcPr>
            <w:tcW w:w="1757" w:type="dxa"/>
            <w:vAlign w:val="center"/>
          </w:tcPr>
          <w:p w14:paraId="6131BA10" w14:textId="1B704E5D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BBBD147" w14:textId="124B67E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7F5865FC" w14:textId="50551263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D4D628A" w14:textId="61D8C805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CCA3ADA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540744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4B941F2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223DAA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F3265CB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0EDE0D5" w14:textId="2D8FE1B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lastRenderedPageBreak/>
              <w:t>Т21</w:t>
            </w:r>
          </w:p>
        </w:tc>
        <w:tc>
          <w:tcPr>
            <w:tcW w:w="2608" w:type="dxa"/>
            <w:vAlign w:val="center"/>
          </w:tcPr>
          <w:p w14:paraId="30D71FC0" w14:textId="392E5A2A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54519E">
              <w:rPr>
                <w:rFonts w:ascii="ISOCPEUR" w:hAnsi="ISOCPEUR" w:cs="ISOCPEUR"/>
                <w:color w:val="000000"/>
                <w:sz w:val="24"/>
                <w:szCs w:val="24"/>
              </w:rPr>
              <w:t>SК1.16</w:t>
            </w:r>
          </w:p>
        </w:tc>
        <w:tc>
          <w:tcPr>
            <w:tcW w:w="3346" w:type="dxa"/>
            <w:vAlign w:val="center"/>
          </w:tcPr>
          <w:p w14:paraId="47E9D075" w14:textId="54AFBF98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ТД21</w:t>
            </w:r>
          </w:p>
        </w:tc>
        <w:tc>
          <w:tcPr>
            <w:tcW w:w="1757" w:type="dxa"/>
            <w:vAlign w:val="center"/>
          </w:tcPr>
          <w:p w14:paraId="6FEEEBD2" w14:textId="631F5762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BD9D6E4" w14:textId="6C1C7FC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2F15CF8E" w14:textId="741BFABA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2C8558C" w14:textId="61536E80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0A86C95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FE683E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95E9CA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DAC1F1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73774A8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B77D073" w14:textId="6FF3A9B1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Т21</w:t>
            </w:r>
          </w:p>
        </w:tc>
        <w:tc>
          <w:tcPr>
            <w:tcW w:w="2608" w:type="dxa"/>
            <w:vAlign w:val="center"/>
          </w:tcPr>
          <w:p w14:paraId="5E848BFD" w14:textId="0B68369F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54519E">
              <w:rPr>
                <w:rFonts w:ascii="ISOCPEUR" w:hAnsi="ISOCPEUR" w:cs="ISOCPEUR"/>
                <w:color w:val="000000"/>
                <w:sz w:val="24"/>
                <w:szCs w:val="24"/>
              </w:rPr>
              <w:t>SК1.16</w:t>
            </w:r>
          </w:p>
        </w:tc>
        <w:tc>
          <w:tcPr>
            <w:tcW w:w="3346" w:type="dxa"/>
            <w:vAlign w:val="center"/>
          </w:tcPr>
          <w:p w14:paraId="1DFB5C4D" w14:textId="035BDD4B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ТД21</w:t>
            </w:r>
          </w:p>
        </w:tc>
        <w:tc>
          <w:tcPr>
            <w:tcW w:w="1757" w:type="dxa"/>
            <w:vAlign w:val="center"/>
          </w:tcPr>
          <w:p w14:paraId="4F10C552" w14:textId="35F05BF7" w:rsidR="006E2796" w:rsidRPr="0092529B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16EC257" w14:textId="12AA0919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21225E7F" w14:textId="479E0116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E8FEE47" w14:textId="7864DF40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2B4DFDA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FFC81AA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5073DEE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1DFD83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030AF1D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8B47742" w14:textId="4488A227" w:rsidR="006E2796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26968">
              <w:rPr>
                <w:rFonts w:ascii="ISOCPEUR" w:hAnsi="ISOCPEUR"/>
                <w:sz w:val="24"/>
                <w:szCs w:val="24"/>
              </w:rPr>
              <w:t>Т</w:t>
            </w:r>
            <w:r>
              <w:rPr>
                <w:rFonts w:ascii="ISOCPEUR" w:hAnsi="ISOCPEUR"/>
                <w:sz w:val="24"/>
                <w:szCs w:val="24"/>
              </w:rPr>
              <w:t>21</w:t>
            </w:r>
          </w:p>
        </w:tc>
        <w:tc>
          <w:tcPr>
            <w:tcW w:w="2608" w:type="dxa"/>
            <w:vAlign w:val="center"/>
          </w:tcPr>
          <w:p w14:paraId="0E4FCEC9" w14:textId="45418D98" w:rsidR="006E2796" w:rsidRPr="0054519E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346" w:type="dxa"/>
            <w:vAlign w:val="center"/>
          </w:tcPr>
          <w:p w14:paraId="26BCA427" w14:textId="271FB3F0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ТД21</w:t>
            </w:r>
          </w:p>
        </w:tc>
        <w:tc>
          <w:tcPr>
            <w:tcW w:w="1757" w:type="dxa"/>
            <w:vAlign w:val="center"/>
          </w:tcPr>
          <w:p w14:paraId="2DF22950" w14:textId="0F86CBA0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E279DEE" w14:textId="413E6F39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10E29253" w14:textId="133DBD18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F142BFA" w14:textId="428BFDF6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3E80E0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86E23B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45C0348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8F6D405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DCDE64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489A5BD" w14:textId="082E0F1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Т21</w:t>
            </w:r>
          </w:p>
        </w:tc>
        <w:tc>
          <w:tcPr>
            <w:tcW w:w="2608" w:type="dxa"/>
            <w:vAlign w:val="center"/>
          </w:tcPr>
          <w:p w14:paraId="7FA8078B" w14:textId="4C6A7F02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54519E">
              <w:rPr>
                <w:rFonts w:ascii="ISOCPEUR" w:hAnsi="ISOCPEUR" w:cs="ISOCPEUR"/>
                <w:color w:val="000000"/>
                <w:sz w:val="24"/>
                <w:szCs w:val="24"/>
              </w:rPr>
              <w:t>SК1.16</w:t>
            </w:r>
          </w:p>
        </w:tc>
        <w:tc>
          <w:tcPr>
            <w:tcW w:w="3346" w:type="dxa"/>
            <w:vAlign w:val="center"/>
          </w:tcPr>
          <w:p w14:paraId="6C365A90" w14:textId="5BD19A38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ТД21</w:t>
            </w:r>
          </w:p>
        </w:tc>
        <w:tc>
          <w:tcPr>
            <w:tcW w:w="1757" w:type="dxa"/>
            <w:vAlign w:val="center"/>
          </w:tcPr>
          <w:p w14:paraId="7C3D40AB" w14:textId="51B3626C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4E6D1C9" w14:textId="75F8EF0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360AFAFD" w14:textId="345EADF6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E4B961F" w14:textId="70B11D36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4CB17C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E5BF21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862B95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E6E054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BB7DD0C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F0868C4" w14:textId="34B2BD0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Т22</w:t>
            </w:r>
          </w:p>
        </w:tc>
        <w:tc>
          <w:tcPr>
            <w:tcW w:w="2608" w:type="dxa"/>
            <w:vAlign w:val="center"/>
          </w:tcPr>
          <w:p w14:paraId="00A816C7" w14:textId="6C7EBFC5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54519E">
              <w:rPr>
                <w:rFonts w:ascii="ISOCPEUR" w:hAnsi="ISOCPEUR" w:cs="ISOCPEUR"/>
                <w:color w:val="000000"/>
                <w:sz w:val="24"/>
                <w:szCs w:val="24"/>
              </w:rPr>
              <w:t>SК1.1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7</w:t>
            </w:r>
          </w:p>
        </w:tc>
        <w:tc>
          <w:tcPr>
            <w:tcW w:w="3346" w:type="dxa"/>
            <w:vAlign w:val="center"/>
          </w:tcPr>
          <w:p w14:paraId="4B7E6F3D" w14:textId="577C0FBF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ТД22</w:t>
            </w:r>
          </w:p>
        </w:tc>
        <w:tc>
          <w:tcPr>
            <w:tcW w:w="1757" w:type="dxa"/>
            <w:vAlign w:val="center"/>
          </w:tcPr>
          <w:p w14:paraId="4C7E51AD" w14:textId="54ED78E6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51028F9" w14:textId="3543F22A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7800AB1A" w14:textId="0AADF5B3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CB0EBB2" w14:textId="4EB78F98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A4EF13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187C35D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05E831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4D85EC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BA0E9E7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7A7BB0D" w14:textId="5D9775C8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F6D90">
              <w:rPr>
                <w:rFonts w:ascii="ISOCPEUR" w:hAnsi="ISOCPEUR"/>
                <w:sz w:val="24"/>
                <w:szCs w:val="24"/>
              </w:rPr>
              <w:t>Т22</w:t>
            </w:r>
          </w:p>
        </w:tc>
        <w:tc>
          <w:tcPr>
            <w:tcW w:w="2608" w:type="dxa"/>
            <w:vAlign w:val="center"/>
          </w:tcPr>
          <w:p w14:paraId="68BFA335" w14:textId="361C73B8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CF43EC">
              <w:rPr>
                <w:rFonts w:ascii="ISOCPEUR" w:hAnsi="ISOCPEUR" w:cs="ISOCPEUR"/>
                <w:color w:val="000000"/>
                <w:sz w:val="24"/>
                <w:szCs w:val="24"/>
              </w:rPr>
              <w:t>SК1.17</w:t>
            </w:r>
          </w:p>
        </w:tc>
        <w:tc>
          <w:tcPr>
            <w:tcW w:w="3346" w:type="dxa"/>
            <w:vAlign w:val="center"/>
          </w:tcPr>
          <w:p w14:paraId="1AE51F05" w14:textId="1988DF64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ТД22</w:t>
            </w:r>
          </w:p>
        </w:tc>
        <w:tc>
          <w:tcPr>
            <w:tcW w:w="1757" w:type="dxa"/>
            <w:vAlign w:val="center"/>
          </w:tcPr>
          <w:p w14:paraId="62E3B278" w14:textId="46EBDA5A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4429383" w14:textId="61247F1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1921F457" w14:textId="502C91BC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6A768B9" w14:textId="58DFC737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F69671D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9A5783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C017DB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03FD37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7D76F39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73A230D" w14:textId="708FD97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F6D90">
              <w:rPr>
                <w:rFonts w:ascii="ISOCPEUR" w:hAnsi="ISOCPEUR"/>
                <w:sz w:val="24"/>
                <w:szCs w:val="24"/>
              </w:rPr>
              <w:t>Т22</w:t>
            </w:r>
          </w:p>
        </w:tc>
        <w:tc>
          <w:tcPr>
            <w:tcW w:w="2608" w:type="dxa"/>
            <w:vAlign w:val="center"/>
          </w:tcPr>
          <w:p w14:paraId="1C5F854A" w14:textId="7C9037F3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CF43EC">
              <w:rPr>
                <w:rFonts w:ascii="ISOCPEUR" w:hAnsi="ISOCPEUR" w:cs="ISOCPEUR"/>
                <w:color w:val="000000"/>
                <w:sz w:val="24"/>
                <w:szCs w:val="24"/>
              </w:rPr>
              <w:t>SК1.17</w:t>
            </w:r>
          </w:p>
        </w:tc>
        <w:tc>
          <w:tcPr>
            <w:tcW w:w="3346" w:type="dxa"/>
            <w:vAlign w:val="center"/>
          </w:tcPr>
          <w:p w14:paraId="17891A03" w14:textId="0D5397B9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ТД22</w:t>
            </w:r>
          </w:p>
        </w:tc>
        <w:tc>
          <w:tcPr>
            <w:tcW w:w="1757" w:type="dxa"/>
            <w:vAlign w:val="center"/>
          </w:tcPr>
          <w:p w14:paraId="01B7AC6D" w14:textId="0C8CE50E" w:rsidR="006E2796" w:rsidRPr="0092529B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E5E8213" w14:textId="143C09A1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0AB100C1" w14:textId="5E4A1A29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3769B3E" w14:textId="5BDA8B55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82E7D0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A7F57C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25725C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4518E9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293BDBE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1973595" w14:textId="68C407D6" w:rsidR="006E2796" w:rsidRPr="007F6D90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F6D90">
              <w:rPr>
                <w:rFonts w:ascii="ISOCPEUR" w:hAnsi="ISOCPEUR"/>
                <w:sz w:val="24"/>
                <w:szCs w:val="24"/>
              </w:rPr>
              <w:t>Т22</w:t>
            </w:r>
          </w:p>
        </w:tc>
        <w:tc>
          <w:tcPr>
            <w:tcW w:w="2608" w:type="dxa"/>
            <w:vAlign w:val="center"/>
          </w:tcPr>
          <w:p w14:paraId="50EF90D6" w14:textId="5EE5C4B0" w:rsidR="006E2796" w:rsidRPr="00CF43EC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SК1.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346" w:type="dxa"/>
            <w:vAlign w:val="center"/>
          </w:tcPr>
          <w:p w14:paraId="11943763" w14:textId="2E3CD776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ТД22</w:t>
            </w:r>
          </w:p>
        </w:tc>
        <w:tc>
          <w:tcPr>
            <w:tcW w:w="1757" w:type="dxa"/>
            <w:vAlign w:val="center"/>
          </w:tcPr>
          <w:p w14:paraId="7E1D9C0A" w14:textId="5F07AA87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0F82BFC" w14:textId="4425EEEF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5BBC423B" w14:textId="7E4C2442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045A98C" w14:textId="4A17E539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B86511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AE1315A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C2F0F7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470B31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8DB8475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B3390D0" w14:textId="2B78630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F6D90">
              <w:rPr>
                <w:rFonts w:ascii="ISOCPEUR" w:hAnsi="ISOCPEUR"/>
                <w:sz w:val="24"/>
                <w:szCs w:val="24"/>
              </w:rPr>
              <w:t>Т22</w:t>
            </w:r>
          </w:p>
        </w:tc>
        <w:tc>
          <w:tcPr>
            <w:tcW w:w="2608" w:type="dxa"/>
            <w:vAlign w:val="center"/>
          </w:tcPr>
          <w:p w14:paraId="244742AC" w14:textId="2173E81F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CF43EC">
              <w:rPr>
                <w:rFonts w:ascii="ISOCPEUR" w:hAnsi="ISOCPEUR" w:cs="ISOCPEUR"/>
                <w:color w:val="000000"/>
                <w:sz w:val="24"/>
                <w:szCs w:val="24"/>
              </w:rPr>
              <w:t>SК1.17</w:t>
            </w:r>
          </w:p>
        </w:tc>
        <w:tc>
          <w:tcPr>
            <w:tcW w:w="3346" w:type="dxa"/>
            <w:vAlign w:val="center"/>
          </w:tcPr>
          <w:p w14:paraId="5CD5826B" w14:textId="391F138D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ТД22</w:t>
            </w:r>
          </w:p>
        </w:tc>
        <w:tc>
          <w:tcPr>
            <w:tcW w:w="1757" w:type="dxa"/>
            <w:vAlign w:val="center"/>
          </w:tcPr>
          <w:p w14:paraId="05F93D15" w14:textId="5FAE8CBB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5A90BEC" w14:textId="4659CC42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013B268B" w14:textId="7DFDD025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54252C0" w14:textId="0D272949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C6D68B0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C56248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FC4C508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AC7AA42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E692972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8757E94" w14:textId="2DB1955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Т23</w:t>
            </w:r>
          </w:p>
        </w:tc>
        <w:tc>
          <w:tcPr>
            <w:tcW w:w="2608" w:type="dxa"/>
            <w:vAlign w:val="center"/>
          </w:tcPr>
          <w:p w14:paraId="5E85DA31" w14:textId="1F2CA794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2B7674">
              <w:rPr>
                <w:rFonts w:ascii="ISOCPEUR" w:hAnsi="ISOCPEUR" w:cs="ISOCPEUR"/>
                <w:color w:val="000000"/>
                <w:sz w:val="24"/>
                <w:szCs w:val="24"/>
              </w:rPr>
              <w:t>SК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3346" w:type="dxa"/>
            <w:vAlign w:val="center"/>
          </w:tcPr>
          <w:p w14:paraId="50106F41" w14:textId="32353D94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ТД23</w:t>
            </w:r>
          </w:p>
        </w:tc>
        <w:tc>
          <w:tcPr>
            <w:tcW w:w="1757" w:type="dxa"/>
            <w:vAlign w:val="center"/>
          </w:tcPr>
          <w:p w14:paraId="2188E835" w14:textId="317BB5ED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C40F9B2" w14:textId="71FF0C9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03B7DD3C" w14:textId="60926E8B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FAF09C8" w14:textId="6CA7B02C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917265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8265B3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285A8F2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CAEF13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FB379FB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367D00E" w14:textId="1EDF118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Т23</w:t>
            </w:r>
          </w:p>
        </w:tc>
        <w:tc>
          <w:tcPr>
            <w:tcW w:w="2608" w:type="dxa"/>
            <w:vAlign w:val="center"/>
          </w:tcPr>
          <w:p w14:paraId="20A59A88" w14:textId="781E747A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05398">
              <w:rPr>
                <w:rFonts w:ascii="ISOCPEUR" w:hAnsi="ISOCPEUR" w:cs="ISOCPEUR"/>
                <w:color w:val="000000"/>
                <w:sz w:val="24"/>
                <w:szCs w:val="24"/>
              </w:rPr>
              <w:t>SК2.1</w:t>
            </w:r>
          </w:p>
        </w:tc>
        <w:tc>
          <w:tcPr>
            <w:tcW w:w="3346" w:type="dxa"/>
            <w:vAlign w:val="center"/>
          </w:tcPr>
          <w:p w14:paraId="0C260709" w14:textId="6F5536FF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ТД23</w:t>
            </w:r>
          </w:p>
        </w:tc>
        <w:tc>
          <w:tcPr>
            <w:tcW w:w="1757" w:type="dxa"/>
            <w:vAlign w:val="center"/>
          </w:tcPr>
          <w:p w14:paraId="29E89D84" w14:textId="71D22164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BEFA219" w14:textId="2557DF1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132A8E6C" w14:textId="3715F5E1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2A689F1" w14:textId="60869CFE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A06D20C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2B4D49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E4DD5C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B0F9428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A7B371D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35B558B" w14:textId="4115994B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Т23</w:t>
            </w:r>
          </w:p>
        </w:tc>
        <w:tc>
          <w:tcPr>
            <w:tcW w:w="2608" w:type="dxa"/>
            <w:vAlign w:val="center"/>
          </w:tcPr>
          <w:p w14:paraId="41ED9AA6" w14:textId="27419777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05398">
              <w:rPr>
                <w:rFonts w:ascii="ISOCPEUR" w:hAnsi="ISOCPEUR" w:cs="ISOCPEUR"/>
                <w:color w:val="000000"/>
                <w:sz w:val="24"/>
                <w:szCs w:val="24"/>
              </w:rPr>
              <w:t>SК2.1</w:t>
            </w:r>
          </w:p>
        </w:tc>
        <w:tc>
          <w:tcPr>
            <w:tcW w:w="3346" w:type="dxa"/>
            <w:vAlign w:val="center"/>
          </w:tcPr>
          <w:p w14:paraId="5352B463" w14:textId="0F1EB2D5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ТД23</w:t>
            </w:r>
          </w:p>
        </w:tc>
        <w:tc>
          <w:tcPr>
            <w:tcW w:w="1757" w:type="dxa"/>
            <w:vAlign w:val="center"/>
          </w:tcPr>
          <w:p w14:paraId="26DF0AE4" w14:textId="65BD44AC" w:rsidR="006E2796" w:rsidRPr="000355B9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5B186E6" w14:textId="290075D1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1690F6A1" w14:textId="11B4AC05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252467E" w14:textId="5B37EE2B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9673EF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8E778D9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31404F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20FFD7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F7FCC37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504DD52" w14:textId="2D61C68A" w:rsidR="006E2796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F6D90">
              <w:rPr>
                <w:rFonts w:ascii="ISOCPEUR" w:hAnsi="ISOCPEUR"/>
                <w:sz w:val="24"/>
                <w:szCs w:val="24"/>
              </w:rPr>
              <w:t>Т2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608" w:type="dxa"/>
            <w:vAlign w:val="center"/>
          </w:tcPr>
          <w:p w14:paraId="26AB5866" w14:textId="05472C1A" w:rsidR="006E2796" w:rsidRPr="00B05398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</w:p>
        </w:tc>
        <w:tc>
          <w:tcPr>
            <w:tcW w:w="3346" w:type="dxa"/>
            <w:vAlign w:val="center"/>
          </w:tcPr>
          <w:p w14:paraId="166B1115" w14:textId="6CC000E9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ТД23</w:t>
            </w:r>
          </w:p>
        </w:tc>
        <w:tc>
          <w:tcPr>
            <w:tcW w:w="1757" w:type="dxa"/>
            <w:vAlign w:val="center"/>
          </w:tcPr>
          <w:p w14:paraId="247B05CF" w14:textId="7A7B0916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E9A8C00" w14:textId="5D189371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29F99F83" w14:textId="12DD3909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8693150" w14:textId="4BE1BFB9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695CA4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B7D6460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480904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32B4EE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4FC9B94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D287A05" w14:textId="5805929C" w:rsidR="006E2796" w:rsidRPr="007F6D90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F6D90">
              <w:rPr>
                <w:rFonts w:ascii="ISOCPEUR" w:hAnsi="ISOCPEUR"/>
                <w:sz w:val="24"/>
                <w:szCs w:val="24"/>
              </w:rPr>
              <w:t>Т2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608" w:type="dxa"/>
            <w:vAlign w:val="center"/>
          </w:tcPr>
          <w:p w14:paraId="54DDD8B5" w14:textId="68D6573E" w:rsidR="006E2796" w:rsidRPr="00777D21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</w:p>
        </w:tc>
        <w:tc>
          <w:tcPr>
            <w:tcW w:w="3346" w:type="dxa"/>
            <w:vAlign w:val="center"/>
          </w:tcPr>
          <w:p w14:paraId="5DCF7A6F" w14:textId="34257765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выхода </w:t>
            </w:r>
            <w:r>
              <w:rPr>
                <w:rFonts w:ascii="ISOCPEUR" w:hAnsi="ISOCPEUR"/>
                <w:sz w:val="24"/>
                <w:szCs w:val="24"/>
              </w:rPr>
              <w:t>ТД2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1757" w:type="dxa"/>
            <w:vAlign w:val="center"/>
          </w:tcPr>
          <w:p w14:paraId="7B98D6A0" w14:textId="51A3A49A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16EC451" w14:textId="0DEE96C5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  <w:r w:rsidRPr="00882F47">
              <w:rPr>
                <w:rFonts w:ascii="ISOCPEUR" w:hAnsi="ISOCPEUR"/>
                <w:sz w:val="24"/>
                <w:szCs w:val="24"/>
              </w:rPr>
              <w:t>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016E2B93" w14:textId="151AA97C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A8A5933" w14:textId="3AE4AA14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88CFF9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4358E2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59A7F2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30BC12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02DD297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3FE2390" w14:textId="13409EED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Т23</w:t>
            </w:r>
          </w:p>
        </w:tc>
        <w:tc>
          <w:tcPr>
            <w:tcW w:w="2608" w:type="dxa"/>
            <w:vAlign w:val="center"/>
          </w:tcPr>
          <w:p w14:paraId="47A6FE7D" w14:textId="0BB8C3DD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05398">
              <w:rPr>
                <w:rFonts w:ascii="ISOCPEUR" w:hAnsi="ISOCPEUR" w:cs="ISOCPEUR"/>
                <w:color w:val="000000"/>
                <w:sz w:val="24"/>
                <w:szCs w:val="24"/>
              </w:rPr>
              <w:t>SК2.1</w:t>
            </w:r>
          </w:p>
        </w:tc>
        <w:tc>
          <w:tcPr>
            <w:tcW w:w="3346" w:type="dxa"/>
            <w:vAlign w:val="center"/>
          </w:tcPr>
          <w:p w14:paraId="6C7DDD92" w14:textId="0EB43DE4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ТД23</w:t>
            </w:r>
          </w:p>
        </w:tc>
        <w:tc>
          <w:tcPr>
            <w:tcW w:w="1757" w:type="dxa"/>
            <w:vAlign w:val="center"/>
          </w:tcPr>
          <w:p w14:paraId="33AA13EA" w14:textId="5E8FCD06" w:rsidR="006E2796" w:rsidRPr="00D21D2F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ECAC4D0" w14:textId="4DB9396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63ED1A01" w14:textId="55DBA5D7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A0B8C48" w14:textId="66761440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811598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CA58DA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6381D2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1C43B9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C0CB0FD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8F4A514" w14:textId="4FE888B9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Т23</w:t>
            </w:r>
          </w:p>
        </w:tc>
        <w:tc>
          <w:tcPr>
            <w:tcW w:w="2608" w:type="dxa"/>
            <w:vAlign w:val="center"/>
          </w:tcPr>
          <w:p w14:paraId="7C6DA8E8" w14:textId="5AF3D1B6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05398">
              <w:rPr>
                <w:rFonts w:ascii="ISOCPEUR" w:hAnsi="ISOCPEUR" w:cs="ISOCPEUR"/>
                <w:color w:val="000000"/>
                <w:sz w:val="24"/>
                <w:szCs w:val="24"/>
              </w:rPr>
              <w:t>SК2.1</w:t>
            </w:r>
          </w:p>
        </w:tc>
        <w:tc>
          <w:tcPr>
            <w:tcW w:w="3346" w:type="dxa"/>
            <w:vAlign w:val="center"/>
          </w:tcPr>
          <w:p w14:paraId="15F5D8C6" w14:textId="62FE3738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ТД23</w:t>
            </w:r>
          </w:p>
        </w:tc>
        <w:tc>
          <w:tcPr>
            <w:tcW w:w="1757" w:type="dxa"/>
            <w:vAlign w:val="center"/>
          </w:tcPr>
          <w:p w14:paraId="1389ED96" w14:textId="481AB92A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D6C5C2D" w14:textId="443E6A82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3118E52B" w14:textId="2988C66F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231C6CA7" w14:textId="7F31558E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148107D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5161C9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C53BF1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3D7E22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79361CC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DEEAF2D" w14:textId="31941B2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Т24</w:t>
            </w:r>
          </w:p>
        </w:tc>
        <w:tc>
          <w:tcPr>
            <w:tcW w:w="2608" w:type="dxa"/>
            <w:vAlign w:val="center"/>
          </w:tcPr>
          <w:p w14:paraId="48C3464F" w14:textId="22AC227F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2B7674">
              <w:rPr>
                <w:rFonts w:ascii="ISOCPEUR" w:hAnsi="ISOCPEUR" w:cs="ISOCPEUR"/>
                <w:color w:val="000000"/>
                <w:sz w:val="24"/>
                <w:szCs w:val="24"/>
              </w:rPr>
              <w:t>SК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3346" w:type="dxa"/>
            <w:vAlign w:val="center"/>
          </w:tcPr>
          <w:p w14:paraId="066D335F" w14:textId="4EE1E063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ТД24</w:t>
            </w:r>
          </w:p>
        </w:tc>
        <w:tc>
          <w:tcPr>
            <w:tcW w:w="1757" w:type="dxa"/>
            <w:vAlign w:val="center"/>
          </w:tcPr>
          <w:p w14:paraId="265881DB" w14:textId="5ABBD687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C7A66D5" w14:textId="7321F06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6EC7BCA9" w14:textId="781086D1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F9DA3F0" w14:textId="2D10F33E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DA73AD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388AE9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D9F571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4DDAF1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7BC633B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C1B916C" w14:textId="3A98EAC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376FB">
              <w:rPr>
                <w:rFonts w:ascii="ISOCPEUR" w:hAnsi="ISOCPEUR"/>
                <w:sz w:val="24"/>
                <w:szCs w:val="24"/>
              </w:rPr>
              <w:t>Т24</w:t>
            </w:r>
          </w:p>
        </w:tc>
        <w:tc>
          <w:tcPr>
            <w:tcW w:w="2608" w:type="dxa"/>
            <w:vAlign w:val="center"/>
          </w:tcPr>
          <w:p w14:paraId="08A6AC90" w14:textId="7E5059FA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A477F">
              <w:rPr>
                <w:rFonts w:ascii="ISOCPEUR" w:hAnsi="ISOCPEUR" w:cs="ISOCPEUR"/>
                <w:color w:val="000000"/>
                <w:sz w:val="24"/>
                <w:szCs w:val="24"/>
              </w:rPr>
              <w:t>SК2.2</w:t>
            </w:r>
          </w:p>
        </w:tc>
        <w:tc>
          <w:tcPr>
            <w:tcW w:w="3346" w:type="dxa"/>
            <w:vAlign w:val="center"/>
          </w:tcPr>
          <w:p w14:paraId="7D36B8FF" w14:textId="7EA57172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ТД24</w:t>
            </w:r>
          </w:p>
        </w:tc>
        <w:tc>
          <w:tcPr>
            <w:tcW w:w="1757" w:type="dxa"/>
            <w:vAlign w:val="center"/>
          </w:tcPr>
          <w:p w14:paraId="376400AE" w14:textId="5DCF8B68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27AD85F" w14:textId="7E240D30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0DCB8118" w14:textId="481AE6AB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3241B42" w14:textId="4B100E41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B368CE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6C7DF7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CD4D3D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BD093E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7D0E40CB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DBA1165" w14:textId="6646907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376FB">
              <w:rPr>
                <w:rFonts w:ascii="ISOCPEUR" w:hAnsi="ISOCPEUR"/>
                <w:sz w:val="24"/>
                <w:szCs w:val="24"/>
              </w:rPr>
              <w:t>Т24</w:t>
            </w:r>
          </w:p>
        </w:tc>
        <w:tc>
          <w:tcPr>
            <w:tcW w:w="2608" w:type="dxa"/>
            <w:vAlign w:val="center"/>
          </w:tcPr>
          <w:p w14:paraId="663A58E2" w14:textId="41FFAF2D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A477F">
              <w:rPr>
                <w:rFonts w:ascii="ISOCPEUR" w:hAnsi="ISOCPEUR" w:cs="ISOCPEUR"/>
                <w:color w:val="000000"/>
                <w:sz w:val="24"/>
                <w:szCs w:val="24"/>
              </w:rPr>
              <w:t>SК2.2</w:t>
            </w:r>
          </w:p>
        </w:tc>
        <w:tc>
          <w:tcPr>
            <w:tcW w:w="3346" w:type="dxa"/>
            <w:vAlign w:val="center"/>
          </w:tcPr>
          <w:p w14:paraId="6770C66B" w14:textId="47E14234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ТД24</w:t>
            </w:r>
          </w:p>
        </w:tc>
        <w:tc>
          <w:tcPr>
            <w:tcW w:w="1757" w:type="dxa"/>
            <w:vAlign w:val="center"/>
          </w:tcPr>
          <w:p w14:paraId="6C78DB6C" w14:textId="0081E471" w:rsidR="006E2796" w:rsidRPr="000355B9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386B54B" w14:textId="12257388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11E5F037" w14:textId="41CDEFE4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D3D2C19" w14:textId="1478C7BF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ED184C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6E0EF3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E45C7C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60D088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7455C25F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40387F3" w14:textId="642B2B68" w:rsidR="006E2796" w:rsidRPr="007376FB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F6D90">
              <w:rPr>
                <w:rFonts w:ascii="ISOCPEUR" w:hAnsi="ISOCPEUR"/>
                <w:sz w:val="24"/>
                <w:szCs w:val="24"/>
              </w:rPr>
              <w:t>Т2</w:t>
            </w:r>
            <w:r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2608" w:type="dxa"/>
            <w:vAlign w:val="center"/>
          </w:tcPr>
          <w:p w14:paraId="068345C1" w14:textId="4696BB6F" w:rsidR="006E2796" w:rsidRPr="00BA477F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7517B3BC" w14:textId="0E87BCB5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ТД24</w:t>
            </w:r>
          </w:p>
        </w:tc>
        <w:tc>
          <w:tcPr>
            <w:tcW w:w="1757" w:type="dxa"/>
            <w:vAlign w:val="center"/>
          </w:tcPr>
          <w:p w14:paraId="29571D19" w14:textId="4245D8F9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E040DD8" w14:textId="0CA1AC57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4C93CF11" w14:textId="315D3DF4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D7B9079" w14:textId="611E83E5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8624EDE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E787D7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F72A19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BACEEE6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4FA08CA6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6D8ACB3" w14:textId="06237E29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376FB">
              <w:rPr>
                <w:rFonts w:ascii="ISOCPEUR" w:hAnsi="ISOCPEUR"/>
                <w:sz w:val="24"/>
                <w:szCs w:val="24"/>
              </w:rPr>
              <w:lastRenderedPageBreak/>
              <w:t>Т24</w:t>
            </w:r>
          </w:p>
        </w:tc>
        <w:tc>
          <w:tcPr>
            <w:tcW w:w="2608" w:type="dxa"/>
            <w:vAlign w:val="center"/>
          </w:tcPr>
          <w:p w14:paraId="616619BB" w14:textId="7893B84F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A477F">
              <w:rPr>
                <w:rFonts w:ascii="ISOCPEUR" w:hAnsi="ISOCPEUR" w:cs="ISOCPEUR"/>
                <w:color w:val="000000"/>
                <w:sz w:val="24"/>
                <w:szCs w:val="24"/>
              </w:rPr>
              <w:t>SК2.2</w:t>
            </w:r>
          </w:p>
        </w:tc>
        <w:tc>
          <w:tcPr>
            <w:tcW w:w="3346" w:type="dxa"/>
            <w:vAlign w:val="center"/>
          </w:tcPr>
          <w:p w14:paraId="24F5F872" w14:textId="6300470B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ТД24</w:t>
            </w:r>
          </w:p>
        </w:tc>
        <w:tc>
          <w:tcPr>
            <w:tcW w:w="1757" w:type="dxa"/>
            <w:vAlign w:val="center"/>
          </w:tcPr>
          <w:p w14:paraId="0B48FB45" w14:textId="2542ABE0" w:rsidR="006E2796" w:rsidRPr="00D21D2F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9DC2EFB" w14:textId="09C8705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5F030D67" w14:textId="698B7E44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326076E" w14:textId="2777F8C8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4F7C6BA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08F972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FA674E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FDEC10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51A2BCD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D40AB6C" w14:textId="45F887E6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376FB">
              <w:rPr>
                <w:rFonts w:ascii="ISOCPEUR" w:hAnsi="ISOCPEUR"/>
                <w:sz w:val="24"/>
                <w:szCs w:val="24"/>
              </w:rPr>
              <w:t>Т24</w:t>
            </w:r>
          </w:p>
        </w:tc>
        <w:tc>
          <w:tcPr>
            <w:tcW w:w="2608" w:type="dxa"/>
            <w:vAlign w:val="center"/>
          </w:tcPr>
          <w:p w14:paraId="14FD3663" w14:textId="408FD0B8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A477F">
              <w:rPr>
                <w:rFonts w:ascii="ISOCPEUR" w:hAnsi="ISOCPEUR" w:cs="ISOCPEUR"/>
                <w:color w:val="000000"/>
                <w:sz w:val="24"/>
                <w:szCs w:val="24"/>
              </w:rPr>
              <w:t>SК2.2</w:t>
            </w:r>
          </w:p>
        </w:tc>
        <w:tc>
          <w:tcPr>
            <w:tcW w:w="3346" w:type="dxa"/>
            <w:vAlign w:val="center"/>
          </w:tcPr>
          <w:p w14:paraId="511C39DF" w14:textId="034BF31C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ТД24</w:t>
            </w:r>
          </w:p>
        </w:tc>
        <w:tc>
          <w:tcPr>
            <w:tcW w:w="1757" w:type="dxa"/>
            <w:vAlign w:val="center"/>
          </w:tcPr>
          <w:p w14:paraId="42E50BE9" w14:textId="08162334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806B2B3" w14:textId="5451425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64025AB0" w14:textId="4C6A7272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95DEDB9" w14:textId="2AB568C4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375BF9A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744584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3FB73C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094BCC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75CC777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80F42B2" w14:textId="220AFB90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Т25</w:t>
            </w:r>
          </w:p>
        </w:tc>
        <w:tc>
          <w:tcPr>
            <w:tcW w:w="2608" w:type="dxa"/>
            <w:vAlign w:val="center"/>
          </w:tcPr>
          <w:p w14:paraId="3C7E8932" w14:textId="2F2E9407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BA477F">
              <w:rPr>
                <w:rFonts w:ascii="ISOCPEUR" w:hAnsi="ISOCPEUR" w:cs="ISOCPEUR"/>
                <w:color w:val="000000"/>
                <w:sz w:val="24"/>
                <w:szCs w:val="24"/>
              </w:rPr>
              <w:t>SК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3346" w:type="dxa"/>
            <w:vAlign w:val="center"/>
          </w:tcPr>
          <w:p w14:paraId="5D621788" w14:textId="51D3BF13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ТД25</w:t>
            </w:r>
          </w:p>
        </w:tc>
        <w:tc>
          <w:tcPr>
            <w:tcW w:w="1757" w:type="dxa"/>
            <w:vAlign w:val="center"/>
          </w:tcPr>
          <w:p w14:paraId="172DAA7B" w14:textId="56FD677C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DF1DDA4" w14:textId="5277DC6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52D0B5D1" w14:textId="5B5066BD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2BDBF994" w14:textId="36824763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10276C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692E21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BF78E1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31352D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BC62396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D5CC1CD" w14:textId="726B545D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Т25</w:t>
            </w:r>
          </w:p>
        </w:tc>
        <w:tc>
          <w:tcPr>
            <w:tcW w:w="2608" w:type="dxa"/>
            <w:vAlign w:val="center"/>
          </w:tcPr>
          <w:p w14:paraId="3A839756" w14:textId="3EF97BEE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293A36">
              <w:rPr>
                <w:rFonts w:ascii="ISOCPEUR" w:hAnsi="ISOCPEUR" w:cs="ISOCPEUR"/>
                <w:color w:val="000000"/>
                <w:sz w:val="24"/>
                <w:szCs w:val="24"/>
              </w:rPr>
              <w:t>SК3.1</w:t>
            </w:r>
          </w:p>
        </w:tc>
        <w:tc>
          <w:tcPr>
            <w:tcW w:w="3346" w:type="dxa"/>
            <w:vAlign w:val="center"/>
          </w:tcPr>
          <w:p w14:paraId="65518B1E" w14:textId="5B6CCA96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ТД25</w:t>
            </w:r>
          </w:p>
        </w:tc>
        <w:tc>
          <w:tcPr>
            <w:tcW w:w="1757" w:type="dxa"/>
            <w:vAlign w:val="center"/>
          </w:tcPr>
          <w:p w14:paraId="0452E5AE" w14:textId="133242FB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B41E746" w14:textId="0A4044AB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2A5268EF" w14:textId="5E971169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6906015" w14:textId="6483D94F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BC2D580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C85817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8C496A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8D3ADF9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63D25C6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B5034B1" w14:textId="09B870F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Т25</w:t>
            </w:r>
          </w:p>
        </w:tc>
        <w:tc>
          <w:tcPr>
            <w:tcW w:w="2608" w:type="dxa"/>
            <w:vAlign w:val="center"/>
          </w:tcPr>
          <w:p w14:paraId="3F02463D" w14:textId="3134A8AE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293A36">
              <w:rPr>
                <w:rFonts w:ascii="ISOCPEUR" w:hAnsi="ISOCPEUR" w:cs="ISOCPEUR"/>
                <w:color w:val="000000"/>
                <w:sz w:val="24"/>
                <w:szCs w:val="24"/>
              </w:rPr>
              <w:t>SК3.1</w:t>
            </w:r>
          </w:p>
        </w:tc>
        <w:tc>
          <w:tcPr>
            <w:tcW w:w="3346" w:type="dxa"/>
            <w:vAlign w:val="center"/>
          </w:tcPr>
          <w:p w14:paraId="554D6721" w14:textId="07C24C39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ТД25</w:t>
            </w:r>
          </w:p>
        </w:tc>
        <w:tc>
          <w:tcPr>
            <w:tcW w:w="1757" w:type="dxa"/>
            <w:vAlign w:val="center"/>
          </w:tcPr>
          <w:p w14:paraId="157A3615" w14:textId="199E46F3" w:rsidR="006E2796" w:rsidRPr="000355B9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C7975FC" w14:textId="6814966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2AAFFA6C" w14:textId="78DA6A6B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C26CBB7" w14:textId="6E3180E1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761F41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3DDCA3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EA32168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345579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5E4DFF0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15C476D" w14:textId="71F7FB4F" w:rsidR="006E2796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F6D90">
              <w:rPr>
                <w:rFonts w:ascii="ISOCPEUR" w:hAnsi="ISOCPEUR"/>
                <w:sz w:val="24"/>
                <w:szCs w:val="24"/>
              </w:rPr>
              <w:t>Т2</w:t>
            </w: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2608" w:type="dxa"/>
            <w:vAlign w:val="center"/>
          </w:tcPr>
          <w:p w14:paraId="0C2D0621" w14:textId="33822133" w:rsidR="006E2796" w:rsidRPr="00293A36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</w:t>
            </w: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</w:p>
        </w:tc>
        <w:tc>
          <w:tcPr>
            <w:tcW w:w="3346" w:type="dxa"/>
            <w:vAlign w:val="center"/>
          </w:tcPr>
          <w:p w14:paraId="3650D82F" w14:textId="1D6254A0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ТД25</w:t>
            </w:r>
          </w:p>
        </w:tc>
        <w:tc>
          <w:tcPr>
            <w:tcW w:w="1757" w:type="dxa"/>
            <w:vAlign w:val="center"/>
          </w:tcPr>
          <w:p w14:paraId="568265C1" w14:textId="1B8B28B5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3867F6B" w14:textId="44A57814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39D311B3" w14:textId="1AFC6651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15AD418" w14:textId="5FEDFD1A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487954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076A8AD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331AD3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3CE216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47D926C4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0A2BD5E" w14:textId="305D709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Т25</w:t>
            </w:r>
          </w:p>
        </w:tc>
        <w:tc>
          <w:tcPr>
            <w:tcW w:w="2608" w:type="dxa"/>
            <w:vAlign w:val="center"/>
          </w:tcPr>
          <w:p w14:paraId="1E47831C" w14:textId="7C2A3B3C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293A36">
              <w:rPr>
                <w:rFonts w:ascii="ISOCPEUR" w:hAnsi="ISOCPEUR" w:cs="ISOCPEUR"/>
                <w:color w:val="000000"/>
                <w:sz w:val="24"/>
                <w:szCs w:val="24"/>
              </w:rPr>
              <w:t>SК3.1</w:t>
            </w:r>
          </w:p>
        </w:tc>
        <w:tc>
          <w:tcPr>
            <w:tcW w:w="3346" w:type="dxa"/>
            <w:vAlign w:val="center"/>
          </w:tcPr>
          <w:p w14:paraId="387D9959" w14:textId="576C85F3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выхода </w:t>
            </w:r>
            <w:r>
              <w:rPr>
                <w:rFonts w:ascii="ISOCPEUR" w:hAnsi="ISOCPEUR"/>
                <w:sz w:val="24"/>
                <w:szCs w:val="24"/>
              </w:rPr>
              <w:t>ТД25</w:t>
            </w:r>
          </w:p>
        </w:tc>
        <w:tc>
          <w:tcPr>
            <w:tcW w:w="1757" w:type="dxa"/>
            <w:vAlign w:val="center"/>
          </w:tcPr>
          <w:p w14:paraId="4570AC72" w14:textId="6433793B" w:rsidR="006E2796" w:rsidRPr="0089704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E946556" w14:textId="1BDEE110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  <w:r w:rsidRPr="00882F47">
              <w:rPr>
                <w:rFonts w:ascii="ISOCPEUR" w:hAnsi="ISOCPEUR"/>
                <w:sz w:val="24"/>
                <w:szCs w:val="24"/>
              </w:rPr>
              <w:t>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6E005880" w14:textId="1F288FA7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E50128D" w14:textId="721BCC76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00E45C0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3AA4F5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7B32A5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F6CB14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4F419B04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0B0F55B" w14:textId="185A142A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Т25</w:t>
            </w:r>
          </w:p>
        </w:tc>
        <w:tc>
          <w:tcPr>
            <w:tcW w:w="2608" w:type="dxa"/>
            <w:vAlign w:val="center"/>
          </w:tcPr>
          <w:p w14:paraId="4FC1A130" w14:textId="2F7FC00E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293A36">
              <w:rPr>
                <w:rFonts w:ascii="ISOCPEUR" w:hAnsi="ISOCPEUR" w:cs="ISOCPEUR"/>
                <w:color w:val="000000"/>
                <w:sz w:val="24"/>
                <w:szCs w:val="24"/>
              </w:rPr>
              <w:t>SК3.1</w:t>
            </w:r>
          </w:p>
        </w:tc>
        <w:tc>
          <w:tcPr>
            <w:tcW w:w="3346" w:type="dxa"/>
            <w:vAlign w:val="center"/>
          </w:tcPr>
          <w:p w14:paraId="52519577" w14:textId="4D62844E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ТД25</w:t>
            </w:r>
          </w:p>
        </w:tc>
        <w:tc>
          <w:tcPr>
            <w:tcW w:w="1757" w:type="dxa"/>
            <w:vAlign w:val="center"/>
          </w:tcPr>
          <w:p w14:paraId="1EDFC6B5" w14:textId="04167A15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9D6C461" w14:textId="6D56352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0F3880AD" w14:textId="1F41AB27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5AD329C" w14:textId="354FC16C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07B424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3AA225C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0F526B2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37DA5D7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63E2B0E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2E4C60A" w14:textId="7794FD7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Т26</w:t>
            </w:r>
          </w:p>
        </w:tc>
        <w:tc>
          <w:tcPr>
            <w:tcW w:w="2608" w:type="dxa"/>
            <w:vAlign w:val="center"/>
          </w:tcPr>
          <w:p w14:paraId="3D8E4274" w14:textId="4FBC264C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293A36">
              <w:rPr>
                <w:rFonts w:ascii="ISOCPEUR" w:hAnsi="ISOCPEUR" w:cs="ISOCPEUR"/>
                <w:color w:val="000000"/>
                <w:sz w:val="24"/>
                <w:szCs w:val="24"/>
              </w:rPr>
              <w:t>SК3.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1598274C" w14:textId="13863C28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ТД26</w:t>
            </w:r>
          </w:p>
        </w:tc>
        <w:tc>
          <w:tcPr>
            <w:tcW w:w="1757" w:type="dxa"/>
            <w:vAlign w:val="center"/>
          </w:tcPr>
          <w:p w14:paraId="09284935" w14:textId="6AAAB676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98D2B60" w14:textId="3226C29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67C5F9C2" w14:textId="14039CF5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10B794B" w14:textId="69A919C6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03908B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7101F7C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094AB1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2738EE7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2EBF34D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A068ABC" w14:textId="51F4B34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C05476">
              <w:rPr>
                <w:rFonts w:ascii="ISOCPEUR" w:hAnsi="ISOCPEUR"/>
                <w:sz w:val="24"/>
                <w:szCs w:val="24"/>
              </w:rPr>
              <w:t>Т26</w:t>
            </w:r>
          </w:p>
        </w:tc>
        <w:tc>
          <w:tcPr>
            <w:tcW w:w="2608" w:type="dxa"/>
            <w:vAlign w:val="center"/>
          </w:tcPr>
          <w:p w14:paraId="58050F2F" w14:textId="174EB8AB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2942D4">
              <w:rPr>
                <w:rFonts w:ascii="ISOCPEUR" w:hAnsi="ISOCPEUR" w:cs="ISOCPEUR"/>
                <w:color w:val="000000"/>
                <w:sz w:val="24"/>
                <w:szCs w:val="24"/>
              </w:rPr>
              <w:t>SК3.2</w:t>
            </w:r>
          </w:p>
        </w:tc>
        <w:tc>
          <w:tcPr>
            <w:tcW w:w="3346" w:type="dxa"/>
            <w:vAlign w:val="center"/>
          </w:tcPr>
          <w:p w14:paraId="55246374" w14:textId="6CDA8308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ТД26</w:t>
            </w:r>
          </w:p>
        </w:tc>
        <w:tc>
          <w:tcPr>
            <w:tcW w:w="1757" w:type="dxa"/>
            <w:vAlign w:val="center"/>
          </w:tcPr>
          <w:p w14:paraId="700829C3" w14:textId="5C898CEC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43708C4" w14:textId="23F02A5B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4E580279" w14:textId="4F9598C2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2163A96F" w14:textId="3912310E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0767DA20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627A61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A1B772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AB5FE5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1710AC3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0E1AFC2" w14:textId="2BA37941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C05476">
              <w:rPr>
                <w:rFonts w:ascii="ISOCPEUR" w:hAnsi="ISOCPEUR"/>
                <w:sz w:val="24"/>
                <w:szCs w:val="24"/>
              </w:rPr>
              <w:t>Т26</w:t>
            </w:r>
          </w:p>
        </w:tc>
        <w:tc>
          <w:tcPr>
            <w:tcW w:w="2608" w:type="dxa"/>
            <w:vAlign w:val="center"/>
          </w:tcPr>
          <w:p w14:paraId="0D2076B4" w14:textId="09F0B31E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2942D4">
              <w:rPr>
                <w:rFonts w:ascii="ISOCPEUR" w:hAnsi="ISOCPEUR" w:cs="ISOCPEUR"/>
                <w:color w:val="000000"/>
                <w:sz w:val="24"/>
                <w:szCs w:val="24"/>
              </w:rPr>
              <w:t>SК3.2</w:t>
            </w:r>
          </w:p>
        </w:tc>
        <w:tc>
          <w:tcPr>
            <w:tcW w:w="3346" w:type="dxa"/>
            <w:vAlign w:val="center"/>
          </w:tcPr>
          <w:p w14:paraId="317686F9" w14:textId="0DE61608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ТД26</w:t>
            </w:r>
          </w:p>
        </w:tc>
        <w:tc>
          <w:tcPr>
            <w:tcW w:w="1757" w:type="dxa"/>
            <w:vAlign w:val="center"/>
          </w:tcPr>
          <w:p w14:paraId="2B24BF0C" w14:textId="0B577BA8" w:rsidR="006E2796" w:rsidRPr="000355B9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BC1F8DD" w14:textId="362F90B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1B751765" w14:textId="59CF3DD4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760F40C0" w14:textId="7E83D231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233F56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E59F00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B5AB35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19F9057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4A6B58B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161A533" w14:textId="2D59E5DA" w:rsidR="006E2796" w:rsidRPr="00C05476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F6D90">
              <w:rPr>
                <w:rFonts w:ascii="ISOCPEUR" w:hAnsi="ISOCPEUR"/>
                <w:sz w:val="24"/>
                <w:szCs w:val="24"/>
              </w:rPr>
              <w:t>Т2</w:t>
            </w:r>
            <w:r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2608" w:type="dxa"/>
            <w:vAlign w:val="center"/>
          </w:tcPr>
          <w:p w14:paraId="3A0B627B" w14:textId="0FD33644" w:rsidR="006E2796" w:rsidRPr="002942D4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</w:t>
            </w: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61CDD110" w14:textId="7E406CC2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ТД26</w:t>
            </w:r>
          </w:p>
        </w:tc>
        <w:tc>
          <w:tcPr>
            <w:tcW w:w="1757" w:type="dxa"/>
            <w:vAlign w:val="center"/>
          </w:tcPr>
          <w:p w14:paraId="2FDA3E7C" w14:textId="389C1679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29BF58F" w14:textId="5716FF57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142858FA" w14:textId="284E8F36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AEA231E" w14:textId="68D8E5F4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3522DDC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72B6236A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079992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3F68DB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7374F62D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8B6944F" w14:textId="05B163B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C05476">
              <w:rPr>
                <w:rFonts w:ascii="ISOCPEUR" w:hAnsi="ISOCPEUR"/>
                <w:sz w:val="24"/>
                <w:szCs w:val="24"/>
              </w:rPr>
              <w:t>Т26</w:t>
            </w:r>
          </w:p>
        </w:tc>
        <w:tc>
          <w:tcPr>
            <w:tcW w:w="2608" w:type="dxa"/>
            <w:vAlign w:val="center"/>
          </w:tcPr>
          <w:p w14:paraId="3F6480C1" w14:textId="22239C63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2942D4">
              <w:rPr>
                <w:rFonts w:ascii="ISOCPEUR" w:hAnsi="ISOCPEUR" w:cs="ISOCPEUR"/>
                <w:color w:val="000000"/>
                <w:sz w:val="24"/>
                <w:szCs w:val="24"/>
              </w:rPr>
              <w:t>SК3.2</w:t>
            </w:r>
          </w:p>
        </w:tc>
        <w:tc>
          <w:tcPr>
            <w:tcW w:w="3346" w:type="dxa"/>
            <w:vAlign w:val="center"/>
          </w:tcPr>
          <w:p w14:paraId="0DAC3A31" w14:textId="31F1EC9C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ТД26</w:t>
            </w:r>
          </w:p>
        </w:tc>
        <w:tc>
          <w:tcPr>
            <w:tcW w:w="1757" w:type="dxa"/>
            <w:vAlign w:val="center"/>
          </w:tcPr>
          <w:p w14:paraId="2341279E" w14:textId="078776DD" w:rsidR="006E2796" w:rsidRPr="0089704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599AC9F" w14:textId="72E7AE69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43800988" w14:textId="3D1ADFD7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21FA81F9" w14:textId="4B0A11F2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258DF9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68644D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80B297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F43B49E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CE8C5D6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691501F3" w14:textId="52C95AA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C05476">
              <w:rPr>
                <w:rFonts w:ascii="ISOCPEUR" w:hAnsi="ISOCPEUR"/>
                <w:sz w:val="24"/>
                <w:szCs w:val="24"/>
              </w:rPr>
              <w:t>Т26</w:t>
            </w:r>
          </w:p>
        </w:tc>
        <w:tc>
          <w:tcPr>
            <w:tcW w:w="2608" w:type="dxa"/>
            <w:vAlign w:val="center"/>
          </w:tcPr>
          <w:p w14:paraId="65F8ACCE" w14:textId="5C5F5EC2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2942D4">
              <w:rPr>
                <w:rFonts w:ascii="ISOCPEUR" w:hAnsi="ISOCPEUR" w:cs="ISOCPEUR"/>
                <w:color w:val="000000"/>
                <w:sz w:val="24"/>
                <w:szCs w:val="24"/>
              </w:rPr>
              <w:t>SК3.2</w:t>
            </w:r>
          </w:p>
        </w:tc>
        <w:tc>
          <w:tcPr>
            <w:tcW w:w="3346" w:type="dxa"/>
            <w:vAlign w:val="center"/>
          </w:tcPr>
          <w:p w14:paraId="100A3966" w14:textId="3CE03F1A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ТД26</w:t>
            </w:r>
          </w:p>
        </w:tc>
        <w:tc>
          <w:tcPr>
            <w:tcW w:w="1757" w:type="dxa"/>
            <w:vAlign w:val="center"/>
          </w:tcPr>
          <w:p w14:paraId="7348BA5F" w14:textId="45462C37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822B0D1" w14:textId="301B1F82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75E627C0" w14:textId="1B949CCA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98FEB2F" w14:textId="2F4FADB4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13E3C6C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BA0C69E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1F04489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9820AE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ABF2125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8FA89FE" w14:textId="5E34369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Т27</w:t>
            </w:r>
          </w:p>
        </w:tc>
        <w:tc>
          <w:tcPr>
            <w:tcW w:w="2608" w:type="dxa"/>
            <w:vAlign w:val="center"/>
          </w:tcPr>
          <w:p w14:paraId="4E8CBAA7" w14:textId="1EC78E56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293A36">
              <w:rPr>
                <w:rFonts w:ascii="ISOCPEUR" w:hAnsi="ISOCPEUR" w:cs="ISOCPEUR"/>
                <w:color w:val="000000"/>
                <w:sz w:val="24"/>
                <w:szCs w:val="24"/>
              </w:rPr>
              <w:t>SК3.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</w:t>
            </w:r>
          </w:p>
        </w:tc>
        <w:tc>
          <w:tcPr>
            <w:tcW w:w="3346" w:type="dxa"/>
            <w:vAlign w:val="center"/>
          </w:tcPr>
          <w:p w14:paraId="07E1694B" w14:textId="4521DE76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ТД27</w:t>
            </w:r>
          </w:p>
        </w:tc>
        <w:tc>
          <w:tcPr>
            <w:tcW w:w="1757" w:type="dxa"/>
            <w:vAlign w:val="center"/>
          </w:tcPr>
          <w:p w14:paraId="6D9126CE" w14:textId="32084BD3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48A8E64" w14:textId="0351AFDA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02857F5A" w14:textId="6FD3FBA2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6735E42" w14:textId="326973F6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2F3FD8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551A53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83D11C5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9DF68A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BE45EE5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16744AF" w14:textId="714E63D9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Т27</w:t>
            </w:r>
          </w:p>
        </w:tc>
        <w:tc>
          <w:tcPr>
            <w:tcW w:w="2608" w:type="dxa"/>
            <w:vAlign w:val="center"/>
          </w:tcPr>
          <w:p w14:paraId="61C2C8E9" w14:textId="12926363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437886">
              <w:rPr>
                <w:rFonts w:ascii="ISOCPEUR" w:hAnsi="ISOCPEUR" w:cs="ISOCPEUR"/>
                <w:color w:val="000000"/>
                <w:sz w:val="24"/>
                <w:szCs w:val="24"/>
              </w:rPr>
              <w:t>SК3.3</w:t>
            </w:r>
          </w:p>
        </w:tc>
        <w:tc>
          <w:tcPr>
            <w:tcW w:w="3346" w:type="dxa"/>
            <w:vAlign w:val="center"/>
          </w:tcPr>
          <w:p w14:paraId="08A27C99" w14:textId="6A8A804B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ТД27</w:t>
            </w:r>
          </w:p>
        </w:tc>
        <w:tc>
          <w:tcPr>
            <w:tcW w:w="1757" w:type="dxa"/>
            <w:vAlign w:val="center"/>
          </w:tcPr>
          <w:p w14:paraId="5C92A6EA" w14:textId="0E19B0A2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11A34BB" w14:textId="0A99F20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6565959D" w14:textId="4EE77CDE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529A445" w14:textId="21AE2791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98FB02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08658DC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AFCDB5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1768BF8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BBB78F6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3193AB3" w14:textId="7D578CA6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Т27</w:t>
            </w:r>
          </w:p>
        </w:tc>
        <w:tc>
          <w:tcPr>
            <w:tcW w:w="2608" w:type="dxa"/>
            <w:vAlign w:val="center"/>
          </w:tcPr>
          <w:p w14:paraId="09EDD81F" w14:textId="3130B420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437886">
              <w:rPr>
                <w:rFonts w:ascii="ISOCPEUR" w:hAnsi="ISOCPEUR" w:cs="ISOCPEUR"/>
                <w:color w:val="000000"/>
                <w:sz w:val="24"/>
                <w:szCs w:val="24"/>
              </w:rPr>
              <w:t>SК3.3</w:t>
            </w:r>
          </w:p>
        </w:tc>
        <w:tc>
          <w:tcPr>
            <w:tcW w:w="3346" w:type="dxa"/>
            <w:vAlign w:val="center"/>
          </w:tcPr>
          <w:p w14:paraId="0488D0BE" w14:textId="71A088D0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ТД27</w:t>
            </w:r>
          </w:p>
        </w:tc>
        <w:tc>
          <w:tcPr>
            <w:tcW w:w="1757" w:type="dxa"/>
            <w:vAlign w:val="center"/>
          </w:tcPr>
          <w:p w14:paraId="0FBCB456" w14:textId="702C8022" w:rsidR="006E2796" w:rsidRPr="000355B9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55EFA44" w14:textId="763C7A5B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37B3F74B" w14:textId="092EE561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E22C401" w14:textId="67227880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6C5FFFA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4F9FAB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5139FE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CEA834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444BF01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DCB6560" w14:textId="49192457" w:rsidR="006E2796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F6D90">
              <w:rPr>
                <w:rFonts w:ascii="ISOCPEUR" w:hAnsi="ISOCPEUR"/>
                <w:sz w:val="24"/>
                <w:szCs w:val="24"/>
              </w:rPr>
              <w:t>Т2</w:t>
            </w:r>
            <w:r>
              <w:rPr>
                <w:rFonts w:ascii="ISOCPEUR" w:hAnsi="ISOCPEUR"/>
                <w:sz w:val="24"/>
                <w:szCs w:val="24"/>
              </w:rPr>
              <w:t>7</w:t>
            </w:r>
          </w:p>
        </w:tc>
        <w:tc>
          <w:tcPr>
            <w:tcW w:w="2608" w:type="dxa"/>
            <w:vAlign w:val="center"/>
          </w:tcPr>
          <w:p w14:paraId="4EFCCED8" w14:textId="4BE5DB1D" w:rsidR="006E2796" w:rsidRPr="00437886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</w:t>
            </w: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</w:t>
            </w:r>
          </w:p>
        </w:tc>
        <w:tc>
          <w:tcPr>
            <w:tcW w:w="3346" w:type="dxa"/>
            <w:vAlign w:val="center"/>
          </w:tcPr>
          <w:p w14:paraId="53980C6F" w14:textId="1971FA25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ТД27</w:t>
            </w:r>
          </w:p>
        </w:tc>
        <w:tc>
          <w:tcPr>
            <w:tcW w:w="1757" w:type="dxa"/>
            <w:vAlign w:val="center"/>
          </w:tcPr>
          <w:p w14:paraId="0B21E19C" w14:textId="1F43529B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DD8C4A3" w14:textId="74C4C2CC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6FFC6612" w14:textId="3B71F8AE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40E4BDF8" w14:textId="1E5E0CB2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258AFA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F5699D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858AB96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CBB9B9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46F77737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221C4F5C" w14:textId="2717C02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lastRenderedPageBreak/>
              <w:t>Т27</w:t>
            </w:r>
          </w:p>
        </w:tc>
        <w:tc>
          <w:tcPr>
            <w:tcW w:w="2608" w:type="dxa"/>
            <w:vAlign w:val="center"/>
          </w:tcPr>
          <w:p w14:paraId="331D35AB" w14:textId="3075C488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437886">
              <w:rPr>
                <w:rFonts w:ascii="ISOCPEUR" w:hAnsi="ISOCPEUR" w:cs="ISOCPEUR"/>
                <w:color w:val="000000"/>
                <w:sz w:val="24"/>
                <w:szCs w:val="24"/>
              </w:rPr>
              <w:t>SК3.3</w:t>
            </w:r>
          </w:p>
        </w:tc>
        <w:tc>
          <w:tcPr>
            <w:tcW w:w="3346" w:type="dxa"/>
            <w:vAlign w:val="center"/>
          </w:tcPr>
          <w:p w14:paraId="02A0B246" w14:textId="37AF4A21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2 </w:t>
            </w:r>
            <w:r>
              <w:rPr>
                <w:rFonts w:ascii="ISOCPEUR" w:hAnsi="ISOCPEUR"/>
                <w:sz w:val="24"/>
                <w:szCs w:val="24"/>
              </w:rPr>
              <w:t>ТД27</w:t>
            </w:r>
          </w:p>
        </w:tc>
        <w:tc>
          <w:tcPr>
            <w:tcW w:w="1757" w:type="dxa"/>
            <w:vAlign w:val="center"/>
          </w:tcPr>
          <w:p w14:paraId="69E3D00A" w14:textId="1C527560" w:rsidR="006E2796" w:rsidRPr="00D21D2F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3B0FAB5" w14:textId="226DA73D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178ED1E4" w14:textId="63B58DF3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D16CD07" w14:textId="4713855C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4EC45E08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E58469A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B9958C9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4F004D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1175315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1EA54629" w14:textId="6558B088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Т27</w:t>
            </w:r>
          </w:p>
        </w:tc>
        <w:tc>
          <w:tcPr>
            <w:tcW w:w="2608" w:type="dxa"/>
            <w:vAlign w:val="center"/>
          </w:tcPr>
          <w:p w14:paraId="458149D1" w14:textId="52EFEB58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437886">
              <w:rPr>
                <w:rFonts w:ascii="ISOCPEUR" w:hAnsi="ISOCPEUR" w:cs="ISOCPEUR"/>
                <w:color w:val="000000"/>
                <w:sz w:val="24"/>
                <w:szCs w:val="24"/>
              </w:rPr>
              <w:t>SК3.3</w:t>
            </w:r>
          </w:p>
        </w:tc>
        <w:tc>
          <w:tcPr>
            <w:tcW w:w="3346" w:type="dxa"/>
            <w:vAlign w:val="center"/>
          </w:tcPr>
          <w:p w14:paraId="0BF9B63D" w14:textId="6C2B19A5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ТД27</w:t>
            </w:r>
          </w:p>
        </w:tc>
        <w:tc>
          <w:tcPr>
            <w:tcW w:w="1757" w:type="dxa"/>
            <w:vAlign w:val="center"/>
          </w:tcPr>
          <w:p w14:paraId="05D0F770" w14:textId="65D2937D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CB13CC9" w14:textId="5A7110C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7675AE3A" w14:textId="3E9D917D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1BA9E4A7" w14:textId="3DE3312A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5FB59EA0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59356A9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07078E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5D9D6EE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362D512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6DB38AE" w14:textId="2C71446D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Т28</w:t>
            </w:r>
          </w:p>
        </w:tc>
        <w:tc>
          <w:tcPr>
            <w:tcW w:w="2608" w:type="dxa"/>
            <w:vAlign w:val="center"/>
          </w:tcPr>
          <w:p w14:paraId="231A1BD7" w14:textId="4FE20068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437886">
              <w:rPr>
                <w:rFonts w:ascii="ISOCPEUR" w:hAnsi="ISOCPEUR" w:cs="ISOCPEUR"/>
                <w:color w:val="000000"/>
                <w:sz w:val="24"/>
                <w:szCs w:val="24"/>
              </w:rPr>
              <w:t>SК3.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346" w:type="dxa"/>
            <w:vAlign w:val="center"/>
          </w:tcPr>
          <w:p w14:paraId="3BAADC86" w14:textId="3C9CBD5D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Считыватель 1 </w:t>
            </w:r>
            <w:r>
              <w:rPr>
                <w:rFonts w:ascii="ISOCPEUR" w:hAnsi="ISOCPEUR"/>
                <w:sz w:val="24"/>
                <w:szCs w:val="24"/>
              </w:rPr>
              <w:t>ТД28</w:t>
            </w:r>
          </w:p>
        </w:tc>
        <w:tc>
          <w:tcPr>
            <w:tcW w:w="1757" w:type="dxa"/>
            <w:vAlign w:val="center"/>
          </w:tcPr>
          <w:p w14:paraId="24DADD38" w14:textId="4228189F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/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UTP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Cat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e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PVCLS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нг</w:t>
            </w:r>
            <w:proofErr w:type="spellEnd"/>
            <w:r w:rsidRPr="00033EF2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033EF2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B656D54" w14:textId="174554D2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A24C7A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7D20345C" w14:textId="59D3B396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785AF92" w14:textId="299D5D48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3EAD618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C82A08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A552EE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0F49E1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973F46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194C3CB" w14:textId="3B0779F9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661890">
              <w:rPr>
                <w:rFonts w:ascii="ISOCPEUR" w:hAnsi="ISOCPEUR"/>
                <w:sz w:val="24"/>
                <w:szCs w:val="24"/>
              </w:rPr>
              <w:t>Т28</w:t>
            </w:r>
          </w:p>
        </w:tc>
        <w:tc>
          <w:tcPr>
            <w:tcW w:w="2608" w:type="dxa"/>
            <w:vAlign w:val="center"/>
          </w:tcPr>
          <w:p w14:paraId="53281BAF" w14:textId="15105A31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5639E5">
              <w:rPr>
                <w:rFonts w:ascii="ISOCPEUR" w:hAnsi="ISOCPEUR" w:cs="ISOCPEUR"/>
                <w:color w:val="000000"/>
                <w:sz w:val="24"/>
                <w:szCs w:val="24"/>
              </w:rPr>
              <w:t>SК3.4</w:t>
            </w:r>
          </w:p>
        </w:tc>
        <w:tc>
          <w:tcPr>
            <w:tcW w:w="3346" w:type="dxa"/>
            <w:vAlign w:val="center"/>
          </w:tcPr>
          <w:p w14:paraId="44BAF9B7" w14:textId="5CCFAC7F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Кнопка аварийной разблокировки </w:t>
            </w:r>
            <w:r>
              <w:rPr>
                <w:rFonts w:ascii="ISOCPEUR" w:hAnsi="ISOCPEUR"/>
                <w:sz w:val="24"/>
                <w:szCs w:val="24"/>
              </w:rPr>
              <w:t>ТД28</w:t>
            </w:r>
          </w:p>
        </w:tc>
        <w:tc>
          <w:tcPr>
            <w:tcW w:w="1757" w:type="dxa"/>
            <w:vAlign w:val="center"/>
          </w:tcPr>
          <w:p w14:paraId="540AC5F5" w14:textId="2E699189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C593819" w14:textId="2300F1B0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45C9E6BB" w14:textId="7644BA43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DA570FE" w14:textId="45AA8790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EECB109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950B4B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8316923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A9B0DF9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54D39D9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0730ECB" w14:textId="100E9753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661890">
              <w:rPr>
                <w:rFonts w:ascii="ISOCPEUR" w:hAnsi="ISOCPEUR"/>
                <w:sz w:val="24"/>
                <w:szCs w:val="24"/>
              </w:rPr>
              <w:t>Т28</w:t>
            </w:r>
          </w:p>
        </w:tc>
        <w:tc>
          <w:tcPr>
            <w:tcW w:w="2608" w:type="dxa"/>
            <w:vAlign w:val="center"/>
          </w:tcPr>
          <w:p w14:paraId="690B6E9D" w14:textId="3A1F7674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5639E5">
              <w:rPr>
                <w:rFonts w:ascii="ISOCPEUR" w:hAnsi="ISOCPEUR" w:cs="ISOCPEUR"/>
                <w:color w:val="000000"/>
                <w:sz w:val="24"/>
                <w:szCs w:val="24"/>
              </w:rPr>
              <w:t>SК3.4</w:t>
            </w:r>
          </w:p>
        </w:tc>
        <w:tc>
          <w:tcPr>
            <w:tcW w:w="3346" w:type="dxa"/>
            <w:vAlign w:val="center"/>
          </w:tcPr>
          <w:p w14:paraId="769F7A50" w14:textId="41D89321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Замок электромагнитный</w:t>
            </w:r>
            <w:r>
              <w:rPr>
                <w:rFonts w:ascii="ISOCPEUR" w:hAnsi="ISOCPEUR"/>
                <w:sz w:val="24"/>
                <w:szCs w:val="24"/>
              </w:rPr>
              <w:t xml:space="preserve"> ТД28</w:t>
            </w:r>
          </w:p>
        </w:tc>
        <w:tc>
          <w:tcPr>
            <w:tcW w:w="1757" w:type="dxa"/>
            <w:vAlign w:val="center"/>
          </w:tcPr>
          <w:p w14:paraId="5F2443E0" w14:textId="5A2E936E" w:rsidR="006E2796" w:rsidRPr="000355B9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D4CC91C" w14:textId="47DACA10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55CBFDC1" w14:textId="2F869F41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0DD2B300" w14:textId="5A98597A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6729D15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A50648C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92E3152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C26BDD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6AA82BCE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5D20E97" w14:textId="4B72048D" w:rsidR="006E2796" w:rsidRPr="00661890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7F6D90">
              <w:rPr>
                <w:rFonts w:ascii="ISOCPEUR" w:hAnsi="ISOCPEUR"/>
                <w:sz w:val="24"/>
                <w:szCs w:val="24"/>
              </w:rPr>
              <w:t>Т2</w:t>
            </w:r>
            <w:r>
              <w:rPr>
                <w:rFonts w:ascii="ISOCPEUR" w:hAnsi="ISOCPEUR"/>
                <w:sz w:val="24"/>
                <w:szCs w:val="24"/>
              </w:rPr>
              <w:t>8</w:t>
            </w:r>
          </w:p>
        </w:tc>
        <w:tc>
          <w:tcPr>
            <w:tcW w:w="2608" w:type="dxa"/>
            <w:vAlign w:val="center"/>
          </w:tcPr>
          <w:p w14:paraId="66866216" w14:textId="68C6379A" w:rsidR="006E2796" w:rsidRPr="005639E5" w:rsidRDefault="006E2796" w:rsidP="006E279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SК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</w:t>
            </w:r>
            <w:r w:rsidRPr="00777D21">
              <w:rPr>
                <w:rFonts w:ascii="ISOCPEUR" w:hAnsi="ISOCPEUR" w:cs="ISOCPEUR"/>
                <w:color w:val="000000"/>
                <w:sz w:val="24"/>
                <w:szCs w:val="24"/>
              </w:rPr>
              <w:t>.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346" w:type="dxa"/>
            <w:vAlign w:val="center"/>
          </w:tcPr>
          <w:p w14:paraId="4C6DDEC7" w14:textId="7162A484" w:rsidR="006E2796" w:rsidRDefault="006E2796" w:rsidP="006E279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Датчик прохода</w:t>
            </w:r>
            <w:r>
              <w:rPr>
                <w:rFonts w:ascii="ISOCPEUR" w:hAnsi="ISOCPEUR"/>
                <w:sz w:val="24"/>
                <w:szCs w:val="24"/>
              </w:rPr>
              <w:t xml:space="preserve"> ТД28</w:t>
            </w:r>
          </w:p>
        </w:tc>
        <w:tc>
          <w:tcPr>
            <w:tcW w:w="1757" w:type="dxa"/>
            <w:vAlign w:val="center"/>
          </w:tcPr>
          <w:p w14:paraId="2E084AA4" w14:textId="450C57D1" w:rsidR="006E2796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F2440F6" w14:textId="0591BC47" w:rsidR="006E2796" w:rsidRPr="00882F47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</w:rPr>
              <w:t>0,5</w:t>
            </w:r>
          </w:p>
        </w:tc>
        <w:tc>
          <w:tcPr>
            <w:tcW w:w="1275" w:type="dxa"/>
            <w:vAlign w:val="center"/>
          </w:tcPr>
          <w:p w14:paraId="7CDCC680" w14:textId="42F0B0FB" w:rsidR="006E2796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CB811FD" w14:textId="26C26813" w:rsidR="006E2796" w:rsidRPr="008332DD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7C96E98D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48AD3D6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CED9E46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2DD9BA0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FBED595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2E8B581" w14:textId="40B104D2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661890">
              <w:rPr>
                <w:rFonts w:ascii="ISOCPEUR" w:hAnsi="ISOCPEUR"/>
                <w:sz w:val="24"/>
                <w:szCs w:val="24"/>
              </w:rPr>
              <w:t>Т28</w:t>
            </w:r>
          </w:p>
        </w:tc>
        <w:tc>
          <w:tcPr>
            <w:tcW w:w="2608" w:type="dxa"/>
            <w:vAlign w:val="center"/>
          </w:tcPr>
          <w:p w14:paraId="448805BB" w14:textId="271D5093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5639E5">
              <w:rPr>
                <w:rFonts w:ascii="ISOCPEUR" w:hAnsi="ISOCPEUR" w:cs="ISOCPEUR"/>
                <w:color w:val="000000"/>
                <w:sz w:val="24"/>
                <w:szCs w:val="24"/>
              </w:rPr>
              <w:t>SК3.4</w:t>
            </w:r>
          </w:p>
        </w:tc>
        <w:tc>
          <w:tcPr>
            <w:tcW w:w="3346" w:type="dxa"/>
            <w:vAlign w:val="center"/>
          </w:tcPr>
          <w:p w14:paraId="3150B80B" w14:textId="01E12E77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РМ-1 по разделу СПС ТД8</w:t>
            </w:r>
          </w:p>
        </w:tc>
        <w:tc>
          <w:tcPr>
            <w:tcW w:w="1757" w:type="dxa"/>
            <w:vAlign w:val="center"/>
          </w:tcPr>
          <w:p w14:paraId="00B14110" w14:textId="2C9DBBD2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КПВВнг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B19A5BB" w14:textId="3A3B2C4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882F47">
              <w:rPr>
                <w:rFonts w:ascii="ISOCPEUR" w:hAnsi="ISOCPEUR"/>
                <w:sz w:val="24"/>
                <w:szCs w:val="24"/>
              </w:rPr>
              <w:t>1х2х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,0</w:t>
            </w:r>
          </w:p>
        </w:tc>
        <w:tc>
          <w:tcPr>
            <w:tcW w:w="1275" w:type="dxa"/>
            <w:vAlign w:val="center"/>
          </w:tcPr>
          <w:p w14:paraId="11F7C324" w14:textId="0B1F449E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905F0A3" w14:textId="49980F2E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8332DD">
              <w:rPr>
                <w:rFonts w:ascii="ISOCPEUR" w:hAnsi="ISOCPEUR"/>
                <w:bCs/>
                <w:sz w:val="24"/>
                <w:szCs w:val="24"/>
              </w:rPr>
              <w:t>В гофрированных трубах</w:t>
            </w:r>
          </w:p>
        </w:tc>
        <w:tc>
          <w:tcPr>
            <w:tcW w:w="2268" w:type="dxa"/>
            <w:vAlign w:val="center"/>
          </w:tcPr>
          <w:p w14:paraId="23ED9A6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6D4878D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04FD44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18E6B7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4800E43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71484ED" w14:textId="704E3EA2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793C6318" w14:textId="5EB5BF70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1CB2783F" w14:textId="7C302985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14:paraId="05BBCB5A" w14:textId="6157B10D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074F398" w14:textId="44A0A145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71B1D506" w14:textId="0D02EF3D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4E4639F8" w14:textId="5B209BB9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72AC36B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E97E86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4BB1C5E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93C2C65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E509102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FAFE5A7" w14:textId="04C5AF3D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6A09EBD1" w14:textId="7CCF7A26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19A89AF4" w14:textId="348C135C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14:paraId="744D36F0" w14:textId="58F11A55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1418D26" w14:textId="49FBB8E6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5AD0BD4D" w14:textId="6747D678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14FB0C4A" w14:textId="7D7E09B8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E133A23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2AA46F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970CA65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71150A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7F87976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3D7A7E2" w14:textId="2EE0574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43505EBF" w14:textId="5D706EF3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7D4F9076" w14:textId="04FC485B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14:paraId="7065FF37" w14:textId="1576ADF5" w:rsidR="006E2796" w:rsidRPr="000355B9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13FCE708" w14:textId="3E63CB2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6837CFBB" w14:textId="67B5A40F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4029311E" w14:textId="3E8DF9D1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074E333A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E0FFE0D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6922B97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509F04CA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04A19416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0FC8BC24" w14:textId="6F822240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22E663A8" w14:textId="1AEF9380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7B89EECE" w14:textId="7275594B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14:paraId="759B5FAD" w14:textId="3705BECC" w:rsidR="006E2796" w:rsidRPr="00897042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4B26003" w14:textId="1524921A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2A1A5026" w14:textId="3C94022F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4E817B59" w14:textId="3D5D3A57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5865F25A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5A0F4B8C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7D2266F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4192B5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2C50E06D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5BAC8DD" w14:textId="6E68E610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29B89AF5" w14:textId="317D8A8C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2A1D6639" w14:textId="76157D87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14:paraId="44E75B8B" w14:textId="31CF3AF4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AAFBE3B" w14:textId="3C80BC93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4321DC5D" w14:textId="65B71A81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050FAA3D" w14:textId="73FA55B6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4502A074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0D2681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2F128E7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28BB163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FFB11B1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5BE8D44" w14:textId="494ED48B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6A3E311C" w14:textId="24BF3750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6EEEDCFB" w14:textId="141C824B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14:paraId="5CA072E8" w14:textId="42DC2FA4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2651383" w14:textId="5EA03348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4AAA4B47" w14:textId="796624D7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0216AF99" w14:textId="3838E2EB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B5B3B07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5F44919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77A50E7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229930D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301926D3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3DE2A771" w14:textId="703CC584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3B3E625B" w14:textId="78F27E34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635021C3" w14:textId="4B9046A1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14:paraId="142C147A" w14:textId="6FC3F4B9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A1A4F9A" w14:textId="73D93B46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5E6CCB7E" w14:textId="2DB42AC3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0EC7870E" w14:textId="56B9B727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1794D53E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43C564FE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6C04A54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9F03B21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1AA9B573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4FF32B38" w14:textId="66723DC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3ECDD085" w14:textId="04D4544B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78C55B99" w14:textId="32B92BDC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14:paraId="46580241" w14:textId="66B7C2CD" w:rsidR="006E2796" w:rsidRPr="000355B9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395B5340" w14:textId="44B82031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7F959DB5" w14:textId="062B430E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29D01254" w14:textId="09E08A6E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2E5BF7CF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93E8B21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F6C3D0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466E907C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CF8E90A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7BA2AC6E" w14:textId="47B9F48F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2ABDE5E2" w14:textId="06B240C0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5228D48F" w14:textId="08963D17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14:paraId="036F5A67" w14:textId="764322AD" w:rsidR="006E2796" w:rsidRPr="000355B9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61EBDCD6" w14:textId="15DDBA5C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3083D928" w14:textId="37D8DE87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4D2E9E16" w14:textId="60B26BA7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1073819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3A3E6DC5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805ED18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66572F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  <w:tr w:rsidR="006E2796" w:rsidRPr="005F002C" w14:paraId="59B7BC02" w14:textId="77777777" w:rsidTr="00897042">
        <w:trPr>
          <w:trHeight w:val="320"/>
        </w:trPr>
        <w:tc>
          <w:tcPr>
            <w:tcW w:w="1078" w:type="dxa"/>
            <w:vAlign w:val="center"/>
          </w:tcPr>
          <w:p w14:paraId="54110703" w14:textId="43E7DAEE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2C46EAE3" w14:textId="0401FE37" w:rsidR="006E2796" w:rsidRPr="007470F9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37ADD66A" w14:textId="6F46A3AC" w:rsidR="006E2796" w:rsidRPr="007470F9" w:rsidRDefault="006E2796" w:rsidP="006E279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14:paraId="23077315" w14:textId="34A31418" w:rsidR="006E2796" w:rsidRPr="005F002C" w:rsidRDefault="006E2796" w:rsidP="006E279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FD6A68C" w14:textId="4EC347B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18C0325C" w14:textId="3A3CEFAB" w:rsidR="006E2796" w:rsidRPr="007470F9" w:rsidRDefault="006E2796" w:rsidP="006E279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2058C3AC" w14:textId="7F6AAB5C" w:rsidR="006E2796" w:rsidRPr="005F002C" w:rsidRDefault="006E2796" w:rsidP="006E2796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08576592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1BE03B7A" w14:textId="77777777" w:rsidR="006E2796" w:rsidRPr="005F002C" w:rsidRDefault="006E2796" w:rsidP="006E2796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4567BF5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4DE282B" w14:textId="77777777" w:rsidR="006E2796" w:rsidRPr="005F002C" w:rsidRDefault="006E2796" w:rsidP="006E279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</w:p>
        </w:tc>
      </w:tr>
    </w:tbl>
    <w:p w14:paraId="18653C89" w14:textId="2C3405F2" w:rsidR="00B94C4A" w:rsidRDefault="00B94C4A" w:rsidP="00FD446A">
      <w:pPr>
        <w:ind w:left="426"/>
        <w:rPr>
          <w:rFonts w:ascii="ISOCPEUR" w:hAnsi="ISOCPEUR"/>
          <w:sz w:val="24"/>
          <w:szCs w:val="24"/>
        </w:rPr>
      </w:pPr>
    </w:p>
    <w:p w14:paraId="62D4F1C0" w14:textId="77777777" w:rsidR="00897042" w:rsidRDefault="00897042" w:rsidP="00FD446A">
      <w:pPr>
        <w:ind w:left="426"/>
        <w:rPr>
          <w:rFonts w:ascii="ISOCPEUR" w:hAnsi="ISOCPEUR"/>
          <w:sz w:val="24"/>
          <w:szCs w:val="24"/>
        </w:rPr>
      </w:pPr>
    </w:p>
    <w:p w14:paraId="111126C4" w14:textId="77777777" w:rsidR="00B94C4A" w:rsidRDefault="00B94C4A" w:rsidP="00FD446A">
      <w:pPr>
        <w:ind w:left="426"/>
        <w:rPr>
          <w:rFonts w:ascii="ISOCPEUR" w:hAnsi="ISOCPEUR"/>
          <w:sz w:val="24"/>
          <w:szCs w:val="24"/>
        </w:rPr>
      </w:pPr>
    </w:p>
    <w:p w14:paraId="20475467" w14:textId="77777777" w:rsidR="00B94C4A" w:rsidRDefault="00B94C4A" w:rsidP="00FD446A">
      <w:pPr>
        <w:ind w:left="426"/>
        <w:rPr>
          <w:rFonts w:ascii="ISOCPEUR" w:hAnsi="ISOCPEUR"/>
          <w:sz w:val="24"/>
          <w:szCs w:val="24"/>
        </w:rPr>
      </w:pPr>
    </w:p>
    <w:p w14:paraId="6D34D824" w14:textId="77777777" w:rsidR="0043441C" w:rsidRDefault="00304E7F" w:rsidP="00FD446A">
      <w:pPr>
        <w:ind w:left="426"/>
        <w:rPr>
          <w:rFonts w:ascii="ISOCPEUR" w:hAnsi="ISOCPEUR"/>
          <w:sz w:val="24"/>
          <w:szCs w:val="24"/>
        </w:rPr>
      </w:pPr>
      <w:r w:rsidRPr="005F002C">
        <w:rPr>
          <w:rFonts w:ascii="ISOCPEUR" w:hAnsi="ISOCPEUR"/>
          <w:sz w:val="24"/>
          <w:szCs w:val="24"/>
        </w:rPr>
        <w:t>Примечани</w:t>
      </w:r>
      <w:r w:rsidR="0043441C">
        <w:rPr>
          <w:rFonts w:ascii="ISOCPEUR" w:hAnsi="ISOCPEUR"/>
          <w:sz w:val="24"/>
          <w:szCs w:val="24"/>
        </w:rPr>
        <w:t>я</w:t>
      </w:r>
      <w:r w:rsidRPr="005F002C">
        <w:rPr>
          <w:rFonts w:ascii="ISOCPEUR" w:hAnsi="ISOCPEUR"/>
          <w:sz w:val="24"/>
          <w:szCs w:val="24"/>
        </w:rPr>
        <w:t>:</w:t>
      </w:r>
    </w:p>
    <w:p w14:paraId="4CBB6BA3" w14:textId="4ADD0DD3" w:rsidR="00304E7F" w:rsidRPr="0043441C" w:rsidRDefault="00304E7F" w:rsidP="0043441C">
      <w:pPr>
        <w:pStyle w:val="af2"/>
        <w:numPr>
          <w:ilvl w:val="0"/>
          <w:numId w:val="7"/>
        </w:numPr>
        <w:rPr>
          <w:rFonts w:ascii="ISOCPEUR" w:hAnsi="ISOCPEUR"/>
          <w:sz w:val="24"/>
          <w:szCs w:val="24"/>
        </w:rPr>
      </w:pPr>
      <w:r w:rsidRPr="0043441C">
        <w:rPr>
          <w:rFonts w:ascii="ISOCPEUR" w:hAnsi="ISOCPEUR"/>
          <w:sz w:val="24"/>
          <w:szCs w:val="24"/>
        </w:rPr>
        <w:t>Длина кабельных линий является расчетной и не служит основанием для нарезки.</w:t>
      </w:r>
    </w:p>
    <w:p w14:paraId="212CB308" w14:textId="6FF20DA1" w:rsidR="0043441C" w:rsidRPr="0043441C" w:rsidRDefault="0043441C" w:rsidP="0043441C">
      <w:pPr>
        <w:pStyle w:val="af2"/>
        <w:numPr>
          <w:ilvl w:val="0"/>
          <w:numId w:val="7"/>
        </w:numPr>
        <w:rPr>
          <w:rFonts w:ascii="ISOCPEUR" w:hAnsi="ISOCPEUR"/>
          <w:sz w:val="24"/>
          <w:szCs w:val="24"/>
        </w:rPr>
      </w:pPr>
      <w:r w:rsidRPr="0043441C">
        <w:rPr>
          <w:rFonts w:ascii="ISOCPEUR" w:hAnsi="ISOCPEUR"/>
          <w:sz w:val="24"/>
          <w:szCs w:val="24"/>
        </w:rPr>
        <w:t xml:space="preserve">Кабельные линии связи </w:t>
      </w:r>
      <w:r>
        <w:rPr>
          <w:rFonts w:ascii="ISOCPEUR" w:hAnsi="ISOCPEUR"/>
          <w:sz w:val="24"/>
          <w:szCs w:val="24"/>
          <w:lang w:val="en-US"/>
        </w:rPr>
        <w:t>IP</w:t>
      </w:r>
      <w:r>
        <w:rPr>
          <w:rFonts w:ascii="ISOCPEUR" w:hAnsi="ISOCPEUR"/>
          <w:sz w:val="24"/>
          <w:szCs w:val="24"/>
        </w:rPr>
        <w:t>-контроллеров</w:t>
      </w:r>
      <w:r w:rsidRPr="0043441C">
        <w:rPr>
          <w:rFonts w:ascii="ISOCPEUR" w:hAnsi="ISOCPEUR"/>
          <w:sz w:val="24"/>
          <w:szCs w:val="24"/>
        </w:rPr>
        <w:t xml:space="preserve"> учтены в разделе 708/П-24-АНО-СКС</w:t>
      </w:r>
      <w:r>
        <w:rPr>
          <w:rFonts w:ascii="ISOCPEUR" w:hAnsi="ISOCPEUR"/>
          <w:sz w:val="24"/>
          <w:szCs w:val="24"/>
        </w:rPr>
        <w:t>.</w:t>
      </w:r>
    </w:p>
    <w:sectPr w:rsidR="0043441C" w:rsidRPr="0043441C" w:rsidSect="00331FB7">
      <w:headerReference w:type="default" r:id="rId8"/>
      <w:footerReference w:type="default" r:id="rId9"/>
      <w:headerReference w:type="first" r:id="rId10"/>
      <w:footerReference w:type="first" r:id="rId11"/>
      <w:type w:val="continuous"/>
      <w:pgSz w:w="23814" w:h="16840" w:orient="landscape" w:code="8"/>
      <w:pgMar w:top="-426" w:right="284" w:bottom="2268" w:left="1134" w:header="18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66F34" w14:textId="77777777" w:rsidR="00E904E2" w:rsidRDefault="00E904E2">
      <w:r>
        <w:separator/>
      </w:r>
    </w:p>
  </w:endnote>
  <w:endnote w:type="continuationSeparator" w:id="0">
    <w:p w14:paraId="069F8326" w14:textId="77777777" w:rsidR="00E904E2" w:rsidRDefault="00E9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agmatica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righ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567"/>
      <w:gridCol w:w="567"/>
      <w:gridCol w:w="567"/>
      <w:gridCol w:w="567"/>
      <w:gridCol w:w="851"/>
      <w:gridCol w:w="567"/>
      <w:gridCol w:w="6237"/>
      <w:gridCol w:w="567"/>
    </w:tblGrid>
    <w:tr w:rsidR="0043441C" w:rsidRPr="005048A1" w14:paraId="46A489B0" w14:textId="77777777" w:rsidTr="0043441C">
      <w:trPr>
        <w:cantSplit/>
        <w:trHeight w:val="284"/>
        <w:jc w:val="right"/>
      </w:trPr>
      <w:tc>
        <w:tcPr>
          <w:tcW w:w="56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0EE5F5E" w14:textId="77777777" w:rsidR="0043441C" w:rsidRPr="005048A1" w:rsidRDefault="0043441C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4" w:space="0" w:color="auto"/>
            <w:right w:val="single" w:sz="12" w:space="0" w:color="auto"/>
          </w:tcBorders>
          <w:vAlign w:val="center"/>
        </w:tcPr>
        <w:p w14:paraId="263B5C95" w14:textId="6A85FAAB" w:rsidR="0043441C" w:rsidRPr="005048A1" w:rsidRDefault="0043441C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4E5B8DD4" w14:textId="77777777" w:rsidR="0043441C" w:rsidRPr="005048A1" w:rsidRDefault="0043441C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95CE5B8" w14:textId="77777777" w:rsidR="0043441C" w:rsidRPr="005048A1" w:rsidRDefault="0043441C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6BE5864E" w14:textId="77777777" w:rsidR="0043441C" w:rsidRPr="005048A1" w:rsidRDefault="0043441C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851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5F5E3C98" w14:textId="77777777" w:rsidR="0043441C" w:rsidRPr="005048A1" w:rsidRDefault="0043441C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3D47808A" w14:textId="77777777" w:rsidR="0043441C" w:rsidRPr="005048A1" w:rsidRDefault="0043441C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7B1B087E" w14:textId="0D9EEBDB" w:rsidR="0043441C" w:rsidRPr="005048A1" w:rsidRDefault="0043441C" w:rsidP="00063997">
          <w:pPr>
            <w:autoSpaceDE w:val="0"/>
            <w:autoSpaceDN w:val="0"/>
            <w:adjustRightInd w:val="0"/>
            <w:jc w:val="center"/>
            <w:rPr>
              <w:rFonts w:ascii="ISOCPEUR" w:hAnsi="ISOCPEUR"/>
              <w:bCs/>
              <w:sz w:val="32"/>
              <w:szCs w:val="32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Pr="005048A1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Pr="005048A1">
            <w:rPr>
              <w:rFonts w:ascii="ISOCPEUR" w:hAnsi="ISOCPEUR"/>
              <w:sz w:val="36"/>
              <w:szCs w:val="36"/>
            </w:rPr>
            <w:t>-АНО-СКУД.</w:t>
          </w:r>
          <w:r>
            <w:rPr>
              <w:rFonts w:ascii="ISOCPEUR" w:hAnsi="ISOCPEUR"/>
              <w:sz w:val="36"/>
              <w:szCs w:val="36"/>
            </w:rPr>
            <w:t>КЖ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5721CC39" w14:textId="77777777" w:rsidR="0043441C" w:rsidRPr="005048A1" w:rsidRDefault="0043441C">
          <w:pPr>
            <w:pStyle w:val="a5"/>
            <w:jc w:val="center"/>
            <w:rPr>
              <w:rFonts w:ascii="ISOCPEUR" w:hAnsi="ISOCPEUR"/>
              <w:sz w:val="22"/>
              <w:szCs w:val="18"/>
            </w:rPr>
          </w:pPr>
          <w:r w:rsidRPr="005048A1">
            <w:rPr>
              <w:rFonts w:ascii="ISOCPEUR" w:hAnsi="ISOCPEUR"/>
              <w:sz w:val="22"/>
              <w:szCs w:val="18"/>
            </w:rPr>
            <w:t>Лист</w:t>
          </w:r>
        </w:p>
      </w:tc>
    </w:tr>
    <w:tr w:rsidR="0043441C" w:rsidRPr="005048A1" w14:paraId="099A9ABE" w14:textId="77777777" w:rsidTr="0043441C">
      <w:trPr>
        <w:cantSplit/>
        <w:trHeight w:val="284"/>
        <w:jc w:val="right"/>
      </w:trPr>
      <w:tc>
        <w:tcPr>
          <w:tcW w:w="56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AC9F0B4" w14:textId="77777777" w:rsidR="0043441C" w:rsidRPr="005048A1" w:rsidRDefault="0043441C" w:rsidP="00A73496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567" w:type="dxa"/>
          <w:tcBorders>
            <w:left w:val="single" w:sz="4" w:space="0" w:color="auto"/>
            <w:bottom w:val="nil"/>
            <w:right w:val="single" w:sz="12" w:space="0" w:color="auto"/>
          </w:tcBorders>
          <w:vAlign w:val="center"/>
        </w:tcPr>
        <w:p w14:paraId="3142FCC1" w14:textId="43CD6C8B" w:rsidR="0043441C" w:rsidRPr="005048A1" w:rsidRDefault="0043441C" w:rsidP="00A73496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71E74D74" w14:textId="3FBCCF92" w:rsidR="0043441C" w:rsidRPr="005048A1" w:rsidRDefault="0043441C" w:rsidP="00A73496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51935712" w14:textId="1AD02F8C" w:rsidR="0043441C" w:rsidRPr="005048A1" w:rsidRDefault="0043441C" w:rsidP="00A73496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1C80382A" w14:textId="281DD063" w:rsidR="0043441C" w:rsidRPr="005048A1" w:rsidRDefault="0043441C" w:rsidP="00A73496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1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7DF768F0" w14:textId="77777777" w:rsidR="0043441C" w:rsidRPr="005048A1" w:rsidRDefault="0043441C" w:rsidP="00A73496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1781BC8C" w14:textId="656D2B2A" w:rsidR="0043441C" w:rsidRPr="005048A1" w:rsidRDefault="0043441C" w:rsidP="00A73496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6237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72AF5FD" w14:textId="77777777" w:rsidR="0043441C" w:rsidRPr="005048A1" w:rsidRDefault="0043441C" w:rsidP="00A73496">
          <w:pPr>
            <w:pStyle w:val="a5"/>
            <w:rPr>
              <w:rFonts w:ascii="ISOCPEUR" w:hAnsi="ISOCPEUR"/>
              <w:sz w:val="18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762BCE69" w14:textId="42068135" w:rsidR="0043441C" w:rsidRPr="005048A1" w:rsidRDefault="0043441C" w:rsidP="007C1516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5048A1">
            <w:rPr>
              <w:rFonts w:ascii="ISOCPEUR" w:hAnsi="ISOCPEUR"/>
              <w:sz w:val="24"/>
              <w:szCs w:val="24"/>
            </w:rPr>
            <w:fldChar w:fldCharType="begin"/>
          </w:r>
          <w:r w:rsidRPr="005048A1">
            <w:rPr>
              <w:rFonts w:ascii="ISOCPEUR" w:hAnsi="ISOCPEUR"/>
              <w:sz w:val="24"/>
              <w:szCs w:val="24"/>
            </w:rPr>
            <w:instrText xml:space="preserve"> PAGE  \* MERGEFORMAT </w:instrText>
          </w:r>
          <w:r w:rsidRPr="005048A1">
            <w:rPr>
              <w:rFonts w:ascii="ISOCPEUR" w:hAnsi="ISOCPEUR"/>
              <w:sz w:val="24"/>
              <w:szCs w:val="24"/>
            </w:rPr>
            <w:fldChar w:fldCharType="separate"/>
          </w:r>
          <w:r w:rsidRPr="005048A1">
            <w:rPr>
              <w:rFonts w:ascii="ISOCPEUR" w:hAnsi="ISOCPEUR"/>
              <w:noProof/>
              <w:sz w:val="24"/>
              <w:szCs w:val="24"/>
            </w:rPr>
            <w:t>2</w:t>
          </w:r>
          <w:r w:rsidRPr="005048A1">
            <w:rPr>
              <w:rFonts w:ascii="ISOCPEUR" w:hAnsi="ISOCPEUR"/>
              <w:sz w:val="24"/>
              <w:szCs w:val="24"/>
            </w:rPr>
            <w:fldChar w:fldCharType="end"/>
          </w:r>
        </w:p>
      </w:tc>
    </w:tr>
    <w:tr w:rsidR="0043441C" w:rsidRPr="005048A1" w14:paraId="4B95FD2D" w14:textId="77777777" w:rsidTr="0043441C">
      <w:trPr>
        <w:cantSplit/>
        <w:trHeight w:val="284"/>
        <w:jc w:val="right"/>
      </w:trPr>
      <w:tc>
        <w:tcPr>
          <w:tcW w:w="56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1EA311B" w14:textId="77777777" w:rsidR="0043441C" w:rsidRPr="005048A1" w:rsidRDefault="0043441C" w:rsidP="00A73496">
          <w:pPr>
            <w:pStyle w:val="a5"/>
            <w:jc w:val="center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4" w:space="0" w:color="auto"/>
            <w:bottom w:val="nil"/>
            <w:right w:val="single" w:sz="12" w:space="0" w:color="auto"/>
          </w:tcBorders>
          <w:vAlign w:val="center"/>
        </w:tcPr>
        <w:p w14:paraId="0B2F2399" w14:textId="70240BEB" w:rsidR="0043441C" w:rsidRPr="005048A1" w:rsidRDefault="0043441C" w:rsidP="00A73496">
          <w:pPr>
            <w:pStyle w:val="a5"/>
            <w:jc w:val="center"/>
            <w:rPr>
              <w:rFonts w:ascii="ISOCPEUR" w:hAnsi="ISOCPEUR"/>
            </w:rPr>
          </w:pPr>
          <w:r w:rsidRPr="005048A1">
            <w:rPr>
              <w:rFonts w:ascii="ISOCPEUR" w:hAnsi="ISOCPEUR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2A755D61" w14:textId="77777777" w:rsidR="0043441C" w:rsidRPr="005048A1" w:rsidRDefault="0043441C" w:rsidP="00A73496">
          <w:pPr>
            <w:pStyle w:val="a5"/>
            <w:jc w:val="center"/>
            <w:rPr>
              <w:rFonts w:ascii="ISOCPEUR" w:hAnsi="ISOCPEUR"/>
              <w:spacing w:val="-14"/>
            </w:rPr>
          </w:pPr>
          <w:proofErr w:type="spellStart"/>
          <w:r w:rsidRPr="005048A1">
            <w:rPr>
              <w:rFonts w:ascii="ISOCPEUR" w:hAnsi="ISOCPEUR"/>
              <w:spacing w:val="-14"/>
            </w:rPr>
            <w:t>Кол.уч</w:t>
          </w:r>
          <w:proofErr w:type="spellEnd"/>
          <w:r w:rsidRPr="005048A1">
            <w:rPr>
              <w:rFonts w:ascii="ISOCPEUR" w:hAnsi="ISOCPEUR"/>
              <w:spacing w:val="-14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738C1FF0" w14:textId="77777777" w:rsidR="0043441C" w:rsidRPr="005048A1" w:rsidRDefault="0043441C" w:rsidP="00A73496">
          <w:pPr>
            <w:pStyle w:val="a5"/>
            <w:jc w:val="center"/>
            <w:rPr>
              <w:rFonts w:ascii="ISOCPEUR" w:hAnsi="ISOCPEUR"/>
            </w:rPr>
          </w:pPr>
          <w:r w:rsidRPr="005048A1">
            <w:rPr>
              <w:rFonts w:ascii="ISOCPEUR" w:hAnsi="ISOCPEUR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61B221E3" w14:textId="77777777" w:rsidR="0043441C" w:rsidRPr="005048A1" w:rsidRDefault="0043441C" w:rsidP="00A73496">
          <w:pPr>
            <w:pStyle w:val="a5"/>
            <w:jc w:val="center"/>
            <w:rPr>
              <w:rFonts w:ascii="ISOCPEUR" w:hAnsi="ISOCPEUR"/>
              <w:spacing w:val="-10"/>
            </w:rPr>
          </w:pPr>
          <w:r w:rsidRPr="005048A1">
            <w:rPr>
              <w:rFonts w:ascii="ISOCPEUR" w:hAnsi="ISOCPEUR"/>
              <w:spacing w:val="-10"/>
            </w:rPr>
            <w:t>№док.</w:t>
          </w:r>
        </w:p>
      </w:tc>
      <w:tc>
        <w:tcPr>
          <w:tcW w:w="851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09CAEA4B" w14:textId="77777777" w:rsidR="0043441C" w:rsidRPr="005048A1" w:rsidRDefault="0043441C" w:rsidP="00A73496">
          <w:pPr>
            <w:pStyle w:val="a5"/>
            <w:jc w:val="center"/>
            <w:rPr>
              <w:rFonts w:ascii="ISOCPEUR" w:hAnsi="ISOCPEUR"/>
            </w:rPr>
          </w:pPr>
          <w:r w:rsidRPr="005048A1">
            <w:rPr>
              <w:rFonts w:ascii="ISOCPEUR" w:hAnsi="ISOCPEUR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488AF724" w14:textId="77777777" w:rsidR="0043441C" w:rsidRPr="005048A1" w:rsidRDefault="0043441C" w:rsidP="00A73496">
          <w:pPr>
            <w:pStyle w:val="a5"/>
            <w:jc w:val="center"/>
            <w:rPr>
              <w:rFonts w:ascii="ISOCPEUR" w:hAnsi="ISOCPEUR"/>
            </w:rPr>
          </w:pPr>
          <w:r w:rsidRPr="005048A1">
            <w:rPr>
              <w:rFonts w:ascii="ISOCPEUR" w:hAnsi="ISOCPEUR"/>
            </w:rPr>
            <w:t>Дата</w:t>
          </w:r>
        </w:p>
      </w:tc>
      <w:tc>
        <w:tcPr>
          <w:tcW w:w="6237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6380D40" w14:textId="77777777" w:rsidR="0043441C" w:rsidRPr="005048A1" w:rsidRDefault="0043441C" w:rsidP="00A73496">
          <w:pPr>
            <w:pStyle w:val="a5"/>
            <w:rPr>
              <w:rFonts w:ascii="ISOCPEUR" w:hAnsi="ISOCPEUR"/>
              <w:sz w:val="18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auto"/>
            <w:bottom w:val="nil"/>
            <w:right w:val="nil"/>
          </w:tcBorders>
          <w:vAlign w:val="center"/>
        </w:tcPr>
        <w:p w14:paraId="7F611CAC" w14:textId="77777777" w:rsidR="0043441C" w:rsidRPr="005048A1" w:rsidRDefault="0043441C" w:rsidP="00A73496">
          <w:pPr>
            <w:pStyle w:val="a5"/>
            <w:rPr>
              <w:rFonts w:ascii="ISOCPEUR" w:hAnsi="ISOCPEUR"/>
              <w:sz w:val="18"/>
            </w:rPr>
          </w:pPr>
        </w:p>
      </w:tc>
    </w:tr>
  </w:tbl>
  <w:p w14:paraId="541E8994" w14:textId="77777777" w:rsidR="000124E8" w:rsidRPr="005048A1" w:rsidRDefault="000124E8">
    <w:pPr>
      <w:pStyle w:val="a5"/>
      <w:rPr>
        <w:rFonts w:ascii="ISOCPEUR" w:hAnsi="ISOCPEU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119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1"/>
      <w:gridCol w:w="600"/>
      <w:gridCol w:w="602"/>
      <w:gridCol w:w="718"/>
      <w:gridCol w:w="783"/>
      <w:gridCol w:w="600"/>
      <w:gridCol w:w="3901"/>
      <w:gridCol w:w="901"/>
      <w:gridCol w:w="749"/>
      <w:gridCol w:w="1035"/>
    </w:tblGrid>
    <w:tr w:rsidR="007C1516" w:rsidRPr="00DA5DA3" w14:paraId="12CE42DA" w14:textId="77777777" w:rsidTr="005F002C">
      <w:trPr>
        <w:cantSplit/>
        <w:trHeight w:hRule="exact" w:val="284"/>
      </w:trPr>
      <w:tc>
        <w:tcPr>
          <w:tcW w:w="601" w:type="dxa"/>
          <w:tcMar>
            <w:left w:w="57" w:type="dxa"/>
          </w:tcMar>
        </w:tcPr>
        <w:p w14:paraId="37945037" w14:textId="6C10DB6E" w:rsidR="007C1516" w:rsidRPr="00DA5DA3" w:rsidRDefault="007C1516" w:rsidP="007C1516"/>
      </w:tc>
      <w:tc>
        <w:tcPr>
          <w:tcW w:w="600" w:type="dxa"/>
          <w:tcMar>
            <w:left w:w="57" w:type="dxa"/>
          </w:tcMar>
        </w:tcPr>
        <w:p w14:paraId="4FD6140A" w14:textId="77777777" w:rsidR="007C1516" w:rsidRPr="00DA5DA3" w:rsidRDefault="007C1516" w:rsidP="007C1516"/>
      </w:tc>
      <w:tc>
        <w:tcPr>
          <w:tcW w:w="602" w:type="dxa"/>
          <w:tcMar>
            <w:left w:w="57" w:type="dxa"/>
          </w:tcMar>
        </w:tcPr>
        <w:p w14:paraId="62CB971A" w14:textId="77777777" w:rsidR="007C1516" w:rsidRPr="00DA5DA3" w:rsidRDefault="007C1516" w:rsidP="007C1516"/>
      </w:tc>
      <w:tc>
        <w:tcPr>
          <w:tcW w:w="718" w:type="dxa"/>
          <w:tcMar>
            <w:left w:w="57" w:type="dxa"/>
          </w:tcMar>
        </w:tcPr>
        <w:p w14:paraId="3770A79F" w14:textId="77777777" w:rsidR="007C1516" w:rsidRPr="00DA5DA3" w:rsidRDefault="007C1516" w:rsidP="007C1516"/>
      </w:tc>
      <w:tc>
        <w:tcPr>
          <w:tcW w:w="783" w:type="dxa"/>
          <w:tcMar>
            <w:left w:w="57" w:type="dxa"/>
          </w:tcMar>
        </w:tcPr>
        <w:p w14:paraId="77DB5D2B" w14:textId="77777777" w:rsidR="007C1516" w:rsidRPr="00DA5DA3" w:rsidRDefault="007C1516" w:rsidP="007C1516"/>
      </w:tc>
      <w:tc>
        <w:tcPr>
          <w:tcW w:w="600" w:type="dxa"/>
          <w:tcMar>
            <w:left w:w="57" w:type="dxa"/>
          </w:tcMar>
        </w:tcPr>
        <w:p w14:paraId="359235BB" w14:textId="77777777" w:rsidR="007C1516" w:rsidRPr="00DA5DA3" w:rsidRDefault="007C1516" w:rsidP="007C1516"/>
      </w:tc>
      <w:tc>
        <w:tcPr>
          <w:tcW w:w="6586" w:type="dxa"/>
          <w:gridSpan w:val="4"/>
          <w:vMerge w:val="restart"/>
          <w:tcMar>
            <w:left w:w="57" w:type="dxa"/>
          </w:tcMar>
          <w:vAlign w:val="center"/>
        </w:tcPr>
        <w:p w14:paraId="45240B31" w14:textId="77FE3573" w:rsidR="007C1516" w:rsidRPr="003D4109" w:rsidRDefault="0043441C" w:rsidP="007C1516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463B03" w:rsidRPr="00882366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463B03" w:rsidRPr="00882366">
            <w:rPr>
              <w:rFonts w:ascii="ISOCPEUR" w:hAnsi="ISOCPEUR"/>
              <w:sz w:val="36"/>
              <w:szCs w:val="36"/>
            </w:rPr>
            <w:t>-АНО-</w:t>
          </w:r>
          <w:r w:rsidR="00463B03">
            <w:rPr>
              <w:rFonts w:ascii="ISOCPEUR" w:hAnsi="ISOCPEUR"/>
              <w:sz w:val="36"/>
              <w:szCs w:val="36"/>
            </w:rPr>
            <w:t>СКУД.</w:t>
          </w:r>
          <w:r w:rsidR="00897042">
            <w:rPr>
              <w:rFonts w:ascii="ISOCPEUR" w:hAnsi="ISOCPEUR"/>
              <w:sz w:val="36"/>
              <w:szCs w:val="36"/>
            </w:rPr>
            <w:t>КЖ</w:t>
          </w:r>
        </w:p>
      </w:tc>
    </w:tr>
    <w:tr w:rsidR="007C1516" w:rsidRPr="00DA5DA3" w14:paraId="284DEFEB" w14:textId="77777777" w:rsidTr="005F002C">
      <w:trPr>
        <w:cantSplit/>
        <w:trHeight w:hRule="exact" w:val="284"/>
      </w:trPr>
      <w:tc>
        <w:tcPr>
          <w:tcW w:w="601" w:type="dxa"/>
          <w:tcMar>
            <w:left w:w="57" w:type="dxa"/>
          </w:tcMar>
        </w:tcPr>
        <w:p w14:paraId="0DE755D4" w14:textId="77777777" w:rsidR="007C1516" w:rsidRPr="00DA5DA3" w:rsidRDefault="007C1516" w:rsidP="007C1516"/>
      </w:tc>
      <w:tc>
        <w:tcPr>
          <w:tcW w:w="600" w:type="dxa"/>
          <w:tcMar>
            <w:left w:w="57" w:type="dxa"/>
          </w:tcMar>
        </w:tcPr>
        <w:p w14:paraId="7ED45511" w14:textId="77777777" w:rsidR="007C1516" w:rsidRPr="00DA5DA3" w:rsidRDefault="007C1516" w:rsidP="007C1516"/>
      </w:tc>
      <w:tc>
        <w:tcPr>
          <w:tcW w:w="602" w:type="dxa"/>
          <w:tcMar>
            <w:left w:w="57" w:type="dxa"/>
          </w:tcMar>
        </w:tcPr>
        <w:p w14:paraId="32D07014" w14:textId="77777777" w:rsidR="007C1516" w:rsidRPr="00DA5DA3" w:rsidRDefault="007C1516" w:rsidP="007C1516"/>
      </w:tc>
      <w:tc>
        <w:tcPr>
          <w:tcW w:w="718" w:type="dxa"/>
          <w:tcMar>
            <w:left w:w="57" w:type="dxa"/>
          </w:tcMar>
        </w:tcPr>
        <w:p w14:paraId="01686F55" w14:textId="77777777" w:rsidR="007C1516" w:rsidRPr="00DA5DA3" w:rsidRDefault="007C1516" w:rsidP="007C1516"/>
      </w:tc>
      <w:tc>
        <w:tcPr>
          <w:tcW w:w="783" w:type="dxa"/>
          <w:tcMar>
            <w:left w:w="57" w:type="dxa"/>
          </w:tcMar>
        </w:tcPr>
        <w:p w14:paraId="1E83CEF9" w14:textId="77777777" w:rsidR="007C1516" w:rsidRPr="00DA5DA3" w:rsidRDefault="007C1516" w:rsidP="007C1516"/>
      </w:tc>
      <w:tc>
        <w:tcPr>
          <w:tcW w:w="600" w:type="dxa"/>
          <w:tcMar>
            <w:left w:w="57" w:type="dxa"/>
          </w:tcMar>
        </w:tcPr>
        <w:p w14:paraId="41A7D7B0" w14:textId="77777777" w:rsidR="007C1516" w:rsidRPr="00DA5DA3" w:rsidRDefault="007C1516" w:rsidP="007C1516"/>
      </w:tc>
      <w:tc>
        <w:tcPr>
          <w:tcW w:w="6586" w:type="dxa"/>
          <w:gridSpan w:val="4"/>
          <w:vMerge/>
          <w:tcMar>
            <w:left w:w="57" w:type="dxa"/>
          </w:tcMar>
          <w:vAlign w:val="center"/>
        </w:tcPr>
        <w:p w14:paraId="5F0A46E0" w14:textId="77777777" w:rsidR="007C1516" w:rsidRPr="00594302" w:rsidRDefault="007C1516" w:rsidP="007C1516">
          <w:pPr>
            <w:rPr>
              <w:rFonts w:ascii="ISOCPEUR" w:hAnsi="ISOCPEUR"/>
              <w:spacing w:val="-20"/>
            </w:rPr>
          </w:pPr>
        </w:p>
      </w:tc>
    </w:tr>
    <w:tr w:rsidR="007C1516" w:rsidRPr="00DA5DA3" w14:paraId="7FF26528" w14:textId="77777777" w:rsidTr="005F002C">
      <w:trPr>
        <w:cantSplit/>
        <w:trHeight w:hRule="exact" w:val="284"/>
      </w:trPr>
      <w:tc>
        <w:tcPr>
          <w:tcW w:w="601" w:type="dxa"/>
          <w:tcMar>
            <w:left w:w="57" w:type="dxa"/>
          </w:tcMar>
        </w:tcPr>
        <w:p w14:paraId="50F9DD77" w14:textId="77777777" w:rsidR="007C1516" w:rsidRPr="00DA5DA3" w:rsidRDefault="007C1516" w:rsidP="007C1516"/>
      </w:tc>
      <w:tc>
        <w:tcPr>
          <w:tcW w:w="600" w:type="dxa"/>
          <w:tcMar>
            <w:left w:w="57" w:type="dxa"/>
          </w:tcMar>
        </w:tcPr>
        <w:p w14:paraId="1CB208EE" w14:textId="77777777" w:rsidR="007C1516" w:rsidRPr="00DA5DA3" w:rsidRDefault="007C1516" w:rsidP="007C1516"/>
      </w:tc>
      <w:tc>
        <w:tcPr>
          <w:tcW w:w="602" w:type="dxa"/>
          <w:tcMar>
            <w:left w:w="57" w:type="dxa"/>
          </w:tcMar>
        </w:tcPr>
        <w:p w14:paraId="750D5F1C" w14:textId="77777777" w:rsidR="007C1516" w:rsidRPr="00DA5DA3" w:rsidRDefault="007C1516" w:rsidP="007C1516"/>
      </w:tc>
      <w:tc>
        <w:tcPr>
          <w:tcW w:w="718" w:type="dxa"/>
          <w:tcMar>
            <w:left w:w="57" w:type="dxa"/>
          </w:tcMar>
        </w:tcPr>
        <w:p w14:paraId="1D06AE69" w14:textId="77777777" w:rsidR="007C1516" w:rsidRPr="00DA5DA3" w:rsidRDefault="007C1516" w:rsidP="007C1516"/>
      </w:tc>
      <w:tc>
        <w:tcPr>
          <w:tcW w:w="783" w:type="dxa"/>
          <w:tcMar>
            <w:left w:w="57" w:type="dxa"/>
          </w:tcMar>
        </w:tcPr>
        <w:p w14:paraId="245DA1BA" w14:textId="77777777" w:rsidR="007C1516" w:rsidRPr="00DA5DA3" w:rsidRDefault="007C1516" w:rsidP="007C1516"/>
      </w:tc>
      <w:tc>
        <w:tcPr>
          <w:tcW w:w="600" w:type="dxa"/>
          <w:tcMar>
            <w:left w:w="57" w:type="dxa"/>
          </w:tcMar>
        </w:tcPr>
        <w:p w14:paraId="37121D29" w14:textId="77777777" w:rsidR="007C1516" w:rsidRPr="00DA5DA3" w:rsidRDefault="007C1516" w:rsidP="007C1516"/>
      </w:tc>
      <w:tc>
        <w:tcPr>
          <w:tcW w:w="6586" w:type="dxa"/>
          <w:gridSpan w:val="4"/>
          <w:vMerge w:val="restart"/>
          <w:tcMar>
            <w:left w:w="57" w:type="dxa"/>
          </w:tcMar>
          <w:vAlign w:val="center"/>
        </w:tcPr>
        <w:p w14:paraId="1AC2870C" w14:textId="77777777" w:rsidR="0043441C" w:rsidRPr="0043441C" w:rsidRDefault="0043441C" w:rsidP="0043441C">
          <w:pPr>
            <w:autoSpaceDE w:val="0"/>
            <w:autoSpaceDN w:val="0"/>
            <w:adjustRightInd w:val="0"/>
            <w:jc w:val="center"/>
            <w:rPr>
              <w:rFonts w:ascii="ISOCPEUR" w:hAnsi="ISOCPEUR"/>
              <w:color w:val="222222"/>
              <w:sz w:val="23"/>
              <w:szCs w:val="23"/>
              <w:shd w:val="clear" w:color="auto" w:fill="FFFFFF"/>
            </w:rPr>
          </w:pPr>
          <w:r w:rsidRPr="0043441C">
            <w:rPr>
              <w:rFonts w:ascii="ISOCPEUR" w:hAnsi="ISOCPEUR"/>
              <w:color w:val="222222"/>
              <w:sz w:val="23"/>
              <w:szCs w:val="23"/>
              <w:shd w:val="clear" w:color="auto" w:fill="FFFFFF"/>
            </w:rPr>
            <w:t>Капитальный ремонт общеобразовательного</w:t>
          </w:r>
        </w:p>
        <w:p w14:paraId="33C3A4D6" w14:textId="77777777" w:rsidR="0043441C" w:rsidRPr="0043441C" w:rsidRDefault="0043441C" w:rsidP="0043441C">
          <w:pPr>
            <w:autoSpaceDE w:val="0"/>
            <w:autoSpaceDN w:val="0"/>
            <w:adjustRightInd w:val="0"/>
            <w:jc w:val="center"/>
            <w:rPr>
              <w:rFonts w:ascii="ISOCPEUR" w:hAnsi="ISOCPEUR"/>
              <w:color w:val="222222"/>
              <w:sz w:val="23"/>
              <w:szCs w:val="23"/>
              <w:shd w:val="clear" w:color="auto" w:fill="FFFFFF"/>
            </w:rPr>
          </w:pPr>
          <w:r w:rsidRPr="0043441C">
            <w:rPr>
              <w:rFonts w:ascii="ISOCPEUR" w:hAnsi="ISOCPEUR"/>
              <w:color w:val="222222"/>
              <w:sz w:val="23"/>
              <w:szCs w:val="23"/>
              <w:shd w:val="clear" w:color="auto" w:fill="FFFFFF"/>
            </w:rPr>
            <w:t xml:space="preserve">учреждения ГБОУ Школа № 1210 по адресу: </w:t>
          </w:r>
        </w:p>
        <w:p w14:paraId="4CF57766" w14:textId="73977889" w:rsidR="007C1516" w:rsidRPr="00594302" w:rsidRDefault="0043441C" w:rsidP="0043441C">
          <w:pPr>
            <w:autoSpaceDE w:val="0"/>
            <w:autoSpaceDN w:val="0"/>
            <w:adjustRightInd w:val="0"/>
            <w:jc w:val="center"/>
            <w:rPr>
              <w:rFonts w:ascii="ISOCPEUR" w:hAnsi="ISOCPEUR"/>
              <w:color w:val="222222"/>
              <w:sz w:val="23"/>
              <w:szCs w:val="23"/>
              <w:shd w:val="clear" w:color="auto" w:fill="FFFFFF"/>
            </w:rPr>
          </w:pPr>
          <w:r w:rsidRPr="0043441C">
            <w:rPr>
              <w:rFonts w:ascii="ISOCPEUR" w:hAnsi="ISOCPEUR"/>
              <w:color w:val="222222"/>
              <w:sz w:val="23"/>
              <w:szCs w:val="23"/>
              <w:shd w:val="clear" w:color="auto" w:fill="FFFFFF"/>
            </w:rPr>
            <w:t>г. Москва, ул. Живописная, д. 32</w:t>
          </w:r>
        </w:p>
      </w:tc>
    </w:tr>
    <w:tr w:rsidR="007C1516" w:rsidRPr="00DA5DA3" w14:paraId="7A95DBFC" w14:textId="77777777" w:rsidTr="005F002C">
      <w:trPr>
        <w:cantSplit/>
        <w:trHeight w:hRule="exact" w:val="284"/>
      </w:trPr>
      <w:tc>
        <w:tcPr>
          <w:tcW w:w="601" w:type="dxa"/>
          <w:tcMar>
            <w:left w:w="57" w:type="dxa"/>
          </w:tcMar>
          <w:vAlign w:val="center"/>
        </w:tcPr>
        <w:p w14:paraId="111FBF52" w14:textId="10AA548D" w:rsidR="007C1516" w:rsidRPr="009574FB" w:rsidRDefault="007C1516" w:rsidP="007C1516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600" w:type="dxa"/>
          <w:tcMar>
            <w:left w:w="57" w:type="dxa"/>
          </w:tcMar>
          <w:vAlign w:val="center"/>
        </w:tcPr>
        <w:p w14:paraId="09FB7626" w14:textId="0BCE9EAF" w:rsidR="007C1516" w:rsidRPr="009574FB" w:rsidRDefault="007C1516" w:rsidP="007C1516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602" w:type="dxa"/>
          <w:tcMar>
            <w:left w:w="57" w:type="dxa"/>
          </w:tcMar>
          <w:vAlign w:val="center"/>
        </w:tcPr>
        <w:p w14:paraId="0EF03C9D" w14:textId="7B4E743F" w:rsidR="007C1516" w:rsidRPr="009574FB" w:rsidRDefault="007C1516" w:rsidP="007C1516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718" w:type="dxa"/>
          <w:tcMar>
            <w:left w:w="57" w:type="dxa"/>
          </w:tcMar>
          <w:vAlign w:val="center"/>
        </w:tcPr>
        <w:p w14:paraId="31521E57" w14:textId="103278BC" w:rsidR="007C1516" w:rsidRPr="009574FB" w:rsidRDefault="007C1516" w:rsidP="007C1516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783" w:type="dxa"/>
          <w:tcMar>
            <w:left w:w="57" w:type="dxa"/>
          </w:tcMar>
          <w:vAlign w:val="center"/>
        </w:tcPr>
        <w:p w14:paraId="3662B823" w14:textId="77777777" w:rsidR="007C1516" w:rsidRPr="009574FB" w:rsidRDefault="007C1516" w:rsidP="007C1516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600" w:type="dxa"/>
          <w:tcMar>
            <w:left w:w="57" w:type="dxa"/>
          </w:tcMar>
          <w:vAlign w:val="center"/>
        </w:tcPr>
        <w:p w14:paraId="043EE9F7" w14:textId="2DB83E15" w:rsidR="007C1516" w:rsidRPr="009574FB" w:rsidRDefault="007C1516" w:rsidP="007C1516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6586" w:type="dxa"/>
          <w:gridSpan w:val="4"/>
          <w:vMerge/>
          <w:tcMar>
            <w:left w:w="57" w:type="dxa"/>
          </w:tcMar>
          <w:vAlign w:val="center"/>
        </w:tcPr>
        <w:p w14:paraId="7CA254A3" w14:textId="77777777" w:rsidR="007C1516" w:rsidRPr="00594302" w:rsidRDefault="007C1516" w:rsidP="007C1516">
          <w:pPr>
            <w:jc w:val="center"/>
            <w:rPr>
              <w:rFonts w:ascii="ISOCPEUR" w:hAnsi="ISOCPEUR"/>
            </w:rPr>
          </w:pPr>
        </w:p>
      </w:tc>
    </w:tr>
    <w:tr w:rsidR="007C1516" w:rsidRPr="00DA5DA3" w14:paraId="5825678C" w14:textId="77777777" w:rsidTr="005F002C">
      <w:trPr>
        <w:cantSplit/>
        <w:trHeight w:hRule="exact" w:val="284"/>
      </w:trPr>
      <w:tc>
        <w:tcPr>
          <w:tcW w:w="601" w:type="dxa"/>
          <w:tcMar>
            <w:left w:w="57" w:type="dxa"/>
          </w:tcMar>
          <w:vAlign w:val="center"/>
        </w:tcPr>
        <w:p w14:paraId="62254C9A" w14:textId="6CE45949" w:rsidR="007C1516" w:rsidRPr="00594302" w:rsidRDefault="007C1516" w:rsidP="007C1516">
          <w:pPr>
            <w:pStyle w:val="a5"/>
            <w:jc w:val="both"/>
            <w:rPr>
              <w:rFonts w:ascii="ISOCPEUR" w:hAnsi="ISOCPEUR"/>
              <w:szCs w:val="18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600" w:type="dxa"/>
          <w:tcMar>
            <w:left w:w="57" w:type="dxa"/>
          </w:tcMar>
          <w:vAlign w:val="center"/>
        </w:tcPr>
        <w:p w14:paraId="4BF8AC1A" w14:textId="2BCF7F44" w:rsidR="007C1516" w:rsidRPr="00594302" w:rsidRDefault="007C1516" w:rsidP="005F002C">
          <w:pPr>
            <w:pStyle w:val="a5"/>
            <w:ind w:left="-122"/>
            <w:jc w:val="center"/>
            <w:rPr>
              <w:rFonts w:ascii="ISOCPEUR" w:hAnsi="ISOCPEUR"/>
              <w:szCs w:val="18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602" w:type="dxa"/>
          <w:tcMar>
            <w:left w:w="57" w:type="dxa"/>
          </w:tcMar>
          <w:vAlign w:val="center"/>
        </w:tcPr>
        <w:p w14:paraId="1DEF3A76" w14:textId="78A2882E" w:rsidR="007C1516" w:rsidRPr="00594302" w:rsidRDefault="007C1516" w:rsidP="007C1516">
          <w:pPr>
            <w:pStyle w:val="a5"/>
            <w:jc w:val="both"/>
            <w:rPr>
              <w:rFonts w:ascii="ISOCPEUR" w:hAnsi="ISOCPEUR"/>
              <w:szCs w:val="18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718" w:type="dxa"/>
          <w:tcMar>
            <w:left w:w="57" w:type="dxa"/>
          </w:tcMar>
          <w:vAlign w:val="center"/>
        </w:tcPr>
        <w:p w14:paraId="7DA2929C" w14:textId="0E4F4965" w:rsidR="007C1516" w:rsidRPr="00594302" w:rsidRDefault="007C1516" w:rsidP="007C1516">
          <w:pPr>
            <w:pStyle w:val="a5"/>
            <w:jc w:val="both"/>
            <w:rPr>
              <w:rFonts w:ascii="ISOCPEUR" w:hAnsi="ISOCPEUR"/>
              <w:szCs w:val="18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783" w:type="dxa"/>
          <w:tcMar>
            <w:left w:w="57" w:type="dxa"/>
          </w:tcMar>
          <w:vAlign w:val="center"/>
        </w:tcPr>
        <w:p w14:paraId="60DF7164" w14:textId="2F3F28E0" w:rsidR="007C1516" w:rsidRPr="00594302" w:rsidRDefault="007C1516" w:rsidP="007C1516">
          <w:pPr>
            <w:pStyle w:val="a5"/>
            <w:jc w:val="both"/>
            <w:rPr>
              <w:rFonts w:ascii="ISOCPEUR" w:hAnsi="ISOCPEUR"/>
              <w:szCs w:val="18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600" w:type="dxa"/>
          <w:tcMar>
            <w:left w:w="57" w:type="dxa"/>
          </w:tcMar>
          <w:vAlign w:val="center"/>
        </w:tcPr>
        <w:p w14:paraId="770DF9F1" w14:textId="264D0A38" w:rsidR="007C1516" w:rsidRPr="00594302" w:rsidRDefault="007C1516" w:rsidP="007C1516">
          <w:pPr>
            <w:pStyle w:val="a5"/>
            <w:jc w:val="both"/>
            <w:rPr>
              <w:rFonts w:ascii="ISOCPEUR" w:hAnsi="ISOCPEUR"/>
              <w:szCs w:val="18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586" w:type="dxa"/>
          <w:gridSpan w:val="4"/>
          <w:vMerge/>
          <w:tcMar>
            <w:left w:w="57" w:type="dxa"/>
          </w:tcMar>
          <w:vAlign w:val="center"/>
        </w:tcPr>
        <w:p w14:paraId="6E3A92FA" w14:textId="77777777" w:rsidR="007C1516" w:rsidRPr="00594302" w:rsidRDefault="007C1516" w:rsidP="007C1516">
          <w:pPr>
            <w:rPr>
              <w:rFonts w:ascii="ISOCPEUR" w:hAnsi="ISOCPEUR"/>
            </w:rPr>
          </w:pPr>
        </w:p>
      </w:tc>
    </w:tr>
    <w:tr w:rsidR="00463B03" w:rsidRPr="00DA5DA3" w14:paraId="16B77EB0" w14:textId="77777777" w:rsidTr="009600F3">
      <w:trPr>
        <w:cantSplit/>
        <w:trHeight w:hRule="exact" w:val="284"/>
      </w:trPr>
      <w:tc>
        <w:tcPr>
          <w:tcW w:w="1201" w:type="dxa"/>
          <w:gridSpan w:val="2"/>
          <w:tcMar>
            <w:left w:w="57" w:type="dxa"/>
          </w:tcMar>
          <w:vAlign w:val="center"/>
        </w:tcPr>
        <w:p w14:paraId="2E0240E6" w14:textId="09710763" w:rsidR="00463B03" w:rsidRPr="003D4109" w:rsidRDefault="00463B03" w:rsidP="00463B03">
          <w:pPr>
            <w:pStyle w:val="a5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320" w:type="dxa"/>
          <w:gridSpan w:val="2"/>
          <w:tcMar>
            <w:left w:w="57" w:type="dxa"/>
          </w:tcMar>
          <w:vAlign w:val="center"/>
        </w:tcPr>
        <w:p w14:paraId="278085A2" w14:textId="50351710" w:rsidR="00463B03" w:rsidRPr="003D4109" w:rsidRDefault="00463B03" w:rsidP="00463B03">
          <w:pPr>
            <w:pStyle w:val="a5"/>
            <w:ind w:right="-110" w:firstLine="30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Лялля</w:t>
          </w:r>
          <w:proofErr w:type="spellEnd"/>
        </w:p>
      </w:tc>
      <w:tc>
        <w:tcPr>
          <w:tcW w:w="783" w:type="dxa"/>
          <w:shd w:val="clear" w:color="auto" w:fill="auto"/>
          <w:tcMar>
            <w:left w:w="57" w:type="dxa"/>
          </w:tcMar>
          <w:vAlign w:val="center"/>
        </w:tcPr>
        <w:p w14:paraId="089355AC" w14:textId="1FC2ABB3" w:rsidR="00463B03" w:rsidRPr="003D4109" w:rsidRDefault="00463B03" w:rsidP="00463B03">
          <w:pPr>
            <w:pStyle w:val="a5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60800" behindDoc="0" locked="0" layoutInCell="1" allowOverlap="1" wp14:anchorId="0A41BCF6" wp14:editId="16FACF0F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0" w:type="dxa"/>
          <w:tcMar>
            <w:left w:w="57" w:type="dxa"/>
          </w:tcMar>
          <w:vAlign w:val="center"/>
        </w:tcPr>
        <w:p w14:paraId="174A5558" w14:textId="0C48D825" w:rsidR="00463B03" w:rsidRPr="003D4109" w:rsidRDefault="00463B03" w:rsidP="00463B03">
          <w:pPr>
            <w:pStyle w:val="a5"/>
            <w:ind w:left="-106" w:right="-110"/>
            <w:jc w:val="center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</w:t>
          </w:r>
          <w:r w:rsidR="0043441C"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3901" w:type="dxa"/>
          <w:vMerge w:val="restart"/>
          <w:tcMar>
            <w:left w:w="57" w:type="dxa"/>
          </w:tcMar>
          <w:vAlign w:val="center"/>
        </w:tcPr>
        <w:p w14:paraId="61469039" w14:textId="40C27EFF" w:rsidR="00463B03" w:rsidRPr="00DD7E34" w:rsidRDefault="00463B03" w:rsidP="00463B03">
          <w:pPr>
            <w:autoSpaceDE w:val="0"/>
            <w:autoSpaceDN w:val="0"/>
            <w:adjustRightInd w:val="0"/>
            <w:jc w:val="center"/>
            <w:rPr>
              <w:rFonts w:ascii="ISOCPEUR" w:hAnsi="ISOCPEUR" w:cs="ISOCPEUR"/>
              <w:color w:val="000000"/>
              <w:sz w:val="24"/>
              <w:szCs w:val="24"/>
            </w:rPr>
          </w:pPr>
          <w:r>
            <w:rPr>
              <w:rFonts w:ascii="ISOCPEUR" w:hAnsi="ISOCPEUR" w:cs="ISOCPEUR"/>
              <w:color w:val="000000"/>
              <w:sz w:val="24"/>
              <w:szCs w:val="24"/>
            </w:rPr>
            <w:t>С</w:t>
          </w:r>
          <w:r w:rsidRPr="003D4109">
            <w:rPr>
              <w:rFonts w:ascii="ISOCPEUR" w:hAnsi="ISOCPEUR" w:cs="ISOCPEUR"/>
              <w:color w:val="000000"/>
              <w:sz w:val="24"/>
              <w:szCs w:val="24"/>
            </w:rPr>
            <w:t xml:space="preserve">истема </w:t>
          </w:r>
          <w:r>
            <w:rPr>
              <w:rFonts w:ascii="ISOCPEUR" w:hAnsi="ISOCPEUR" w:cs="ISOCPEUR"/>
              <w:color w:val="000000"/>
              <w:sz w:val="24"/>
              <w:szCs w:val="24"/>
            </w:rPr>
            <w:t>контроля и управления доступом</w:t>
          </w:r>
        </w:p>
      </w:tc>
      <w:tc>
        <w:tcPr>
          <w:tcW w:w="901" w:type="dxa"/>
          <w:tcMar>
            <w:left w:w="57" w:type="dxa"/>
          </w:tcMar>
          <w:vAlign w:val="center"/>
        </w:tcPr>
        <w:p w14:paraId="6B17B332" w14:textId="77777777" w:rsidR="00463B03" w:rsidRPr="00594302" w:rsidRDefault="00463B03" w:rsidP="00463B03">
          <w:pPr>
            <w:jc w:val="center"/>
            <w:rPr>
              <w:rFonts w:ascii="ISOCPEUR" w:hAnsi="ISOCPEUR"/>
              <w:iCs/>
              <w:color w:val="000000"/>
              <w:sz w:val="24"/>
            </w:rPr>
          </w:pPr>
          <w:r w:rsidRPr="00594302">
            <w:rPr>
              <w:rFonts w:ascii="ISOCPEUR" w:hAnsi="ISOCPEUR"/>
              <w:iCs/>
              <w:color w:val="000000"/>
              <w:sz w:val="24"/>
            </w:rPr>
            <w:t>Стадия</w:t>
          </w:r>
        </w:p>
      </w:tc>
      <w:tc>
        <w:tcPr>
          <w:tcW w:w="749" w:type="dxa"/>
          <w:tcMar>
            <w:left w:w="57" w:type="dxa"/>
          </w:tcMar>
          <w:vAlign w:val="center"/>
        </w:tcPr>
        <w:p w14:paraId="074272DD" w14:textId="77777777" w:rsidR="00463B03" w:rsidRPr="00594302" w:rsidRDefault="00463B03" w:rsidP="00463B03">
          <w:pPr>
            <w:jc w:val="center"/>
            <w:rPr>
              <w:rFonts w:ascii="ISOCPEUR" w:hAnsi="ISOCPEUR"/>
              <w:iCs/>
              <w:color w:val="000000"/>
              <w:sz w:val="24"/>
            </w:rPr>
          </w:pPr>
          <w:r w:rsidRPr="00594302">
            <w:rPr>
              <w:rFonts w:ascii="ISOCPEUR" w:hAnsi="ISOCPEUR"/>
              <w:iCs/>
              <w:color w:val="000000"/>
              <w:sz w:val="24"/>
            </w:rPr>
            <w:t>Лист</w:t>
          </w:r>
        </w:p>
      </w:tc>
      <w:tc>
        <w:tcPr>
          <w:tcW w:w="1035" w:type="dxa"/>
          <w:tcMar>
            <w:left w:w="57" w:type="dxa"/>
          </w:tcMar>
          <w:vAlign w:val="center"/>
        </w:tcPr>
        <w:p w14:paraId="1B3D38C4" w14:textId="77777777" w:rsidR="00463B03" w:rsidRPr="00594302" w:rsidRDefault="00463B03" w:rsidP="00463B03">
          <w:pPr>
            <w:jc w:val="center"/>
            <w:rPr>
              <w:rFonts w:ascii="ISOCPEUR" w:hAnsi="ISOCPEUR"/>
              <w:iCs/>
              <w:color w:val="000000"/>
              <w:sz w:val="24"/>
            </w:rPr>
          </w:pPr>
          <w:r w:rsidRPr="00594302">
            <w:rPr>
              <w:rFonts w:ascii="ISOCPEUR" w:hAnsi="ISOCPEUR"/>
              <w:iCs/>
              <w:color w:val="000000"/>
              <w:sz w:val="24"/>
            </w:rPr>
            <w:t>Листов</w:t>
          </w:r>
        </w:p>
      </w:tc>
    </w:tr>
    <w:tr w:rsidR="00463B03" w:rsidRPr="00DA5DA3" w14:paraId="693CFE92" w14:textId="77777777" w:rsidTr="009600F3">
      <w:trPr>
        <w:cantSplit/>
        <w:trHeight w:hRule="exact" w:val="284"/>
      </w:trPr>
      <w:tc>
        <w:tcPr>
          <w:tcW w:w="1201" w:type="dxa"/>
          <w:gridSpan w:val="2"/>
          <w:tcMar>
            <w:left w:w="57" w:type="dxa"/>
          </w:tcMar>
          <w:vAlign w:val="center"/>
        </w:tcPr>
        <w:p w14:paraId="1883E45B" w14:textId="0369FCAF" w:rsidR="00463B03" w:rsidRPr="003D4109" w:rsidRDefault="00463B03" w:rsidP="00463B03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320" w:type="dxa"/>
          <w:gridSpan w:val="2"/>
          <w:tcMar>
            <w:left w:w="57" w:type="dxa"/>
          </w:tcMar>
          <w:vAlign w:val="center"/>
        </w:tcPr>
        <w:p w14:paraId="16DC364D" w14:textId="547E1149" w:rsidR="00463B03" w:rsidRPr="003D4109" w:rsidRDefault="00463B03" w:rsidP="00463B03">
          <w:pPr>
            <w:pStyle w:val="a5"/>
            <w:ind w:right="-110"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783" w:type="dxa"/>
          <w:shd w:val="clear" w:color="auto" w:fill="auto"/>
          <w:tcMar>
            <w:left w:w="57" w:type="dxa"/>
          </w:tcMar>
          <w:vAlign w:val="center"/>
        </w:tcPr>
        <w:p w14:paraId="191BE724" w14:textId="77777777" w:rsidR="00463B03" w:rsidRPr="003D4109" w:rsidRDefault="00463B03" w:rsidP="00463B03">
          <w:pPr>
            <w:pStyle w:val="a5"/>
            <w:rPr>
              <w:rFonts w:ascii="ISOCPEUR" w:hAnsi="ISOCPEUR"/>
              <w:sz w:val="22"/>
              <w:szCs w:val="22"/>
            </w:rPr>
          </w:pPr>
        </w:p>
      </w:tc>
      <w:tc>
        <w:tcPr>
          <w:tcW w:w="600" w:type="dxa"/>
          <w:tcMar>
            <w:left w:w="57" w:type="dxa"/>
          </w:tcMar>
          <w:vAlign w:val="center"/>
        </w:tcPr>
        <w:p w14:paraId="5E7F0846" w14:textId="20E6E223" w:rsidR="00463B03" w:rsidRPr="003D4109" w:rsidRDefault="00463B03" w:rsidP="00463B03">
          <w:pPr>
            <w:pStyle w:val="a5"/>
            <w:ind w:left="-106" w:right="-110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3901" w:type="dxa"/>
          <w:vMerge/>
          <w:tcMar>
            <w:left w:w="57" w:type="dxa"/>
          </w:tcMar>
          <w:vAlign w:val="center"/>
        </w:tcPr>
        <w:p w14:paraId="4A6D481C" w14:textId="77777777" w:rsidR="00463B03" w:rsidRPr="00594302" w:rsidRDefault="00463B03" w:rsidP="00463B03">
          <w:pPr>
            <w:rPr>
              <w:rFonts w:ascii="ISOCPEUR" w:hAnsi="ISOCPEUR"/>
            </w:rPr>
          </w:pPr>
        </w:p>
      </w:tc>
      <w:tc>
        <w:tcPr>
          <w:tcW w:w="901" w:type="dxa"/>
          <w:vMerge w:val="restart"/>
          <w:tcMar>
            <w:left w:w="57" w:type="dxa"/>
          </w:tcMar>
          <w:vAlign w:val="center"/>
        </w:tcPr>
        <w:p w14:paraId="5D743C7A" w14:textId="77777777" w:rsidR="00463B03" w:rsidRPr="00594302" w:rsidRDefault="00463B03" w:rsidP="00463B03">
          <w:pPr>
            <w:jc w:val="center"/>
            <w:rPr>
              <w:rFonts w:ascii="ISOCPEUR" w:hAnsi="ISOCPEUR"/>
              <w:iCs/>
              <w:color w:val="000000"/>
              <w:sz w:val="28"/>
            </w:rPr>
          </w:pPr>
          <w:r w:rsidRPr="00594302">
            <w:rPr>
              <w:rFonts w:ascii="ISOCPEUR" w:hAnsi="ISOCPEUR"/>
              <w:iCs/>
              <w:color w:val="000000"/>
              <w:sz w:val="28"/>
            </w:rPr>
            <w:t>Р</w:t>
          </w:r>
        </w:p>
      </w:tc>
      <w:tc>
        <w:tcPr>
          <w:tcW w:w="749" w:type="dxa"/>
          <w:vMerge w:val="restart"/>
          <w:tcMar>
            <w:left w:w="57" w:type="dxa"/>
          </w:tcMar>
          <w:vAlign w:val="center"/>
        </w:tcPr>
        <w:p w14:paraId="4F40FA26" w14:textId="77777777" w:rsidR="00463B03" w:rsidRPr="00594302" w:rsidRDefault="00463B03" w:rsidP="00463B03">
          <w:pPr>
            <w:jc w:val="center"/>
            <w:rPr>
              <w:rFonts w:ascii="ISOCPEUR" w:hAnsi="ISOCPEUR"/>
              <w:iCs/>
              <w:color w:val="000000"/>
              <w:sz w:val="28"/>
            </w:rPr>
          </w:pPr>
          <w:r w:rsidRPr="00594302">
            <w:rPr>
              <w:rFonts w:ascii="ISOCPEUR" w:hAnsi="ISOCPEUR"/>
              <w:iCs/>
              <w:color w:val="000000"/>
              <w:sz w:val="28"/>
            </w:rPr>
            <w:t>1</w:t>
          </w:r>
        </w:p>
      </w:tc>
      <w:tc>
        <w:tcPr>
          <w:tcW w:w="1035" w:type="dxa"/>
          <w:vMerge w:val="restart"/>
          <w:tcMar>
            <w:left w:w="57" w:type="dxa"/>
          </w:tcMar>
          <w:vAlign w:val="center"/>
        </w:tcPr>
        <w:p w14:paraId="0AC957E1" w14:textId="56496227" w:rsidR="00463B03" w:rsidRPr="009D2E3B" w:rsidRDefault="003E32B3" w:rsidP="00463B03">
          <w:pPr>
            <w:jc w:val="center"/>
            <w:rPr>
              <w:rFonts w:ascii="ISOCPEUR" w:hAnsi="ISOCPEUR"/>
              <w:iCs/>
              <w:color w:val="000000"/>
              <w:sz w:val="28"/>
            </w:rPr>
          </w:pPr>
          <w:r>
            <w:rPr>
              <w:rFonts w:ascii="ISOCPEUR" w:hAnsi="ISOCPEUR"/>
              <w:iCs/>
              <w:color w:val="000000"/>
              <w:sz w:val="28"/>
            </w:rPr>
            <w:t>10</w:t>
          </w:r>
        </w:p>
      </w:tc>
    </w:tr>
    <w:tr w:rsidR="00463B03" w:rsidRPr="00DA5DA3" w14:paraId="27D81E81" w14:textId="77777777" w:rsidTr="009600F3">
      <w:trPr>
        <w:cantSplit/>
        <w:trHeight w:hRule="exact" w:val="284"/>
      </w:trPr>
      <w:tc>
        <w:tcPr>
          <w:tcW w:w="1201" w:type="dxa"/>
          <w:gridSpan w:val="2"/>
          <w:tcMar>
            <w:left w:w="57" w:type="dxa"/>
          </w:tcMar>
          <w:vAlign w:val="center"/>
        </w:tcPr>
        <w:p w14:paraId="63FF0AD7" w14:textId="6554E701" w:rsidR="00463B03" w:rsidRPr="003D4109" w:rsidRDefault="00463B03" w:rsidP="00463B03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320" w:type="dxa"/>
          <w:gridSpan w:val="2"/>
          <w:tcMar>
            <w:left w:w="57" w:type="dxa"/>
          </w:tcMar>
          <w:vAlign w:val="center"/>
        </w:tcPr>
        <w:p w14:paraId="4A4FD836" w14:textId="379B8BF4" w:rsidR="00463B03" w:rsidRPr="003D4109" w:rsidRDefault="00463B03" w:rsidP="00463B03">
          <w:pPr>
            <w:pStyle w:val="a5"/>
            <w:ind w:right="-110"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783" w:type="dxa"/>
          <w:shd w:val="clear" w:color="auto" w:fill="auto"/>
          <w:tcMar>
            <w:left w:w="57" w:type="dxa"/>
          </w:tcMar>
          <w:vAlign w:val="center"/>
        </w:tcPr>
        <w:p w14:paraId="74265DFD" w14:textId="77739104" w:rsidR="00463B03" w:rsidRPr="003D4109" w:rsidRDefault="00463B03" w:rsidP="00463B03">
          <w:pPr>
            <w:pStyle w:val="a5"/>
            <w:rPr>
              <w:rFonts w:ascii="ISOCPEUR" w:hAnsi="ISOCPEUR"/>
              <w:sz w:val="22"/>
              <w:szCs w:val="22"/>
            </w:rPr>
          </w:pPr>
        </w:p>
      </w:tc>
      <w:tc>
        <w:tcPr>
          <w:tcW w:w="600" w:type="dxa"/>
          <w:tcMar>
            <w:left w:w="57" w:type="dxa"/>
          </w:tcMar>
          <w:vAlign w:val="center"/>
        </w:tcPr>
        <w:p w14:paraId="7EF0B2F6" w14:textId="77777777" w:rsidR="00463B03" w:rsidRPr="003D4109" w:rsidRDefault="00463B03" w:rsidP="00463B03">
          <w:pPr>
            <w:pStyle w:val="a5"/>
            <w:ind w:left="-106" w:right="-110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3901" w:type="dxa"/>
          <w:vMerge/>
          <w:tcMar>
            <w:left w:w="57" w:type="dxa"/>
          </w:tcMar>
          <w:vAlign w:val="center"/>
        </w:tcPr>
        <w:p w14:paraId="730E718A" w14:textId="77777777" w:rsidR="00463B03" w:rsidRPr="00594302" w:rsidRDefault="00463B03" w:rsidP="00463B03">
          <w:pPr>
            <w:rPr>
              <w:rFonts w:ascii="ISOCPEUR" w:hAnsi="ISOCPEUR"/>
            </w:rPr>
          </w:pPr>
        </w:p>
      </w:tc>
      <w:tc>
        <w:tcPr>
          <w:tcW w:w="901" w:type="dxa"/>
          <w:vMerge/>
          <w:tcMar>
            <w:left w:w="57" w:type="dxa"/>
          </w:tcMar>
        </w:tcPr>
        <w:p w14:paraId="0C26A3D0" w14:textId="77777777" w:rsidR="00463B03" w:rsidRPr="00DA5DA3" w:rsidRDefault="00463B03" w:rsidP="00463B03"/>
      </w:tc>
      <w:tc>
        <w:tcPr>
          <w:tcW w:w="749" w:type="dxa"/>
          <w:vMerge/>
          <w:tcMar>
            <w:left w:w="57" w:type="dxa"/>
          </w:tcMar>
        </w:tcPr>
        <w:p w14:paraId="41670C99" w14:textId="77777777" w:rsidR="00463B03" w:rsidRPr="00DA5DA3" w:rsidRDefault="00463B03" w:rsidP="00463B03"/>
      </w:tc>
      <w:tc>
        <w:tcPr>
          <w:tcW w:w="1035" w:type="dxa"/>
          <w:vMerge/>
          <w:tcMar>
            <w:left w:w="57" w:type="dxa"/>
          </w:tcMar>
        </w:tcPr>
        <w:p w14:paraId="295B1F9A" w14:textId="77777777" w:rsidR="00463B03" w:rsidRPr="00DA5DA3" w:rsidRDefault="00463B03" w:rsidP="00463B03"/>
      </w:tc>
    </w:tr>
    <w:tr w:rsidR="00463B03" w:rsidRPr="003D4109" w14:paraId="19B9826C" w14:textId="77777777" w:rsidTr="009600F3">
      <w:trPr>
        <w:cantSplit/>
        <w:trHeight w:hRule="exact" w:val="284"/>
      </w:trPr>
      <w:tc>
        <w:tcPr>
          <w:tcW w:w="1201" w:type="dxa"/>
          <w:gridSpan w:val="2"/>
          <w:tcMar>
            <w:left w:w="57" w:type="dxa"/>
          </w:tcMar>
          <w:vAlign w:val="center"/>
        </w:tcPr>
        <w:p w14:paraId="29170040" w14:textId="695DCFBE" w:rsidR="00463B03" w:rsidRPr="003D4109" w:rsidRDefault="00463B03" w:rsidP="00463B03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320" w:type="dxa"/>
          <w:gridSpan w:val="2"/>
          <w:tcMar>
            <w:left w:w="57" w:type="dxa"/>
          </w:tcMar>
          <w:vAlign w:val="center"/>
        </w:tcPr>
        <w:p w14:paraId="7271525E" w14:textId="3BCAAD0E" w:rsidR="00463B03" w:rsidRPr="003D4109" w:rsidRDefault="00463B03" w:rsidP="00463B03">
          <w:pPr>
            <w:pStyle w:val="a5"/>
            <w:ind w:right="-110"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783" w:type="dxa"/>
          <w:shd w:val="clear" w:color="auto" w:fill="auto"/>
          <w:tcMar>
            <w:left w:w="57" w:type="dxa"/>
          </w:tcMar>
          <w:vAlign w:val="center"/>
        </w:tcPr>
        <w:p w14:paraId="0071C60E" w14:textId="62EC1349" w:rsidR="00463B03" w:rsidRPr="003D4109" w:rsidRDefault="00E904E2" w:rsidP="00463B03">
          <w:pPr>
            <w:pStyle w:val="a5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21C3DF3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-.15pt;margin-top:.3pt;width:45.9pt;height:38.45pt;z-index:251662848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50" DrawAspect="Content" ObjectID="_1836733946" r:id="rId3"/>
            </w:object>
          </w:r>
        </w:p>
      </w:tc>
      <w:tc>
        <w:tcPr>
          <w:tcW w:w="600" w:type="dxa"/>
          <w:tcMar>
            <w:left w:w="57" w:type="dxa"/>
          </w:tcMar>
          <w:vAlign w:val="center"/>
        </w:tcPr>
        <w:p w14:paraId="27C7BBC3" w14:textId="278F3400" w:rsidR="00463B03" w:rsidRPr="003D4109" w:rsidRDefault="00463B03" w:rsidP="00463B03">
          <w:pPr>
            <w:pStyle w:val="a5"/>
            <w:ind w:left="-106" w:right="-110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3901" w:type="dxa"/>
          <w:vMerge w:val="restart"/>
          <w:tcMar>
            <w:left w:w="57" w:type="dxa"/>
          </w:tcMar>
          <w:vAlign w:val="center"/>
        </w:tcPr>
        <w:p w14:paraId="347AF5EB" w14:textId="77777777" w:rsidR="00463B03" w:rsidRPr="00594302" w:rsidRDefault="00463B03" w:rsidP="00463B03">
          <w:pPr>
            <w:jc w:val="center"/>
            <w:rPr>
              <w:rFonts w:ascii="ISOCPEUR" w:hAnsi="ISOCPEUR"/>
              <w:sz w:val="22"/>
              <w:szCs w:val="22"/>
            </w:rPr>
          </w:pPr>
          <w:r w:rsidRPr="00594302">
            <w:rPr>
              <w:rFonts w:ascii="ISOCPEUR" w:hAnsi="ISOCPEUR"/>
              <w:sz w:val="24"/>
              <w:szCs w:val="22"/>
            </w:rPr>
            <w:t>Кабельный журнал</w:t>
          </w:r>
        </w:p>
      </w:tc>
      <w:tc>
        <w:tcPr>
          <w:tcW w:w="2685" w:type="dxa"/>
          <w:gridSpan w:val="3"/>
          <w:vMerge w:val="restart"/>
          <w:tcMar>
            <w:left w:w="0" w:type="dxa"/>
          </w:tcMar>
          <w:vAlign w:val="center"/>
        </w:tcPr>
        <w:p w14:paraId="62029FCE" w14:textId="2857D1B7" w:rsidR="00463B03" w:rsidRPr="003D4109" w:rsidRDefault="00463B03" w:rsidP="00463B03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4C152EE6" wp14:editId="63B50A17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63B03" w:rsidRPr="003D4109" w14:paraId="05822BD5" w14:textId="77777777" w:rsidTr="005F002C">
      <w:trPr>
        <w:cantSplit/>
        <w:trHeight w:hRule="exact" w:val="284"/>
      </w:trPr>
      <w:tc>
        <w:tcPr>
          <w:tcW w:w="1201" w:type="dxa"/>
          <w:gridSpan w:val="2"/>
          <w:tcMar>
            <w:left w:w="57" w:type="dxa"/>
          </w:tcMar>
          <w:vAlign w:val="center"/>
        </w:tcPr>
        <w:p w14:paraId="7CCD21E0" w14:textId="15ACCAB0" w:rsidR="00463B03" w:rsidRPr="00594302" w:rsidRDefault="00463B03" w:rsidP="00463B03">
          <w:pPr>
            <w:pStyle w:val="a5"/>
            <w:ind w:firstLine="30"/>
            <w:rPr>
              <w:rFonts w:ascii="ISOCPEUR" w:hAnsi="ISOCPEUR"/>
              <w:sz w:val="18"/>
              <w:szCs w:val="26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Н.контр</w:t>
          </w:r>
          <w:proofErr w:type="spellEnd"/>
          <w:r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320" w:type="dxa"/>
          <w:gridSpan w:val="2"/>
          <w:tcMar>
            <w:left w:w="57" w:type="dxa"/>
          </w:tcMar>
          <w:vAlign w:val="center"/>
        </w:tcPr>
        <w:p w14:paraId="64999ADD" w14:textId="20E87C62" w:rsidR="00463B03" w:rsidRPr="00594302" w:rsidRDefault="00463B03" w:rsidP="00463B03">
          <w:pPr>
            <w:pStyle w:val="a5"/>
            <w:ind w:right="-110" w:firstLine="30"/>
            <w:rPr>
              <w:rFonts w:ascii="ISOCPEUR" w:hAnsi="ISOCPEUR"/>
              <w:sz w:val="18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783" w:type="dxa"/>
          <w:shd w:val="clear" w:color="auto" w:fill="auto"/>
          <w:tcMar>
            <w:left w:w="57" w:type="dxa"/>
          </w:tcMar>
          <w:vAlign w:val="center"/>
        </w:tcPr>
        <w:p w14:paraId="73D7004D" w14:textId="0EE1BB62" w:rsidR="00463B03" w:rsidRPr="00594302" w:rsidRDefault="00463B03" w:rsidP="00463B03">
          <w:pPr>
            <w:pStyle w:val="a5"/>
            <w:rPr>
              <w:rFonts w:ascii="ISOCPEUR" w:hAnsi="ISOCPEUR"/>
              <w:sz w:val="18"/>
              <w:szCs w:val="26"/>
            </w:rPr>
          </w:pPr>
        </w:p>
      </w:tc>
      <w:tc>
        <w:tcPr>
          <w:tcW w:w="600" w:type="dxa"/>
          <w:tcMar>
            <w:left w:w="57" w:type="dxa"/>
          </w:tcMar>
          <w:vAlign w:val="center"/>
        </w:tcPr>
        <w:p w14:paraId="1A337905" w14:textId="396955A8" w:rsidR="00463B03" w:rsidRPr="00594302" w:rsidRDefault="00463B03" w:rsidP="00463B03">
          <w:pPr>
            <w:pStyle w:val="a5"/>
            <w:ind w:left="-106" w:right="-110"/>
            <w:jc w:val="center"/>
            <w:rPr>
              <w:rFonts w:ascii="ISOCPEUR" w:hAnsi="ISOCPEUR"/>
              <w:sz w:val="18"/>
              <w:szCs w:val="26"/>
            </w:rPr>
          </w:pPr>
          <w:r>
            <w:rPr>
              <w:rFonts w:ascii="ISOCPEUR" w:hAnsi="ISOCPEUR"/>
              <w:sz w:val="22"/>
              <w:szCs w:val="22"/>
            </w:rPr>
            <w:t>03.2</w:t>
          </w:r>
          <w:r w:rsidR="0043441C"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3901" w:type="dxa"/>
          <w:vMerge/>
          <w:tcMar>
            <w:left w:w="57" w:type="dxa"/>
          </w:tcMar>
        </w:tcPr>
        <w:p w14:paraId="43B66FC9" w14:textId="77777777" w:rsidR="00463B03" w:rsidRPr="00DA5DA3" w:rsidRDefault="00463B03" w:rsidP="00463B03"/>
      </w:tc>
      <w:tc>
        <w:tcPr>
          <w:tcW w:w="2685" w:type="dxa"/>
          <w:gridSpan w:val="3"/>
          <w:vMerge/>
          <w:tcMar>
            <w:left w:w="57" w:type="dxa"/>
          </w:tcMar>
        </w:tcPr>
        <w:p w14:paraId="48EB49FC" w14:textId="77777777" w:rsidR="00463B03" w:rsidRPr="003D4109" w:rsidRDefault="00463B03" w:rsidP="00463B03">
          <w:pPr>
            <w:rPr>
              <w:sz w:val="24"/>
              <w:szCs w:val="24"/>
            </w:rPr>
          </w:pPr>
        </w:p>
      </w:tc>
    </w:tr>
    <w:tr w:rsidR="00463B03" w:rsidRPr="00DA5DA3" w14:paraId="7B118034" w14:textId="77777777" w:rsidTr="00BA59E6">
      <w:trPr>
        <w:cantSplit/>
        <w:trHeight w:hRule="exact" w:val="284"/>
      </w:trPr>
      <w:tc>
        <w:tcPr>
          <w:tcW w:w="1201" w:type="dxa"/>
          <w:gridSpan w:val="2"/>
          <w:tcMar>
            <w:left w:w="57" w:type="dxa"/>
          </w:tcMar>
          <w:vAlign w:val="center"/>
        </w:tcPr>
        <w:p w14:paraId="6DD83157" w14:textId="06B276F0" w:rsidR="00463B03" w:rsidRPr="00594302" w:rsidRDefault="00463B03" w:rsidP="00463B03">
          <w:pPr>
            <w:pStyle w:val="a5"/>
            <w:ind w:firstLine="30"/>
            <w:rPr>
              <w:rFonts w:ascii="ISOCPEUR" w:hAnsi="ISOCPEUR"/>
              <w:sz w:val="18"/>
              <w:szCs w:val="26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320" w:type="dxa"/>
          <w:gridSpan w:val="2"/>
          <w:tcMar>
            <w:left w:w="57" w:type="dxa"/>
          </w:tcMar>
          <w:vAlign w:val="center"/>
        </w:tcPr>
        <w:p w14:paraId="19E9C1D5" w14:textId="07897988" w:rsidR="00463B03" w:rsidRPr="00594302" w:rsidRDefault="00463B03" w:rsidP="00463B03">
          <w:pPr>
            <w:pStyle w:val="a5"/>
            <w:ind w:right="-110" w:firstLine="30"/>
            <w:rPr>
              <w:rFonts w:ascii="ISOCPEUR" w:hAnsi="ISOCPEUR"/>
              <w:sz w:val="18"/>
              <w:szCs w:val="26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783" w:type="dxa"/>
          <w:shd w:val="clear" w:color="auto" w:fill="auto"/>
          <w:tcMar>
            <w:left w:w="57" w:type="dxa"/>
          </w:tcMar>
          <w:vAlign w:val="center"/>
        </w:tcPr>
        <w:p w14:paraId="37BDB928" w14:textId="40080D8E" w:rsidR="00463B03" w:rsidRPr="00594302" w:rsidRDefault="00463B03" w:rsidP="00463B03">
          <w:pPr>
            <w:pStyle w:val="a5"/>
            <w:rPr>
              <w:rFonts w:ascii="ISOCPEUR" w:hAnsi="ISOCPEUR"/>
              <w:sz w:val="18"/>
              <w:szCs w:val="26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0FFCCE71" wp14:editId="70886DF6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0" w:type="dxa"/>
          <w:tcMar>
            <w:left w:w="57" w:type="dxa"/>
          </w:tcMar>
          <w:vAlign w:val="center"/>
        </w:tcPr>
        <w:p w14:paraId="047516E4" w14:textId="6011FF47" w:rsidR="00463B03" w:rsidRPr="00594302" w:rsidRDefault="00463B03" w:rsidP="00463B03">
          <w:pPr>
            <w:pStyle w:val="a5"/>
            <w:ind w:left="-106" w:right="-110"/>
            <w:jc w:val="center"/>
            <w:rPr>
              <w:rFonts w:ascii="ISOCPEUR" w:hAnsi="ISOCPEUR"/>
              <w:sz w:val="18"/>
              <w:szCs w:val="26"/>
            </w:rPr>
          </w:pPr>
          <w:r>
            <w:rPr>
              <w:rFonts w:ascii="ISOCPEUR" w:hAnsi="ISOCPEUR"/>
              <w:sz w:val="22"/>
              <w:szCs w:val="22"/>
            </w:rPr>
            <w:t>03.2</w:t>
          </w:r>
          <w:r w:rsidR="0043441C"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3901" w:type="dxa"/>
          <w:vMerge/>
          <w:tcMar>
            <w:left w:w="57" w:type="dxa"/>
          </w:tcMar>
        </w:tcPr>
        <w:p w14:paraId="1AFBD6C3" w14:textId="77777777" w:rsidR="00463B03" w:rsidRPr="00DA5DA3" w:rsidRDefault="00463B03" w:rsidP="00463B03"/>
      </w:tc>
      <w:tc>
        <w:tcPr>
          <w:tcW w:w="2685" w:type="dxa"/>
          <w:gridSpan w:val="3"/>
          <w:vMerge/>
          <w:tcMar>
            <w:left w:w="57" w:type="dxa"/>
          </w:tcMar>
        </w:tcPr>
        <w:p w14:paraId="4A6AB794" w14:textId="77777777" w:rsidR="00463B03" w:rsidRPr="00DA5DA3" w:rsidRDefault="00463B03" w:rsidP="00463B03"/>
      </w:tc>
    </w:tr>
  </w:tbl>
  <w:p w14:paraId="69704A1E" w14:textId="77777777" w:rsidR="000124E8" w:rsidRPr="00DA5DA3" w:rsidRDefault="000124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1AC4A" w14:textId="77777777" w:rsidR="00E904E2" w:rsidRDefault="00E904E2">
      <w:r>
        <w:separator/>
      </w:r>
    </w:p>
  </w:footnote>
  <w:footnote w:type="continuationSeparator" w:id="0">
    <w:p w14:paraId="543FDCCB" w14:textId="77777777" w:rsidR="00E904E2" w:rsidRDefault="00E90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CCB1B" w14:textId="77777777" w:rsidR="000124E8" w:rsidRDefault="000124E8">
    <w:pPr>
      <w:pStyle w:val="a3"/>
      <w:tabs>
        <w:tab w:val="clear" w:pos="4153"/>
        <w:tab w:val="clear" w:pos="8306"/>
      </w:tabs>
      <w:rPr>
        <w:rFonts w:ascii="Arial" w:hAnsi="Arial"/>
      </w:rPr>
    </w:pPr>
  </w:p>
  <w:p w14:paraId="50589CDB" w14:textId="77777777" w:rsidR="000124E8" w:rsidRDefault="000124E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67E3437" wp14:editId="76F60747">
              <wp:simplePos x="0" y="0"/>
              <wp:positionH relativeFrom="page">
                <wp:posOffset>720090</wp:posOffset>
              </wp:positionH>
              <wp:positionV relativeFrom="page">
                <wp:posOffset>255270</wp:posOffset>
              </wp:positionV>
              <wp:extent cx="14220190" cy="10273665"/>
              <wp:effectExtent l="0" t="0" r="0" b="0"/>
              <wp:wrapNone/>
              <wp:docPr id="27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0190" cy="1027366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175B39" id="Rectangle 1" o:spid="_x0000_s1026" style="position:absolute;margin-left:56.7pt;margin-top:20.1pt;width:1119.7pt;height:808.9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" o:allowincell="f" filled="f" strokeweight="1.5pt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73DA430C" wp14:editId="57821FA2">
              <wp:simplePos x="0" y="0"/>
              <wp:positionH relativeFrom="column">
                <wp:posOffset>-578485</wp:posOffset>
              </wp:positionH>
              <wp:positionV relativeFrom="paragraph">
                <wp:posOffset>7138035</wp:posOffset>
              </wp:positionV>
              <wp:extent cx="711200" cy="3235960"/>
              <wp:effectExtent l="0" t="0" r="0" b="0"/>
              <wp:wrapNone/>
              <wp:docPr id="2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1200" cy="3235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97"/>
                          </w:tblGrid>
                          <w:tr w:rsidR="000124E8" w:rsidRPr="0027405B" w14:paraId="46516D4A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D1DCB00" w14:textId="77777777" w:rsidR="000124E8" w:rsidRPr="0027405B" w:rsidRDefault="000124E8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proofErr w:type="spellStart"/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3B01922C" w14:textId="77777777" w:rsidR="000124E8" w:rsidRPr="0027405B" w:rsidRDefault="000124E8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0124E8" w:rsidRPr="0027405B" w14:paraId="5195B762" w14:textId="77777777">
                            <w:trPr>
                              <w:cantSplit/>
                              <w:trHeight w:hRule="exact" w:val="1985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CDA786A" w14:textId="77777777" w:rsidR="000124E8" w:rsidRPr="0027405B" w:rsidRDefault="000124E8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244A4DC1" w14:textId="77777777" w:rsidR="000124E8" w:rsidRPr="0027405B" w:rsidRDefault="000124E8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0124E8" w:rsidRPr="0027405B" w14:paraId="7148F1E2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7A9155F" w14:textId="77777777" w:rsidR="000124E8" w:rsidRPr="0027405B" w:rsidRDefault="000124E8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2CA5D77F" w14:textId="77777777" w:rsidR="000124E8" w:rsidRPr="0027405B" w:rsidRDefault="000124E8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167467A3" w14:textId="77777777" w:rsidR="000124E8" w:rsidRPr="0027405B" w:rsidRDefault="000124E8">
                          <w:pPr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DA430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45.55pt;margin-top:562.05pt;width:56pt;height:254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" o:allowincell="f" filled="f" stroked="f">
              <v:textbox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97"/>
                    </w:tblGrid>
                    <w:tr w:rsidR="000124E8" w:rsidRPr="0027405B" w14:paraId="46516D4A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D1DCB00" w14:textId="77777777" w:rsidR="000124E8" w:rsidRPr="0027405B" w:rsidRDefault="000124E8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proofErr w:type="spellStart"/>
                          <w:r w:rsidRPr="0027405B">
                            <w:rPr>
                              <w:rFonts w:ascii="ISOCPEUR" w:hAnsi="ISOCPEUR"/>
                              <w:i/>
                            </w:rPr>
                            <w:t>Взам</w:t>
                          </w:r>
                          <w:proofErr w:type="spellEnd"/>
                          <w:r w:rsidRPr="0027405B">
                            <w:rPr>
                              <w:rFonts w:ascii="ISOCPEUR" w:hAnsi="ISOCPEUR"/>
                              <w:i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3B01922C" w14:textId="77777777" w:rsidR="000124E8" w:rsidRPr="0027405B" w:rsidRDefault="000124E8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0124E8" w:rsidRPr="0027405B" w14:paraId="5195B762" w14:textId="77777777">
                      <w:trPr>
                        <w:cantSplit/>
                        <w:trHeight w:hRule="exact" w:val="1985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CDA786A" w14:textId="77777777" w:rsidR="000124E8" w:rsidRPr="0027405B" w:rsidRDefault="000124E8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27405B">
                            <w:rPr>
                              <w:rFonts w:ascii="ISOCPEUR" w:hAnsi="ISOCPEUR"/>
                              <w:i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244A4DC1" w14:textId="77777777" w:rsidR="000124E8" w:rsidRPr="0027405B" w:rsidRDefault="000124E8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0124E8" w:rsidRPr="0027405B" w14:paraId="7148F1E2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7A9155F" w14:textId="77777777" w:rsidR="000124E8" w:rsidRPr="0027405B" w:rsidRDefault="000124E8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27405B">
                            <w:rPr>
                              <w:rFonts w:ascii="ISOCPEUR" w:hAnsi="ISOCPEUR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2CA5D77F" w14:textId="77777777" w:rsidR="000124E8" w:rsidRPr="0027405B" w:rsidRDefault="000124E8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</w:tbl>
                  <w:p w14:paraId="167467A3" w14:textId="77777777" w:rsidR="000124E8" w:rsidRPr="0027405B" w:rsidRDefault="000124E8">
                    <w:pPr>
                      <w:rPr>
                        <w:rFonts w:ascii="ISOCPEUR" w:hAnsi="ISOCPEUR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6BF50" w14:textId="75950FE8" w:rsidR="000124E8" w:rsidRDefault="000124E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4FCE559B" wp14:editId="72902FC3">
              <wp:simplePos x="0" y="0"/>
              <wp:positionH relativeFrom="column">
                <wp:posOffset>-701675</wp:posOffset>
              </wp:positionH>
              <wp:positionV relativeFrom="paragraph">
                <wp:posOffset>4924425</wp:posOffset>
              </wp:positionV>
              <wp:extent cx="834390" cy="5594350"/>
              <wp:effectExtent l="0" t="0" r="0" b="0"/>
              <wp:wrapNone/>
              <wp:docPr id="2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4390" cy="5594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04"/>
                            <w:gridCol w:w="284"/>
                          </w:tblGrid>
                          <w:tr w:rsidR="000124E8" w:rsidRPr="0027405B" w14:paraId="14A3748A" w14:textId="77777777" w:rsidTr="005E5378">
                            <w:trPr>
                              <w:cantSplit/>
                              <w:trHeight w:hRule="exact" w:val="567"/>
                              <w:jc w:val="center"/>
                            </w:trPr>
                            <w:tc>
                              <w:tcPr>
                                <w:tcW w:w="284" w:type="dxa"/>
                                <w:vMerge w:val="restart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432DE37" w14:textId="77777777" w:rsidR="000124E8" w:rsidRPr="00594302" w:rsidRDefault="000124E8" w:rsidP="000F6BF4">
                                <w:pPr>
                                  <w:ind w:left="113" w:right="113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Согласованно:</w:t>
                                </w: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E83BDF9" w14:textId="77777777" w:rsidR="000124E8" w:rsidRPr="00594302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6F1BB2B3" w14:textId="77777777" w:rsidR="000124E8" w:rsidRPr="0027405B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124E8" w:rsidRPr="0027405B" w14:paraId="107B0245" w14:textId="77777777" w:rsidTr="005E5378">
                            <w:trPr>
                              <w:cantSplit/>
                              <w:trHeight w:hRule="exact" w:val="851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DBAA12E" w14:textId="77777777" w:rsidR="000124E8" w:rsidRPr="00594302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BC653C0" w14:textId="77777777" w:rsidR="000124E8" w:rsidRPr="00594302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6287D81F" w14:textId="77777777" w:rsidR="000124E8" w:rsidRPr="0027405B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124E8" w:rsidRPr="0027405B" w14:paraId="4A00DAE8" w14:textId="77777777" w:rsidTr="005E5378">
                            <w:trPr>
                              <w:cantSplit/>
                              <w:trHeight w:hRule="exact" w:val="1134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A12BED9" w14:textId="77777777" w:rsidR="000124E8" w:rsidRPr="00594302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C306400" w14:textId="77777777" w:rsidR="000124E8" w:rsidRPr="00594302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07790D53" w14:textId="77777777" w:rsidR="000124E8" w:rsidRPr="0027405B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124E8" w:rsidRPr="0027405B" w14:paraId="47F9DBBA" w14:textId="77777777" w:rsidTr="005E5378">
                            <w:trPr>
                              <w:cantSplit/>
                              <w:trHeight w:hRule="exact" w:val="1134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DDAC123" w14:textId="77777777" w:rsidR="000124E8" w:rsidRPr="00594302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C3020CC" w14:textId="77777777" w:rsidR="000124E8" w:rsidRPr="00594302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</w:tcBorders>
                                <w:textDirection w:val="btLr"/>
                              </w:tcPr>
                              <w:p w14:paraId="0D671E16" w14:textId="77777777" w:rsidR="000124E8" w:rsidRPr="0027405B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124E8" w:rsidRPr="0027405B" w14:paraId="3BFE8FB3" w14:textId="77777777" w:rsidTr="005E5378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576F4F14" w14:textId="77777777" w:rsidR="000124E8" w:rsidRPr="00594302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64398A4E" w14:textId="77777777" w:rsidR="000124E8" w:rsidRPr="00594302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proofErr w:type="spellStart"/>
                                <w:r w:rsidRPr="00594302">
                                  <w:rPr>
                                    <w:rFonts w:ascii="ISOCPEUR" w:hAnsi="ISOCPEUR"/>
                                  </w:rPr>
                                  <w:t>Взам</w:t>
                                </w:r>
                                <w:proofErr w:type="spellEnd"/>
                                <w:r w:rsidRPr="00594302">
                                  <w:rPr>
                                    <w:rFonts w:ascii="ISOCPEUR" w:hAnsi="ISOCPEUR"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0E7BBC96" w14:textId="77777777" w:rsidR="000124E8" w:rsidRPr="0027405B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124E8" w:rsidRPr="0027405B" w14:paraId="7B5CA32C" w14:textId="77777777" w:rsidTr="005E5378">
                            <w:trPr>
                              <w:cantSplit/>
                              <w:trHeight w:hRule="exact" w:val="1985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nil"/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2FDB8B43" w14:textId="77777777" w:rsidR="000124E8" w:rsidRPr="00594302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147A5CE3" w14:textId="77777777" w:rsidR="000124E8" w:rsidRPr="00594302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354A383F" w14:textId="77777777" w:rsidR="000124E8" w:rsidRPr="0027405B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124E8" w:rsidRPr="0027405B" w14:paraId="68730AC3" w14:textId="77777777" w:rsidTr="005E5378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nil"/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2BECCA78" w14:textId="77777777" w:rsidR="000124E8" w:rsidRPr="00594302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36201E42" w14:textId="77777777" w:rsidR="000124E8" w:rsidRPr="00594302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09359A74" w14:textId="77777777" w:rsidR="000124E8" w:rsidRPr="0027405B" w:rsidRDefault="000124E8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2070C4A4" w14:textId="77777777" w:rsidR="000124E8" w:rsidRPr="0027405B" w:rsidRDefault="000124E8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CE559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-55.25pt;margin-top:387.75pt;width:65.7pt;height:440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" o:allowincell="f" filled="f" stroked="f">
              <v:textbox>
                <w:txbxContent>
                  <w:tbl>
                    <w:tblPr>
                      <w:tblW w:w="0" w:type="auto"/>
                      <w:jc w:val="center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04"/>
                      <w:gridCol w:w="284"/>
                    </w:tblGrid>
                    <w:tr w:rsidR="000124E8" w:rsidRPr="0027405B" w14:paraId="14A3748A" w14:textId="77777777" w:rsidTr="005E5378">
                      <w:trPr>
                        <w:cantSplit/>
                        <w:trHeight w:hRule="exact" w:val="567"/>
                        <w:jc w:val="center"/>
                      </w:trPr>
                      <w:tc>
                        <w:tcPr>
                          <w:tcW w:w="284" w:type="dxa"/>
                          <w:vMerge w:val="restart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6432DE37" w14:textId="77777777" w:rsidR="000124E8" w:rsidRPr="00594302" w:rsidRDefault="000124E8" w:rsidP="000F6BF4">
                          <w:pPr>
                            <w:ind w:left="113" w:right="113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Согласованно:</w:t>
                          </w:r>
                        </w:p>
                      </w:tc>
                      <w:tc>
                        <w:tcPr>
                          <w:tcW w:w="304" w:type="dxa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0E83BDF9" w14:textId="77777777" w:rsidR="000124E8" w:rsidRPr="00594302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4" w:space="0" w:color="auto"/>
                          </w:tcBorders>
                          <w:textDirection w:val="btLr"/>
                        </w:tcPr>
                        <w:p w14:paraId="6F1BB2B3" w14:textId="77777777" w:rsidR="000124E8" w:rsidRPr="0027405B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124E8" w:rsidRPr="0027405B" w14:paraId="107B0245" w14:textId="77777777" w:rsidTr="005E5378">
                      <w:trPr>
                        <w:cantSplit/>
                        <w:trHeight w:hRule="exact" w:val="851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5DBAA12E" w14:textId="77777777" w:rsidR="000124E8" w:rsidRPr="00594302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5BC653C0" w14:textId="77777777" w:rsidR="000124E8" w:rsidRPr="00594302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</w:tcPr>
                        <w:p w14:paraId="6287D81F" w14:textId="77777777" w:rsidR="000124E8" w:rsidRPr="0027405B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124E8" w:rsidRPr="0027405B" w14:paraId="4A00DAE8" w14:textId="77777777" w:rsidTr="005E5378">
                      <w:trPr>
                        <w:cantSplit/>
                        <w:trHeight w:hRule="exact" w:val="1134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5A12BED9" w14:textId="77777777" w:rsidR="000124E8" w:rsidRPr="00594302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1C306400" w14:textId="77777777" w:rsidR="000124E8" w:rsidRPr="00594302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</w:tcPr>
                        <w:p w14:paraId="07790D53" w14:textId="77777777" w:rsidR="000124E8" w:rsidRPr="0027405B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124E8" w:rsidRPr="0027405B" w14:paraId="47F9DBBA" w14:textId="77777777" w:rsidTr="005E5378">
                      <w:trPr>
                        <w:cantSplit/>
                        <w:trHeight w:hRule="exact" w:val="1134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DDAC123" w14:textId="77777777" w:rsidR="000124E8" w:rsidRPr="00594302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6C3020CC" w14:textId="77777777" w:rsidR="000124E8" w:rsidRPr="00594302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</w:tcBorders>
                          <w:textDirection w:val="btLr"/>
                        </w:tcPr>
                        <w:p w14:paraId="0D671E16" w14:textId="77777777" w:rsidR="000124E8" w:rsidRPr="0027405B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124E8" w:rsidRPr="0027405B" w14:paraId="3BFE8FB3" w14:textId="77777777" w:rsidTr="005E5378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576F4F14" w14:textId="77777777" w:rsidR="000124E8" w:rsidRPr="00594302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64398A4E" w14:textId="77777777" w:rsidR="000124E8" w:rsidRPr="00594302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proofErr w:type="spellStart"/>
                          <w:r w:rsidRPr="00594302">
                            <w:rPr>
                              <w:rFonts w:ascii="ISOCPEUR" w:hAnsi="ISOCPEUR"/>
                            </w:rPr>
                            <w:t>Взам</w:t>
                          </w:r>
                          <w:proofErr w:type="spellEnd"/>
                          <w:r w:rsidRPr="00594302">
                            <w:rPr>
                              <w:rFonts w:ascii="ISOCPEUR" w:hAnsi="ISOCPEUR"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0E7BBC96" w14:textId="77777777" w:rsidR="000124E8" w:rsidRPr="0027405B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124E8" w:rsidRPr="0027405B" w14:paraId="7B5CA32C" w14:textId="77777777" w:rsidTr="005E5378">
                      <w:trPr>
                        <w:cantSplit/>
                        <w:trHeight w:hRule="exact" w:val="1985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nil"/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2FDB8B43" w14:textId="77777777" w:rsidR="000124E8" w:rsidRPr="00594302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147A5CE3" w14:textId="77777777" w:rsidR="000124E8" w:rsidRPr="00594302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354A383F" w14:textId="77777777" w:rsidR="000124E8" w:rsidRPr="0027405B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124E8" w:rsidRPr="0027405B" w14:paraId="68730AC3" w14:textId="77777777" w:rsidTr="005E5378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nil"/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2BECCA78" w14:textId="77777777" w:rsidR="000124E8" w:rsidRPr="00594302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36201E42" w14:textId="77777777" w:rsidR="000124E8" w:rsidRPr="00594302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09359A74" w14:textId="77777777" w:rsidR="000124E8" w:rsidRPr="0027405B" w:rsidRDefault="000124E8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</w:tbl>
                  <w:p w14:paraId="2070C4A4" w14:textId="77777777" w:rsidR="000124E8" w:rsidRPr="0027405B" w:rsidRDefault="000124E8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06B8F"/>
    <w:multiLevelType w:val="hybridMultilevel"/>
    <w:tmpl w:val="27369F94"/>
    <w:lvl w:ilvl="0" w:tplc="F38CF7AC">
      <w:start w:val="21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D6843C2"/>
    <w:multiLevelType w:val="hybridMultilevel"/>
    <w:tmpl w:val="07A80AF2"/>
    <w:lvl w:ilvl="0" w:tplc="33942C9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3A35B91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" w15:restartNumberingAfterBreak="0">
    <w:nsid w:val="282D064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98F010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22F6A1A"/>
    <w:multiLevelType w:val="hybridMultilevel"/>
    <w:tmpl w:val="8F203E5C"/>
    <w:lvl w:ilvl="0" w:tplc="0419000F">
      <w:start w:val="1"/>
      <w:numFmt w:val="decimal"/>
      <w:lvlText w:val="%1."/>
      <w:lvlJc w:val="left"/>
      <w:pPr>
        <w:tabs>
          <w:tab w:val="num" w:pos="833"/>
        </w:tabs>
        <w:ind w:left="83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53"/>
        </w:tabs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73"/>
        </w:tabs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93"/>
        </w:tabs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13"/>
        </w:tabs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33"/>
        </w:tabs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53"/>
        </w:tabs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73"/>
        </w:tabs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93"/>
        </w:tabs>
        <w:ind w:left="6593" w:hanging="180"/>
      </w:pPr>
    </w:lvl>
  </w:abstractNum>
  <w:abstractNum w:abstractNumId="6" w15:restartNumberingAfterBreak="0">
    <w:nsid w:val="679801D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8E"/>
    <w:rsid w:val="00000746"/>
    <w:rsid w:val="0000078E"/>
    <w:rsid w:val="00000DB7"/>
    <w:rsid w:val="000010A9"/>
    <w:rsid w:val="0000176D"/>
    <w:rsid w:val="00001860"/>
    <w:rsid w:val="00002077"/>
    <w:rsid w:val="0000230F"/>
    <w:rsid w:val="000031C7"/>
    <w:rsid w:val="00004995"/>
    <w:rsid w:val="00006893"/>
    <w:rsid w:val="0001127D"/>
    <w:rsid w:val="000113CB"/>
    <w:rsid w:val="000124E8"/>
    <w:rsid w:val="00012A6B"/>
    <w:rsid w:val="0001536C"/>
    <w:rsid w:val="0002163C"/>
    <w:rsid w:val="00021DC5"/>
    <w:rsid w:val="0002213C"/>
    <w:rsid w:val="000221A9"/>
    <w:rsid w:val="000223EA"/>
    <w:rsid w:val="00022617"/>
    <w:rsid w:val="000228F1"/>
    <w:rsid w:val="00024345"/>
    <w:rsid w:val="000257CF"/>
    <w:rsid w:val="0002586F"/>
    <w:rsid w:val="0002629E"/>
    <w:rsid w:val="0002738B"/>
    <w:rsid w:val="00030C7E"/>
    <w:rsid w:val="000311CE"/>
    <w:rsid w:val="000328A7"/>
    <w:rsid w:val="00032C46"/>
    <w:rsid w:val="000331DB"/>
    <w:rsid w:val="000337C5"/>
    <w:rsid w:val="00033EF2"/>
    <w:rsid w:val="0003525A"/>
    <w:rsid w:val="000355B9"/>
    <w:rsid w:val="000356F6"/>
    <w:rsid w:val="00035896"/>
    <w:rsid w:val="000364F0"/>
    <w:rsid w:val="00036758"/>
    <w:rsid w:val="00036BE0"/>
    <w:rsid w:val="000403A2"/>
    <w:rsid w:val="00040B4A"/>
    <w:rsid w:val="00040DD6"/>
    <w:rsid w:val="00041C5D"/>
    <w:rsid w:val="0004277E"/>
    <w:rsid w:val="00042AD6"/>
    <w:rsid w:val="000441FA"/>
    <w:rsid w:val="00045116"/>
    <w:rsid w:val="000465E2"/>
    <w:rsid w:val="0004736E"/>
    <w:rsid w:val="000515DB"/>
    <w:rsid w:val="000521B1"/>
    <w:rsid w:val="00052781"/>
    <w:rsid w:val="000541FC"/>
    <w:rsid w:val="000559F6"/>
    <w:rsid w:val="000562FD"/>
    <w:rsid w:val="000565EE"/>
    <w:rsid w:val="00057089"/>
    <w:rsid w:val="00057227"/>
    <w:rsid w:val="000577E6"/>
    <w:rsid w:val="0006057F"/>
    <w:rsid w:val="000606B0"/>
    <w:rsid w:val="00060EA8"/>
    <w:rsid w:val="00061797"/>
    <w:rsid w:val="00062878"/>
    <w:rsid w:val="00062C6A"/>
    <w:rsid w:val="0006313C"/>
    <w:rsid w:val="00063997"/>
    <w:rsid w:val="000644BB"/>
    <w:rsid w:val="00064C47"/>
    <w:rsid w:val="000668FB"/>
    <w:rsid w:val="00066BE2"/>
    <w:rsid w:val="0006724E"/>
    <w:rsid w:val="000700ED"/>
    <w:rsid w:val="000703AD"/>
    <w:rsid w:val="00072DAC"/>
    <w:rsid w:val="00072E6D"/>
    <w:rsid w:val="00073240"/>
    <w:rsid w:val="000739F6"/>
    <w:rsid w:val="00073F7D"/>
    <w:rsid w:val="00074DC9"/>
    <w:rsid w:val="000772DF"/>
    <w:rsid w:val="00077657"/>
    <w:rsid w:val="00077DFE"/>
    <w:rsid w:val="000801F1"/>
    <w:rsid w:val="00080B07"/>
    <w:rsid w:val="0008104D"/>
    <w:rsid w:val="00081BC7"/>
    <w:rsid w:val="0008262F"/>
    <w:rsid w:val="00082A3D"/>
    <w:rsid w:val="00082D69"/>
    <w:rsid w:val="00083A5B"/>
    <w:rsid w:val="0008486A"/>
    <w:rsid w:val="00085885"/>
    <w:rsid w:val="00085CD2"/>
    <w:rsid w:val="00087CAA"/>
    <w:rsid w:val="00090EDD"/>
    <w:rsid w:val="00091E38"/>
    <w:rsid w:val="00094F5D"/>
    <w:rsid w:val="00095244"/>
    <w:rsid w:val="000952E8"/>
    <w:rsid w:val="00096A0E"/>
    <w:rsid w:val="000A0949"/>
    <w:rsid w:val="000A15A7"/>
    <w:rsid w:val="000A15E8"/>
    <w:rsid w:val="000A2920"/>
    <w:rsid w:val="000A2979"/>
    <w:rsid w:val="000A2D2E"/>
    <w:rsid w:val="000A3B8E"/>
    <w:rsid w:val="000A3BA0"/>
    <w:rsid w:val="000A3F82"/>
    <w:rsid w:val="000A602B"/>
    <w:rsid w:val="000A6723"/>
    <w:rsid w:val="000A6F29"/>
    <w:rsid w:val="000B240F"/>
    <w:rsid w:val="000B47D9"/>
    <w:rsid w:val="000B546E"/>
    <w:rsid w:val="000B64AB"/>
    <w:rsid w:val="000B7DDD"/>
    <w:rsid w:val="000C245F"/>
    <w:rsid w:val="000C59E7"/>
    <w:rsid w:val="000C63A1"/>
    <w:rsid w:val="000D1466"/>
    <w:rsid w:val="000D150F"/>
    <w:rsid w:val="000D1A6E"/>
    <w:rsid w:val="000D2202"/>
    <w:rsid w:val="000D287A"/>
    <w:rsid w:val="000D31C2"/>
    <w:rsid w:val="000D372B"/>
    <w:rsid w:val="000D49DA"/>
    <w:rsid w:val="000D58E9"/>
    <w:rsid w:val="000E0643"/>
    <w:rsid w:val="000E075A"/>
    <w:rsid w:val="000E1158"/>
    <w:rsid w:val="000E1554"/>
    <w:rsid w:val="000E1A03"/>
    <w:rsid w:val="000E1DD2"/>
    <w:rsid w:val="000E3EF7"/>
    <w:rsid w:val="000E4BE9"/>
    <w:rsid w:val="000E4C6C"/>
    <w:rsid w:val="000E5B98"/>
    <w:rsid w:val="000E60FF"/>
    <w:rsid w:val="000E7625"/>
    <w:rsid w:val="000E76B3"/>
    <w:rsid w:val="000E7B20"/>
    <w:rsid w:val="000F0100"/>
    <w:rsid w:val="000F1AB6"/>
    <w:rsid w:val="000F1B1C"/>
    <w:rsid w:val="000F2E9D"/>
    <w:rsid w:val="000F31DD"/>
    <w:rsid w:val="000F3BDE"/>
    <w:rsid w:val="000F3FD0"/>
    <w:rsid w:val="000F44D5"/>
    <w:rsid w:val="000F4D9F"/>
    <w:rsid w:val="000F5327"/>
    <w:rsid w:val="000F5470"/>
    <w:rsid w:val="000F6B79"/>
    <w:rsid w:val="000F6B80"/>
    <w:rsid w:val="000F6BF4"/>
    <w:rsid w:val="000F6F10"/>
    <w:rsid w:val="00101284"/>
    <w:rsid w:val="00101389"/>
    <w:rsid w:val="001041EC"/>
    <w:rsid w:val="0010507C"/>
    <w:rsid w:val="00105623"/>
    <w:rsid w:val="00105CAC"/>
    <w:rsid w:val="00110482"/>
    <w:rsid w:val="00110BA9"/>
    <w:rsid w:val="00111318"/>
    <w:rsid w:val="0011214E"/>
    <w:rsid w:val="00112244"/>
    <w:rsid w:val="00112D73"/>
    <w:rsid w:val="0011445F"/>
    <w:rsid w:val="0011470E"/>
    <w:rsid w:val="00115751"/>
    <w:rsid w:val="001159F9"/>
    <w:rsid w:val="001175D4"/>
    <w:rsid w:val="001178F6"/>
    <w:rsid w:val="00117DB7"/>
    <w:rsid w:val="001214A8"/>
    <w:rsid w:val="00121E4A"/>
    <w:rsid w:val="00122B3E"/>
    <w:rsid w:val="00122BF6"/>
    <w:rsid w:val="00122BFC"/>
    <w:rsid w:val="001233EA"/>
    <w:rsid w:val="00123900"/>
    <w:rsid w:val="00123DC7"/>
    <w:rsid w:val="00125768"/>
    <w:rsid w:val="0012696C"/>
    <w:rsid w:val="00126EF0"/>
    <w:rsid w:val="001270C4"/>
    <w:rsid w:val="001272A9"/>
    <w:rsid w:val="0013038C"/>
    <w:rsid w:val="00130D68"/>
    <w:rsid w:val="00130DBF"/>
    <w:rsid w:val="001315AC"/>
    <w:rsid w:val="00132BED"/>
    <w:rsid w:val="001343B6"/>
    <w:rsid w:val="00134A3F"/>
    <w:rsid w:val="00135EE3"/>
    <w:rsid w:val="0013609C"/>
    <w:rsid w:val="00136AB7"/>
    <w:rsid w:val="0013705C"/>
    <w:rsid w:val="00137323"/>
    <w:rsid w:val="0013743C"/>
    <w:rsid w:val="00140D71"/>
    <w:rsid w:val="001414E5"/>
    <w:rsid w:val="00141671"/>
    <w:rsid w:val="001428D9"/>
    <w:rsid w:val="00142957"/>
    <w:rsid w:val="00143446"/>
    <w:rsid w:val="00144F18"/>
    <w:rsid w:val="00145209"/>
    <w:rsid w:val="00145BAD"/>
    <w:rsid w:val="0014694C"/>
    <w:rsid w:val="0015120A"/>
    <w:rsid w:val="00151832"/>
    <w:rsid w:val="0015261F"/>
    <w:rsid w:val="00152D0F"/>
    <w:rsid w:val="00156DBD"/>
    <w:rsid w:val="00160334"/>
    <w:rsid w:val="001607B0"/>
    <w:rsid w:val="00161588"/>
    <w:rsid w:val="00161621"/>
    <w:rsid w:val="00163A45"/>
    <w:rsid w:val="001646BA"/>
    <w:rsid w:val="001655F6"/>
    <w:rsid w:val="00166909"/>
    <w:rsid w:val="00166D81"/>
    <w:rsid w:val="00171253"/>
    <w:rsid w:val="001714DE"/>
    <w:rsid w:val="00171E85"/>
    <w:rsid w:val="0017471A"/>
    <w:rsid w:val="0017573D"/>
    <w:rsid w:val="00175D9F"/>
    <w:rsid w:val="00177611"/>
    <w:rsid w:val="00177618"/>
    <w:rsid w:val="00177FFC"/>
    <w:rsid w:val="001808B2"/>
    <w:rsid w:val="001810CF"/>
    <w:rsid w:val="00183C93"/>
    <w:rsid w:val="00183E23"/>
    <w:rsid w:val="00183E53"/>
    <w:rsid w:val="00186154"/>
    <w:rsid w:val="001866B2"/>
    <w:rsid w:val="0019010F"/>
    <w:rsid w:val="00190D4A"/>
    <w:rsid w:val="00191EAF"/>
    <w:rsid w:val="00193006"/>
    <w:rsid w:val="00193BB1"/>
    <w:rsid w:val="001942E3"/>
    <w:rsid w:val="00194982"/>
    <w:rsid w:val="00195670"/>
    <w:rsid w:val="001A0C22"/>
    <w:rsid w:val="001A42DA"/>
    <w:rsid w:val="001A4ABD"/>
    <w:rsid w:val="001A4E36"/>
    <w:rsid w:val="001A5231"/>
    <w:rsid w:val="001A58C7"/>
    <w:rsid w:val="001A599B"/>
    <w:rsid w:val="001A710C"/>
    <w:rsid w:val="001B0324"/>
    <w:rsid w:val="001B2FB7"/>
    <w:rsid w:val="001B3031"/>
    <w:rsid w:val="001B3458"/>
    <w:rsid w:val="001B3AD2"/>
    <w:rsid w:val="001B3B2F"/>
    <w:rsid w:val="001B3E65"/>
    <w:rsid w:val="001B4E7B"/>
    <w:rsid w:val="001B5E0D"/>
    <w:rsid w:val="001B605F"/>
    <w:rsid w:val="001B631A"/>
    <w:rsid w:val="001C0ED1"/>
    <w:rsid w:val="001C21AD"/>
    <w:rsid w:val="001C2430"/>
    <w:rsid w:val="001C2A4F"/>
    <w:rsid w:val="001C31F3"/>
    <w:rsid w:val="001C33F7"/>
    <w:rsid w:val="001C4F04"/>
    <w:rsid w:val="001C53D7"/>
    <w:rsid w:val="001C5575"/>
    <w:rsid w:val="001C651E"/>
    <w:rsid w:val="001C6902"/>
    <w:rsid w:val="001C6943"/>
    <w:rsid w:val="001C6A0C"/>
    <w:rsid w:val="001C6A45"/>
    <w:rsid w:val="001C7973"/>
    <w:rsid w:val="001D1B14"/>
    <w:rsid w:val="001D2099"/>
    <w:rsid w:val="001D2588"/>
    <w:rsid w:val="001D4FC3"/>
    <w:rsid w:val="001D55E2"/>
    <w:rsid w:val="001D7FB5"/>
    <w:rsid w:val="001E02D2"/>
    <w:rsid w:val="001E1884"/>
    <w:rsid w:val="001E21D6"/>
    <w:rsid w:val="001E2A3E"/>
    <w:rsid w:val="001E31BF"/>
    <w:rsid w:val="001E355B"/>
    <w:rsid w:val="001E3628"/>
    <w:rsid w:val="001E5E8A"/>
    <w:rsid w:val="001F00D5"/>
    <w:rsid w:val="001F1AD8"/>
    <w:rsid w:val="001F1F99"/>
    <w:rsid w:val="001F28DB"/>
    <w:rsid w:val="001F3574"/>
    <w:rsid w:val="001F5472"/>
    <w:rsid w:val="001F555B"/>
    <w:rsid w:val="001F575D"/>
    <w:rsid w:val="001F578B"/>
    <w:rsid w:val="001F598F"/>
    <w:rsid w:val="001F5FEF"/>
    <w:rsid w:val="0020062E"/>
    <w:rsid w:val="002006EC"/>
    <w:rsid w:val="00201109"/>
    <w:rsid w:val="00201AD6"/>
    <w:rsid w:val="0020219F"/>
    <w:rsid w:val="00203A42"/>
    <w:rsid w:val="002049C3"/>
    <w:rsid w:val="00204FE7"/>
    <w:rsid w:val="00205225"/>
    <w:rsid w:val="00205650"/>
    <w:rsid w:val="00210927"/>
    <w:rsid w:val="00210D8A"/>
    <w:rsid w:val="00212296"/>
    <w:rsid w:val="002163B2"/>
    <w:rsid w:val="00216D3C"/>
    <w:rsid w:val="00216D83"/>
    <w:rsid w:val="0022073E"/>
    <w:rsid w:val="00221670"/>
    <w:rsid w:val="00221F4E"/>
    <w:rsid w:val="00222131"/>
    <w:rsid w:val="002225E9"/>
    <w:rsid w:val="00222C54"/>
    <w:rsid w:val="00223C5E"/>
    <w:rsid w:val="00223F45"/>
    <w:rsid w:val="002240B9"/>
    <w:rsid w:val="002240D8"/>
    <w:rsid w:val="00225AF5"/>
    <w:rsid w:val="0022646D"/>
    <w:rsid w:val="002266F1"/>
    <w:rsid w:val="00226C0F"/>
    <w:rsid w:val="002278DE"/>
    <w:rsid w:val="0022793B"/>
    <w:rsid w:val="002300AF"/>
    <w:rsid w:val="00231B40"/>
    <w:rsid w:val="002320EA"/>
    <w:rsid w:val="0023250D"/>
    <w:rsid w:val="002339A9"/>
    <w:rsid w:val="00233BF3"/>
    <w:rsid w:val="00233C8B"/>
    <w:rsid w:val="00233C91"/>
    <w:rsid w:val="00234AD1"/>
    <w:rsid w:val="00234BDF"/>
    <w:rsid w:val="0023590E"/>
    <w:rsid w:val="00235985"/>
    <w:rsid w:val="002362E2"/>
    <w:rsid w:val="00236589"/>
    <w:rsid w:val="00236B53"/>
    <w:rsid w:val="00236FB9"/>
    <w:rsid w:val="0023732A"/>
    <w:rsid w:val="00240421"/>
    <w:rsid w:val="00240C8D"/>
    <w:rsid w:val="00242AB1"/>
    <w:rsid w:val="0024413B"/>
    <w:rsid w:val="002444C2"/>
    <w:rsid w:val="00245A15"/>
    <w:rsid w:val="002467F5"/>
    <w:rsid w:val="00246A15"/>
    <w:rsid w:val="002478FC"/>
    <w:rsid w:val="00247B83"/>
    <w:rsid w:val="00247E75"/>
    <w:rsid w:val="00254122"/>
    <w:rsid w:val="00254953"/>
    <w:rsid w:val="00255100"/>
    <w:rsid w:val="002601E4"/>
    <w:rsid w:val="002615A2"/>
    <w:rsid w:val="00261E20"/>
    <w:rsid w:val="00262E55"/>
    <w:rsid w:val="00262EB0"/>
    <w:rsid w:val="002637BB"/>
    <w:rsid w:val="00264AC4"/>
    <w:rsid w:val="00264C96"/>
    <w:rsid w:val="002657B3"/>
    <w:rsid w:val="00265C9F"/>
    <w:rsid w:val="00267912"/>
    <w:rsid w:val="0027105D"/>
    <w:rsid w:val="0027116E"/>
    <w:rsid w:val="00272A82"/>
    <w:rsid w:val="00273147"/>
    <w:rsid w:val="002735E0"/>
    <w:rsid w:val="0027405B"/>
    <w:rsid w:val="0027486A"/>
    <w:rsid w:val="002762ED"/>
    <w:rsid w:val="00276DF9"/>
    <w:rsid w:val="00277234"/>
    <w:rsid w:val="002778FD"/>
    <w:rsid w:val="002779C7"/>
    <w:rsid w:val="00277A0A"/>
    <w:rsid w:val="002809AC"/>
    <w:rsid w:val="002811ED"/>
    <w:rsid w:val="00281850"/>
    <w:rsid w:val="002823D2"/>
    <w:rsid w:val="002834AC"/>
    <w:rsid w:val="002839AC"/>
    <w:rsid w:val="00283E76"/>
    <w:rsid w:val="00285618"/>
    <w:rsid w:val="002915BB"/>
    <w:rsid w:val="00291B0B"/>
    <w:rsid w:val="0029277F"/>
    <w:rsid w:val="00292DFA"/>
    <w:rsid w:val="00293ACC"/>
    <w:rsid w:val="0029489C"/>
    <w:rsid w:val="00294F67"/>
    <w:rsid w:val="00294FEE"/>
    <w:rsid w:val="002959C6"/>
    <w:rsid w:val="002959F0"/>
    <w:rsid w:val="00295BCF"/>
    <w:rsid w:val="0029639C"/>
    <w:rsid w:val="00297050"/>
    <w:rsid w:val="0029716D"/>
    <w:rsid w:val="00297B61"/>
    <w:rsid w:val="002A1230"/>
    <w:rsid w:val="002A1540"/>
    <w:rsid w:val="002A1A36"/>
    <w:rsid w:val="002A2679"/>
    <w:rsid w:val="002A2CCD"/>
    <w:rsid w:val="002A45FF"/>
    <w:rsid w:val="002A4A93"/>
    <w:rsid w:val="002A4BCF"/>
    <w:rsid w:val="002A50BB"/>
    <w:rsid w:val="002A6075"/>
    <w:rsid w:val="002B0156"/>
    <w:rsid w:val="002B02E7"/>
    <w:rsid w:val="002B0D88"/>
    <w:rsid w:val="002B2222"/>
    <w:rsid w:val="002B2473"/>
    <w:rsid w:val="002B27E7"/>
    <w:rsid w:val="002B284B"/>
    <w:rsid w:val="002B2AF3"/>
    <w:rsid w:val="002B4677"/>
    <w:rsid w:val="002B4DF4"/>
    <w:rsid w:val="002B52DA"/>
    <w:rsid w:val="002B5EC0"/>
    <w:rsid w:val="002B6748"/>
    <w:rsid w:val="002B736B"/>
    <w:rsid w:val="002B7645"/>
    <w:rsid w:val="002B78CB"/>
    <w:rsid w:val="002B7A3E"/>
    <w:rsid w:val="002C1199"/>
    <w:rsid w:val="002C1311"/>
    <w:rsid w:val="002C16AD"/>
    <w:rsid w:val="002C1D45"/>
    <w:rsid w:val="002D02FC"/>
    <w:rsid w:val="002D10A7"/>
    <w:rsid w:val="002D1B26"/>
    <w:rsid w:val="002D1ED9"/>
    <w:rsid w:val="002D2295"/>
    <w:rsid w:val="002D265E"/>
    <w:rsid w:val="002D2A85"/>
    <w:rsid w:val="002D37D2"/>
    <w:rsid w:val="002D4018"/>
    <w:rsid w:val="002D45BF"/>
    <w:rsid w:val="002D7A7A"/>
    <w:rsid w:val="002E2199"/>
    <w:rsid w:val="002E2E70"/>
    <w:rsid w:val="002E42DD"/>
    <w:rsid w:val="002E4E8E"/>
    <w:rsid w:val="002E4F34"/>
    <w:rsid w:val="002E5308"/>
    <w:rsid w:val="002E53BB"/>
    <w:rsid w:val="002E59B7"/>
    <w:rsid w:val="002E6864"/>
    <w:rsid w:val="002E70B6"/>
    <w:rsid w:val="002E7F49"/>
    <w:rsid w:val="002F08DB"/>
    <w:rsid w:val="002F0DAF"/>
    <w:rsid w:val="002F15AA"/>
    <w:rsid w:val="002F188F"/>
    <w:rsid w:val="002F2714"/>
    <w:rsid w:val="002F29D8"/>
    <w:rsid w:val="002F2B52"/>
    <w:rsid w:val="002F2B8D"/>
    <w:rsid w:val="002F3335"/>
    <w:rsid w:val="002F3741"/>
    <w:rsid w:val="002F4E20"/>
    <w:rsid w:val="002F5701"/>
    <w:rsid w:val="002F6622"/>
    <w:rsid w:val="002F763E"/>
    <w:rsid w:val="002F7818"/>
    <w:rsid w:val="003002B0"/>
    <w:rsid w:val="00300F95"/>
    <w:rsid w:val="003013E6"/>
    <w:rsid w:val="00301D77"/>
    <w:rsid w:val="00302E48"/>
    <w:rsid w:val="00303F20"/>
    <w:rsid w:val="0030406D"/>
    <w:rsid w:val="00304AD0"/>
    <w:rsid w:val="00304E7F"/>
    <w:rsid w:val="00305D07"/>
    <w:rsid w:val="003062CC"/>
    <w:rsid w:val="00306454"/>
    <w:rsid w:val="003069DE"/>
    <w:rsid w:val="00307346"/>
    <w:rsid w:val="00307F93"/>
    <w:rsid w:val="0031085E"/>
    <w:rsid w:val="0031088B"/>
    <w:rsid w:val="00314DBB"/>
    <w:rsid w:val="003151D9"/>
    <w:rsid w:val="00315521"/>
    <w:rsid w:val="0031593F"/>
    <w:rsid w:val="00316327"/>
    <w:rsid w:val="00317664"/>
    <w:rsid w:val="00317C37"/>
    <w:rsid w:val="0032029A"/>
    <w:rsid w:val="0032096C"/>
    <w:rsid w:val="00320F50"/>
    <w:rsid w:val="003223BC"/>
    <w:rsid w:val="00323275"/>
    <w:rsid w:val="0032398E"/>
    <w:rsid w:val="00324506"/>
    <w:rsid w:val="00330D48"/>
    <w:rsid w:val="003313F5"/>
    <w:rsid w:val="00331953"/>
    <w:rsid w:val="00331FB7"/>
    <w:rsid w:val="003325B3"/>
    <w:rsid w:val="0033263F"/>
    <w:rsid w:val="0033365A"/>
    <w:rsid w:val="0033365C"/>
    <w:rsid w:val="00333A39"/>
    <w:rsid w:val="00334358"/>
    <w:rsid w:val="00334477"/>
    <w:rsid w:val="00336906"/>
    <w:rsid w:val="00336F10"/>
    <w:rsid w:val="00337C48"/>
    <w:rsid w:val="00337D8C"/>
    <w:rsid w:val="00340E65"/>
    <w:rsid w:val="0034214A"/>
    <w:rsid w:val="00342162"/>
    <w:rsid w:val="00344324"/>
    <w:rsid w:val="00344CE6"/>
    <w:rsid w:val="0034520D"/>
    <w:rsid w:val="003455FB"/>
    <w:rsid w:val="0034595D"/>
    <w:rsid w:val="0034766A"/>
    <w:rsid w:val="0035051B"/>
    <w:rsid w:val="00350847"/>
    <w:rsid w:val="00351458"/>
    <w:rsid w:val="00351520"/>
    <w:rsid w:val="00352870"/>
    <w:rsid w:val="00352E55"/>
    <w:rsid w:val="00353262"/>
    <w:rsid w:val="003533B3"/>
    <w:rsid w:val="00353685"/>
    <w:rsid w:val="00353FA0"/>
    <w:rsid w:val="003544DB"/>
    <w:rsid w:val="003544F9"/>
    <w:rsid w:val="00354907"/>
    <w:rsid w:val="00354954"/>
    <w:rsid w:val="003557DD"/>
    <w:rsid w:val="00355A0A"/>
    <w:rsid w:val="00357311"/>
    <w:rsid w:val="003578C6"/>
    <w:rsid w:val="003612C3"/>
    <w:rsid w:val="003618A5"/>
    <w:rsid w:val="00361B78"/>
    <w:rsid w:val="00362457"/>
    <w:rsid w:val="00363567"/>
    <w:rsid w:val="00363A68"/>
    <w:rsid w:val="00363DAD"/>
    <w:rsid w:val="00364449"/>
    <w:rsid w:val="00365D97"/>
    <w:rsid w:val="003670F3"/>
    <w:rsid w:val="00370E23"/>
    <w:rsid w:val="003717F3"/>
    <w:rsid w:val="00371E22"/>
    <w:rsid w:val="00372FC7"/>
    <w:rsid w:val="00374142"/>
    <w:rsid w:val="003742E9"/>
    <w:rsid w:val="0037509F"/>
    <w:rsid w:val="00375121"/>
    <w:rsid w:val="00375EFF"/>
    <w:rsid w:val="003767ED"/>
    <w:rsid w:val="00377EE8"/>
    <w:rsid w:val="0038005A"/>
    <w:rsid w:val="00380CC0"/>
    <w:rsid w:val="00380CC4"/>
    <w:rsid w:val="00381872"/>
    <w:rsid w:val="00381A0F"/>
    <w:rsid w:val="00384ECF"/>
    <w:rsid w:val="0038500A"/>
    <w:rsid w:val="00386B85"/>
    <w:rsid w:val="00390EDB"/>
    <w:rsid w:val="003919B4"/>
    <w:rsid w:val="00391A75"/>
    <w:rsid w:val="0039221E"/>
    <w:rsid w:val="00393179"/>
    <w:rsid w:val="003936AC"/>
    <w:rsid w:val="003939D9"/>
    <w:rsid w:val="003941C4"/>
    <w:rsid w:val="003959DB"/>
    <w:rsid w:val="00397A7A"/>
    <w:rsid w:val="003A0B36"/>
    <w:rsid w:val="003A1CCE"/>
    <w:rsid w:val="003A305E"/>
    <w:rsid w:val="003A3816"/>
    <w:rsid w:val="003A3D7E"/>
    <w:rsid w:val="003A4681"/>
    <w:rsid w:val="003A4FDD"/>
    <w:rsid w:val="003A6D92"/>
    <w:rsid w:val="003A7F7D"/>
    <w:rsid w:val="003B044B"/>
    <w:rsid w:val="003B08D2"/>
    <w:rsid w:val="003B148B"/>
    <w:rsid w:val="003B2BC7"/>
    <w:rsid w:val="003B3998"/>
    <w:rsid w:val="003B39C5"/>
    <w:rsid w:val="003B459C"/>
    <w:rsid w:val="003B6110"/>
    <w:rsid w:val="003B66F6"/>
    <w:rsid w:val="003B694B"/>
    <w:rsid w:val="003C0219"/>
    <w:rsid w:val="003C0650"/>
    <w:rsid w:val="003C0EF0"/>
    <w:rsid w:val="003C1C62"/>
    <w:rsid w:val="003C2D9D"/>
    <w:rsid w:val="003C2F06"/>
    <w:rsid w:val="003C3DE4"/>
    <w:rsid w:val="003C48F4"/>
    <w:rsid w:val="003C538B"/>
    <w:rsid w:val="003C632C"/>
    <w:rsid w:val="003C6554"/>
    <w:rsid w:val="003C6A33"/>
    <w:rsid w:val="003C72E2"/>
    <w:rsid w:val="003C7967"/>
    <w:rsid w:val="003C7F67"/>
    <w:rsid w:val="003D097A"/>
    <w:rsid w:val="003D12D1"/>
    <w:rsid w:val="003D1BBA"/>
    <w:rsid w:val="003D1F58"/>
    <w:rsid w:val="003D301D"/>
    <w:rsid w:val="003D4109"/>
    <w:rsid w:val="003D6119"/>
    <w:rsid w:val="003D6775"/>
    <w:rsid w:val="003D6AB2"/>
    <w:rsid w:val="003D6B4B"/>
    <w:rsid w:val="003D789E"/>
    <w:rsid w:val="003E002D"/>
    <w:rsid w:val="003E11CE"/>
    <w:rsid w:val="003E1904"/>
    <w:rsid w:val="003E1C4C"/>
    <w:rsid w:val="003E32B3"/>
    <w:rsid w:val="003E344E"/>
    <w:rsid w:val="003E4E6C"/>
    <w:rsid w:val="003E7392"/>
    <w:rsid w:val="003F2C4B"/>
    <w:rsid w:val="003F3A45"/>
    <w:rsid w:val="003F3E40"/>
    <w:rsid w:val="003F5461"/>
    <w:rsid w:val="003F5781"/>
    <w:rsid w:val="003F597D"/>
    <w:rsid w:val="003F6128"/>
    <w:rsid w:val="003F730B"/>
    <w:rsid w:val="003F777A"/>
    <w:rsid w:val="0040012A"/>
    <w:rsid w:val="0040012B"/>
    <w:rsid w:val="004010BB"/>
    <w:rsid w:val="0040283C"/>
    <w:rsid w:val="004051C2"/>
    <w:rsid w:val="00405F49"/>
    <w:rsid w:val="0041005A"/>
    <w:rsid w:val="00410570"/>
    <w:rsid w:val="004124A7"/>
    <w:rsid w:val="00412D8D"/>
    <w:rsid w:val="00414972"/>
    <w:rsid w:val="00415B03"/>
    <w:rsid w:val="00416009"/>
    <w:rsid w:val="0042099A"/>
    <w:rsid w:val="0042211F"/>
    <w:rsid w:val="00422333"/>
    <w:rsid w:val="00422A70"/>
    <w:rsid w:val="0042344C"/>
    <w:rsid w:val="004235A5"/>
    <w:rsid w:val="00426481"/>
    <w:rsid w:val="0042706F"/>
    <w:rsid w:val="00430418"/>
    <w:rsid w:val="00430E52"/>
    <w:rsid w:val="00431C2D"/>
    <w:rsid w:val="004342EB"/>
    <w:rsid w:val="0043441C"/>
    <w:rsid w:val="004356E2"/>
    <w:rsid w:val="00436048"/>
    <w:rsid w:val="004362E3"/>
    <w:rsid w:val="0044171E"/>
    <w:rsid w:val="00441F4A"/>
    <w:rsid w:val="0044226A"/>
    <w:rsid w:val="004424D0"/>
    <w:rsid w:val="004425F7"/>
    <w:rsid w:val="0044320D"/>
    <w:rsid w:val="00445570"/>
    <w:rsid w:val="00446B5E"/>
    <w:rsid w:val="004475A7"/>
    <w:rsid w:val="004477CC"/>
    <w:rsid w:val="00447A21"/>
    <w:rsid w:val="00447DC4"/>
    <w:rsid w:val="004507A2"/>
    <w:rsid w:val="004515BD"/>
    <w:rsid w:val="00451FB0"/>
    <w:rsid w:val="004520BC"/>
    <w:rsid w:val="00452359"/>
    <w:rsid w:val="0045456C"/>
    <w:rsid w:val="0045557A"/>
    <w:rsid w:val="00457C04"/>
    <w:rsid w:val="004607C4"/>
    <w:rsid w:val="00460E21"/>
    <w:rsid w:val="00460E62"/>
    <w:rsid w:val="004615C3"/>
    <w:rsid w:val="00463B03"/>
    <w:rsid w:val="00463E6A"/>
    <w:rsid w:val="00463FD4"/>
    <w:rsid w:val="00464D47"/>
    <w:rsid w:val="00465DB6"/>
    <w:rsid w:val="00465E69"/>
    <w:rsid w:val="00466EC4"/>
    <w:rsid w:val="00467354"/>
    <w:rsid w:val="00467B87"/>
    <w:rsid w:val="00470469"/>
    <w:rsid w:val="0047047A"/>
    <w:rsid w:val="00471276"/>
    <w:rsid w:val="00472F91"/>
    <w:rsid w:val="004741BE"/>
    <w:rsid w:val="004763FC"/>
    <w:rsid w:val="004767DE"/>
    <w:rsid w:val="00476834"/>
    <w:rsid w:val="00477ADE"/>
    <w:rsid w:val="00477CB9"/>
    <w:rsid w:val="004806D2"/>
    <w:rsid w:val="00480BA9"/>
    <w:rsid w:val="00482CA8"/>
    <w:rsid w:val="00486731"/>
    <w:rsid w:val="004867C5"/>
    <w:rsid w:val="004874E4"/>
    <w:rsid w:val="004877F7"/>
    <w:rsid w:val="00487E70"/>
    <w:rsid w:val="00491A19"/>
    <w:rsid w:val="00491FA3"/>
    <w:rsid w:val="00492778"/>
    <w:rsid w:val="00494448"/>
    <w:rsid w:val="00495097"/>
    <w:rsid w:val="00495966"/>
    <w:rsid w:val="00496194"/>
    <w:rsid w:val="00496E47"/>
    <w:rsid w:val="004A0122"/>
    <w:rsid w:val="004A10A6"/>
    <w:rsid w:val="004A1757"/>
    <w:rsid w:val="004A2094"/>
    <w:rsid w:val="004A22B9"/>
    <w:rsid w:val="004A25E0"/>
    <w:rsid w:val="004A2D60"/>
    <w:rsid w:val="004A328F"/>
    <w:rsid w:val="004A3841"/>
    <w:rsid w:val="004A43A3"/>
    <w:rsid w:val="004A4777"/>
    <w:rsid w:val="004A4F0B"/>
    <w:rsid w:val="004A56C1"/>
    <w:rsid w:val="004A5898"/>
    <w:rsid w:val="004A6E2D"/>
    <w:rsid w:val="004A7A79"/>
    <w:rsid w:val="004B0C88"/>
    <w:rsid w:val="004B18B7"/>
    <w:rsid w:val="004B4A85"/>
    <w:rsid w:val="004B57E1"/>
    <w:rsid w:val="004B6186"/>
    <w:rsid w:val="004B7CA2"/>
    <w:rsid w:val="004B7D5A"/>
    <w:rsid w:val="004C1064"/>
    <w:rsid w:val="004C108F"/>
    <w:rsid w:val="004C18A8"/>
    <w:rsid w:val="004C2F30"/>
    <w:rsid w:val="004C4A86"/>
    <w:rsid w:val="004C4C95"/>
    <w:rsid w:val="004C567A"/>
    <w:rsid w:val="004C63C9"/>
    <w:rsid w:val="004C6D41"/>
    <w:rsid w:val="004C733E"/>
    <w:rsid w:val="004C7EC5"/>
    <w:rsid w:val="004D0609"/>
    <w:rsid w:val="004D1750"/>
    <w:rsid w:val="004D1A5B"/>
    <w:rsid w:val="004D2F6A"/>
    <w:rsid w:val="004D31F9"/>
    <w:rsid w:val="004D3B7A"/>
    <w:rsid w:val="004D5318"/>
    <w:rsid w:val="004D57DE"/>
    <w:rsid w:val="004D59F7"/>
    <w:rsid w:val="004D6886"/>
    <w:rsid w:val="004D795F"/>
    <w:rsid w:val="004D79B3"/>
    <w:rsid w:val="004E0ACB"/>
    <w:rsid w:val="004E265B"/>
    <w:rsid w:val="004E3121"/>
    <w:rsid w:val="004E4168"/>
    <w:rsid w:val="004E4657"/>
    <w:rsid w:val="004E5686"/>
    <w:rsid w:val="004E58C7"/>
    <w:rsid w:val="004F02DE"/>
    <w:rsid w:val="004F2858"/>
    <w:rsid w:val="004F2BF7"/>
    <w:rsid w:val="004F4D8D"/>
    <w:rsid w:val="004F573B"/>
    <w:rsid w:val="004F5916"/>
    <w:rsid w:val="004F5CA3"/>
    <w:rsid w:val="004F6262"/>
    <w:rsid w:val="00500631"/>
    <w:rsid w:val="00500F35"/>
    <w:rsid w:val="00501244"/>
    <w:rsid w:val="00503523"/>
    <w:rsid w:val="00503A94"/>
    <w:rsid w:val="00504308"/>
    <w:rsid w:val="005043FD"/>
    <w:rsid w:val="005048A1"/>
    <w:rsid w:val="00505108"/>
    <w:rsid w:val="005065C8"/>
    <w:rsid w:val="00507CB4"/>
    <w:rsid w:val="00513682"/>
    <w:rsid w:val="005137E1"/>
    <w:rsid w:val="00516187"/>
    <w:rsid w:val="0051703B"/>
    <w:rsid w:val="00517511"/>
    <w:rsid w:val="00520D36"/>
    <w:rsid w:val="00521B18"/>
    <w:rsid w:val="0052220C"/>
    <w:rsid w:val="0052231E"/>
    <w:rsid w:val="005224C0"/>
    <w:rsid w:val="00522757"/>
    <w:rsid w:val="005231CC"/>
    <w:rsid w:val="00523EF7"/>
    <w:rsid w:val="00523FE4"/>
    <w:rsid w:val="00524161"/>
    <w:rsid w:val="005273C3"/>
    <w:rsid w:val="005310C2"/>
    <w:rsid w:val="0053126C"/>
    <w:rsid w:val="00531406"/>
    <w:rsid w:val="00532250"/>
    <w:rsid w:val="0053226E"/>
    <w:rsid w:val="00533ACB"/>
    <w:rsid w:val="00533CE9"/>
    <w:rsid w:val="005350DA"/>
    <w:rsid w:val="0053776C"/>
    <w:rsid w:val="00537B14"/>
    <w:rsid w:val="00540DF7"/>
    <w:rsid w:val="00541157"/>
    <w:rsid w:val="00541E91"/>
    <w:rsid w:val="005431F1"/>
    <w:rsid w:val="0054345B"/>
    <w:rsid w:val="00544075"/>
    <w:rsid w:val="005443F2"/>
    <w:rsid w:val="00544663"/>
    <w:rsid w:val="00545156"/>
    <w:rsid w:val="00546609"/>
    <w:rsid w:val="00547820"/>
    <w:rsid w:val="00550766"/>
    <w:rsid w:val="00550FC3"/>
    <w:rsid w:val="005530F8"/>
    <w:rsid w:val="00553801"/>
    <w:rsid w:val="00554B64"/>
    <w:rsid w:val="00555378"/>
    <w:rsid w:val="005555E8"/>
    <w:rsid w:val="00556889"/>
    <w:rsid w:val="0055739A"/>
    <w:rsid w:val="005611A5"/>
    <w:rsid w:val="00563249"/>
    <w:rsid w:val="005633C3"/>
    <w:rsid w:val="005635C1"/>
    <w:rsid w:val="005641E8"/>
    <w:rsid w:val="00565214"/>
    <w:rsid w:val="00565B17"/>
    <w:rsid w:val="005665B8"/>
    <w:rsid w:val="00570E4E"/>
    <w:rsid w:val="00572415"/>
    <w:rsid w:val="00572551"/>
    <w:rsid w:val="00572D94"/>
    <w:rsid w:val="00572E1A"/>
    <w:rsid w:val="005738E2"/>
    <w:rsid w:val="00573D60"/>
    <w:rsid w:val="0057540A"/>
    <w:rsid w:val="0057642C"/>
    <w:rsid w:val="00577248"/>
    <w:rsid w:val="00577522"/>
    <w:rsid w:val="0057761D"/>
    <w:rsid w:val="00583133"/>
    <w:rsid w:val="00583D6E"/>
    <w:rsid w:val="00583E3E"/>
    <w:rsid w:val="00583F23"/>
    <w:rsid w:val="00586EBF"/>
    <w:rsid w:val="00587634"/>
    <w:rsid w:val="005876D4"/>
    <w:rsid w:val="00587A4B"/>
    <w:rsid w:val="005936D1"/>
    <w:rsid w:val="00593C3D"/>
    <w:rsid w:val="00594302"/>
    <w:rsid w:val="0059494D"/>
    <w:rsid w:val="00595033"/>
    <w:rsid w:val="00595650"/>
    <w:rsid w:val="0059621F"/>
    <w:rsid w:val="005A1511"/>
    <w:rsid w:val="005A1EEA"/>
    <w:rsid w:val="005A2D8C"/>
    <w:rsid w:val="005A3C41"/>
    <w:rsid w:val="005A5CC0"/>
    <w:rsid w:val="005A6252"/>
    <w:rsid w:val="005B00F5"/>
    <w:rsid w:val="005B0235"/>
    <w:rsid w:val="005B2702"/>
    <w:rsid w:val="005B2A57"/>
    <w:rsid w:val="005B2D9F"/>
    <w:rsid w:val="005B5C30"/>
    <w:rsid w:val="005B5F44"/>
    <w:rsid w:val="005B612C"/>
    <w:rsid w:val="005B63CE"/>
    <w:rsid w:val="005B6442"/>
    <w:rsid w:val="005B6715"/>
    <w:rsid w:val="005B7D95"/>
    <w:rsid w:val="005B7F2D"/>
    <w:rsid w:val="005C0AE6"/>
    <w:rsid w:val="005C21BC"/>
    <w:rsid w:val="005C32D1"/>
    <w:rsid w:val="005C37B9"/>
    <w:rsid w:val="005C5DE6"/>
    <w:rsid w:val="005C6A6B"/>
    <w:rsid w:val="005D0976"/>
    <w:rsid w:val="005D0A4D"/>
    <w:rsid w:val="005D1183"/>
    <w:rsid w:val="005D18CD"/>
    <w:rsid w:val="005D1AB3"/>
    <w:rsid w:val="005D1EFC"/>
    <w:rsid w:val="005D2249"/>
    <w:rsid w:val="005D255D"/>
    <w:rsid w:val="005D60A6"/>
    <w:rsid w:val="005D6356"/>
    <w:rsid w:val="005D6559"/>
    <w:rsid w:val="005D7D5B"/>
    <w:rsid w:val="005D7FA7"/>
    <w:rsid w:val="005E0980"/>
    <w:rsid w:val="005E1A63"/>
    <w:rsid w:val="005E1CC9"/>
    <w:rsid w:val="005E2A7F"/>
    <w:rsid w:val="005E2FEB"/>
    <w:rsid w:val="005E363A"/>
    <w:rsid w:val="005E5378"/>
    <w:rsid w:val="005E6F7A"/>
    <w:rsid w:val="005E755E"/>
    <w:rsid w:val="005E7A6B"/>
    <w:rsid w:val="005F002C"/>
    <w:rsid w:val="005F0319"/>
    <w:rsid w:val="005F0C8E"/>
    <w:rsid w:val="005F1637"/>
    <w:rsid w:val="005F18B8"/>
    <w:rsid w:val="005F2198"/>
    <w:rsid w:val="005F2216"/>
    <w:rsid w:val="005F2486"/>
    <w:rsid w:val="005F2811"/>
    <w:rsid w:val="005F2AEE"/>
    <w:rsid w:val="005F2AFC"/>
    <w:rsid w:val="005F4456"/>
    <w:rsid w:val="005F5C64"/>
    <w:rsid w:val="005F6FCB"/>
    <w:rsid w:val="005F72A3"/>
    <w:rsid w:val="005F761E"/>
    <w:rsid w:val="006009D5"/>
    <w:rsid w:val="00600A6A"/>
    <w:rsid w:val="00601365"/>
    <w:rsid w:val="00601E9D"/>
    <w:rsid w:val="006021BA"/>
    <w:rsid w:val="006021EB"/>
    <w:rsid w:val="00602436"/>
    <w:rsid w:val="00602944"/>
    <w:rsid w:val="00602BC9"/>
    <w:rsid w:val="00603338"/>
    <w:rsid w:val="00604A9D"/>
    <w:rsid w:val="00604E93"/>
    <w:rsid w:val="00604F63"/>
    <w:rsid w:val="0060518E"/>
    <w:rsid w:val="00605779"/>
    <w:rsid w:val="0060747C"/>
    <w:rsid w:val="00610841"/>
    <w:rsid w:val="00610953"/>
    <w:rsid w:val="00610AE6"/>
    <w:rsid w:val="00611174"/>
    <w:rsid w:val="00611518"/>
    <w:rsid w:val="006117C3"/>
    <w:rsid w:val="00611BAF"/>
    <w:rsid w:val="00611D1E"/>
    <w:rsid w:val="00611DB6"/>
    <w:rsid w:val="00612112"/>
    <w:rsid w:val="0061440F"/>
    <w:rsid w:val="00615E04"/>
    <w:rsid w:val="00616094"/>
    <w:rsid w:val="0061610E"/>
    <w:rsid w:val="00616F9B"/>
    <w:rsid w:val="00617253"/>
    <w:rsid w:val="00617A61"/>
    <w:rsid w:val="00617D1A"/>
    <w:rsid w:val="00620A81"/>
    <w:rsid w:val="006212A1"/>
    <w:rsid w:val="00621420"/>
    <w:rsid w:val="00622703"/>
    <w:rsid w:val="00622947"/>
    <w:rsid w:val="00622CCE"/>
    <w:rsid w:val="00625D66"/>
    <w:rsid w:val="006328D5"/>
    <w:rsid w:val="006333FB"/>
    <w:rsid w:val="0063590C"/>
    <w:rsid w:val="00635EC0"/>
    <w:rsid w:val="006375B2"/>
    <w:rsid w:val="00641A37"/>
    <w:rsid w:val="00643418"/>
    <w:rsid w:val="00643A46"/>
    <w:rsid w:val="006443FF"/>
    <w:rsid w:val="00644AF7"/>
    <w:rsid w:val="006459F2"/>
    <w:rsid w:val="006462EA"/>
    <w:rsid w:val="006462EF"/>
    <w:rsid w:val="00646E18"/>
    <w:rsid w:val="006504D0"/>
    <w:rsid w:val="00650D64"/>
    <w:rsid w:val="00650F83"/>
    <w:rsid w:val="00652628"/>
    <w:rsid w:val="00653642"/>
    <w:rsid w:val="006538AE"/>
    <w:rsid w:val="00654368"/>
    <w:rsid w:val="00655EDD"/>
    <w:rsid w:val="00655F3B"/>
    <w:rsid w:val="00657CFC"/>
    <w:rsid w:val="00657FC3"/>
    <w:rsid w:val="00660466"/>
    <w:rsid w:val="006612CA"/>
    <w:rsid w:val="00666C88"/>
    <w:rsid w:val="0066729D"/>
    <w:rsid w:val="00670084"/>
    <w:rsid w:val="00672203"/>
    <w:rsid w:val="006731F0"/>
    <w:rsid w:val="00673EEB"/>
    <w:rsid w:val="0067489C"/>
    <w:rsid w:val="0067784E"/>
    <w:rsid w:val="00677CEB"/>
    <w:rsid w:val="006805B2"/>
    <w:rsid w:val="00680766"/>
    <w:rsid w:val="006813A4"/>
    <w:rsid w:val="00681824"/>
    <w:rsid w:val="00681D80"/>
    <w:rsid w:val="00683366"/>
    <w:rsid w:val="00684162"/>
    <w:rsid w:val="006843A6"/>
    <w:rsid w:val="00684A26"/>
    <w:rsid w:val="00685F7F"/>
    <w:rsid w:val="00686FD3"/>
    <w:rsid w:val="00687057"/>
    <w:rsid w:val="00687E3D"/>
    <w:rsid w:val="006901CD"/>
    <w:rsid w:val="00690787"/>
    <w:rsid w:val="006915A6"/>
    <w:rsid w:val="00693321"/>
    <w:rsid w:val="00693D35"/>
    <w:rsid w:val="006949AE"/>
    <w:rsid w:val="00696666"/>
    <w:rsid w:val="00697724"/>
    <w:rsid w:val="00697EE2"/>
    <w:rsid w:val="00697FF1"/>
    <w:rsid w:val="006A2ABF"/>
    <w:rsid w:val="006A3103"/>
    <w:rsid w:val="006A3120"/>
    <w:rsid w:val="006A49BA"/>
    <w:rsid w:val="006A4CA3"/>
    <w:rsid w:val="006A6902"/>
    <w:rsid w:val="006A6C1F"/>
    <w:rsid w:val="006A6C85"/>
    <w:rsid w:val="006A6CD1"/>
    <w:rsid w:val="006A7A41"/>
    <w:rsid w:val="006B0A0F"/>
    <w:rsid w:val="006B19D9"/>
    <w:rsid w:val="006B1AAF"/>
    <w:rsid w:val="006B2F9A"/>
    <w:rsid w:val="006B2FA9"/>
    <w:rsid w:val="006B3EB9"/>
    <w:rsid w:val="006B40EB"/>
    <w:rsid w:val="006B4DA1"/>
    <w:rsid w:val="006B4EA3"/>
    <w:rsid w:val="006B5DBF"/>
    <w:rsid w:val="006B6D82"/>
    <w:rsid w:val="006C02BF"/>
    <w:rsid w:val="006C037F"/>
    <w:rsid w:val="006C0C42"/>
    <w:rsid w:val="006C16D4"/>
    <w:rsid w:val="006C3E09"/>
    <w:rsid w:val="006C4196"/>
    <w:rsid w:val="006C45AF"/>
    <w:rsid w:val="006C4B0A"/>
    <w:rsid w:val="006C4B74"/>
    <w:rsid w:val="006C5B04"/>
    <w:rsid w:val="006C65C0"/>
    <w:rsid w:val="006C6A4D"/>
    <w:rsid w:val="006C6C28"/>
    <w:rsid w:val="006C7653"/>
    <w:rsid w:val="006D0E5B"/>
    <w:rsid w:val="006D1F01"/>
    <w:rsid w:val="006D29EC"/>
    <w:rsid w:val="006D2A1B"/>
    <w:rsid w:val="006D3232"/>
    <w:rsid w:val="006D3712"/>
    <w:rsid w:val="006D389B"/>
    <w:rsid w:val="006D3DA4"/>
    <w:rsid w:val="006D5DB1"/>
    <w:rsid w:val="006D7432"/>
    <w:rsid w:val="006D7A1B"/>
    <w:rsid w:val="006D7F18"/>
    <w:rsid w:val="006E11E0"/>
    <w:rsid w:val="006E1349"/>
    <w:rsid w:val="006E1715"/>
    <w:rsid w:val="006E196D"/>
    <w:rsid w:val="006E2796"/>
    <w:rsid w:val="006E354D"/>
    <w:rsid w:val="006E3C21"/>
    <w:rsid w:val="006E4425"/>
    <w:rsid w:val="006E4FD8"/>
    <w:rsid w:val="006F0D9B"/>
    <w:rsid w:val="006F31EF"/>
    <w:rsid w:val="006F3403"/>
    <w:rsid w:val="006F3B69"/>
    <w:rsid w:val="006F3D98"/>
    <w:rsid w:val="006F444B"/>
    <w:rsid w:val="006F4B78"/>
    <w:rsid w:val="006F4D56"/>
    <w:rsid w:val="006F5490"/>
    <w:rsid w:val="006F54FE"/>
    <w:rsid w:val="006F55C8"/>
    <w:rsid w:val="006F5BBF"/>
    <w:rsid w:val="006F73F8"/>
    <w:rsid w:val="006F7451"/>
    <w:rsid w:val="00700149"/>
    <w:rsid w:val="00700BA1"/>
    <w:rsid w:val="00700E79"/>
    <w:rsid w:val="00702792"/>
    <w:rsid w:val="00702E3E"/>
    <w:rsid w:val="00703503"/>
    <w:rsid w:val="007037FB"/>
    <w:rsid w:val="00706886"/>
    <w:rsid w:val="00706E4F"/>
    <w:rsid w:val="00707C0F"/>
    <w:rsid w:val="00710891"/>
    <w:rsid w:val="00710D7A"/>
    <w:rsid w:val="00710F97"/>
    <w:rsid w:val="00711F7E"/>
    <w:rsid w:val="007139E7"/>
    <w:rsid w:val="00713F2B"/>
    <w:rsid w:val="007141ED"/>
    <w:rsid w:val="007146A2"/>
    <w:rsid w:val="00714BEF"/>
    <w:rsid w:val="007166FE"/>
    <w:rsid w:val="00717EFD"/>
    <w:rsid w:val="0072211E"/>
    <w:rsid w:val="00722D10"/>
    <w:rsid w:val="00723801"/>
    <w:rsid w:val="00723E95"/>
    <w:rsid w:val="00724AA7"/>
    <w:rsid w:val="00726718"/>
    <w:rsid w:val="00727A6A"/>
    <w:rsid w:val="0073373D"/>
    <w:rsid w:val="00734F0A"/>
    <w:rsid w:val="007360C5"/>
    <w:rsid w:val="007379D5"/>
    <w:rsid w:val="00741756"/>
    <w:rsid w:val="00742704"/>
    <w:rsid w:val="0074453D"/>
    <w:rsid w:val="00744CFE"/>
    <w:rsid w:val="007470F9"/>
    <w:rsid w:val="0075006C"/>
    <w:rsid w:val="00750E0D"/>
    <w:rsid w:val="00750FED"/>
    <w:rsid w:val="00751EB7"/>
    <w:rsid w:val="00752016"/>
    <w:rsid w:val="007524C8"/>
    <w:rsid w:val="00752773"/>
    <w:rsid w:val="0075332F"/>
    <w:rsid w:val="00753E08"/>
    <w:rsid w:val="00754A4A"/>
    <w:rsid w:val="007557DD"/>
    <w:rsid w:val="0075667E"/>
    <w:rsid w:val="00760306"/>
    <w:rsid w:val="00763447"/>
    <w:rsid w:val="007634CE"/>
    <w:rsid w:val="00763F73"/>
    <w:rsid w:val="0076502A"/>
    <w:rsid w:val="00765433"/>
    <w:rsid w:val="00765BA0"/>
    <w:rsid w:val="007706A3"/>
    <w:rsid w:val="00771D85"/>
    <w:rsid w:val="00773223"/>
    <w:rsid w:val="007750BE"/>
    <w:rsid w:val="007754C4"/>
    <w:rsid w:val="007765FE"/>
    <w:rsid w:val="00776A4F"/>
    <w:rsid w:val="00777EBD"/>
    <w:rsid w:val="00780192"/>
    <w:rsid w:val="0078048C"/>
    <w:rsid w:val="00780FEB"/>
    <w:rsid w:val="00781496"/>
    <w:rsid w:val="007819C4"/>
    <w:rsid w:val="00782D75"/>
    <w:rsid w:val="00783454"/>
    <w:rsid w:val="0078450E"/>
    <w:rsid w:val="00785FC2"/>
    <w:rsid w:val="00786259"/>
    <w:rsid w:val="00786616"/>
    <w:rsid w:val="00786E4A"/>
    <w:rsid w:val="00787059"/>
    <w:rsid w:val="0078771B"/>
    <w:rsid w:val="00787990"/>
    <w:rsid w:val="00790B44"/>
    <w:rsid w:val="00791AAF"/>
    <w:rsid w:val="00791B84"/>
    <w:rsid w:val="00794F7E"/>
    <w:rsid w:val="00795E57"/>
    <w:rsid w:val="007962C7"/>
    <w:rsid w:val="00796528"/>
    <w:rsid w:val="007967CB"/>
    <w:rsid w:val="007A0575"/>
    <w:rsid w:val="007A0ADA"/>
    <w:rsid w:val="007A19AB"/>
    <w:rsid w:val="007A31E5"/>
    <w:rsid w:val="007A32BA"/>
    <w:rsid w:val="007A520F"/>
    <w:rsid w:val="007A5376"/>
    <w:rsid w:val="007A672E"/>
    <w:rsid w:val="007A71A3"/>
    <w:rsid w:val="007A7FBF"/>
    <w:rsid w:val="007B0409"/>
    <w:rsid w:val="007B1CF3"/>
    <w:rsid w:val="007B1E6E"/>
    <w:rsid w:val="007B45AA"/>
    <w:rsid w:val="007B6005"/>
    <w:rsid w:val="007B605F"/>
    <w:rsid w:val="007B67D3"/>
    <w:rsid w:val="007B73C6"/>
    <w:rsid w:val="007B78D1"/>
    <w:rsid w:val="007B7E30"/>
    <w:rsid w:val="007B7E61"/>
    <w:rsid w:val="007C1516"/>
    <w:rsid w:val="007C2321"/>
    <w:rsid w:val="007C5680"/>
    <w:rsid w:val="007C5B96"/>
    <w:rsid w:val="007C6DA3"/>
    <w:rsid w:val="007C78DF"/>
    <w:rsid w:val="007C7A50"/>
    <w:rsid w:val="007D0071"/>
    <w:rsid w:val="007D115C"/>
    <w:rsid w:val="007D1973"/>
    <w:rsid w:val="007D1C98"/>
    <w:rsid w:val="007D1F9C"/>
    <w:rsid w:val="007D23BE"/>
    <w:rsid w:val="007D2424"/>
    <w:rsid w:val="007D25BC"/>
    <w:rsid w:val="007D3030"/>
    <w:rsid w:val="007D3FFD"/>
    <w:rsid w:val="007D4498"/>
    <w:rsid w:val="007D637B"/>
    <w:rsid w:val="007D6ED4"/>
    <w:rsid w:val="007E019F"/>
    <w:rsid w:val="007E032C"/>
    <w:rsid w:val="007E0AC4"/>
    <w:rsid w:val="007E19B4"/>
    <w:rsid w:val="007E4B92"/>
    <w:rsid w:val="007E4D2B"/>
    <w:rsid w:val="007E6F25"/>
    <w:rsid w:val="007F0826"/>
    <w:rsid w:val="007F0F2A"/>
    <w:rsid w:val="007F1631"/>
    <w:rsid w:val="007F16A7"/>
    <w:rsid w:val="007F179A"/>
    <w:rsid w:val="007F2ADC"/>
    <w:rsid w:val="007F30C8"/>
    <w:rsid w:val="007F3D3A"/>
    <w:rsid w:val="007F498F"/>
    <w:rsid w:val="007F5E75"/>
    <w:rsid w:val="007F727E"/>
    <w:rsid w:val="007F7980"/>
    <w:rsid w:val="007F7B7F"/>
    <w:rsid w:val="008009AB"/>
    <w:rsid w:val="00801429"/>
    <w:rsid w:val="00801594"/>
    <w:rsid w:val="00801F80"/>
    <w:rsid w:val="00803AD2"/>
    <w:rsid w:val="00804383"/>
    <w:rsid w:val="00806C7A"/>
    <w:rsid w:val="00806D6F"/>
    <w:rsid w:val="00806EB8"/>
    <w:rsid w:val="00807257"/>
    <w:rsid w:val="00807C74"/>
    <w:rsid w:val="00810403"/>
    <w:rsid w:val="00810CAB"/>
    <w:rsid w:val="0081103C"/>
    <w:rsid w:val="00811251"/>
    <w:rsid w:val="0081281C"/>
    <w:rsid w:val="00814337"/>
    <w:rsid w:val="00814EAB"/>
    <w:rsid w:val="00815C0B"/>
    <w:rsid w:val="008207D4"/>
    <w:rsid w:val="00820E38"/>
    <w:rsid w:val="00821D88"/>
    <w:rsid w:val="008222BD"/>
    <w:rsid w:val="0082287E"/>
    <w:rsid w:val="00822D6D"/>
    <w:rsid w:val="00823B9F"/>
    <w:rsid w:val="00824C87"/>
    <w:rsid w:val="00825042"/>
    <w:rsid w:val="00825217"/>
    <w:rsid w:val="00825994"/>
    <w:rsid w:val="008274E2"/>
    <w:rsid w:val="00827DD3"/>
    <w:rsid w:val="008318D1"/>
    <w:rsid w:val="00832403"/>
    <w:rsid w:val="008329E5"/>
    <w:rsid w:val="0083342A"/>
    <w:rsid w:val="0083385B"/>
    <w:rsid w:val="00833EF6"/>
    <w:rsid w:val="00835816"/>
    <w:rsid w:val="00836334"/>
    <w:rsid w:val="008366A9"/>
    <w:rsid w:val="008371F7"/>
    <w:rsid w:val="00840209"/>
    <w:rsid w:val="00842E6D"/>
    <w:rsid w:val="00843690"/>
    <w:rsid w:val="008436EA"/>
    <w:rsid w:val="008442B0"/>
    <w:rsid w:val="008478DB"/>
    <w:rsid w:val="00851DDE"/>
    <w:rsid w:val="00852A98"/>
    <w:rsid w:val="00856858"/>
    <w:rsid w:val="00857C5E"/>
    <w:rsid w:val="0086064C"/>
    <w:rsid w:val="008619A9"/>
    <w:rsid w:val="008641BF"/>
    <w:rsid w:val="008643D8"/>
    <w:rsid w:val="008646DA"/>
    <w:rsid w:val="00864FC7"/>
    <w:rsid w:val="00865072"/>
    <w:rsid w:val="00866A46"/>
    <w:rsid w:val="00866E5C"/>
    <w:rsid w:val="00867365"/>
    <w:rsid w:val="00867719"/>
    <w:rsid w:val="00870D9D"/>
    <w:rsid w:val="00870E48"/>
    <w:rsid w:val="00870FBC"/>
    <w:rsid w:val="0087151F"/>
    <w:rsid w:val="008723E2"/>
    <w:rsid w:val="0087261D"/>
    <w:rsid w:val="0087273C"/>
    <w:rsid w:val="00873378"/>
    <w:rsid w:val="008738D2"/>
    <w:rsid w:val="008747B8"/>
    <w:rsid w:val="00877EC7"/>
    <w:rsid w:val="00880C1E"/>
    <w:rsid w:val="00880C55"/>
    <w:rsid w:val="0088239E"/>
    <w:rsid w:val="00882BE9"/>
    <w:rsid w:val="008846D4"/>
    <w:rsid w:val="00885494"/>
    <w:rsid w:val="0088649A"/>
    <w:rsid w:val="00886BB2"/>
    <w:rsid w:val="00887B82"/>
    <w:rsid w:val="00891D5F"/>
    <w:rsid w:val="008937A4"/>
    <w:rsid w:val="00893995"/>
    <w:rsid w:val="00893B42"/>
    <w:rsid w:val="00896A5F"/>
    <w:rsid w:val="00896D9C"/>
    <w:rsid w:val="00897042"/>
    <w:rsid w:val="008A0587"/>
    <w:rsid w:val="008A145C"/>
    <w:rsid w:val="008A3342"/>
    <w:rsid w:val="008A3B74"/>
    <w:rsid w:val="008A47C4"/>
    <w:rsid w:val="008A4CD9"/>
    <w:rsid w:val="008A5280"/>
    <w:rsid w:val="008A54B0"/>
    <w:rsid w:val="008A6587"/>
    <w:rsid w:val="008B686A"/>
    <w:rsid w:val="008B6CA9"/>
    <w:rsid w:val="008B6D87"/>
    <w:rsid w:val="008C21BC"/>
    <w:rsid w:val="008C2FDE"/>
    <w:rsid w:val="008C3085"/>
    <w:rsid w:val="008C3D4F"/>
    <w:rsid w:val="008C4F4C"/>
    <w:rsid w:val="008C59EF"/>
    <w:rsid w:val="008C7633"/>
    <w:rsid w:val="008C777F"/>
    <w:rsid w:val="008C7FE6"/>
    <w:rsid w:val="008D2E7C"/>
    <w:rsid w:val="008D38BF"/>
    <w:rsid w:val="008D4A76"/>
    <w:rsid w:val="008D4E00"/>
    <w:rsid w:val="008D4FC4"/>
    <w:rsid w:val="008D6AD9"/>
    <w:rsid w:val="008D7AE4"/>
    <w:rsid w:val="008D7EB3"/>
    <w:rsid w:val="008E0490"/>
    <w:rsid w:val="008E166A"/>
    <w:rsid w:val="008E252B"/>
    <w:rsid w:val="008E4439"/>
    <w:rsid w:val="008E4620"/>
    <w:rsid w:val="008E570A"/>
    <w:rsid w:val="008E5EE4"/>
    <w:rsid w:val="008E6023"/>
    <w:rsid w:val="008E67C3"/>
    <w:rsid w:val="008E76B5"/>
    <w:rsid w:val="008F0875"/>
    <w:rsid w:val="008F0D74"/>
    <w:rsid w:val="008F265F"/>
    <w:rsid w:val="008F2BB8"/>
    <w:rsid w:val="008F2D98"/>
    <w:rsid w:val="008F2E97"/>
    <w:rsid w:val="008F357E"/>
    <w:rsid w:val="008F5F35"/>
    <w:rsid w:val="008F7461"/>
    <w:rsid w:val="00901068"/>
    <w:rsid w:val="009028AC"/>
    <w:rsid w:val="00903132"/>
    <w:rsid w:val="0090350A"/>
    <w:rsid w:val="0090462A"/>
    <w:rsid w:val="009047C3"/>
    <w:rsid w:val="00904B6B"/>
    <w:rsid w:val="0090503D"/>
    <w:rsid w:val="00905B20"/>
    <w:rsid w:val="00906EE6"/>
    <w:rsid w:val="009071D1"/>
    <w:rsid w:val="00907974"/>
    <w:rsid w:val="0090797B"/>
    <w:rsid w:val="00907CED"/>
    <w:rsid w:val="0091115D"/>
    <w:rsid w:val="009113DC"/>
    <w:rsid w:val="00911ACF"/>
    <w:rsid w:val="009146C9"/>
    <w:rsid w:val="009158AF"/>
    <w:rsid w:val="009163F9"/>
    <w:rsid w:val="009165A4"/>
    <w:rsid w:val="00916A97"/>
    <w:rsid w:val="0092000C"/>
    <w:rsid w:val="009210AE"/>
    <w:rsid w:val="009212D5"/>
    <w:rsid w:val="00921EA6"/>
    <w:rsid w:val="00922192"/>
    <w:rsid w:val="00922F21"/>
    <w:rsid w:val="00923CB3"/>
    <w:rsid w:val="0092529B"/>
    <w:rsid w:val="00926EA2"/>
    <w:rsid w:val="009272FB"/>
    <w:rsid w:val="009312C2"/>
    <w:rsid w:val="009316E4"/>
    <w:rsid w:val="009320ED"/>
    <w:rsid w:val="00932A80"/>
    <w:rsid w:val="00933505"/>
    <w:rsid w:val="00933792"/>
    <w:rsid w:val="00934274"/>
    <w:rsid w:val="009344FF"/>
    <w:rsid w:val="00935333"/>
    <w:rsid w:val="00935517"/>
    <w:rsid w:val="00940050"/>
    <w:rsid w:val="00940F76"/>
    <w:rsid w:val="009412B7"/>
    <w:rsid w:val="00942A5B"/>
    <w:rsid w:val="00943BD1"/>
    <w:rsid w:val="00944962"/>
    <w:rsid w:val="009455B0"/>
    <w:rsid w:val="00946B68"/>
    <w:rsid w:val="0094712C"/>
    <w:rsid w:val="00947500"/>
    <w:rsid w:val="00952386"/>
    <w:rsid w:val="0095542D"/>
    <w:rsid w:val="00955463"/>
    <w:rsid w:val="00956575"/>
    <w:rsid w:val="00961B35"/>
    <w:rsid w:val="0096304C"/>
    <w:rsid w:val="00964419"/>
    <w:rsid w:val="00966FB9"/>
    <w:rsid w:val="00970CBF"/>
    <w:rsid w:val="0097109A"/>
    <w:rsid w:val="0097157F"/>
    <w:rsid w:val="009718A4"/>
    <w:rsid w:val="00972534"/>
    <w:rsid w:val="00973EE5"/>
    <w:rsid w:val="0097401E"/>
    <w:rsid w:val="00975741"/>
    <w:rsid w:val="00976AAB"/>
    <w:rsid w:val="009809E9"/>
    <w:rsid w:val="00981DF1"/>
    <w:rsid w:val="00984766"/>
    <w:rsid w:val="009848FB"/>
    <w:rsid w:val="00986FA4"/>
    <w:rsid w:val="0099144E"/>
    <w:rsid w:val="00991E0D"/>
    <w:rsid w:val="00993C55"/>
    <w:rsid w:val="009957B3"/>
    <w:rsid w:val="009A0769"/>
    <w:rsid w:val="009A16B0"/>
    <w:rsid w:val="009A2288"/>
    <w:rsid w:val="009A3143"/>
    <w:rsid w:val="009A4845"/>
    <w:rsid w:val="009A6BBE"/>
    <w:rsid w:val="009A71D1"/>
    <w:rsid w:val="009A77FE"/>
    <w:rsid w:val="009B1271"/>
    <w:rsid w:val="009B151A"/>
    <w:rsid w:val="009B2225"/>
    <w:rsid w:val="009B3A24"/>
    <w:rsid w:val="009B4D6E"/>
    <w:rsid w:val="009B68AE"/>
    <w:rsid w:val="009B6F85"/>
    <w:rsid w:val="009B7382"/>
    <w:rsid w:val="009B78CC"/>
    <w:rsid w:val="009C0A5B"/>
    <w:rsid w:val="009C190D"/>
    <w:rsid w:val="009C1A1D"/>
    <w:rsid w:val="009C1E2E"/>
    <w:rsid w:val="009C2637"/>
    <w:rsid w:val="009C2699"/>
    <w:rsid w:val="009C26B9"/>
    <w:rsid w:val="009C2A74"/>
    <w:rsid w:val="009C52B3"/>
    <w:rsid w:val="009C55EA"/>
    <w:rsid w:val="009C5811"/>
    <w:rsid w:val="009C5865"/>
    <w:rsid w:val="009C5F10"/>
    <w:rsid w:val="009C627B"/>
    <w:rsid w:val="009C7921"/>
    <w:rsid w:val="009D0245"/>
    <w:rsid w:val="009D09C8"/>
    <w:rsid w:val="009D09D3"/>
    <w:rsid w:val="009D2E3B"/>
    <w:rsid w:val="009D3323"/>
    <w:rsid w:val="009D3B00"/>
    <w:rsid w:val="009D47BD"/>
    <w:rsid w:val="009E0C22"/>
    <w:rsid w:val="009E181E"/>
    <w:rsid w:val="009E2304"/>
    <w:rsid w:val="009E29C2"/>
    <w:rsid w:val="009E2BF4"/>
    <w:rsid w:val="009E3CBA"/>
    <w:rsid w:val="009E5E26"/>
    <w:rsid w:val="009E69BD"/>
    <w:rsid w:val="009E71A2"/>
    <w:rsid w:val="009F0D44"/>
    <w:rsid w:val="009F1459"/>
    <w:rsid w:val="009F1DC2"/>
    <w:rsid w:val="009F2393"/>
    <w:rsid w:val="009F4CE2"/>
    <w:rsid w:val="009F51E3"/>
    <w:rsid w:val="00A00028"/>
    <w:rsid w:val="00A016F6"/>
    <w:rsid w:val="00A01A8C"/>
    <w:rsid w:val="00A03421"/>
    <w:rsid w:val="00A03DED"/>
    <w:rsid w:val="00A04060"/>
    <w:rsid w:val="00A06AF6"/>
    <w:rsid w:val="00A072EA"/>
    <w:rsid w:val="00A07888"/>
    <w:rsid w:val="00A078B0"/>
    <w:rsid w:val="00A07D12"/>
    <w:rsid w:val="00A1059D"/>
    <w:rsid w:val="00A10969"/>
    <w:rsid w:val="00A1300C"/>
    <w:rsid w:val="00A13AD6"/>
    <w:rsid w:val="00A15806"/>
    <w:rsid w:val="00A16B39"/>
    <w:rsid w:val="00A171D9"/>
    <w:rsid w:val="00A175F8"/>
    <w:rsid w:val="00A17CD8"/>
    <w:rsid w:val="00A20099"/>
    <w:rsid w:val="00A20E9E"/>
    <w:rsid w:val="00A21D33"/>
    <w:rsid w:val="00A242D2"/>
    <w:rsid w:val="00A25679"/>
    <w:rsid w:val="00A26C78"/>
    <w:rsid w:val="00A303BB"/>
    <w:rsid w:val="00A30BB7"/>
    <w:rsid w:val="00A31128"/>
    <w:rsid w:val="00A33A4D"/>
    <w:rsid w:val="00A33FE7"/>
    <w:rsid w:val="00A355DF"/>
    <w:rsid w:val="00A35769"/>
    <w:rsid w:val="00A36AB2"/>
    <w:rsid w:val="00A4227F"/>
    <w:rsid w:val="00A4235E"/>
    <w:rsid w:val="00A4240D"/>
    <w:rsid w:val="00A426B9"/>
    <w:rsid w:val="00A43E6C"/>
    <w:rsid w:val="00A4406F"/>
    <w:rsid w:val="00A449AC"/>
    <w:rsid w:val="00A4538A"/>
    <w:rsid w:val="00A457D9"/>
    <w:rsid w:val="00A45B90"/>
    <w:rsid w:val="00A46AA8"/>
    <w:rsid w:val="00A47C02"/>
    <w:rsid w:val="00A47D41"/>
    <w:rsid w:val="00A47DC9"/>
    <w:rsid w:val="00A50A98"/>
    <w:rsid w:val="00A51863"/>
    <w:rsid w:val="00A518F3"/>
    <w:rsid w:val="00A528DF"/>
    <w:rsid w:val="00A533D1"/>
    <w:rsid w:val="00A53632"/>
    <w:rsid w:val="00A53AF6"/>
    <w:rsid w:val="00A5469C"/>
    <w:rsid w:val="00A55F2F"/>
    <w:rsid w:val="00A56505"/>
    <w:rsid w:val="00A5755B"/>
    <w:rsid w:val="00A6000C"/>
    <w:rsid w:val="00A605BE"/>
    <w:rsid w:val="00A6066A"/>
    <w:rsid w:val="00A61007"/>
    <w:rsid w:val="00A62C27"/>
    <w:rsid w:val="00A62F21"/>
    <w:rsid w:val="00A63909"/>
    <w:rsid w:val="00A64687"/>
    <w:rsid w:val="00A64E64"/>
    <w:rsid w:val="00A64EA7"/>
    <w:rsid w:val="00A65F5B"/>
    <w:rsid w:val="00A66610"/>
    <w:rsid w:val="00A70F51"/>
    <w:rsid w:val="00A71204"/>
    <w:rsid w:val="00A72149"/>
    <w:rsid w:val="00A7331F"/>
    <w:rsid w:val="00A73496"/>
    <w:rsid w:val="00A73517"/>
    <w:rsid w:val="00A73FC1"/>
    <w:rsid w:val="00A74D16"/>
    <w:rsid w:val="00A7533B"/>
    <w:rsid w:val="00A764B3"/>
    <w:rsid w:val="00A767C7"/>
    <w:rsid w:val="00A76942"/>
    <w:rsid w:val="00A80A04"/>
    <w:rsid w:val="00A80A42"/>
    <w:rsid w:val="00A8134E"/>
    <w:rsid w:val="00A82E26"/>
    <w:rsid w:val="00A83081"/>
    <w:rsid w:val="00A84053"/>
    <w:rsid w:val="00A84118"/>
    <w:rsid w:val="00A84AFA"/>
    <w:rsid w:val="00A86040"/>
    <w:rsid w:val="00A86C95"/>
    <w:rsid w:val="00A87696"/>
    <w:rsid w:val="00A87A5D"/>
    <w:rsid w:val="00A9078F"/>
    <w:rsid w:val="00A90DD0"/>
    <w:rsid w:val="00A90F83"/>
    <w:rsid w:val="00A914A1"/>
    <w:rsid w:val="00A933C9"/>
    <w:rsid w:val="00A93EFB"/>
    <w:rsid w:val="00A94371"/>
    <w:rsid w:val="00A96158"/>
    <w:rsid w:val="00A96170"/>
    <w:rsid w:val="00A964B5"/>
    <w:rsid w:val="00A96C3C"/>
    <w:rsid w:val="00A96E5E"/>
    <w:rsid w:val="00A96E9E"/>
    <w:rsid w:val="00A977F9"/>
    <w:rsid w:val="00AA00D8"/>
    <w:rsid w:val="00AA0DFB"/>
    <w:rsid w:val="00AA2272"/>
    <w:rsid w:val="00AA2BC7"/>
    <w:rsid w:val="00AA2E3D"/>
    <w:rsid w:val="00AA3C3F"/>
    <w:rsid w:val="00AA4BA8"/>
    <w:rsid w:val="00AA4F0D"/>
    <w:rsid w:val="00AA7FFE"/>
    <w:rsid w:val="00AB15A1"/>
    <w:rsid w:val="00AB2B4A"/>
    <w:rsid w:val="00AB321F"/>
    <w:rsid w:val="00AB43E1"/>
    <w:rsid w:val="00AB4F4F"/>
    <w:rsid w:val="00AB558E"/>
    <w:rsid w:val="00AB6159"/>
    <w:rsid w:val="00AB790D"/>
    <w:rsid w:val="00AC03AE"/>
    <w:rsid w:val="00AC045B"/>
    <w:rsid w:val="00AC1048"/>
    <w:rsid w:val="00AC1E05"/>
    <w:rsid w:val="00AC3573"/>
    <w:rsid w:val="00AC4236"/>
    <w:rsid w:val="00AC4327"/>
    <w:rsid w:val="00AC4476"/>
    <w:rsid w:val="00AC44F2"/>
    <w:rsid w:val="00AC4509"/>
    <w:rsid w:val="00AC528F"/>
    <w:rsid w:val="00AC5E80"/>
    <w:rsid w:val="00AC6E2C"/>
    <w:rsid w:val="00AC70B1"/>
    <w:rsid w:val="00AD05FD"/>
    <w:rsid w:val="00AD0D37"/>
    <w:rsid w:val="00AD156D"/>
    <w:rsid w:val="00AD263E"/>
    <w:rsid w:val="00AD2B3B"/>
    <w:rsid w:val="00AD2ECC"/>
    <w:rsid w:val="00AD34CC"/>
    <w:rsid w:val="00AD36C1"/>
    <w:rsid w:val="00AD6205"/>
    <w:rsid w:val="00AD6A73"/>
    <w:rsid w:val="00AD76EC"/>
    <w:rsid w:val="00AE07DB"/>
    <w:rsid w:val="00AE1900"/>
    <w:rsid w:val="00AE4FC1"/>
    <w:rsid w:val="00AE5057"/>
    <w:rsid w:val="00AE5C38"/>
    <w:rsid w:val="00AE6176"/>
    <w:rsid w:val="00AE654D"/>
    <w:rsid w:val="00AE73EE"/>
    <w:rsid w:val="00AF0E3E"/>
    <w:rsid w:val="00AF10EC"/>
    <w:rsid w:val="00AF17EB"/>
    <w:rsid w:val="00AF23BB"/>
    <w:rsid w:val="00AF3560"/>
    <w:rsid w:val="00AF3D29"/>
    <w:rsid w:val="00AF42FC"/>
    <w:rsid w:val="00AF5B20"/>
    <w:rsid w:val="00AF6676"/>
    <w:rsid w:val="00AF670A"/>
    <w:rsid w:val="00AF74C9"/>
    <w:rsid w:val="00B00006"/>
    <w:rsid w:val="00B006AE"/>
    <w:rsid w:val="00B01B17"/>
    <w:rsid w:val="00B020EF"/>
    <w:rsid w:val="00B02404"/>
    <w:rsid w:val="00B02AED"/>
    <w:rsid w:val="00B038F4"/>
    <w:rsid w:val="00B0407A"/>
    <w:rsid w:val="00B047CA"/>
    <w:rsid w:val="00B04869"/>
    <w:rsid w:val="00B04A04"/>
    <w:rsid w:val="00B04D53"/>
    <w:rsid w:val="00B050FB"/>
    <w:rsid w:val="00B05111"/>
    <w:rsid w:val="00B052E1"/>
    <w:rsid w:val="00B05928"/>
    <w:rsid w:val="00B0681F"/>
    <w:rsid w:val="00B06A16"/>
    <w:rsid w:val="00B102D5"/>
    <w:rsid w:val="00B10BB4"/>
    <w:rsid w:val="00B10BDB"/>
    <w:rsid w:val="00B13B3B"/>
    <w:rsid w:val="00B13C60"/>
    <w:rsid w:val="00B14B0C"/>
    <w:rsid w:val="00B15213"/>
    <w:rsid w:val="00B164C6"/>
    <w:rsid w:val="00B16E0E"/>
    <w:rsid w:val="00B170D6"/>
    <w:rsid w:val="00B17D5E"/>
    <w:rsid w:val="00B2043C"/>
    <w:rsid w:val="00B204DE"/>
    <w:rsid w:val="00B20FB3"/>
    <w:rsid w:val="00B210C3"/>
    <w:rsid w:val="00B215EC"/>
    <w:rsid w:val="00B21C13"/>
    <w:rsid w:val="00B22892"/>
    <w:rsid w:val="00B23679"/>
    <w:rsid w:val="00B24BD3"/>
    <w:rsid w:val="00B26285"/>
    <w:rsid w:val="00B27F07"/>
    <w:rsid w:val="00B3022E"/>
    <w:rsid w:val="00B32377"/>
    <w:rsid w:val="00B334C0"/>
    <w:rsid w:val="00B33EA6"/>
    <w:rsid w:val="00B340E9"/>
    <w:rsid w:val="00B34156"/>
    <w:rsid w:val="00B35464"/>
    <w:rsid w:val="00B36D07"/>
    <w:rsid w:val="00B41C97"/>
    <w:rsid w:val="00B420FF"/>
    <w:rsid w:val="00B425C7"/>
    <w:rsid w:val="00B4483E"/>
    <w:rsid w:val="00B44D21"/>
    <w:rsid w:val="00B45A81"/>
    <w:rsid w:val="00B45DFC"/>
    <w:rsid w:val="00B45EA6"/>
    <w:rsid w:val="00B471FC"/>
    <w:rsid w:val="00B47C37"/>
    <w:rsid w:val="00B50901"/>
    <w:rsid w:val="00B51315"/>
    <w:rsid w:val="00B537AA"/>
    <w:rsid w:val="00B53E9A"/>
    <w:rsid w:val="00B5471F"/>
    <w:rsid w:val="00B54D98"/>
    <w:rsid w:val="00B57474"/>
    <w:rsid w:val="00B62895"/>
    <w:rsid w:val="00B64A11"/>
    <w:rsid w:val="00B64F72"/>
    <w:rsid w:val="00B65954"/>
    <w:rsid w:val="00B65F09"/>
    <w:rsid w:val="00B6690B"/>
    <w:rsid w:val="00B677AA"/>
    <w:rsid w:val="00B67887"/>
    <w:rsid w:val="00B678D9"/>
    <w:rsid w:val="00B67D26"/>
    <w:rsid w:val="00B70E9F"/>
    <w:rsid w:val="00B724A6"/>
    <w:rsid w:val="00B72E61"/>
    <w:rsid w:val="00B741D3"/>
    <w:rsid w:val="00B74C6A"/>
    <w:rsid w:val="00B74DF2"/>
    <w:rsid w:val="00B74E2D"/>
    <w:rsid w:val="00B7685D"/>
    <w:rsid w:val="00B77102"/>
    <w:rsid w:val="00B7744E"/>
    <w:rsid w:val="00B77D34"/>
    <w:rsid w:val="00B80B91"/>
    <w:rsid w:val="00B812B2"/>
    <w:rsid w:val="00B81DA3"/>
    <w:rsid w:val="00B83C74"/>
    <w:rsid w:val="00B84571"/>
    <w:rsid w:val="00B8463E"/>
    <w:rsid w:val="00B859CD"/>
    <w:rsid w:val="00B85A1F"/>
    <w:rsid w:val="00B865C2"/>
    <w:rsid w:val="00B8693E"/>
    <w:rsid w:val="00B87106"/>
    <w:rsid w:val="00B87278"/>
    <w:rsid w:val="00B90CBD"/>
    <w:rsid w:val="00B91B27"/>
    <w:rsid w:val="00B91BD4"/>
    <w:rsid w:val="00B92838"/>
    <w:rsid w:val="00B939F0"/>
    <w:rsid w:val="00B94C4A"/>
    <w:rsid w:val="00B95351"/>
    <w:rsid w:val="00BA5189"/>
    <w:rsid w:val="00BA52E9"/>
    <w:rsid w:val="00BA7A8B"/>
    <w:rsid w:val="00BA7A94"/>
    <w:rsid w:val="00BB253F"/>
    <w:rsid w:val="00BB2760"/>
    <w:rsid w:val="00BB347A"/>
    <w:rsid w:val="00BB43FB"/>
    <w:rsid w:val="00BB5813"/>
    <w:rsid w:val="00BB5B9F"/>
    <w:rsid w:val="00BB664B"/>
    <w:rsid w:val="00BC1A55"/>
    <w:rsid w:val="00BC1E64"/>
    <w:rsid w:val="00BC2C0F"/>
    <w:rsid w:val="00BC2FD0"/>
    <w:rsid w:val="00BC36E0"/>
    <w:rsid w:val="00BC4464"/>
    <w:rsid w:val="00BC5E4C"/>
    <w:rsid w:val="00BC6603"/>
    <w:rsid w:val="00BC6637"/>
    <w:rsid w:val="00BC6684"/>
    <w:rsid w:val="00BC6884"/>
    <w:rsid w:val="00BC6BD0"/>
    <w:rsid w:val="00BC74CB"/>
    <w:rsid w:val="00BC7B2C"/>
    <w:rsid w:val="00BC7BC4"/>
    <w:rsid w:val="00BC7E71"/>
    <w:rsid w:val="00BC7F2D"/>
    <w:rsid w:val="00BD1813"/>
    <w:rsid w:val="00BD1833"/>
    <w:rsid w:val="00BD2813"/>
    <w:rsid w:val="00BD3B29"/>
    <w:rsid w:val="00BD4905"/>
    <w:rsid w:val="00BD6B04"/>
    <w:rsid w:val="00BD7D79"/>
    <w:rsid w:val="00BE1318"/>
    <w:rsid w:val="00BE17EF"/>
    <w:rsid w:val="00BE23AA"/>
    <w:rsid w:val="00BE27E5"/>
    <w:rsid w:val="00BE2FD5"/>
    <w:rsid w:val="00BE331C"/>
    <w:rsid w:val="00BE3563"/>
    <w:rsid w:val="00BE38A5"/>
    <w:rsid w:val="00BE4C0E"/>
    <w:rsid w:val="00BE557D"/>
    <w:rsid w:val="00BE57BE"/>
    <w:rsid w:val="00BE5A1B"/>
    <w:rsid w:val="00BE5AF3"/>
    <w:rsid w:val="00BE65F7"/>
    <w:rsid w:val="00BE6A02"/>
    <w:rsid w:val="00BE7335"/>
    <w:rsid w:val="00BF07C3"/>
    <w:rsid w:val="00BF12D7"/>
    <w:rsid w:val="00BF171D"/>
    <w:rsid w:val="00BF1EC1"/>
    <w:rsid w:val="00BF2585"/>
    <w:rsid w:val="00BF2869"/>
    <w:rsid w:val="00BF2937"/>
    <w:rsid w:val="00BF351E"/>
    <w:rsid w:val="00BF43FD"/>
    <w:rsid w:val="00BF524B"/>
    <w:rsid w:val="00C00076"/>
    <w:rsid w:val="00C01FD6"/>
    <w:rsid w:val="00C0239C"/>
    <w:rsid w:val="00C032CA"/>
    <w:rsid w:val="00C032D0"/>
    <w:rsid w:val="00C03521"/>
    <w:rsid w:val="00C036D0"/>
    <w:rsid w:val="00C037E8"/>
    <w:rsid w:val="00C04B3D"/>
    <w:rsid w:val="00C04C44"/>
    <w:rsid w:val="00C058BD"/>
    <w:rsid w:val="00C065F7"/>
    <w:rsid w:val="00C06AF9"/>
    <w:rsid w:val="00C07CDD"/>
    <w:rsid w:val="00C10527"/>
    <w:rsid w:val="00C10785"/>
    <w:rsid w:val="00C119DE"/>
    <w:rsid w:val="00C11DEE"/>
    <w:rsid w:val="00C1331B"/>
    <w:rsid w:val="00C14272"/>
    <w:rsid w:val="00C16D7E"/>
    <w:rsid w:val="00C17423"/>
    <w:rsid w:val="00C176E5"/>
    <w:rsid w:val="00C21611"/>
    <w:rsid w:val="00C2294C"/>
    <w:rsid w:val="00C23081"/>
    <w:rsid w:val="00C23C3A"/>
    <w:rsid w:val="00C248EE"/>
    <w:rsid w:val="00C25A62"/>
    <w:rsid w:val="00C2618D"/>
    <w:rsid w:val="00C26DAD"/>
    <w:rsid w:val="00C3296C"/>
    <w:rsid w:val="00C32A50"/>
    <w:rsid w:val="00C32F99"/>
    <w:rsid w:val="00C33D16"/>
    <w:rsid w:val="00C36233"/>
    <w:rsid w:val="00C36248"/>
    <w:rsid w:val="00C37140"/>
    <w:rsid w:val="00C372ED"/>
    <w:rsid w:val="00C412CA"/>
    <w:rsid w:val="00C41F90"/>
    <w:rsid w:val="00C42468"/>
    <w:rsid w:val="00C430BA"/>
    <w:rsid w:val="00C44359"/>
    <w:rsid w:val="00C45ABA"/>
    <w:rsid w:val="00C45BDB"/>
    <w:rsid w:val="00C45C8C"/>
    <w:rsid w:val="00C46DE1"/>
    <w:rsid w:val="00C47C2C"/>
    <w:rsid w:val="00C47FE4"/>
    <w:rsid w:val="00C50BBA"/>
    <w:rsid w:val="00C51E03"/>
    <w:rsid w:val="00C53349"/>
    <w:rsid w:val="00C537EC"/>
    <w:rsid w:val="00C55AC0"/>
    <w:rsid w:val="00C56103"/>
    <w:rsid w:val="00C574BD"/>
    <w:rsid w:val="00C575D2"/>
    <w:rsid w:val="00C6218B"/>
    <w:rsid w:val="00C6246A"/>
    <w:rsid w:val="00C62C64"/>
    <w:rsid w:val="00C63BE4"/>
    <w:rsid w:val="00C6505D"/>
    <w:rsid w:val="00C65AD7"/>
    <w:rsid w:val="00C66005"/>
    <w:rsid w:val="00C66C89"/>
    <w:rsid w:val="00C705A7"/>
    <w:rsid w:val="00C70B77"/>
    <w:rsid w:val="00C71515"/>
    <w:rsid w:val="00C71A53"/>
    <w:rsid w:val="00C72511"/>
    <w:rsid w:val="00C74408"/>
    <w:rsid w:val="00C7485D"/>
    <w:rsid w:val="00C74DC8"/>
    <w:rsid w:val="00C760A4"/>
    <w:rsid w:val="00C76334"/>
    <w:rsid w:val="00C76609"/>
    <w:rsid w:val="00C77281"/>
    <w:rsid w:val="00C86C4D"/>
    <w:rsid w:val="00C86DDD"/>
    <w:rsid w:val="00C87C59"/>
    <w:rsid w:val="00C9117E"/>
    <w:rsid w:val="00C9143D"/>
    <w:rsid w:val="00C91E51"/>
    <w:rsid w:val="00C9289C"/>
    <w:rsid w:val="00C92E8C"/>
    <w:rsid w:val="00C94170"/>
    <w:rsid w:val="00C9465B"/>
    <w:rsid w:val="00C94C20"/>
    <w:rsid w:val="00C966E5"/>
    <w:rsid w:val="00C96912"/>
    <w:rsid w:val="00C96935"/>
    <w:rsid w:val="00C96AC4"/>
    <w:rsid w:val="00C96DF1"/>
    <w:rsid w:val="00C97195"/>
    <w:rsid w:val="00C976E6"/>
    <w:rsid w:val="00C977F3"/>
    <w:rsid w:val="00C97D1B"/>
    <w:rsid w:val="00CA0890"/>
    <w:rsid w:val="00CA13B1"/>
    <w:rsid w:val="00CA1D3A"/>
    <w:rsid w:val="00CA1E55"/>
    <w:rsid w:val="00CA21CA"/>
    <w:rsid w:val="00CA3877"/>
    <w:rsid w:val="00CA44BA"/>
    <w:rsid w:val="00CA4E2B"/>
    <w:rsid w:val="00CB033A"/>
    <w:rsid w:val="00CB2E6D"/>
    <w:rsid w:val="00CB3D7C"/>
    <w:rsid w:val="00CB66AB"/>
    <w:rsid w:val="00CB6828"/>
    <w:rsid w:val="00CB7417"/>
    <w:rsid w:val="00CB7DFA"/>
    <w:rsid w:val="00CC249D"/>
    <w:rsid w:val="00CC264E"/>
    <w:rsid w:val="00CC6125"/>
    <w:rsid w:val="00CC6D4E"/>
    <w:rsid w:val="00CC75AF"/>
    <w:rsid w:val="00CD0950"/>
    <w:rsid w:val="00CD1A4C"/>
    <w:rsid w:val="00CD425B"/>
    <w:rsid w:val="00CD55DD"/>
    <w:rsid w:val="00CD55F3"/>
    <w:rsid w:val="00CD5A08"/>
    <w:rsid w:val="00CD5D89"/>
    <w:rsid w:val="00CD5F5E"/>
    <w:rsid w:val="00CD789E"/>
    <w:rsid w:val="00CD78ED"/>
    <w:rsid w:val="00CE028E"/>
    <w:rsid w:val="00CE02B5"/>
    <w:rsid w:val="00CE04D3"/>
    <w:rsid w:val="00CE05A0"/>
    <w:rsid w:val="00CE0A96"/>
    <w:rsid w:val="00CE1A38"/>
    <w:rsid w:val="00CE2089"/>
    <w:rsid w:val="00CE448E"/>
    <w:rsid w:val="00CE5477"/>
    <w:rsid w:val="00CE5D92"/>
    <w:rsid w:val="00CE660D"/>
    <w:rsid w:val="00CE6D10"/>
    <w:rsid w:val="00CE7847"/>
    <w:rsid w:val="00CF0EA3"/>
    <w:rsid w:val="00CF14C0"/>
    <w:rsid w:val="00CF273A"/>
    <w:rsid w:val="00CF2CBA"/>
    <w:rsid w:val="00CF3476"/>
    <w:rsid w:val="00CF49D4"/>
    <w:rsid w:val="00CF4CB2"/>
    <w:rsid w:val="00CF6BD0"/>
    <w:rsid w:val="00CF7057"/>
    <w:rsid w:val="00CF7753"/>
    <w:rsid w:val="00D0127D"/>
    <w:rsid w:val="00D0395A"/>
    <w:rsid w:val="00D04619"/>
    <w:rsid w:val="00D05A84"/>
    <w:rsid w:val="00D065CA"/>
    <w:rsid w:val="00D06862"/>
    <w:rsid w:val="00D124CF"/>
    <w:rsid w:val="00D13962"/>
    <w:rsid w:val="00D14762"/>
    <w:rsid w:val="00D149F1"/>
    <w:rsid w:val="00D14EDE"/>
    <w:rsid w:val="00D150A4"/>
    <w:rsid w:val="00D15768"/>
    <w:rsid w:val="00D17D14"/>
    <w:rsid w:val="00D20012"/>
    <w:rsid w:val="00D20938"/>
    <w:rsid w:val="00D219C2"/>
    <w:rsid w:val="00D21D2F"/>
    <w:rsid w:val="00D22743"/>
    <w:rsid w:val="00D252DD"/>
    <w:rsid w:val="00D3072B"/>
    <w:rsid w:val="00D31902"/>
    <w:rsid w:val="00D32B6A"/>
    <w:rsid w:val="00D32F18"/>
    <w:rsid w:val="00D34809"/>
    <w:rsid w:val="00D36E9B"/>
    <w:rsid w:val="00D36F29"/>
    <w:rsid w:val="00D406F2"/>
    <w:rsid w:val="00D43754"/>
    <w:rsid w:val="00D43A8F"/>
    <w:rsid w:val="00D43C47"/>
    <w:rsid w:val="00D448DD"/>
    <w:rsid w:val="00D457A3"/>
    <w:rsid w:val="00D46B4C"/>
    <w:rsid w:val="00D47E65"/>
    <w:rsid w:val="00D5059B"/>
    <w:rsid w:val="00D528C8"/>
    <w:rsid w:val="00D54CE1"/>
    <w:rsid w:val="00D54DBB"/>
    <w:rsid w:val="00D55AB5"/>
    <w:rsid w:val="00D57DDB"/>
    <w:rsid w:val="00D61145"/>
    <w:rsid w:val="00D611CE"/>
    <w:rsid w:val="00D61841"/>
    <w:rsid w:val="00D62240"/>
    <w:rsid w:val="00D623D3"/>
    <w:rsid w:val="00D63D7E"/>
    <w:rsid w:val="00D64910"/>
    <w:rsid w:val="00D65BC1"/>
    <w:rsid w:val="00D66915"/>
    <w:rsid w:val="00D66E00"/>
    <w:rsid w:val="00D673C4"/>
    <w:rsid w:val="00D709A4"/>
    <w:rsid w:val="00D73811"/>
    <w:rsid w:val="00D73BF8"/>
    <w:rsid w:val="00D741A7"/>
    <w:rsid w:val="00D746FB"/>
    <w:rsid w:val="00D75969"/>
    <w:rsid w:val="00D7658F"/>
    <w:rsid w:val="00D7671D"/>
    <w:rsid w:val="00D76ECD"/>
    <w:rsid w:val="00D774F6"/>
    <w:rsid w:val="00D7781B"/>
    <w:rsid w:val="00D8087A"/>
    <w:rsid w:val="00D8127A"/>
    <w:rsid w:val="00D81795"/>
    <w:rsid w:val="00D824A1"/>
    <w:rsid w:val="00D83537"/>
    <w:rsid w:val="00D83791"/>
    <w:rsid w:val="00D83A41"/>
    <w:rsid w:val="00D8560F"/>
    <w:rsid w:val="00D8719C"/>
    <w:rsid w:val="00D874F8"/>
    <w:rsid w:val="00D902AE"/>
    <w:rsid w:val="00D9077C"/>
    <w:rsid w:val="00D90AFB"/>
    <w:rsid w:val="00D91C58"/>
    <w:rsid w:val="00D93415"/>
    <w:rsid w:val="00D9498B"/>
    <w:rsid w:val="00D96B77"/>
    <w:rsid w:val="00DA20C7"/>
    <w:rsid w:val="00DA2335"/>
    <w:rsid w:val="00DA2D4D"/>
    <w:rsid w:val="00DA3AB5"/>
    <w:rsid w:val="00DA5DA3"/>
    <w:rsid w:val="00DA6221"/>
    <w:rsid w:val="00DA62E5"/>
    <w:rsid w:val="00DA6593"/>
    <w:rsid w:val="00DA67E7"/>
    <w:rsid w:val="00DA6B47"/>
    <w:rsid w:val="00DA716A"/>
    <w:rsid w:val="00DB0261"/>
    <w:rsid w:val="00DB1F2D"/>
    <w:rsid w:val="00DB22D5"/>
    <w:rsid w:val="00DB2788"/>
    <w:rsid w:val="00DB2B78"/>
    <w:rsid w:val="00DB5299"/>
    <w:rsid w:val="00DB7748"/>
    <w:rsid w:val="00DC0BB3"/>
    <w:rsid w:val="00DC17A7"/>
    <w:rsid w:val="00DC1CFB"/>
    <w:rsid w:val="00DC1F44"/>
    <w:rsid w:val="00DC2917"/>
    <w:rsid w:val="00DC29A7"/>
    <w:rsid w:val="00DC5303"/>
    <w:rsid w:val="00DC5EEC"/>
    <w:rsid w:val="00DC67E3"/>
    <w:rsid w:val="00DC6BF7"/>
    <w:rsid w:val="00DD125B"/>
    <w:rsid w:val="00DD132C"/>
    <w:rsid w:val="00DD18A1"/>
    <w:rsid w:val="00DD3838"/>
    <w:rsid w:val="00DD3FFC"/>
    <w:rsid w:val="00DD40CC"/>
    <w:rsid w:val="00DD7E34"/>
    <w:rsid w:val="00DE07AD"/>
    <w:rsid w:val="00DE081C"/>
    <w:rsid w:val="00DE13DA"/>
    <w:rsid w:val="00DE1757"/>
    <w:rsid w:val="00DE22C1"/>
    <w:rsid w:val="00DE26AC"/>
    <w:rsid w:val="00DE2C9A"/>
    <w:rsid w:val="00DE5820"/>
    <w:rsid w:val="00DE6ABB"/>
    <w:rsid w:val="00DE70C9"/>
    <w:rsid w:val="00DE725E"/>
    <w:rsid w:val="00DE77D8"/>
    <w:rsid w:val="00DE7B8A"/>
    <w:rsid w:val="00DF0163"/>
    <w:rsid w:val="00DF0AE6"/>
    <w:rsid w:val="00DF2567"/>
    <w:rsid w:val="00DF3C73"/>
    <w:rsid w:val="00DF46F1"/>
    <w:rsid w:val="00DF610A"/>
    <w:rsid w:val="00DF675C"/>
    <w:rsid w:val="00DF782D"/>
    <w:rsid w:val="00DF7ACE"/>
    <w:rsid w:val="00E0019E"/>
    <w:rsid w:val="00E007E9"/>
    <w:rsid w:val="00E00908"/>
    <w:rsid w:val="00E00E0B"/>
    <w:rsid w:val="00E0163D"/>
    <w:rsid w:val="00E03DF9"/>
    <w:rsid w:val="00E04A11"/>
    <w:rsid w:val="00E053E0"/>
    <w:rsid w:val="00E05893"/>
    <w:rsid w:val="00E05C3D"/>
    <w:rsid w:val="00E07CC9"/>
    <w:rsid w:val="00E07D72"/>
    <w:rsid w:val="00E11449"/>
    <w:rsid w:val="00E11A0B"/>
    <w:rsid w:val="00E11C4B"/>
    <w:rsid w:val="00E12B1F"/>
    <w:rsid w:val="00E12C33"/>
    <w:rsid w:val="00E130C4"/>
    <w:rsid w:val="00E13539"/>
    <w:rsid w:val="00E1367C"/>
    <w:rsid w:val="00E1468B"/>
    <w:rsid w:val="00E14FB3"/>
    <w:rsid w:val="00E20A13"/>
    <w:rsid w:val="00E21078"/>
    <w:rsid w:val="00E21364"/>
    <w:rsid w:val="00E219D1"/>
    <w:rsid w:val="00E21B0C"/>
    <w:rsid w:val="00E21D17"/>
    <w:rsid w:val="00E23759"/>
    <w:rsid w:val="00E23F18"/>
    <w:rsid w:val="00E243B8"/>
    <w:rsid w:val="00E245D0"/>
    <w:rsid w:val="00E25137"/>
    <w:rsid w:val="00E2515E"/>
    <w:rsid w:val="00E2573A"/>
    <w:rsid w:val="00E258ED"/>
    <w:rsid w:val="00E2719C"/>
    <w:rsid w:val="00E30872"/>
    <w:rsid w:val="00E3175D"/>
    <w:rsid w:val="00E321A0"/>
    <w:rsid w:val="00E330D9"/>
    <w:rsid w:val="00E33F8A"/>
    <w:rsid w:val="00E33F97"/>
    <w:rsid w:val="00E3491F"/>
    <w:rsid w:val="00E3563B"/>
    <w:rsid w:val="00E35910"/>
    <w:rsid w:val="00E365D5"/>
    <w:rsid w:val="00E36733"/>
    <w:rsid w:val="00E369B1"/>
    <w:rsid w:val="00E37B3A"/>
    <w:rsid w:val="00E41061"/>
    <w:rsid w:val="00E41E98"/>
    <w:rsid w:val="00E431D5"/>
    <w:rsid w:val="00E43EFC"/>
    <w:rsid w:val="00E45234"/>
    <w:rsid w:val="00E50117"/>
    <w:rsid w:val="00E5057F"/>
    <w:rsid w:val="00E520F6"/>
    <w:rsid w:val="00E5249E"/>
    <w:rsid w:val="00E52C48"/>
    <w:rsid w:val="00E52D13"/>
    <w:rsid w:val="00E54DFB"/>
    <w:rsid w:val="00E558F8"/>
    <w:rsid w:val="00E56D3F"/>
    <w:rsid w:val="00E6018B"/>
    <w:rsid w:val="00E60530"/>
    <w:rsid w:val="00E60C6B"/>
    <w:rsid w:val="00E61231"/>
    <w:rsid w:val="00E61965"/>
    <w:rsid w:val="00E620DA"/>
    <w:rsid w:val="00E6247A"/>
    <w:rsid w:val="00E64684"/>
    <w:rsid w:val="00E656A5"/>
    <w:rsid w:val="00E67AA9"/>
    <w:rsid w:val="00E67C7D"/>
    <w:rsid w:val="00E7105C"/>
    <w:rsid w:val="00E71B7B"/>
    <w:rsid w:val="00E71D4C"/>
    <w:rsid w:val="00E722DA"/>
    <w:rsid w:val="00E724F4"/>
    <w:rsid w:val="00E73FB9"/>
    <w:rsid w:val="00E75DE5"/>
    <w:rsid w:val="00E762F3"/>
    <w:rsid w:val="00E7665C"/>
    <w:rsid w:val="00E7737E"/>
    <w:rsid w:val="00E80D28"/>
    <w:rsid w:val="00E82662"/>
    <w:rsid w:val="00E82A26"/>
    <w:rsid w:val="00E831A4"/>
    <w:rsid w:val="00E834C8"/>
    <w:rsid w:val="00E83CAE"/>
    <w:rsid w:val="00E84F2F"/>
    <w:rsid w:val="00E85F0D"/>
    <w:rsid w:val="00E87BF9"/>
    <w:rsid w:val="00E87C68"/>
    <w:rsid w:val="00E904E2"/>
    <w:rsid w:val="00E90676"/>
    <w:rsid w:val="00E91852"/>
    <w:rsid w:val="00E93CB8"/>
    <w:rsid w:val="00E93DF4"/>
    <w:rsid w:val="00E94382"/>
    <w:rsid w:val="00E94982"/>
    <w:rsid w:val="00E95FE5"/>
    <w:rsid w:val="00E9625E"/>
    <w:rsid w:val="00E9693A"/>
    <w:rsid w:val="00E96BFE"/>
    <w:rsid w:val="00E96F4D"/>
    <w:rsid w:val="00E97FA6"/>
    <w:rsid w:val="00EA039C"/>
    <w:rsid w:val="00EA7889"/>
    <w:rsid w:val="00EB0B4D"/>
    <w:rsid w:val="00EB208A"/>
    <w:rsid w:val="00EB29E8"/>
    <w:rsid w:val="00EB3253"/>
    <w:rsid w:val="00EB34C2"/>
    <w:rsid w:val="00EB4BDC"/>
    <w:rsid w:val="00EB4C2E"/>
    <w:rsid w:val="00EB50E6"/>
    <w:rsid w:val="00EB52A4"/>
    <w:rsid w:val="00EB56CC"/>
    <w:rsid w:val="00EB58B0"/>
    <w:rsid w:val="00EB5CAC"/>
    <w:rsid w:val="00EB6705"/>
    <w:rsid w:val="00EC0508"/>
    <w:rsid w:val="00EC343F"/>
    <w:rsid w:val="00EC3F22"/>
    <w:rsid w:val="00EC6E1A"/>
    <w:rsid w:val="00ED026D"/>
    <w:rsid w:val="00ED1EE3"/>
    <w:rsid w:val="00ED3754"/>
    <w:rsid w:val="00ED4570"/>
    <w:rsid w:val="00ED4A21"/>
    <w:rsid w:val="00EE0854"/>
    <w:rsid w:val="00EE1819"/>
    <w:rsid w:val="00EE2AC4"/>
    <w:rsid w:val="00EE2EB8"/>
    <w:rsid w:val="00EE3257"/>
    <w:rsid w:val="00EE3B0E"/>
    <w:rsid w:val="00EE4767"/>
    <w:rsid w:val="00EE58FF"/>
    <w:rsid w:val="00EE5D1E"/>
    <w:rsid w:val="00EE60EC"/>
    <w:rsid w:val="00EE6F4C"/>
    <w:rsid w:val="00EE7D2E"/>
    <w:rsid w:val="00EF0398"/>
    <w:rsid w:val="00EF1A15"/>
    <w:rsid w:val="00EF246A"/>
    <w:rsid w:val="00EF4782"/>
    <w:rsid w:val="00EF54E4"/>
    <w:rsid w:val="00EF57E3"/>
    <w:rsid w:val="00F016B4"/>
    <w:rsid w:val="00F01E8D"/>
    <w:rsid w:val="00F024B2"/>
    <w:rsid w:val="00F0302D"/>
    <w:rsid w:val="00F037F9"/>
    <w:rsid w:val="00F03F3C"/>
    <w:rsid w:val="00F049FF"/>
    <w:rsid w:val="00F0530F"/>
    <w:rsid w:val="00F07E76"/>
    <w:rsid w:val="00F10184"/>
    <w:rsid w:val="00F10EC8"/>
    <w:rsid w:val="00F1179D"/>
    <w:rsid w:val="00F136B7"/>
    <w:rsid w:val="00F14359"/>
    <w:rsid w:val="00F14AE8"/>
    <w:rsid w:val="00F14F18"/>
    <w:rsid w:val="00F1542E"/>
    <w:rsid w:val="00F15527"/>
    <w:rsid w:val="00F1725F"/>
    <w:rsid w:val="00F176A7"/>
    <w:rsid w:val="00F17D38"/>
    <w:rsid w:val="00F17EA2"/>
    <w:rsid w:val="00F20C90"/>
    <w:rsid w:val="00F2156E"/>
    <w:rsid w:val="00F215AB"/>
    <w:rsid w:val="00F22173"/>
    <w:rsid w:val="00F24861"/>
    <w:rsid w:val="00F27468"/>
    <w:rsid w:val="00F275C6"/>
    <w:rsid w:val="00F27ADF"/>
    <w:rsid w:val="00F30329"/>
    <w:rsid w:val="00F31894"/>
    <w:rsid w:val="00F325BD"/>
    <w:rsid w:val="00F32B82"/>
    <w:rsid w:val="00F365D9"/>
    <w:rsid w:val="00F3685B"/>
    <w:rsid w:val="00F411D5"/>
    <w:rsid w:val="00F43D25"/>
    <w:rsid w:val="00F4403A"/>
    <w:rsid w:val="00F449E2"/>
    <w:rsid w:val="00F44A39"/>
    <w:rsid w:val="00F4555F"/>
    <w:rsid w:val="00F4571A"/>
    <w:rsid w:val="00F45935"/>
    <w:rsid w:val="00F47047"/>
    <w:rsid w:val="00F50421"/>
    <w:rsid w:val="00F52239"/>
    <w:rsid w:val="00F524F0"/>
    <w:rsid w:val="00F557CF"/>
    <w:rsid w:val="00F559D1"/>
    <w:rsid w:val="00F5634F"/>
    <w:rsid w:val="00F57B76"/>
    <w:rsid w:val="00F57F9C"/>
    <w:rsid w:val="00F60E22"/>
    <w:rsid w:val="00F617A6"/>
    <w:rsid w:val="00F61D0F"/>
    <w:rsid w:val="00F6437B"/>
    <w:rsid w:val="00F64D45"/>
    <w:rsid w:val="00F66926"/>
    <w:rsid w:val="00F669C5"/>
    <w:rsid w:val="00F72A2C"/>
    <w:rsid w:val="00F73075"/>
    <w:rsid w:val="00F731EB"/>
    <w:rsid w:val="00F73494"/>
    <w:rsid w:val="00F7483F"/>
    <w:rsid w:val="00F77E09"/>
    <w:rsid w:val="00F81388"/>
    <w:rsid w:val="00F82AAC"/>
    <w:rsid w:val="00F82CE6"/>
    <w:rsid w:val="00F835D6"/>
    <w:rsid w:val="00F8461F"/>
    <w:rsid w:val="00F8681E"/>
    <w:rsid w:val="00F868CF"/>
    <w:rsid w:val="00F872D1"/>
    <w:rsid w:val="00F93309"/>
    <w:rsid w:val="00F93F70"/>
    <w:rsid w:val="00F94175"/>
    <w:rsid w:val="00F94919"/>
    <w:rsid w:val="00F94B2E"/>
    <w:rsid w:val="00F94BB2"/>
    <w:rsid w:val="00F963C5"/>
    <w:rsid w:val="00F96F81"/>
    <w:rsid w:val="00F9742A"/>
    <w:rsid w:val="00FA00FE"/>
    <w:rsid w:val="00FA08F2"/>
    <w:rsid w:val="00FA17B1"/>
    <w:rsid w:val="00FA1CF4"/>
    <w:rsid w:val="00FA2B3D"/>
    <w:rsid w:val="00FA3727"/>
    <w:rsid w:val="00FA4658"/>
    <w:rsid w:val="00FA4663"/>
    <w:rsid w:val="00FB01CE"/>
    <w:rsid w:val="00FB19F2"/>
    <w:rsid w:val="00FB2E17"/>
    <w:rsid w:val="00FB5EB0"/>
    <w:rsid w:val="00FB647F"/>
    <w:rsid w:val="00FB6CE2"/>
    <w:rsid w:val="00FC05E6"/>
    <w:rsid w:val="00FC1BB5"/>
    <w:rsid w:val="00FC2376"/>
    <w:rsid w:val="00FC4666"/>
    <w:rsid w:val="00FC565B"/>
    <w:rsid w:val="00FC684C"/>
    <w:rsid w:val="00FC7563"/>
    <w:rsid w:val="00FD18F2"/>
    <w:rsid w:val="00FD197F"/>
    <w:rsid w:val="00FD2397"/>
    <w:rsid w:val="00FD2913"/>
    <w:rsid w:val="00FD2DE9"/>
    <w:rsid w:val="00FD446A"/>
    <w:rsid w:val="00FD473C"/>
    <w:rsid w:val="00FD624D"/>
    <w:rsid w:val="00FD65C9"/>
    <w:rsid w:val="00FE0680"/>
    <w:rsid w:val="00FE0ADF"/>
    <w:rsid w:val="00FE2032"/>
    <w:rsid w:val="00FE2E3F"/>
    <w:rsid w:val="00FE381C"/>
    <w:rsid w:val="00FE45C7"/>
    <w:rsid w:val="00FE4866"/>
    <w:rsid w:val="00FE5797"/>
    <w:rsid w:val="00FE59AE"/>
    <w:rsid w:val="00FE63F1"/>
    <w:rsid w:val="00FE68B7"/>
    <w:rsid w:val="00FE73BC"/>
    <w:rsid w:val="00FE75A5"/>
    <w:rsid w:val="00FE75F2"/>
    <w:rsid w:val="00FF0094"/>
    <w:rsid w:val="00FF013D"/>
    <w:rsid w:val="00FF0A32"/>
    <w:rsid w:val="00FF2F69"/>
    <w:rsid w:val="00FF35CD"/>
    <w:rsid w:val="00FF4315"/>
    <w:rsid w:val="00FF5D12"/>
    <w:rsid w:val="00FF6159"/>
    <w:rsid w:val="00FF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359D046D"/>
  <w15:docId w15:val="{98E9A775-FFE6-4481-B6FA-1E4E0041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6443FF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8E252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1,Верхний колонтитул Знак Знак,Верхний колонтитул Знак Знак Знак"/>
    <w:basedOn w:val="a"/>
    <w:link w:val="a4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</w:pPr>
  </w:style>
  <w:style w:type="character" w:styleId="a7">
    <w:name w:val="page number"/>
    <w:basedOn w:val="a0"/>
  </w:style>
  <w:style w:type="paragraph" w:customStyle="1" w:styleId="Pragmatica">
    <w:name w:val="Pragmatica"/>
    <w:basedOn w:val="a"/>
    <w:rsid w:val="003B2BC7"/>
    <w:rPr>
      <w:rFonts w:ascii="Pragmatica" w:hAnsi="Pragmatica"/>
      <w:sz w:val="24"/>
    </w:rPr>
  </w:style>
  <w:style w:type="paragraph" w:styleId="a8">
    <w:name w:val="Balloon Text"/>
    <w:basedOn w:val="a"/>
    <w:link w:val="a9"/>
    <w:rsid w:val="000D150F"/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rsid w:val="000D150F"/>
    <w:rPr>
      <w:rFonts w:ascii="Tahoma" w:hAnsi="Tahoma" w:cs="Tahoma"/>
      <w:sz w:val="16"/>
      <w:szCs w:val="16"/>
    </w:rPr>
  </w:style>
  <w:style w:type="paragraph" w:customStyle="1" w:styleId="eci">
    <w:name w:val="eci"/>
    <w:rsid w:val="008E252B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character" w:customStyle="1" w:styleId="50">
    <w:name w:val="Заголовок 5 Знак"/>
    <w:link w:val="5"/>
    <w:semiHidden/>
    <w:rsid w:val="008E252B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aa">
    <w:name w:val="annotation reference"/>
    <w:rsid w:val="00786259"/>
    <w:rPr>
      <w:sz w:val="16"/>
      <w:szCs w:val="16"/>
    </w:rPr>
  </w:style>
  <w:style w:type="paragraph" w:styleId="ab">
    <w:name w:val="annotation text"/>
    <w:basedOn w:val="a"/>
    <w:link w:val="ac"/>
    <w:rsid w:val="00786259"/>
  </w:style>
  <w:style w:type="character" w:customStyle="1" w:styleId="ac">
    <w:name w:val="Текст примечания Знак"/>
    <w:basedOn w:val="a0"/>
    <w:link w:val="ab"/>
    <w:rsid w:val="00786259"/>
  </w:style>
  <w:style w:type="paragraph" w:styleId="ad">
    <w:name w:val="annotation subject"/>
    <w:basedOn w:val="ab"/>
    <w:next w:val="ab"/>
    <w:link w:val="ae"/>
    <w:rsid w:val="00786259"/>
    <w:rPr>
      <w:b/>
      <w:bCs/>
      <w:lang w:val="x-none" w:eastAsia="x-none"/>
    </w:rPr>
  </w:style>
  <w:style w:type="character" w:customStyle="1" w:styleId="ae">
    <w:name w:val="Тема примечания Знак"/>
    <w:link w:val="ad"/>
    <w:rsid w:val="00786259"/>
    <w:rPr>
      <w:b/>
      <w:bCs/>
    </w:rPr>
  </w:style>
  <w:style w:type="table" w:styleId="af">
    <w:name w:val="Table Grid"/>
    <w:basedOn w:val="a1"/>
    <w:rsid w:val="00835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Нижний колонтитул Знак"/>
    <w:link w:val="a5"/>
    <w:rsid w:val="00B7744E"/>
  </w:style>
  <w:style w:type="paragraph" w:styleId="af0">
    <w:name w:val="No Spacing"/>
    <w:aliases w:val="Текст (-14)"/>
    <w:link w:val="af1"/>
    <w:uiPriority w:val="1"/>
    <w:qFormat/>
    <w:rsid w:val="002E2E70"/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Без интервала Знак"/>
    <w:aliases w:val="Текст (-14) Знак"/>
    <w:link w:val="af0"/>
    <w:uiPriority w:val="1"/>
    <w:rsid w:val="002E2E70"/>
    <w:rPr>
      <w:rFonts w:ascii="Calibri" w:eastAsia="Calibri" w:hAnsi="Calibri"/>
      <w:sz w:val="22"/>
      <w:szCs w:val="22"/>
      <w:lang w:eastAsia="en-US" w:bidi="ar-SA"/>
    </w:rPr>
  </w:style>
  <w:style w:type="character" w:customStyle="1" w:styleId="10">
    <w:name w:val="Заголовок 1 Знак"/>
    <w:link w:val="1"/>
    <w:rsid w:val="00E93CB8"/>
    <w:rPr>
      <w:rFonts w:ascii="Arial" w:hAnsi="Arial"/>
      <w:b/>
      <w:kern w:val="28"/>
      <w:sz w:val="28"/>
    </w:rPr>
  </w:style>
  <w:style w:type="character" w:customStyle="1" w:styleId="Arial9pt">
    <w:name w:val="Основной текст + Arial;9 pt"/>
    <w:rsid w:val="009A484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20">
    <w:name w:val="Заголовок 2 Знак"/>
    <w:link w:val="2"/>
    <w:rsid w:val="006443F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a4">
    <w:name w:val="Верхний колонтитул Знак"/>
    <w:aliases w:val="Верхний колонтитул1 Знак,Верхний колонтитул Знак Знак Знак1,Верхний колонтитул Знак Знак Знак Знак"/>
    <w:link w:val="a3"/>
    <w:rsid w:val="00F617A6"/>
  </w:style>
  <w:style w:type="paragraph" w:styleId="af2">
    <w:name w:val="List Paragraph"/>
    <w:basedOn w:val="a"/>
    <w:uiPriority w:val="34"/>
    <w:qFormat/>
    <w:rsid w:val="00434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1064;&#1072;&#1073;&#1083;&#1086;&#1085;&#1099;\&#1060;&#1086;&#1088;&#1084;&#1072;&#1090;&#1099;\Spe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30F93-6988-46C5-87A6-C1F02FF18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Spec.dot</Template>
  <TotalTime>177</TotalTime>
  <Pages>10</Pages>
  <Words>2525</Words>
  <Characters>14396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5030-04-32,33-ЭМ.02С</vt:lpstr>
    </vt:vector>
  </TitlesOfParts>
  <Manager>Канторович</Manager>
  <Company>Elcom Ltd</Company>
  <LinksUpToDate>false</LinksUpToDate>
  <CharactersWithSpaces>16888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5030-04-32,33-ЭМ.02С</dc:title>
  <dc:subject>ОАО "Сыктывкарский ЛПК"</dc:subject>
  <dc:creator>Едовин</dc:creator>
  <cp:keywords/>
  <cp:lastModifiedBy>1</cp:lastModifiedBy>
  <cp:revision>14</cp:revision>
  <cp:lastPrinted>2022-06-07T12:59:00Z</cp:lastPrinted>
  <dcterms:created xsi:type="dcterms:W3CDTF">2025-05-28T09:05:00Z</dcterms:created>
  <dcterms:modified xsi:type="dcterms:W3CDTF">2026-04-03T12:06:00Z</dcterms:modified>
</cp:coreProperties>
</file>