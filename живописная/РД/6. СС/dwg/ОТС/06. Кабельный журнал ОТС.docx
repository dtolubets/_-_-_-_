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36" w:type="dxa"/>
        <w:tblInd w:w="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078"/>
        <w:gridCol w:w="2608"/>
        <w:gridCol w:w="3346"/>
        <w:gridCol w:w="2263"/>
        <w:gridCol w:w="1843"/>
        <w:gridCol w:w="1275"/>
        <w:gridCol w:w="3128"/>
        <w:gridCol w:w="2268"/>
        <w:gridCol w:w="2126"/>
        <w:gridCol w:w="1276"/>
        <w:gridCol w:w="1125"/>
      </w:tblGrid>
      <w:tr w:rsidR="006B1AAF" w:rsidRPr="00004348" w14:paraId="5A472561" w14:textId="77777777" w:rsidTr="0081113C">
        <w:trPr>
          <w:trHeight w:val="426"/>
          <w:tblHeader/>
        </w:trPr>
        <w:tc>
          <w:tcPr>
            <w:tcW w:w="1078" w:type="dxa"/>
            <w:vMerge w:val="restart"/>
            <w:vAlign w:val="center"/>
          </w:tcPr>
          <w:p w14:paraId="1D62CECA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Марки</w:t>
            </w:r>
            <w:r w:rsidR="00C575D2" w:rsidRPr="00004348">
              <w:rPr>
                <w:rFonts w:ascii="ISOCPEUR" w:hAnsi="ISOCPEUR"/>
                <w:bCs/>
                <w:sz w:val="22"/>
                <w:szCs w:val="22"/>
              </w:rPr>
              <w:t xml:space="preserve">- </w:t>
            </w:r>
            <w:proofErr w:type="spellStart"/>
            <w:r w:rsidRPr="00004348">
              <w:rPr>
                <w:rFonts w:ascii="ISOCPEUR" w:hAnsi="ISOCPEUR"/>
                <w:bCs/>
                <w:sz w:val="22"/>
                <w:szCs w:val="22"/>
              </w:rPr>
              <w:t>ровка</w:t>
            </w:r>
            <w:proofErr w:type="spellEnd"/>
            <w:r w:rsidRPr="00004348">
              <w:rPr>
                <w:rFonts w:ascii="ISOCPEUR" w:hAnsi="ISOCPEUR"/>
                <w:bCs/>
                <w:sz w:val="22"/>
                <w:szCs w:val="22"/>
              </w:rPr>
              <w:t xml:space="preserve"> кабеля</w:t>
            </w:r>
          </w:p>
        </w:tc>
        <w:tc>
          <w:tcPr>
            <w:tcW w:w="5954" w:type="dxa"/>
            <w:gridSpan w:val="2"/>
            <w:vMerge w:val="restart"/>
            <w:vAlign w:val="center"/>
          </w:tcPr>
          <w:p w14:paraId="72A3D4A0" w14:textId="77777777" w:rsidR="006B1AAF" w:rsidRPr="00004348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Направление</w:t>
            </w:r>
          </w:p>
        </w:tc>
        <w:tc>
          <w:tcPr>
            <w:tcW w:w="8509" w:type="dxa"/>
            <w:gridSpan w:val="4"/>
            <w:vAlign w:val="center"/>
          </w:tcPr>
          <w:p w14:paraId="1220F5A4" w14:textId="77777777" w:rsidR="006B1AAF" w:rsidRPr="00004348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Кабель, провод</w:t>
            </w:r>
          </w:p>
        </w:tc>
        <w:tc>
          <w:tcPr>
            <w:tcW w:w="6795" w:type="dxa"/>
            <w:gridSpan w:val="4"/>
            <w:vAlign w:val="center"/>
          </w:tcPr>
          <w:p w14:paraId="157C3D44" w14:textId="1134A532" w:rsidR="006B1AAF" w:rsidRPr="00004348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Кабель, провод</w:t>
            </w:r>
          </w:p>
        </w:tc>
      </w:tr>
      <w:tr w:rsidR="006B1AAF" w:rsidRPr="00004348" w14:paraId="1B1B5B60" w14:textId="77777777" w:rsidTr="0081113C">
        <w:trPr>
          <w:trHeight w:val="407"/>
          <w:tblHeader/>
        </w:trPr>
        <w:tc>
          <w:tcPr>
            <w:tcW w:w="1078" w:type="dxa"/>
            <w:vMerge/>
            <w:vAlign w:val="center"/>
          </w:tcPr>
          <w:p w14:paraId="7671E59C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vMerge/>
            <w:vAlign w:val="center"/>
          </w:tcPr>
          <w:p w14:paraId="0A8276AE" w14:textId="77777777" w:rsidR="006B1AAF" w:rsidRPr="00004348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</w:p>
        </w:tc>
        <w:tc>
          <w:tcPr>
            <w:tcW w:w="8509" w:type="dxa"/>
            <w:gridSpan w:val="4"/>
            <w:vAlign w:val="center"/>
          </w:tcPr>
          <w:p w14:paraId="4A0F9EFE" w14:textId="77777777" w:rsidR="006B1AAF" w:rsidRPr="00004348" w:rsidRDefault="006B1AAF" w:rsidP="00AA4BA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По проекту</w:t>
            </w:r>
          </w:p>
        </w:tc>
        <w:tc>
          <w:tcPr>
            <w:tcW w:w="6795" w:type="dxa"/>
            <w:gridSpan w:val="4"/>
            <w:vAlign w:val="center"/>
          </w:tcPr>
          <w:p w14:paraId="54534F70" w14:textId="77777777" w:rsidR="006B1AAF" w:rsidRPr="00004348" w:rsidRDefault="006B1AAF" w:rsidP="00AA4BA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Проложен</w:t>
            </w:r>
          </w:p>
        </w:tc>
      </w:tr>
      <w:tr w:rsidR="006B1AAF" w:rsidRPr="00004348" w14:paraId="50866D22" w14:textId="77777777" w:rsidTr="0081113C">
        <w:trPr>
          <w:trHeight w:val="856"/>
          <w:tblHeader/>
        </w:trPr>
        <w:tc>
          <w:tcPr>
            <w:tcW w:w="1078" w:type="dxa"/>
            <w:vMerge/>
          </w:tcPr>
          <w:p w14:paraId="038D23A2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589CA257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Откуда</w:t>
            </w:r>
          </w:p>
        </w:tc>
        <w:tc>
          <w:tcPr>
            <w:tcW w:w="3346" w:type="dxa"/>
            <w:vAlign w:val="center"/>
          </w:tcPr>
          <w:p w14:paraId="0C0CCF0E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Куда</w:t>
            </w:r>
          </w:p>
        </w:tc>
        <w:tc>
          <w:tcPr>
            <w:tcW w:w="2263" w:type="dxa"/>
            <w:vAlign w:val="center"/>
          </w:tcPr>
          <w:p w14:paraId="627011B1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Марка</w:t>
            </w:r>
          </w:p>
        </w:tc>
        <w:tc>
          <w:tcPr>
            <w:tcW w:w="1843" w:type="dxa"/>
            <w:vAlign w:val="center"/>
          </w:tcPr>
          <w:p w14:paraId="0063A9B1" w14:textId="77777777" w:rsidR="006B1AAF" w:rsidRPr="00004348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 xml:space="preserve">Количество кабелей </w:t>
            </w:r>
          </w:p>
          <w:p w14:paraId="0A719E7B" w14:textId="77777777" w:rsidR="006B1AAF" w:rsidRPr="00004348" w:rsidRDefault="006B1AAF" w:rsidP="00697EE2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и сечение жил, напряжение</w:t>
            </w:r>
          </w:p>
        </w:tc>
        <w:tc>
          <w:tcPr>
            <w:tcW w:w="1275" w:type="dxa"/>
            <w:vAlign w:val="center"/>
          </w:tcPr>
          <w:p w14:paraId="43D98A7C" w14:textId="77777777" w:rsidR="006B1AAF" w:rsidRPr="00004348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Длина</w:t>
            </w:r>
          </w:p>
        </w:tc>
        <w:tc>
          <w:tcPr>
            <w:tcW w:w="3128" w:type="dxa"/>
            <w:vAlign w:val="center"/>
          </w:tcPr>
          <w:p w14:paraId="0BA288F0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Тип прокладки</w:t>
            </w:r>
          </w:p>
        </w:tc>
        <w:tc>
          <w:tcPr>
            <w:tcW w:w="2268" w:type="dxa"/>
            <w:vAlign w:val="center"/>
          </w:tcPr>
          <w:p w14:paraId="756C17D5" w14:textId="5781DF10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Марка</w:t>
            </w:r>
          </w:p>
        </w:tc>
        <w:tc>
          <w:tcPr>
            <w:tcW w:w="2126" w:type="dxa"/>
            <w:vAlign w:val="center"/>
          </w:tcPr>
          <w:p w14:paraId="4EDB2C81" w14:textId="77777777" w:rsidR="006B1AAF" w:rsidRPr="00004348" w:rsidRDefault="006B1AAF" w:rsidP="00697EE2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 xml:space="preserve">Количество кабелей </w:t>
            </w:r>
          </w:p>
          <w:p w14:paraId="494740E1" w14:textId="77777777" w:rsidR="006B1AAF" w:rsidRPr="00004348" w:rsidRDefault="006B1AAF" w:rsidP="00697EE2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и сечение жил, напряжение</w:t>
            </w:r>
          </w:p>
        </w:tc>
        <w:tc>
          <w:tcPr>
            <w:tcW w:w="1276" w:type="dxa"/>
            <w:vAlign w:val="center"/>
          </w:tcPr>
          <w:p w14:paraId="4D90E6C8" w14:textId="77777777" w:rsidR="006B1AAF" w:rsidRPr="00004348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Длина</w:t>
            </w:r>
          </w:p>
        </w:tc>
        <w:tc>
          <w:tcPr>
            <w:tcW w:w="1125" w:type="dxa"/>
            <w:vAlign w:val="center"/>
          </w:tcPr>
          <w:p w14:paraId="4AF267D7" w14:textId="77777777" w:rsidR="006B1AAF" w:rsidRPr="00004348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Тип прокладки</w:t>
            </w:r>
          </w:p>
        </w:tc>
      </w:tr>
      <w:tr w:rsidR="006B1AAF" w:rsidRPr="00004348" w14:paraId="3D8D7B4F" w14:textId="77777777" w:rsidTr="0081113C">
        <w:trPr>
          <w:trHeight w:val="407"/>
          <w:tblHeader/>
        </w:trPr>
        <w:tc>
          <w:tcPr>
            <w:tcW w:w="1078" w:type="dxa"/>
            <w:vAlign w:val="center"/>
          </w:tcPr>
          <w:p w14:paraId="50159CDF" w14:textId="77777777" w:rsidR="006B1AAF" w:rsidRPr="00004348" w:rsidRDefault="006B1AAF" w:rsidP="00935517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1</w:t>
            </w:r>
          </w:p>
        </w:tc>
        <w:tc>
          <w:tcPr>
            <w:tcW w:w="2608" w:type="dxa"/>
            <w:vAlign w:val="center"/>
          </w:tcPr>
          <w:p w14:paraId="683009F3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2</w:t>
            </w:r>
          </w:p>
        </w:tc>
        <w:tc>
          <w:tcPr>
            <w:tcW w:w="3346" w:type="dxa"/>
            <w:vAlign w:val="center"/>
          </w:tcPr>
          <w:p w14:paraId="15FAA18C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3</w:t>
            </w:r>
          </w:p>
        </w:tc>
        <w:tc>
          <w:tcPr>
            <w:tcW w:w="2263" w:type="dxa"/>
            <w:vAlign w:val="center"/>
          </w:tcPr>
          <w:p w14:paraId="4B142B69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4</w:t>
            </w:r>
          </w:p>
        </w:tc>
        <w:tc>
          <w:tcPr>
            <w:tcW w:w="1843" w:type="dxa"/>
            <w:vAlign w:val="center"/>
          </w:tcPr>
          <w:p w14:paraId="5FD233C8" w14:textId="77777777" w:rsidR="006B1AAF" w:rsidRPr="00004348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5</w:t>
            </w:r>
          </w:p>
        </w:tc>
        <w:tc>
          <w:tcPr>
            <w:tcW w:w="1275" w:type="dxa"/>
            <w:vAlign w:val="center"/>
          </w:tcPr>
          <w:p w14:paraId="1E197B4A" w14:textId="77777777" w:rsidR="006B1AAF" w:rsidRPr="00004348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6</w:t>
            </w:r>
          </w:p>
        </w:tc>
        <w:tc>
          <w:tcPr>
            <w:tcW w:w="3128" w:type="dxa"/>
            <w:vAlign w:val="center"/>
          </w:tcPr>
          <w:p w14:paraId="529B947B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7</w:t>
            </w:r>
          </w:p>
        </w:tc>
        <w:tc>
          <w:tcPr>
            <w:tcW w:w="2268" w:type="dxa"/>
            <w:vAlign w:val="center"/>
          </w:tcPr>
          <w:p w14:paraId="359C2147" w14:textId="77777777" w:rsidR="006B1AAF" w:rsidRPr="00004348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8</w:t>
            </w:r>
          </w:p>
        </w:tc>
        <w:tc>
          <w:tcPr>
            <w:tcW w:w="2126" w:type="dxa"/>
            <w:vAlign w:val="center"/>
          </w:tcPr>
          <w:p w14:paraId="41B57E87" w14:textId="77777777" w:rsidR="006B1AAF" w:rsidRPr="00004348" w:rsidRDefault="006B1AAF" w:rsidP="00697EE2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9</w:t>
            </w:r>
          </w:p>
        </w:tc>
        <w:tc>
          <w:tcPr>
            <w:tcW w:w="1276" w:type="dxa"/>
            <w:vAlign w:val="center"/>
          </w:tcPr>
          <w:p w14:paraId="6AC3E3CC" w14:textId="77777777" w:rsidR="006B1AAF" w:rsidRPr="00004348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10</w:t>
            </w:r>
          </w:p>
        </w:tc>
        <w:tc>
          <w:tcPr>
            <w:tcW w:w="1125" w:type="dxa"/>
            <w:vAlign w:val="center"/>
          </w:tcPr>
          <w:p w14:paraId="7806F261" w14:textId="77777777" w:rsidR="006B1AAF" w:rsidRPr="00004348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  <w:lang w:val="en-US"/>
              </w:rPr>
            </w:pPr>
            <w:r w:rsidRPr="00004348">
              <w:rPr>
                <w:rFonts w:ascii="ISOCPEUR" w:hAnsi="ISOCPEUR"/>
                <w:bCs/>
                <w:sz w:val="22"/>
                <w:szCs w:val="22"/>
              </w:rPr>
              <w:t>11</w:t>
            </w:r>
          </w:p>
        </w:tc>
      </w:tr>
      <w:tr w:rsidR="00B57C1D" w:rsidRPr="00004348" w14:paraId="22C1FA68" w14:textId="77777777" w:rsidTr="0081113C">
        <w:trPr>
          <w:trHeight w:val="159"/>
        </w:trPr>
        <w:tc>
          <w:tcPr>
            <w:tcW w:w="1078" w:type="dxa"/>
            <w:vAlign w:val="center"/>
          </w:tcPr>
          <w:p w14:paraId="77C05A24" w14:textId="2A0E96A6" w:rsidR="00B57C1D" w:rsidRPr="00004348" w:rsidRDefault="00B57C1D" w:rsidP="00B57C1D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АЛС1.1</w:t>
            </w:r>
          </w:p>
        </w:tc>
        <w:tc>
          <w:tcPr>
            <w:tcW w:w="2608" w:type="dxa"/>
            <w:vAlign w:val="center"/>
          </w:tcPr>
          <w:p w14:paraId="294F0C1E" w14:textId="164B4A2D" w:rsidR="00B57C1D" w:rsidRPr="00004348" w:rsidRDefault="00B57C1D" w:rsidP="00B57C1D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ARK1</w:t>
            </w:r>
          </w:p>
        </w:tc>
        <w:tc>
          <w:tcPr>
            <w:tcW w:w="3346" w:type="dxa"/>
            <w:vAlign w:val="center"/>
          </w:tcPr>
          <w:p w14:paraId="5890AA3F" w14:textId="0894F7DB" w:rsidR="00B57C1D" w:rsidRPr="00004348" w:rsidRDefault="00B57C1D" w:rsidP="00B57C1D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ARK1</w:t>
            </w:r>
          </w:p>
        </w:tc>
        <w:tc>
          <w:tcPr>
            <w:tcW w:w="2263" w:type="dxa"/>
            <w:vAlign w:val="center"/>
          </w:tcPr>
          <w:p w14:paraId="40E01A70" w14:textId="49355EB9" w:rsidR="00B57C1D" w:rsidRPr="00004348" w:rsidRDefault="0037384B" w:rsidP="00B57C1D">
            <w:pPr>
              <w:autoSpaceDE w:val="0"/>
              <w:autoSpaceDN w:val="0"/>
              <w:adjustRightInd w:val="0"/>
              <w:jc w:val="center"/>
              <w:rPr>
                <w:rFonts w:ascii="ISOCPEUR" w:hAnsi="ISOCPEUR"/>
                <w:sz w:val="22"/>
                <w:szCs w:val="22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70631593" w14:textId="289F847E" w:rsidR="00B57C1D" w:rsidRPr="00004348" w:rsidRDefault="00B57C1D" w:rsidP="00B57C1D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243F8EE8" w14:textId="4E5D2237" w:rsidR="00B57C1D" w:rsidRPr="00004348" w:rsidRDefault="006F15EB" w:rsidP="00B57C1D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8</w:t>
            </w:r>
            <w:r w:rsidR="0037384B" w:rsidRPr="00004348">
              <w:rPr>
                <w:rFonts w:ascii="ISOCPEUR" w:hAnsi="ISOCPEUR"/>
                <w:sz w:val="24"/>
                <w:szCs w:val="24"/>
              </w:rPr>
              <w:t>30</w:t>
            </w:r>
          </w:p>
        </w:tc>
        <w:tc>
          <w:tcPr>
            <w:tcW w:w="3128" w:type="dxa"/>
            <w:vAlign w:val="center"/>
          </w:tcPr>
          <w:p w14:paraId="355A2057" w14:textId="15271DBD" w:rsidR="00B57C1D" w:rsidRPr="00004348" w:rsidRDefault="00B57C1D" w:rsidP="00B57C1D">
            <w:pPr>
              <w:jc w:val="center"/>
              <w:rPr>
                <w:rFonts w:ascii="ISOCPEUR" w:hAnsi="ISOCPEUR"/>
                <w:highlight w:val="yellow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5D977D13" w14:textId="77777777" w:rsidR="00B57C1D" w:rsidRPr="00004348" w:rsidRDefault="00B57C1D" w:rsidP="00B57C1D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7A62915" w14:textId="77777777" w:rsidR="00B57C1D" w:rsidRPr="00004348" w:rsidRDefault="00B57C1D" w:rsidP="00B57C1D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82C2AD" w14:textId="77777777" w:rsidR="00B57C1D" w:rsidRPr="00004348" w:rsidRDefault="00B57C1D" w:rsidP="00B57C1D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F733B98" w14:textId="77777777" w:rsidR="00B57C1D" w:rsidRPr="00004348" w:rsidRDefault="00B57C1D" w:rsidP="00B57C1D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84009" w:rsidRPr="00004348" w14:paraId="1F40F93E" w14:textId="77777777" w:rsidTr="0081113C">
        <w:trPr>
          <w:trHeight w:val="159"/>
        </w:trPr>
        <w:tc>
          <w:tcPr>
            <w:tcW w:w="1078" w:type="dxa"/>
            <w:vAlign w:val="center"/>
          </w:tcPr>
          <w:p w14:paraId="06B02680" w14:textId="7EC99877" w:rsidR="00184009" w:rsidRPr="00004348" w:rsidRDefault="00184009" w:rsidP="00184009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АЛС1.2</w:t>
            </w:r>
          </w:p>
        </w:tc>
        <w:tc>
          <w:tcPr>
            <w:tcW w:w="2608" w:type="dxa"/>
            <w:vAlign w:val="center"/>
          </w:tcPr>
          <w:p w14:paraId="2EC1B140" w14:textId="0399CD41" w:rsidR="00184009" w:rsidRPr="00004348" w:rsidRDefault="00184009" w:rsidP="00184009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ARK1</w:t>
            </w:r>
          </w:p>
        </w:tc>
        <w:tc>
          <w:tcPr>
            <w:tcW w:w="3346" w:type="dxa"/>
            <w:vAlign w:val="center"/>
          </w:tcPr>
          <w:p w14:paraId="57B9B94B" w14:textId="55F53DE6" w:rsidR="00184009" w:rsidRPr="00004348" w:rsidRDefault="00184009" w:rsidP="00184009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ARK1</w:t>
            </w:r>
          </w:p>
        </w:tc>
        <w:tc>
          <w:tcPr>
            <w:tcW w:w="2263" w:type="dxa"/>
            <w:vAlign w:val="center"/>
          </w:tcPr>
          <w:p w14:paraId="0B06524F" w14:textId="5D4A0FAC" w:rsidR="00184009" w:rsidRPr="00004348" w:rsidRDefault="0037384B" w:rsidP="00184009">
            <w:pPr>
              <w:ind w:left="-92" w:right="-108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C904EEF" w14:textId="400BF25D" w:rsidR="00184009" w:rsidRPr="00004348" w:rsidRDefault="00184009" w:rsidP="00184009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1730DD13" w14:textId="3970E2DC" w:rsidR="00184009" w:rsidRPr="00004348" w:rsidRDefault="006F15EB" w:rsidP="00184009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7</w:t>
            </w:r>
            <w:r w:rsidR="00F90512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  <w:r w:rsidR="00522465" w:rsidRPr="00004348">
              <w:rPr>
                <w:rFonts w:ascii="ISOCPEUR" w:hAnsi="ISOCPEUR"/>
                <w:sz w:val="24"/>
                <w:szCs w:val="24"/>
                <w:lang w:val="en-US"/>
              </w:rPr>
              <w:t>0</w:t>
            </w:r>
          </w:p>
        </w:tc>
        <w:tc>
          <w:tcPr>
            <w:tcW w:w="3128" w:type="dxa"/>
            <w:vAlign w:val="center"/>
          </w:tcPr>
          <w:p w14:paraId="489DE8DC" w14:textId="18AC882C" w:rsidR="00184009" w:rsidRPr="00004348" w:rsidRDefault="00184009" w:rsidP="00184009">
            <w:pPr>
              <w:jc w:val="center"/>
              <w:rPr>
                <w:rFonts w:ascii="ISOCPEUR" w:hAnsi="ISOCPEUR"/>
                <w:highlight w:val="yellow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6CFB1A48" w14:textId="77777777" w:rsidR="00184009" w:rsidRPr="00004348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82C3E9A" w14:textId="77777777" w:rsidR="00184009" w:rsidRPr="00004348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6AA34A" w14:textId="77777777" w:rsidR="00184009" w:rsidRPr="00004348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A0725C7" w14:textId="77777777" w:rsidR="00184009" w:rsidRPr="00004348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384B" w:rsidRPr="00004348" w14:paraId="60E1E0A6" w14:textId="77777777" w:rsidTr="0081113C">
        <w:trPr>
          <w:trHeight w:val="159"/>
        </w:trPr>
        <w:tc>
          <w:tcPr>
            <w:tcW w:w="1078" w:type="dxa"/>
            <w:vAlign w:val="center"/>
          </w:tcPr>
          <w:p w14:paraId="1AA690F9" w14:textId="011B9580" w:rsidR="0037384B" w:rsidRPr="00004348" w:rsidRDefault="0037384B" w:rsidP="0037384B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Р1</w:t>
            </w:r>
          </w:p>
        </w:tc>
        <w:tc>
          <w:tcPr>
            <w:tcW w:w="2608" w:type="dxa"/>
            <w:vAlign w:val="center"/>
          </w:tcPr>
          <w:p w14:paraId="031464F2" w14:textId="73283E8A" w:rsidR="0037384B" w:rsidRPr="007E0BB0" w:rsidRDefault="0037384B" w:rsidP="00EF7EF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G</w:t>
            </w:r>
            <w:r w:rsidR="00EF7EFB" w:rsidRPr="00004348">
              <w:rPr>
                <w:rFonts w:ascii="ISOCPEUR" w:hAnsi="ISOCPEUR"/>
                <w:sz w:val="24"/>
                <w:szCs w:val="24"/>
                <w:lang w:val="en-US"/>
              </w:rPr>
              <w:t>2</w:t>
            </w:r>
            <w:r w:rsidRPr="00004348">
              <w:rPr>
                <w:rFonts w:ascii="ISOCPEUR" w:hAnsi="ISOCPEUR"/>
                <w:sz w:val="24"/>
                <w:szCs w:val="24"/>
              </w:rPr>
              <w:t>.1</w:t>
            </w:r>
            <w:r w:rsidR="007E0BB0">
              <w:rPr>
                <w:rFonts w:ascii="ISOCPEUR" w:hAnsi="ISOCPEUR"/>
                <w:sz w:val="24"/>
                <w:szCs w:val="24"/>
              </w:rPr>
              <w:t>55</w:t>
            </w:r>
          </w:p>
        </w:tc>
        <w:tc>
          <w:tcPr>
            <w:tcW w:w="3346" w:type="dxa"/>
            <w:vAlign w:val="center"/>
          </w:tcPr>
          <w:p w14:paraId="40714C24" w14:textId="1626D5E5" w:rsidR="0037384B" w:rsidRPr="00004348" w:rsidRDefault="0037384B" w:rsidP="0037384B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ARK1</w:t>
            </w:r>
          </w:p>
        </w:tc>
        <w:tc>
          <w:tcPr>
            <w:tcW w:w="2263" w:type="dxa"/>
            <w:vAlign w:val="center"/>
          </w:tcPr>
          <w:p w14:paraId="5582CBB5" w14:textId="11A0D866" w:rsidR="0037384B" w:rsidRPr="00004348" w:rsidRDefault="0037384B" w:rsidP="0037384B">
            <w:pPr>
              <w:ind w:left="-92" w:right="-108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5CDCC4D" w14:textId="3ACF0427" w:rsidR="0037384B" w:rsidRPr="00004348" w:rsidRDefault="00F02A32" w:rsidP="0037384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13236EE2" w14:textId="068E523F" w:rsidR="0037384B" w:rsidRPr="00004348" w:rsidRDefault="0037384B" w:rsidP="0037384B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51617D76" w14:textId="10769FB5" w:rsidR="0037384B" w:rsidRPr="00004348" w:rsidRDefault="0037384B" w:rsidP="0037384B">
            <w:pPr>
              <w:jc w:val="center"/>
              <w:rPr>
                <w:rFonts w:ascii="ISOCPEUR" w:hAnsi="ISOCPEUR"/>
                <w:highlight w:val="yellow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Пластиковый кабель канал</w:t>
            </w:r>
          </w:p>
        </w:tc>
        <w:tc>
          <w:tcPr>
            <w:tcW w:w="2268" w:type="dxa"/>
            <w:vAlign w:val="center"/>
          </w:tcPr>
          <w:p w14:paraId="2416FBE6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0CA6CD7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BE361F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C2EF7B6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384B" w:rsidRPr="00004348" w14:paraId="5E214788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547430EC" w14:textId="08128D18" w:rsidR="0037384B" w:rsidRPr="00004348" w:rsidRDefault="0037384B" w:rsidP="0037384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Р2</w:t>
            </w:r>
          </w:p>
        </w:tc>
        <w:tc>
          <w:tcPr>
            <w:tcW w:w="2608" w:type="dxa"/>
            <w:vAlign w:val="center"/>
          </w:tcPr>
          <w:p w14:paraId="0885A7CD" w14:textId="17A90ECB" w:rsidR="0037384B" w:rsidRPr="007E0BB0" w:rsidRDefault="00EF7EFB" w:rsidP="0037384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G2</w:t>
            </w:r>
            <w:r w:rsidRPr="00004348">
              <w:rPr>
                <w:rFonts w:ascii="ISOCPEUR" w:hAnsi="ISOCPEUR"/>
                <w:sz w:val="24"/>
                <w:szCs w:val="24"/>
              </w:rPr>
              <w:t>.1</w:t>
            </w:r>
            <w:r w:rsidR="007E0BB0">
              <w:rPr>
                <w:rFonts w:ascii="ISOCPEUR" w:hAnsi="ISOCPEUR"/>
                <w:sz w:val="24"/>
                <w:szCs w:val="24"/>
              </w:rPr>
              <w:t>55</w:t>
            </w:r>
          </w:p>
        </w:tc>
        <w:tc>
          <w:tcPr>
            <w:tcW w:w="3346" w:type="dxa"/>
            <w:vAlign w:val="center"/>
          </w:tcPr>
          <w:p w14:paraId="0A8323B1" w14:textId="3B2D5D89" w:rsidR="0037384B" w:rsidRPr="00004348" w:rsidRDefault="0037384B" w:rsidP="0037384B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Bi</w:t>
            </w:r>
            <w:r w:rsidR="00EF7EFB" w:rsidRPr="00004348">
              <w:rPr>
                <w:rFonts w:ascii="ISOCPEUR" w:hAnsi="ISOCPEUR"/>
                <w:sz w:val="24"/>
                <w:szCs w:val="24"/>
                <w:lang w:val="en-US"/>
              </w:rPr>
              <w:t>2</w:t>
            </w:r>
          </w:p>
        </w:tc>
        <w:tc>
          <w:tcPr>
            <w:tcW w:w="2263" w:type="dxa"/>
            <w:vAlign w:val="center"/>
          </w:tcPr>
          <w:p w14:paraId="63FCE3F6" w14:textId="11D1BCC3" w:rsidR="0037384B" w:rsidRPr="00004348" w:rsidRDefault="0037384B" w:rsidP="0037384B">
            <w:pPr>
              <w:ind w:left="-92" w:right="-108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7C24A14" w14:textId="358B5D3E" w:rsidR="0037384B" w:rsidRPr="00004348" w:rsidRDefault="00F02A32" w:rsidP="0037384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73A0C8D0" w14:textId="1CF5EB4B" w:rsidR="0037384B" w:rsidRPr="00004348" w:rsidRDefault="0037384B" w:rsidP="0037384B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7A44D4F6" w14:textId="4E862E0F" w:rsidR="0037384B" w:rsidRPr="00004348" w:rsidRDefault="0037384B" w:rsidP="0037384B">
            <w:pPr>
              <w:jc w:val="center"/>
              <w:rPr>
                <w:rFonts w:ascii="ISOCPEUR" w:hAnsi="ISOCPEUR"/>
                <w:highlight w:val="yellow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Пластиковый кабель канал</w:t>
            </w:r>
          </w:p>
        </w:tc>
        <w:tc>
          <w:tcPr>
            <w:tcW w:w="2268" w:type="dxa"/>
            <w:vAlign w:val="center"/>
          </w:tcPr>
          <w:p w14:paraId="3DAAD5E2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DDC03F6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90CB6F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9D93DB6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384B" w:rsidRPr="00004348" w14:paraId="7CB51A18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10F77F9F" w14:textId="4ABB832C" w:rsidR="0037384B" w:rsidRPr="00004348" w:rsidRDefault="0037384B" w:rsidP="0037384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Р3</w:t>
            </w:r>
          </w:p>
        </w:tc>
        <w:tc>
          <w:tcPr>
            <w:tcW w:w="2608" w:type="dxa"/>
            <w:vAlign w:val="center"/>
          </w:tcPr>
          <w:p w14:paraId="01E7BEEC" w14:textId="65E0A7D2" w:rsidR="0037384B" w:rsidRPr="00004348" w:rsidRDefault="00EF7EFB" w:rsidP="0037384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G2</w:t>
            </w:r>
          </w:p>
        </w:tc>
        <w:tc>
          <w:tcPr>
            <w:tcW w:w="3346" w:type="dxa"/>
            <w:vAlign w:val="center"/>
          </w:tcPr>
          <w:p w14:paraId="32941424" w14:textId="23036761" w:rsidR="0037384B" w:rsidRPr="00004348" w:rsidRDefault="0037384B" w:rsidP="0037384B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ARK0</w:t>
            </w:r>
          </w:p>
        </w:tc>
        <w:tc>
          <w:tcPr>
            <w:tcW w:w="2263" w:type="dxa"/>
            <w:vAlign w:val="center"/>
          </w:tcPr>
          <w:p w14:paraId="75D56997" w14:textId="789803E1" w:rsidR="0037384B" w:rsidRPr="00004348" w:rsidRDefault="0037384B" w:rsidP="0037384B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740C5C3" w14:textId="0C0600CC" w:rsidR="0037384B" w:rsidRPr="00004348" w:rsidRDefault="00F02A32" w:rsidP="0037384B">
            <w:pPr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2AEF7FB7" w14:textId="54A1B31A" w:rsidR="0037384B" w:rsidRPr="00004348" w:rsidRDefault="0037384B" w:rsidP="0037384B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410359F6" w14:textId="113B016C" w:rsidR="0037384B" w:rsidRPr="00004348" w:rsidRDefault="0037384B" w:rsidP="0037384B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Пластиковый кабель канал</w:t>
            </w:r>
          </w:p>
        </w:tc>
        <w:tc>
          <w:tcPr>
            <w:tcW w:w="2268" w:type="dxa"/>
            <w:vAlign w:val="center"/>
          </w:tcPr>
          <w:p w14:paraId="389EFAF9" w14:textId="77777777" w:rsidR="0037384B" w:rsidRPr="00004348" w:rsidRDefault="0037384B" w:rsidP="0037384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60EFCAC" w14:textId="77777777" w:rsidR="0037384B" w:rsidRPr="00004348" w:rsidRDefault="0037384B" w:rsidP="0037384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0020A2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7F0D200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384B" w:rsidRPr="00004348" w14:paraId="6DD38DC6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3C4B64AC" w14:textId="16A40455" w:rsidR="0037384B" w:rsidRPr="00004348" w:rsidRDefault="0037384B" w:rsidP="0037384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Р4</w:t>
            </w:r>
          </w:p>
        </w:tc>
        <w:tc>
          <w:tcPr>
            <w:tcW w:w="2608" w:type="dxa"/>
            <w:vAlign w:val="center"/>
          </w:tcPr>
          <w:p w14:paraId="3361F4A0" w14:textId="76930DC2" w:rsidR="0037384B" w:rsidRPr="00004348" w:rsidRDefault="00EF7EFB" w:rsidP="0037384B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G2</w:t>
            </w:r>
          </w:p>
        </w:tc>
        <w:tc>
          <w:tcPr>
            <w:tcW w:w="3346" w:type="dxa"/>
            <w:vAlign w:val="center"/>
          </w:tcPr>
          <w:p w14:paraId="4FF2654E" w14:textId="74CF3A0F" w:rsidR="0037384B" w:rsidRPr="00004348" w:rsidRDefault="0037384B" w:rsidP="0037384B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Астра-Р</w:t>
            </w:r>
          </w:p>
        </w:tc>
        <w:tc>
          <w:tcPr>
            <w:tcW w:w="2263" w:type="dxa"/>
            <w:vAlign w:val="center"/>
          </w:tcPr>
          <w:p w14:paraId="2125509B" w14:textId="7EFECCB0" w:rsidR="0037384B" w:rsidRPr="00004348" w:rsidRDefault="0037384B" w:rsidP="0037384B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F921A09" w14:textId="46422C7B" w:rsidR="0037384B" w:rsidRPr="00004348" w:rsidRDefault="00F02A32" w:rsidP="0037384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12FD88F0" w14:textId="587AF51D" w:rsidR="0037384B" w:rsidRPr="00004348" w:rsidRDefault="0037384B" w:rsidP="0037384B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237B2579" w14:textId="001A516D" w:rsidR="0037384B" w:rsidRPr="00004348" w:rsidRDefault="0037384B" w:rsidP="0037384B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Пластиковый кабель канал</w:t>
            </w:r>
          </w:p>
        </w:tc>
        <w:tc>
          <w:tcPr>
            <w:tcW w:w="2268" w:type="dxa"/>
            <w:vAlign w:val="center"/>
          </w:tcPr>
          <w:p w14:paraId="465954F8" w14:textId="77777777" w:rsidR="0037384B" w:rsidRPr="00004348" w:rsidRDefault="0037384B" w:rsidP="0037384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C1D88E8" w14:textId="77777777" w:rsidR="0037384B" w:rsidRPr="00004348" w:rsidRDefault="0037384B" w:rsidP="0037384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1A0BD1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6441B2E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384B" w:rsidRPr="00004348" w14:paraId="7617A93F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48E67143" w14:textId="34632947" w:rsidR="0037384B" w:rsidRPr="00004348" w:rsidRDefault="0037384B" w:rsidP="00581ADE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R</w:t>
            </w:r>
            <w:r w:rsidR="007E0BB0">
              <w:rPr>
                <w:rFonts w:ascii="ISOCPEUR" w:hAnsi="ISOCPEUR"/>
                <w:sz w:val="24"/>
                <w:szCs w:val="24"/>
                <w:lang w:val="en-US"/>
              </w:rPr>
              <w:t>L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</w:p>
        </w:tc>
        <w:tc>
          <w:tcPr>
            <w:tcW w:w="2608" w:type="dxa"/>
            <w:vAlign w:val="center"/>
          </w:tcPr>
          <w:p w14:paraId="4B93F560" w14:textId="51F0B7CD" w:rsidR="0037384B" w:rsidRPr="00004348" w:rsidRDefault="00354D46" w:rsidP="00581ADE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R3-</w:t>
            </w:r>
            <w:r w:rsidRPr="00004348">
              <w:rPr>
                <w:rFonts w:ascii="ISOCPEUR" w:hAnsi="ISOCPEUR"/>
                <w:sz w:val="24"/>
                <w:szCs w:val="24"/>
              </w:rPr>
              <w:t>МС</w:t>
            </w:r>
          </w:p>
        </w:tc>
        <w:tc>
          <w:tcPr>
            <w:tcW w:w="3346" w:type="dxa"/>
            <w:vAlign w:val="center"/>
          </w:tcPr>
          <w:p w14:paraId="06393C25" w14:textId="1AC810B0" w:rsidR="0037384B" w:rsidRPr="007E0BB0" w:rsidRDefault="00354D46" w:rsidP="00581ADE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R3-</w:t>
            </w:r>
            <w:r w:rsidRPr="00004348">
              <w:rPr>
                <w:rFonts w:ascii="ISOCPEUR" w:hAnsi="ISOCPEUR"/>
                <w:sz w:val="24"/>
                <w:szCs w:val="24"/>
              </w:rPr>
              <w:t>МС</w:t>
            </w:r>
          </w:p>
        </w:tc>
        <w:tc>
          <w:tcPr>
            <w:tcW w:w="2263" w:type="dxa"/>
            <w:vAlign w:val="center"/>
          </w:tcPr>
          <w:p w14:paraId="5CC509DE" w14:textId="082688D5" w:rsidR="0037384B" w:rsidRPr="00004348" w:rsidRDefault="0037384B" w:rsidP="00581ADE">
            <w:pPr>
              <w:autoSpaceDE w:val="0"/>
              <w:autoSpaceDN w:val="0"/>
              <w:adjustRightInd w:val="0"/>
              <w:ind w:left="-58" w:right="-141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PVCLSнг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0E186CDB" w14:textId="3A7D1768" w:rsidR="0037384B" w:rsidRPr="00004348" w:rsidRDefault="0037384B" w:rsidP="00581ADE">
            <w:pPr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 w:cs="ISOCPEUR"/>
                <w:sz w:val="24"/>
                <w:szCs w:val="24"/>
                <w:lang w:val="en-US"/>
              </w:rPr>
              <w:t>4</w:t>
            </w:r>
            <w:r w:rsidRPr="00004348">
              <w:rPr>
                <w:rFonts w:ascii="ISOCPEUR" w:hAnsi="ISOCPEUR" w:cs="ISOCPEUR"/>
                <w:sz w:val="24"/>
                <w:szCs w:val="24"/>
              </w:rPr>
              <w:t>х</w:t>
            </w:r>
            <w:r w:rsidRPr="00004348">
              <w:rPr>
                <w:rFonts w:ascii="ISOCPEUR" w:hAnsi="ISOCPEUR" w:cs="ISOCPEUR"/>
                <w:sz w:val="24"/>
                <w:szCs w:val="24"/>
                <w:lang w:val="en-US"/>
              </w:rPr>
              <w:t>2</w:t>
            </w:r>
            <w:r w:rsidRPr="00004348">
              <w:rPr>
                <w:rFonts w:ascii="ISOCPEUR" w:hAnsi="ISOCPEUR" w:cs="ISOCPEUR"/>
                <w:sz w:val="24"/>
                <w:szCs w:val="24"/>
              </w:rPr>
              <w:t>х</w:t>
            </w:r>
            <w:r w:rsidRPr="00004348">
              <w:rPr>
                <w:rFonts w:ascii="ISOCPEUR" w:hAnsi="ISOCPEUR" w:cs="ISOCPEUR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5A14D3EA" w14:textId="1BDDEA71" w:rsidR="0037384B" w:rsidRPr="00004348" w:rsidRDefault="00354D46" w:rsidP="00581ADE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20</w:t>
            </w:r>
          </w:p>
        </w:tc>
        <w:tc>
          <w:tcPr>
            <w:tcW w:w="3128" w:type="dxa"/>
            <w:vAlign w:val="center"/>
          </w:tcPr>
          <w:p w14:paraId="6C12A759" w14:textId="04B048FB" w:rsidR="0037384B" w:rsidRPr="00004348" w:rsidRDefault="0037384B" w:rsidP="00581ADE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  <w:lang w:val="en-US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Пластиковый кабель канал</w:t>
            </w:r>
          </w:p>
        </w:tc>
        <w:tc>
          <w:tcPr>
            <w:tcW w:w="2268" w:type="dxa"/>
            <w:vAlign w:val="center"/>
          </w:tcPr>
          <w:p w14:paraId="22AAFE64" w14:textId="77777777" w:rsidR="0037384B" w:rsidRPr="00004348" w:rsidRDefault="0037384B" w:rsidP="0037384B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14EDFBF3" w14:textId="77777777" w:rsidR="0037384B" w:rsidRPr="00004348" w:rsidRDefault="0037384B" w:rsidP="0037384B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08E766E8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125" w:type="dxa"/>
          </w:tcPr>
          <w:p w14:paraId="30638CA7" w14:textId="77777777" w:rsidR="0037384B" w:rsidRPr="00004348" w:rsidRDefault="0037384B" w:rsidP="0037384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</w:tr>
      <w:tr w:rsidR="00354D46" w:rsidRPr="00004348" w14:paraId="7D493A6C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2A28A274" w14:textId="0A1BFD29" w:rsidR="00354D46" w:rsidRPr="007E0BB0" w:rsidRDefault="00354D46" w:rsidP="00354D4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</w:p>
        </w:tc>
        <w:tc>
          <w:tcPr>
            <w:tcW w:w="2608" w:type="dxa"/>
            <w:vAlign w:val="center"/>
          </w:tcPr>
          <w:p w14:paraId="73ED0F6C" w14:textId="06FD41F2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R3-</w:t>
            </w:r>
            <w:r w:rsidRPr="00004348">
              <w:rPr>
                <w:rFonts w:ascii="ISOCPEUR" w:hAnsi="ISOCPEUR"/>
                <w:sz w:val="24"/>
                <w:szCs w:val="24"/>
              </w:rPr>
              <w:t>МС</w:t>
            </w:r>
          </w:p>
        </w:tc>
        <w:tc>
          <w:tcPr>
            <w:tcW w:w="3346" w:type="dxa"/>
            <w:vAlign w:val="center"/>
          </w:tcPr>
          <w:p w14:paraId="68758B2B" w14:textId="3CD78D7F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ПК (ОЗ)</w:t>
            </w:r>
          </w:p>
        </w:tc>
        <w:tc>
          <w:tcPr>
            <w:tcW w:w="2263" w:type="dxa"/>
            <w:vAlign w:val="center"/>
          </w:tcPr>
          <w:p w14:paraId="0068ECA2" w14:textId="2596EA30" w:rsidR="00354D46" w:rsidRPr="00354D46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sz w:val="24"/>
                <w:szCs w:val="24"/>
                <w:lang w:val="en-US"/>
              </w:rPr>
              <w:t>USB</w:t>
            </w:r>
          </w:p>
        </w:tc>
        <w:tc>
          <w:tcPr>
            <w:tcW w:w="1843" w:type="dxa"/>
            <w:vAlign w:val="center"/>
          </w:tcPr>
          <w:p w14:paraId="544AA791" w14:textId="38AB17AA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F0B3FAA" w14:textId="57B0E76D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3128" w:type="dxa"/>
            <w:vAlign w:val="center"/>
          </w:tcPr>
          <w:p w14:paraId="7D964AC0" w14:textId="51929244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  <w:lang w:val="en-US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Пластиковый кабель канал</w:t>
            </w:r>
          </w:p>
        </w:tc>
        <w:tc>
          <w:tcPr>
            <w:tcW w:w="2268" w:type="dxa"/>
            <w:vAlign w:val="center"/>
          </w:tcPr>
          <w:p w14:paraId="09BE9A78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038A4AA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4811FB01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125" w:type="dxa"/>
          </w:tcPr>
          <w:p w14:paraId="74D728E8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</w:tr>
      <w:tr w:rsidR="00354D46" w:rsidRPr="00004348" w14:paraId="2067C9D0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23C85ACE" w14:textId="198CADC6" w:rsidR="00354D46" w:rsidRPr="007E0BB0" w:rsidRDefault="00354D46" w:rsidP="00354D4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2</w:t>
            </w:r>
          </w:p>
        </w:tc>
        <w:tc>
          <w:tcPr>
            <w:tcW w:w="2608" w:type="dxa"/>
            <w:vAlign w:val="center"/>
          </w:tcPr>
          <w:p w14:paraId="58505193" w14:textId="4CF3D573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ПК (ОЗ)</w:t>
            </w:r>
          </w:p>
        </w:tc>
        <w:tc>
          <w:tcPr>
            <w:tcW w:w="3346" w:type="dxa"/>
            <w:vAlign w:val="center"/>
          </w:tcPr>
          <w:p w14:paraId="1C564BD9" w14:textId="45BB4A64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МС</w:t>
            </w:r>
            <w:r>
              <w:rPr>
                <w:rFonts w:ascii="ISOCPEUR" w:hAnsi="ISOCPEUR"/>
                <w:sz w:val="24"/>
                <w:szCs w:val="24"/>
              </w:rPr>
              <w:t>-1</w:t>
            </w:r>
          </w:p>
        </w:tc>
        <w:tc>
          <w:tcPr>
            <w:tcW w:w="2263" w:type="dxa"/>
            <w:vAlign w:val="center"/>
          </w:tcPr>
          <w:p w14:paraId="35A87656" w14:textId="1F5D41C5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sz w:val="24"/>
                <w:szCs w:val="24"/>
                <w:lang w:val="en-US"/>
              </w:rPr>
              <w:t>USB</w:t>
            </w:r>
          </w:p>
        </w:tc>
        <w:tc>
          <w:tcPr>
            <w:tcW w:w="1843" w:type="dxa"/>
            <w:vAlign w:val="center"/>
          </w:tcPr>
          <w:p w14:paraId="1AD0850E" w14:textId="2013B0DC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C8D2C52" w14:textId="16B7B126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3128" w:type="dxa"/>
            <w:vAlign w:val="center"/>
          </w:tcPr>
          <w:p w14:paraId="5EEA3581" w14:textId="3CC2ADF3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Пластиковый кабель канал</w:t>
            </w:r>
          </w:p>
        </w:tc>
        <w:tc>
          <w:tcPr>
            <w:tcW w:w="2268" w:type="dxa"/>
            <w:vAlign w:val="center"/>
          </w:tcPr>
          <w:p w14:paraId="5A138F65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B71075C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341CF3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C478FE3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7DABAA33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647EE13C" w14:textId="0482D405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ШС0.1</w:t>
            </w:r>
          </w:p>
        </w:tc>
        <w:tc>
          <w:tcPr>
            <w:tcW w:w="2608" w:type="dxa"/>
            <w:vAlign w:val="center"/>
          </w:tcPr>
          <w:p w14:paraId="729399F4" w14:textId="674D5969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12</w:t>
            </w:r>
            <w:r>
              <w:rPr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3346" w:type="dxa"/>
            <w:vAlign w:val="center"/>
          </w:tcPr>
          <w:p w14:paraId="238619B5" w14:textId="1B6D2F9D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0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1..2</w:t>
            </w:r>
          </w:p>
        </w:tc>
        <w:tc>
          <w:tcPr>
            <w:tcW w:w="2263" w:type="dxa"/>
            <w:vAlign w:val="center"/>
          </w:tcPr>
          <w:p w14:paraId="6A94F62A" w14:textId="31EC0705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FB4990C" w14:textId="68C4F1E1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7E6061DC" w14:textId="296B0FA5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5297228B" w14:textId="36967E92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0B14FE73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F722DFC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5AFCD5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FA23A84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6802AA88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1FE162E7" w14:textId="4A80126B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ШС0.2</w:t>
            </w:r>
          </w:p>
        </w:tc>
        <w:tc>
          <w:tcPr>
            <w:tcW w:w="2608" w:type="dxa"/>
            <w:vAlign w:val="center"/>
          </w:tcPr>
          <w:p w14:paraId="249BECE5" w14:textId="3496EB58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</w:t>
            </w:r>
            <w:r>
              <w:rPr>
                <w:rFonts w:ascii="ISOCPEUR" w:hAnsi="ISOCPEUR"/>
                <w:sz w:val="24"/>
                <w:szCs w:val="24"/>
              </w:rPr>
              <w:t>34</w:t>
            </w:r>
          </w:p>
        </w:tc>
        <w:tc>
          <w:tcPr>
            <w:tcW w:w="3346" w:type="dxa"/>
            <w:vAlign w:val="center"/>
          </w:tcPr>
          <w:p w14:paraId="0CDBD0C8" w14:textId="369DF2FD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0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proofErr w:type="gramStart"/>
            <w:r>
              <w:rPr>
                <w:rFonts w:ascii="ISOCPEUR" w:hAnsi="ISOCPEUR"/>
                <w:sz w:val="24"/>
                <w:szCs w:val="24"/>
              </w:rPr>
              <w:t>5..</w:t>
            </w:r>
            <w:proofErr w:type="gramEnd"/>
            <w:r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2263" w:type="dxa"/>
            <w:vAlign w:val="center"/>
          </w:tcPr>
          <w:p w14:paraId="67E535FC" w14:textId="1FCD49DF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F5500A0" w14:textId="076FBB8E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5B05F289" w14:textId="4AAB4500" w:rsidR="00354D46" w:rsidRPr="00354D46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4</w:t>
            </w:r>
          </w:p>
        </w:tc>
        <w:tc>
          <w:tcPr>
            <w:tcW w:w="3128" w:type="dxa"/>
            <w:vAlign w:val="center"/>
          </w:tcPr>
          <w:p w14:paraId="0E3647A4" w14:textId="559513F9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53671832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5182A27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15FAE6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5473681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20AA8043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08F07769" w14:textId="3694A49A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ШС0.3</w:t>
            </w:r>
          </w:p>
        </w:tc>
        <w:tc>
          <w:tcPr>
            <w:tcW w:w="2608" w:type="dxa"/>
            <w:vAlign w:val="center"/>
          </w:tcPr>
          <w:p w14:paraId="0C21ABBF" w14:textId="527FAA66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29</w:t>
            </w:r>
          </w:p>
        </w:tc>
        <w:tc>
          <w:tcPr>
            <w:tcW w:w="3346" w:type="dxa"/>
            <w:vAlign w:val="center"/>
          </w:tcPr>
          <w:p w14:paraId="02C6857F" w14:textId="110B727F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0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14FC1B14" w14:textId="635D54EC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6A77BC0" w14:textId="2247883D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0243490C" w14:textId="676EE9A2" w:rsidR="00354D46" w:rsidRPr="00354D46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4</w:t>
            </w:r>
          </w:p>
        </w:tc>
        <w:tc>
          <w:tcPr>
            <w:tcW w:w="3128" w:type="dxa"/>
            <w:vAlign w:val="center"/>
          </w:tcPr>
          <w:p w14:paraId="6A561218" w14:textId="3D1B710E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03012088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D49A48C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3A6FF7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5E65728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6067A843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59A56ACD" w14:textId="3FE9D0CC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ШС0.4</w:t>
            </w:r>
          </w:p>
        </w:tc>
        <w:tc>
          <w:tcPr>
            <w:tcW w:w="2608" w:type="dxa"/>
            <w:vAlign w:val="center"/>
          </w:tcPr>
          <w:p w14:paraId="39FF0F98" w14:textId="260A00A5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31</w:t>
            </w:r>
          </w:p>
        </w:tc>
        <w:tc>
          <w:tcPr>
            <w:tcW w:w="3346" w:type="dxa"/>
            <w:vAlign w:val="center"/>
          </w:tcPr>
          <w:p w14:paraId="0905FAE3" w14:textId="396BF28B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0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263" w:type="dxa"/>
            <w:vAlign w:val="center"/>
          </w:tcPr>
          <w:p w14:paraId="45768093" w14:textId="4B427B88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E2F6463" w14:textId="688966DF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2B2B13C4" w14:textId="6D1B7F54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2EA20BF6" w14:textId="56E3796F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19B1BA54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245F9D0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8D7D79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C136DCA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02E24DB6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13C4B7A2" w14:textId="51DFD1EE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ШС1.1</w:t>
            </w:r>
          </w:p>
        </w:tc>
        <w:tc>
          <w:tcPr>
            <w:tcW w:w="2608" w:type="dxa"/>
            <w:vAlign w:val="center"/>
          </w:tcPr>
          <w:p w14:paraId="7CC58429" w14:textId="4CEAFD86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6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3346" w:type="dxa"/>
            <w:vAlign w:val="center"/>
          </w:tcPr>
          <w:p w14:paraId="406C0F95" w14:textId="475801C5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1..2</w:t>
            </w:r>
          </w:p>
        </w:tc>
        <w:tc>
          <w:tcPr>
            <w:tcW w:w="2263" w:type="dxa"/>
            <w:vAlign w:val="center"/>
          </w:tcPr>
          <w:p w14:paraId="0C9E962F" w14:textId="6A377596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AF42E64" w14:textId="6CA6DF4B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44A47756" w14:textId="749C416C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3128" w:type="dxa"/>
            <w:vAlign w:val="center"/>
          </w:tcPr>
          <w:p w14:paraId="7483033E" w14:textId="6E51D125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61205C08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1777826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490A18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0150EB7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5BBD18C0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07FA4AF1" w14:textId="52EA6A68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ШС1.2</w:t>
            </w:r>
          </w:p>
        </w:tc>
        <w:tc>
          <w:tcPr>
            <w:tcW w:w="2608" w:type="dxa"/>
            <w:vAlign w:val="center"/>
          </w:tcPr>
          <w:p w14:paraId="2819A398" w14:textId="4769CDB6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84</w:t>
            </w:r>
          </w:p>
        </w:tc>
        <w:tc>
          <w:tcPr>
            <w:tcW w:w="3346" w:type="dxa"/>
          </w:tcPr>
          <w:p w14:paraId="7AA5BFDA" w14:textId="28F2F6A7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3..4</w:t>
            </w:r>
          </w:p>
        </w:tc>
        <w:tc>
          <w:tcPr>
            <w:tcW w:w="2263" w:type="dxa"/>
            <w:vAlign w:val="center"/>
          </w:tcPr>
          <w:p w14:paraId="43BE12E5" w14:textId="5EB36525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DE7A90A" w14:textId="233C1DA0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6B4CDA45" w14:textId="2F1687C9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3128" w:type="dxa"/>
            <w:vAlign w:val="center"/>
          </w:tcPr>
          <w:p w14:paraId="7E5E69CC" w14:textId="1B21BCB1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070DA422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15E6AEB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38868D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98E8626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2C11FE18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3F570BE2" w14:textId="7F53B749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ШС1.3</w:t>
            </w:r>
          </w:p>
        </w:tc>
        <w:tc>
          <w:tcPr>
            <w:tcW w:w="2608" w:type="dxa"/>
            <w:vAlign w:val="center"/>
          </w:tcPr>
          <w:p w14:paraId="096FA5C9" w14:textId="1D59BDA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218</w:t>
            </w:r>
          </w:p>
        </w:tc>
        <w:tc>
          <w:tcPr>
            <w:tcW w:w="3346" w:type="dxa"/>
          </w:tcPr>
          <w:p w14:paraId="1B37CAD7" w14:textId="3BDFF30B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5..6</w:t>
            </w:r>
          </w:p>
        </w:tc>
        <w:tc>
          <w:tcPr>
            <w:tcW w:w="2263" w:type="dxa"/>
            <w:vAlign w:val="center"/>
          </w:tcPr>
          <w:p w14:paraId="466D6422" w14:textId="038D222E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DA757DF" w14:textId="5865030B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47E2F8F4" w14:textId="29D03051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3128" w:type="dxa"/>
            <w:vAlign w:val="center"/>
          </w:tcPr>
          <w:p w14:paraId="697574B1" w14:textId="519735F6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5A0A9226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295B290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F03AB2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2088638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43A20943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4BC66855" w14:textId="171DB200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ШС1.4</w:t>
            </w:r>
          </w:p>
        </w:tc>
        <w:tc>
          <w:tcPr>
            <w:tcW w:w="2608" w:type="dxa"/>
            <w:vAlign w:val="center"/>
          </w:tcPr>
          <w:p w14:paraId="159D6A69" w14:textId="40C58DF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109</w:t>
            </w:r>
          </w:p>
        </w:tc>
        <w:tc>
          <w:tcPr>
            <w:tcW w:w="3346" w:type="dxa"/>
          </w:tcPr>
          <w:p w14:paraId="5307F657" w14:textId="49834D86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7..8</w:t>
            </w:r>
          </w:p>
        </w:tc>
        <w:tc>
          <w:tcPr>
            <w:tcW w:w="2263" w:type="dxa"/>
            <w:vAlign w:val="center"/>
          </w:tcPr>
          <w:p w14:paraId="73824A49" w14:textId="0773CD16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868B4D3" w14:textId="008F81EA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13EDE87C" w14:textId="7E799413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3128" w:type="dxa"/>
            <w:vAlign w:val="center"/>
          </w:tcPr>
          <w:p w14:paraId="28FC8AC1" w14:textId="329AD952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7B63E04E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1A11A81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829E9A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A0B6EB0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1688137C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7285748E" w14:textId="4EC86EAB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ШС1.5</w:t>
            </w:r>
          </w:p>
        </w:tc>
        <w:tc>
          <w:tcPr>
            <w:tcW w:w="2608" w:type="dxa"/>
            <w:vAlign w:val="center"/>
          </w:tcPr>
          <w:p w14:paraId="04D571F0" w14:textId="6DD47BD0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33</w:t>
            </w:r>
          </w:p>
        </w:tc>
        <w:tc>
          <w:tcPr>
            <w:tcW w:w="3346" w:type="dxa"/>
          </w:tcPr>
          <w:p w14:paraId="0B80AB87" w14:textId="52F7CCAB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9..10</w:t>
            </w:r>
          </w:p>
        </w:tc>
        <w:tc>
          <w:tcPr>
            <w:tcW w:w="2263" w:type="dxa"/>
            <w:vAlign w:val="center"/>
          </w:tcPr>
          <w:p w14:paraId="62411B61" w14:textId="5FEC85EF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6C4410F" w14:textId="0FDAFEF7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6200E112" w14:textId="42EAA75A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3128" w:type="dxa"/>
            <w:vAlign w:val="center"/>
          </w:tcPr>
          <w:p w14:paraId="56C75CDC" w14:textId="7E80DA89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39423E49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D5C529B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D9E737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787F9D4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50E42A27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30657942" w14:textId="5C10450F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ШС1.6</w:t>
            </w:r>
          </w:p>
        </w:tc>
        <w:tc>
          <w:tcPr>
            <w:tcW w:w="2608" w:type="dxa"/>
            <w:vAlign w:val="center"/>
          </w:tcPr>
          <w:p w14:paraId="3FE9A448" w14:textId="4FDB7CB4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59</w:t>
            </w:r>
          </w:p>
        </w:tc>
        <w:tc>
          <w:tcPr>
            <w:tcW w:w="3346" w:type="dxa"/>
          </w:tcPr>
          <w:p w14:paraId="015026B1" w14:textId="6569B114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11</w:t>
            </w:r>
          </w:p>
        </w:tc>
        <w:tc>
          <w:tcPr>
            <w:tcW w:w="2263" w:type="dxa"/>
            <w:vAlign w:val="center"/>
          </w:tcPr>
          <w:p w14:paraId="7AE9012E" w14:textId="050D4B9B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7DF3A58" w14:textId="6A1A2DFB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29CE3848" w14:textId="3A49F59C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3128" w:type="dxa"/>
            <w:vAlign w:val="center"/>
          </w:tcPr>
          <w:p w14:paraId="6751F4BA" w14:textId="32CFB9F1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4E2663DA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1D18BB2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E8FBE9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B150816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3890A9D9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603586DC" w14:textId="5B38BDB9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ШС1.7</w:t>
            </w:r>
          </w:p>
        </w:tc>
        <w:tc>
          <w:tcPr>
            <w:tcW w:w="2608" w:type="dxa"/>
            <w:vAlign w:val="center"/>
          </w:tcPr>
          <w:p w14:paraId="008395A5" w14:textId="1AAFBBED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62</w:t>
            </w:r>
          </w:p>
        </w:tc>
        <w:tc>
          <w:tcPr>
            <w:tcW w:w="3346" w:type="dxa"/>
          </w:tcPr>
          <w:p w14:paraId="531087BF" w14:textId="00DDCBAA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proofErr w:type="gramStart"/>
            <w:r>
              <w:rPr>
                <w:rFonts w:ascii="ISOCPEUR" w:hAnsi="ISOCPEUR"/>
                <w:sz w:val="24"/>
                <w:szCs w:val="24"/>
              </w:rPr>
              <w:t>12..</w:t>
            </w:r>
            <w:proofErr w:type="gramEnd"/>
            <w:r w:rsidRPr="00004348">
              <w:rPr>
                <w:rFonts w:ascii="ISOCPEUR" w:hAnsi="ISOCPEUR"/>
                <w:sz w:val="24"/>
                <w:szCs w:val="24"/>
              </w:rPr>
              <w:t>13</w:t>
            </w:r>
          </w:p>
        </w:tc>
        <w:tc>
          <w:tcPr>
            <w:tcW w:w="2263" w:type="dxa"/>
            <w:vAlign w:val="center"/>
          </w:tcPr>
          <w:p w14:paraId="3C349C0E" w14:textId="099D526E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9539915" w14:textId="73700460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272485DC" w14:textId="0022CA6A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4</w:t>
            </w:r>
          </w:p>
        </w:tc>
        <w:tc>
          <w:tcPr>
            <w:tcW w:w="3128" w:type="dxa"/>
            <w:vAlign w:val="center"/>
          </w:tcPr>
          <w:p w14:paraId="3F300A7C" w14:textId="529F79D9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310F0E6A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9A8CA68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69BFB6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2EC9158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278E1B68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34063ABB" w14:textId="46AA979C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ШС1.8</w:t>
            </w:r>
          </w:p>
        </w:tc>
        <w:tc>
          <w:tcPr>
            <w:tcW w:w="2608" w:type="dxa"/>
            <w:vAlign w:val="center"/>
          </w:tcPr>
          <w:p w14:paraId="6E07E9E7" w14:textId="09C03DD9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65</w:t>
            </w:r>
          </w:p>
        </w:tc>
        <w:tc>
          <w:tcPr>
            <w:tcW w:w="3346" w:type="dxa"/>
          </w:tcPr>
          <w:p w14:paraId="40A5382E" w14:textId="013DD403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14</w:t>
            </w:r>
          </w:p>
        </w:tc>
        <w:tc>
          <w:tcPr>
            <w:tcW w:w="2263" w:type="dxa"/>
            <w:vAlign w:val="center"/>
          </w:tcPr>
          <w:p w14:paraId="1D6920E4" w14:textId="3715FD84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51F9F0C" w14:textId="61AB8073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09256F7F" w14:textId="31BE0063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4</w:t>
            </w:r>
          </w:p>
        </w:tc>
        <w:tc>
          <w:tcPr>
            <w:tcW w:w="3128" w:type="dxa"/>
            <w:vAlign w:val="center"/>
          </w:tcPr>
          <w:p w14:paraId="7C331055" w14:textId="3D7C5059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4E068BBB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C2B72B3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DC4133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1BE2B40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070B4655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67D91B3B" w14:textId="1A60393D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ШС1.9</w:t>
            </w:r>
          </w:p>
        </w:tc>
        <w:tc>
          <w:tcPr>
            <w:tcW w:w="2608" w:type="dxa"/>
            <w:vAlign w:val="center"/>
          </w:tcPr>
          <w:p w14:paraId="0EF69C99" w14:textId="5DF4C496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67</w:t>
            </w:r>
          </w:p>
        </w:tc>
        <w:tc>
          <w:tcPr>
            <w:tcW w:w="3346" w:type="dxa"/>
          </w:tcPr>
          <w:p w14:paraId="25E25E38" w14:textId="12EBCFA1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15..16</w:t>
            </w:r>
          </w:p>
        </w:tc>
        <w:tc>
          <w:tcPr>
            <w:tcW w:w="2263" w:type="dxa"/>
            <w:vAlign w:val="center"/>
          </w:tcPr>
          <w:p w14:paraId="78454C81" w14:textId="26C66831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594D99E" w14:textId="2497EE41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0A6D337B" w14:textId="632EB158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3128" w:type="dxa"/>
            <w:vAlign w:val="center"/>
          </w:tcPr>
          <w:p w14:paraId="1A5CA830" w14:textId="4002C342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6FACFD3F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A7C427C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0F7EC3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97EF860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4035DAAF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2DB511B7" w14:textId="5E4DC490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ШС1.10</w:t>
            </w:r>
          </w:p>
        </w:tc>
        <w:tc>
          <w:tcPr>
            <w:tcW w:w="2608" w:type="dxa"/>
            <w:vAlign w:val="center"/>
          </w:tcPr>
          <w:p w14:paraId="16757379" w14:textId="31D57802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2</w:t>
            </w:r>
            <w:r>
              <w:rPr>
                <w:rFonts w:ascii="ISOCPEUR" w:hAnsi="ISOCPEUR"/>
                <w:sz w:val="24"/>
                <w:szCs w:val="24"/>
              </w:rPr>
              <w:t>04</w:t>
            </w:r>
          </w:p>
        </w:tc>
        <w:tc>
          <w:tcPr>
            <w:tcW w:w="3346" w:type="dxa"/>
          </w:tcPr>
          <w:p w14:paraId="32DBA234" w14:textId="43361EE1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17..18</w:t>
            </w:r>
          </w:p>
        </w:tc>
        <w:tc>
          <w:tcPr>
            <w:tcW w:w="2263" w:type="dxa"/>
            <w:vAlign w:val="center"/>
          </w:tcPr>
          <w:p w14:paraId="2EEA760A" w14:textId="722BF1A5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3BF2C9B" w14:textId="1AE22F18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081F2163" w14:textId="3B1314EE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3128" w:type="dxa"/>
            <w:vAlign w:val="center"/>
          </w:tcPr>
          <w:p w14:paraId="2D5075CF" w14:textId="075AB2C4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02C44B70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F8EB4DF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BD96CB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44EDB09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02EF6913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12CA3A13" w14:textId="365BD8F0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ШС1.11</w:t>
            </w:r>
          </w:p>
        </w:tc>
        <w:tc>
          <w:tcPr>
            <w:tcW w:w="2608" w:type="dxa"/>
            <w:vAlign w:val="center"/>
          </w:tcPr>
          <w:p w14:paraId="7322B6D6" w14:textId="0277E490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21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346" w:type="dxa"/>
          </w:tcPr>
          <w:p w14:paraId="15CD18B3" w14:textId="0752B147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19</w:t>
            </w:r>
          </w:p>
        </w:tc>
        <w:tc>
          <w:tcPr>
            <w:tcW w:w="2263" w:type="dxa"/>
            <w:vAlign w:val="center"/>
          </w:tcPr>
          <w:p w14:paraId="783958BA" w14:textId="0077F10B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B0DBF45" w14:textId="1466EFD7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696FA2E4" w14:textId="0FED07BB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4</w:t>
            </w:r>
          </w:p>
        </w:tc>
        <w:tc>
          <w:tcPr>
            <w:tcW w:w="3128" w:type="dxa"/>
            <w:vAlign w:val="center"/>
          </w:tcPr>
          <w:p w14:paraId="7AC8E316" w14:textId="7C6F96B5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07BCB02B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CBF07C2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9988C5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820F1F7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02F791F5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340DBF83" w14:textId="78E1012C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ШС1.12</w:t>
            </w:r>
          </w:p>
        </w:tc>
        <w:tc>
          <w:tcPr>
            <w:tcW w:w="2608" w:type="dxa"/>
            <w:vAlign w:val="center"/>
          </w:tcPr>
          <w:p w14:paraId="0E78D272" w14:textId="54F407AA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3346" w:type="dxa"/>
          </w:tcPr>
          <w:p w14:paraId="4C2E0853" w14:textId="24C32CF6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20..21</w:t>
            </w:r>
          </w:p>
        </w:tc>
        <w:tc>
          <w:tcPr>
            <w:tcW w:w="2263" w:type="dxa"/>
            <w:vAlign w:val="center"/>
          </w:tcPr>
          <w:p w14:paraId="1D0238BD" w14:textId="7D6EFD48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947634E" w14:textId="25F7A559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42B98D77" w14:textId="73A8E799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3128" w:type="dxa"/>
            <w:vAlign w:val="center"/>
          </w:tcPr>
          <w:p w14:paraId="6374D7E2" w14:textId="14EFF28F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148AE826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FF8B4A0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362827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FAF4BB0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66958D2A" w14:textId="77777777" w:rsidTr="00D41EF4">
        <w:trPr>
          <w:trHeight w:val="320"/>
        </w:trPr>
        <w:tc>
          <w:tcPr>
            <w:tcW w:w="1078" w:type="dxa"/>
            <w:vAlign w:val="center"/>
          </w:tcPr>
          <w:p w14:paraId="1A68287E" w14:textId="078F6ADC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ШС1.13</w:t>
            </w:r>
          </w:p>
        </w:tc>
        <w:tc>
          <w:tcPr>
            <w:tcW w:w="2608" w:type="dxa"/>
            <w:vAlign w:val="center"/>
          </w:tcPr>
          <w:p w14:paraId="28E61ED4" w14:textId="4745DB88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3346" w:type="dxa"/>
          </w:tcPr>
          <w:p w14:paraId="1F396636" w14:textId="2B3989B8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22..23</w:t>
            </w:r>
          </w:p>
        </w:tc>
        <w:tc>
          <w:tcPr>
            <w:tcW w:w="2263" w:type="dxa"/>
            <w:vAlign w:val="center"/>
          </w:tcPr>
          <w:p w14:paraId="7812EC1F" w14:textId="4EF52BB2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8F95E8C" w14:textId="2E9A2B6D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61ACC8F2" w14:textId="2C38231E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3128" w:type="dxa"/>
            <w:vAlign w:val="center"/>
          </w:tcPr>
          <w:p w14:paraId="3CA5CC92" w14:textId="443DB5BC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3FA5E304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A02F275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1C62D2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207F6D7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4D903F49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3CA463D7" w14:textId="77A2E792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lastRenderedPageBreak/>
              <w:t>ШС1.14</w:t>
            </w:r>
          </w:p>
        </w:tc>
        <w:tc>
          <w:tcPr>
            <w:tcW w:w="2608" w:type="dxa"/>
            <w:vAlign w:val="center"/>
          </w:tcPr>
          <w:p w14:paraId="0996F9F6" w14:textId="2541DE8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ARK0</w:t>
            </w:r>
          </w:p>
        </w:tc>
        <w:tc>
          <w:tcPr>
            <w:tcW w:w="3346" w:type="dxa"/>
            <w:vAlign w:val="center"/>
          </w:tcPr>
          <w:p w14:paraId="00001775" w14:textId="14C0B830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BGM</w:t>
            </w: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1E9082C0" w14:textId="77930758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8F4CFC7" w14:textId="5E8DA152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52D3C641" w14:textId="7A72A56C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216997F6" w14:textId="1B4109E3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6AF784DE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4B123F2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BCD8F4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DBBA8C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5958E5D0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3A0A9ABD" w14:textId="544B7E49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ШС1.15</w:t>
            </w:r>
          </w:p>
        </w:tc>
        <w:tc>
          <w:tcPr>
            <w:tcW w:w="2608" w:type="dxa"/>
            <w:vAlign w:val="center"/>
          </w:tcPr>
          <w:p w14:paraId="43DF1A9A" w14:textId="2F8D322F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217</w:t>
            </w:r>
          </w:p>
        </w:tc>
        <w:tc>
          <w:tcPr>
            <w:tcW w:w="3346" w:type="dxa"/>
            <w:vAlign w:val="center"/>
          </w:tcPr>
          <w:p w14:paraId="610C6CE5" w14:textId="424AEF41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BGM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34BA7D0F" w14:textId="0BC8AB06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15C898E" w14:textId="2C55C5C5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0615F604" w14:textId="7190E012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138B9A73" w14:textId="5DF0F3A5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6DB0DA95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4BE77CC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0695B8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9AA67B2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424AC6FE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0377E125" w14:textId="03B19C66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ШС1.16</w:t>
            </w:r>
          </w:p>
        </w:tc>
        <w:tc>
          <w:tcPr>
            <w:tcW w:w="2608" w:type="dxa"/>
            <w:vAlign w:val="center"/>
          </w:tcPr>
          <w:p w14:paraId="29050882" w14:textId="0AC65133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186</w:t>
            </w:r>
          </w:p>
        </w:tc>
        <w:tc>
          <w:tcPr>
            <w:tcW w:w="3346" w:type="dxa"/>
            <w:vAlign w:val="center"/>
          </w:tcPr>
          <w:p w14:paraId="41242251" w14:textId="43A1F8F1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BGM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22455505" w14:textId="092C4E60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8DB6141" w14:textId="03C7781E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732EDC8B" w14:textId="1657D611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67CFA9D8" w14:textId="42BC025F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24B3AC4C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BE59782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F21D08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050AEB2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44DF9DA7" w14:textId="77777777" w:rsidTr="00961214">
        <w:trPr>
          <w:trHeight w:val="320"/>
        </w:trPr>
        <w:tc>
          <w:tcPr>
            <w:tcW w:w="1078" w:type="dxa"/>
            <w:vAlign w:val="center"/>
          </w:tcPr>
          <w:p w14:paraId="24FC7489" w14:textId="77FE338C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ШС1.1</w:t>
            </w:r>
            <w:r>
              <w:rPr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2608" w:type="dxa"/>
            <w:vAlign w:val="center"/>
          </w:tcPr>
          <w:p w14:paraId="040F6CBD" w14:textId="47FB1E13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Pr="00004348">
              <w:rPr>
                <w:rFonts w:ascii="ISOCPEUR" w:hAnsi="ISOCPEUR"/>
                <w:sz w:val="24"/>
                <w:szCs w:val="24"/>
              </w:rPr>
              <w:t>2</w:t>
            </w:r>
            <w:r>
              <w:rPr>
                <w:rFonts w:ascii="ISOCPEUR" w:hAnsi="ISOCPEUR"/>
                <w:sz w:val="24"/>
                <w:szCs w:val="24"/>
              </w:rPr>
              <w:t>15</w:t>
            </w:r>
          </w:p>
        </w:tc>
        <w:tc>
          <w:tcPr>
            <w:tcW w:w="3346" w:type="dxa"/>
          </w:tcPr>
          <w:p w14:paraId="5ECB2E47" w14:textId="165F062A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>
              <w:rPr>
                <w:rFonts w:ascii="ISOCPEUR" w:hAnsi="ISOCPEUR"/>
                <w:sz w:val="24"/>
                <w:szCs w:val="24"/>
              </w:rPr>
              <w:t>24</w:t>
            </w:r>
          </w:p>
        </w:tc>
        <w:tc>
          <w:tcPr>
            <w:tcW w:w="2263" w:type="dxa"/>
            <w:vAlign w:val="center"/>
          </w:tcPr>
          <w:p w14:paraId="33BB4CA9" w14:textId="586B4B86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378B454" w14:textId="273D27C0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38AAD88D" w14:textId="702AC2F2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0D42717E" w14:textId="3385A1B8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4908A133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B1D04BB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4B66A7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EAE0417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0E589C59" w14:textId="77777777" w:rsidTr="00993EAD">
        <w:trPr>
          <w:trHeight w:val="297"/>
        </w:trPr>
        <w:tc>
          <w:tcPr>
            <w:tcW w:w="1078" w:type="dxa"/>
            <w:vAlign w:val="center"/>
          </w:tcPr>
          <w:p w14:paraId="1C6CA1E6" w14:textId="55C479A9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ШС1.</w:t>
            </w:r>
            <w:r>
              <w:rPr>
                <w:rFonts w:ascii="ISOCPEUR" w:hAnsi="ISOCPEUR"/>
                <w:sz w:val="24"/>
                <w:szCs w:val="24"/>
              </w:rPr>
              <w:t>18</w:t>
            </w:r>
          </w:p>
        </w:tc>
        <w:tc>
          <w:tcPr>
            <w:tcW w:w="2608" w:type="dxa"/>
            <w:vAlign w:val="center"/>
          </w:tcPr>
          <w:p w14:paraId="0E8BB6A5" w14:textId="3EE7E01F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ARK0</w:t>
            </w:r>
          </w:p>
        </w:tc>
        <w:tc>
          <w:tcPr>
            <w:tcW w:w="3346" w:type="dxa"/>
          </w:tcPr>
          <w:p w14:paraId="20EA935D" w14:textId="43302683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РПУ</w:t>
            </w:r>
          </w:p>
        </w:tc>
        <w:tc>
          <w:tcPr>
            <w:tcW w:w="2263" w:type="dxa"/>
            <w:vAlign w:val="center"/>
          </w:tcPr>
          <w:p w14:paraId="62240BD5" w14:textId="73C4D40F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BE6DB4C" w14:textId="61082FCB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0277C230" w14:textId="121E71C4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47615B2B" w14:textId="34FF18B6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7CF34F25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D303D13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A3B47A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94F9D76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7FA00E94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2750E29C" w14:textId="2504FB0F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ШС2.1</w:t>
            </w:r>
          </w:p>
        </w:tc>
        <w:tc>
          <w:tcPr>
            <w:tcW w:w="2608" w:type="dxa"/>
            <w:vAlign w:val="center"/>
          </w:tcPr>
          <w:p w14:paraId="651252C9" w14:textId="0F742461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1А2.8</w:t>
            </w:r>
            <w:r>
              <w:rPr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3346" w:type="dxa"/>
            <w:vAlign w:val="center"/>
          </w:tcPr>
          <w:p w14:paraId="0AFEDA3D" w14:textId="02C7082B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2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BGM</w:t>
            </w: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6E071B3E" w14:textId="2893DA6E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1AD057F" w14:textId="4B2F6B54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05B8A93D" w14:textId="75354649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1841434F" w14:textId="17D65762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1ABFDF61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DE9501F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B3A4D5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8C7449D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3736A7FC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691B523B" w14:textId="3C27B71D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ШС2.2</w:t>
            </w:r>
          </w:p>
        </w:tc>
        <w:tc>
          <w:tcPr>
            <w:tcW w:w="2608" w:type="dxa"/>
            <w:vAlign w:val="center"/>
          </w:tcPr>
          <w:p w14:paraId="582E8CCE" w14:textId="3DEF94AD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1А2.14</w:t>
            </w:r>
            <w:r>
              <w:rPr>
                <w:rFonts w:ascii="ISOCPEUR" w:hAnsi="ISOCPEUR"/>
                <w:sz w:val="24"/>
                <w:szCs w:val="24"/>
              </w:rPr>
              <w:t>0</w:t>
            </w:r>
          </w:p>
        </w:tc>
        <w:tc>
          <w:tcPr>
            <w:tcW w:w="3346" w:type="dxa"/>
            <w:vAlign w:val="center"/>
          </w:tcPr>
          <w:p w14:paraId="0CDC9FD8" w14:textId="365D74C7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2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06ECCF41" w14:textId="32559746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5D7A36A" w14:textId="18992396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7CA4F930" w14:textId="45F6EC16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5FF8A4EA" w14:textId="2CCBE37B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60DB9639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31EF427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896824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36CFD19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141B48B7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5B2C0350" w14:textId="768BA9F0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ШС2.3</w:t>
            </w:r>
          </w:p>
        </w:tc>
        <w:tc>
          <w:tcPr>
            <w:tcW w:w="2608" w:type="dxa"/>
            <w:vAlign w:val="center"/>
          </w:tcPr>
          <w:p w14:paraId="4287FACA" w14:textId="6A5FFAAE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</w:t>
            </w:r>
            <w:r>
              <w:rPr>
                <w:rFonts w:ascii="ISOCPEUR" w:hAnsi="ISOCPEUR"/>
                <w:sz w:val="24"/>
                <w:szCs w:val="24"/>
              </w:rPr>
              <w:t>38</w:t>
            </w:r>
          </w:p>
        </w:tc>
        <w:tc>
          <w:tcPr>
            <w:tcW w:w="3346" w:type="dxa"/>
            <w:vAlign w:val="center"/>
          </w:tcPr>
          <w:p w14:paraId="75ACF258" w14:textId="6F39FB57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2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 w:rsidRPr="00004348"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06DA0771" w14:textId="6C334B2F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55C3C0F" w14:textId="06D842F0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6E790CA0" w14:textId="318CA437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34E635A9" w14:textId="7B84A034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7EA55EA5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92CE05F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A85CE0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AFFD857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536D1C53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3B81587B" w14:textId="0B628091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ШС2.4</w:t>
            </w:r>
          </w:p>
        </w:tc>
        <w:tc>
          <w:tcPr>
            <w:tcW w:w="2608" w:type="dxa"/>
            <w:vAlign w:val="center"/>
          </w:tcPr>
          <w:p w14:paraId="6C2C3AC1" w14:textId="2B1F4FEA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1А2.14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77D6DEB1" w14:textId="2A69CDE5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2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BGM</w:t>
            </w:r>
            <w:r w:rsidRPr="00004348"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092A31C0" w14:textId="4DC0A388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2C3598F" w14:textId="724E80DB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0B4F8F61" w14:textId="48B23357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063C3A35" w14:textId="77686C17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4F91BF0C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55B0741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31FE90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8FFABC3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277EFE4D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2D22738A" w14:textId="566D5958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ШС2.5</w:t>
            </w:r>
          </w:p>
        </w:tc>
        <w:tc>
          <w:tcPr>
            <w:tcW w:w="2608" w:type="dxa"/>
            <w:vAlign w:val="center"/>
          </w:tcPr>
          <w:p w14:paraId="1DB73C3E" w14:textId="01AF65B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1А2.14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3346" w:type="dxa"/>
            <w:vAlign w:val="center"/>
          </w:tcPr>
          <w:p w14:paraId="198ED877" w14:textId="44923835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2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BGM</w:t>
            </w:r>
            <w:r w:rsidRPr="00004348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1812FAB7" w14:textId="5353CA6F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B28FBC6" w14:textId="5089E894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5E4FA4BC" w14:textId="55AC50F4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306F96EA" w14:textId="4EAA7CA7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43FD67F3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B89A00E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CE1D91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510D7C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28BA7392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219F3F98" w14:textId="4E9B08BA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ШС2.6</w:t>
            </w:r>
          </w:p>
        </w:tc>
        <w:tc>
          <w:tcPr>
            <w:tcW w:w="2608" w:type="dxa"/>
            <w:vAlign w:val="center"/>
          </w:tcPr>
          <w:p w14:paraId="75576B7A" w14:textId="73F504ED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</w:t>
            </w:r>
            <w:r>
              <w:rPr>
                <w:rFonts w:ascii="ISOCPEUR" w:hAnsi="ISOCPEUR"/>
                <w:sz w:val="24"/>
                <w:szCs w:val="24"/>
              </w:rPr>
              <w:t>51</w:t>
            </w:r>
          </w:p>
        </w:tc>
        <w:tc>
          <w:tcPr>
            <w:tcW w:w="3346" w:type="dxa"/>
            <w:vAlign w:val="center"/>
          </w:tcPr>
          <w:p w14:paraId="35C32F8A" w14:textId="26E9FA2E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2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B</w:t>
            </w:r>
            <w:proofErr w:type="gramStart"/>
            <w:r>
              <w:rPr>
                <w:rFonts w:ascii="ISOCPEUR" w:hAnsi="ISOCPEUR"/>
                <w:sz w:val="24"/>
                <w:szCs w:val="24"/>
              </w:rPr>
              <w:t>3..</w:t>
            </w:r>
            <w:proofErr w:type="gramEnd"/>
            <w:r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263" w:type="dxa"/>
            <w:vAlign w:val="center"/>
          </w:tcPr>
          <w:p w14:paraId="1C03A3AB" w14:textId="7DE9FAEA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2AA8520" w14:textId="144BD760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72C20AB1" w14:textId="3C9234CC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192121FD" w14:textId="5000556B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272199CA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F159AAC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DB8C7C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3A915EA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0494F8CC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7F362D32" w14:textId="518E239F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ШС3.1</w:t>
            </w:r>
          </w:p>
        </w:tc>
        <w:tc>
          <w:tcPr>
            <w:tcW w:w="2608" w:type="dxa"/>
            <w:vAlign w:val="center"/>
          </w:tcPr>
          <w:p w14:paraId="5C70DBB6" w14:textId="7E933ED4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</w:t>
            </w:r>
            <w:r>
              <w:rPr>
                <w:rFonts w:ascii="ISOCPEUR" w:hAnsi="ISOCPEUR"/>
                <w:sz w:val="24"/>
                <w:szCs w:val="24"/>
              </w:rPr>
              <w:t>21</w:t>
            </w:r>
          </w:p>
        </w:tc>
        <w:tc>
          <w:tcPr>
            <w:tcW w:w="3346" w:type="dxa"/>
            <w:vAlign w:val="center"/>
          </w:tcPr>
          <w:p w14:paraId="70A9BB64" w14:textId="365A4C4F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3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BGM</w:t>
            </w:r>
            <w:r w:rsidRPr="00004348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3A86E935" w14:textId="0D8C633D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4AD7616" w14:textId="5DC7C81E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6D98100B" w14:textId="54550023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7DAC5EF8" w14:textId="5BF3255D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58C43C5D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B4CA7C1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CC8D80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05D410A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12718132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5FF2348C" w14:textId="2C3D19AD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ШС3.2</w:t>
            </w:r>
          </w:p>
        </w:tc>
        <w:tc>
          <w:tcPr>
            <w:tcW w:w="2608" w:type="dxa"/>
            <w:vAlign w:val="center"/>
          </w:tcPr>
          <w:p w14:paraId="69D6C74F" w14:textId="0E2145E1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</w:t>
            </w:r>
            <w:r>
              <w:rPr>
                <w:rFonts w:ascii="ISOCPEUR" w:hAnsi="ISOCPEUR"/>
                <w:sz w:val="24"/>
                <w:szCs w:val="24"/>
              </w:rPr>
              <w:t>49</w:t>
            </w:r>
          </w:p>
        </w:tc>
        <w:tc>
          <w:tcPr>
            <w:tcW w:w="3346" w:type="dxa"/>
            <w:vAlign w:val="center"/>
          </w:tcPr>
          <w:p w14:paraId="6FA9037A" w14:textId="6F44CBEB" w:rsidR="00354D46" w:rsidRPr="00354D46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3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B1</w:t>
            </w:r>
          </w:p>
        </w:tc>
        <w:tc>
          <w:tcPr>
            <w:tcW w:w="2263" w:type="dxa"/>
            <w:vAlign w:val="center"/>
          </w:tcPr>
          <w:p w14:paraId="41F76119" w14:textId="11ED84E8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A54C6A3" w14:textId="60108528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31552ACA" w14:textId="74D1374E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2B575D7A" w14:textId="19439B22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51A9DFD8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CFD4917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E9FF94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AFE8CEE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403C28B2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681B0F34" w14:textId="17FE9D89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ШС3.3</w:t>
            </w:r>
          </w:p>
        </w:tc>
        <w:tc>
          <w:tcPr>
            <w:tcW w:w="2608" w:type="dxa"/>
            <w:vAlign w:val="center"/>
          </w:tcPr>
          <w:p w14:paraId="71231F85" w14:textId="36F77E36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</w:t>
            </w:r>
            <w:r>
              <w:rPr>
                <w:rFonts w:ascii="ISOCPEUR" w:hAnsi="ISOCPEUR"/>
                <w:sz w:val="24"/>
                <w:szCs w:val="24"/>
              </w:rPr>
              <w:t>48</w:t>
            </w:r>
          </w:p>
        </w:tc>
        <w:tc>
          <w:tcPr>
            <w:tcW w:w="3346" w:type="dxa"/>
            <w:vAlign w:val="center"/>
          </w:tcPr>
          <w:p w14:paraId="6B7D2527" w14:textId="3CE4977B" w:rsidR="00354D46" w:rsidRPr="00354D46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3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2</w:t>
            </w:r>
          </w:p>
        </w:tc>
        <w:tc>
          <w:tcPr>
            <w:tcW w:w="2263" w:type="dxa"/>
            <w:vAlign w:val="center"/>
          </w:tcPr>
          <w:p w14:paraId="3B07427A" w14:textId="7A5037C4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08E1F29" w14:textId="727857DB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074E1D66" w14:textId="0DCF5DEE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5ACA79B1" w14:textId="67532031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24AB5883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C6F71EE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729738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9201E6D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38E9E1F0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2DFEF954" w14:textId="0EA5D659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ШС3.4</w:t>
            </w:r>
          </w:p>
        </w:tc>
        <w:tc>
          <w:tcPr>
            <w:tcW w:w="2608" w:type="dxa"/>
            <w:vAlign w:val="center"/>
          </w:tcPr>
          <w:p w14:paraId="29AFCA3B" w14:textId="5FBC7BAD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</w:t>
            </w:r>
            <w:r>
              <w:rPr>
                <w:rFonts w:ascii="ISOCPEUR" w:hAnsi="ISOCPEUR"/>
                <w:sz w:val="24"/>
                <w:szCs w:val="24"/>
              </w:rPr>
              <w:t>23</w:t>
            </w:r>
          </w:p>
        </w:tc>
        <w:tc>
          <w:tcPr>
            <w:tcW w:w="3346" w:type="dxa"/>
            <w:vAlign w:val="center"/>
          </w:tcPr>
          <w:p w14:paraId="57EE148C" w14:textId="5648FBAB" w:rsidR="00354D46" w:rsidRPr="00354D46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3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3</w:t>
            </w:r>
          </w:p>
        </w:tc>
        <w:tc>
          <w:tcPr>
            <w:tcW w:w="2263" w:type="dxa"/>
            <w:vAlign w:val="center"/>
          </w:tcPr>
          <w:p w14:paraId="639713E7" w14:textId="0A0F4280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5E364FA" w14:textId="0676EF3C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6FA59F69" w14:textId="1BC49642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3FE1821F" w14:textId="5FC52410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4949A638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97A8CB5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74D7D7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6893602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0A4BAEFE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436C7F8C" w14:textId="0E87B3B5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ШС3.5</w:t>
            </w:r>
          </w:p>
        </w:tc>
        <w:tc>
          <w:tcPr>
            <w:tcW w:w="2608" w:type="dxa"/>
            <w:vAlign w:val="center"/>
          </w:tcPr>
          <w:p w14:paraId="3465FF7E" w14:textId="2D6BDCFC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</w:t>
            </w:r>
            <w:r>
              <w:rPr>
                <w:rFonts w:ascii="ISOCPEUR" w:hAnsi="ISOCPEUR"/>
                <w:sz w:val="24"/>
                <w:szCs w:val="24"/>
              </w:rPr>
              <w:t>44</w:t>
            </w:r>
          </w:p>
        </w:tc>
        <w:tc>
          <w:tcPr>
            <w:tcW w:w="3346" w:type="dxa"/>
            <w:vAlign w:val="center"/>
          </w:tcPr>
          <w:p w14:paraId="48075240" w14:textId="1724AFDB" w:rsidR="00354D46" w:rsidRPr="00354D46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3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4</w:t>
            </w:r>
          </w:p>
        </w:tc>
        <w:tc>
          <w:tcPr>
            <w:tcW w:w="2263" w:type="dxa"/>
            <w:vAlign w:val="center"/>
          </w:tcPr>
          <w:p w14:paraId="5BEB340B" w14:textId="01AD53E0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9387F2F" w14:textId="717776CA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37740B36" w14:textId="0F1508FE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79DEE7FC" w14:textId="3506A827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7776B8C9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09BFC2B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25CEEC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47FEA49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40BEA66F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4CDDF225" w14:textId="6343F9C8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ШС3.6</w:t>
            </w:r>
          </w:p>
        </w:tc>
        <w:tc>
          <w:tcPr>
            <w:tcW w:w="2608" w:type="dxa"/>
            <w:vAlign w:val="center"/>
          </w:tcPr>
          <w:p w14:paraId="799F6109" w14:textId="07862215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</w:t>
            </w:r>
            <w:r>
              <w:rPr>
                <w:rFonts w:ascii="ISOCPEUR" w:hAnsi="ISOCPEUR"/>
                <w:sz w:val="24"/>
                <w:szCs w:val="24"/>
              </w:rPr>
              <w:t>45</w:t>
            </w:r>
          </w:p>
        </w:tc>
        <w:tc>
          <w:tcPr>
            <w:tcW w:w="3346" w:type="dxa"/>
            <w:vAlign w:val="center"/>
          </w:tcPr>
          <w:p w14:paraId="725A902D" w14:textId="10DCA5D9" w:rsidR="00354D46" w:rsidRPr="00354D46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3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BGB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2263" w:type="dxa"/>
            <w:vAlign w:val="center"/>
          </w:tcPr>
          <w:p w14:paraId="1759FC92" w14:textId="4F8C17D9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23B2801" w14:textId="4C7BB1E1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627AACB1" w14:textId="4063DA9B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173FE5BC" w14:textId="51C64C4A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095D1233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28FEB25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3CC241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F53353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4BB412B2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6231170E" w14:textId="5DF13D06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ШС3.7</w:t>
            </w:r>
          </w:p>
        </w:tc>
        <w:tc>
          <w:tcPr>
            <w:tcW w:w="2608" w:type="dxa"/>
            <w:vAlign w:val="center"/>
          </w:tcPr>
          <w:p w14:paraId="104E55DF" w14:textId="19E0488C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1А2.15</w:t>
            </w:r>
            <w:r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3346" w:type="dxa"/>
            <w:vAlign w:val="center"/>
          </w:tcPr>
          <w:p w14:paraId="28410110" w14:textId="4A48AF4E" w:rsidR="00354D46" w:rsidRPr="00004348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</w:rPr>
              <w:t>3</w:t>
            </w: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BG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M2</w:t>
            </w:r>
          </w:p>
        </w:tc>
        <w:tc>
          <w:tcPr>
            <w:tcW w:w="2263" w:type="dxa"/>
            <w:vAlign w:val="center"/>
          </w:tcPr>
          <w:p w14:paraId="60D28D5D" w14:textId="6125761B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8861EBA" w14:textId="7530DDF2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1C55754D" w14:textId="6EBF7B95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1581D980" w14:textId="42F4E7E8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3181C4C4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A664EB2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E5E50C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B90C3CC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62C55FB4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4688EFC8" w14:textId="7C2B8728" w:rsidR="00354D46" w:rsidRPr="00F90512" w:rsidRDefault="00354D46" w:rsidP="00354D4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N</w:t>
            </w:r>
          </w:p>
        </w:tc>
        <w:tc>
          <w:tcPr>
            <w:tcW w:w="2608" w:type="dxa"/>
            <w:vAlign w:val="center"/>
          </w:tcPr>
          <w:p w14:paraId="0E63941E" w14:textId="3C4D6A49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ARK0</w:t>
            </w:r>
          </w:p>
        </w:tc>
        <w:tc>
          <w:tcPr>
            <w:tcW w:w="3346" w:type="dxa"/>
            <w:vAlign w:val="center"/>
          </w:tcPr>
          <w:p w14:paraId="1D35E8D1" w14:textId="2CA1BFCD" w:rsidR="00354D46" w:rsidRPr="00F90512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BIG</w:t>
            </w:r>
          </w:p>
        </w:tc>
        <w:tc>
          <w:tcPr>
            <w:tcW w:w="2263" w:type="dxa"/>
            <w:vAlign w:val="center"/>
          </w:tcPr>
          <w:p w14:paraId="383149F5" w14:textId="29EA6FFE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5EF000A" w14:textId="21D72A15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4CE156C6" w14:textId="14872306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10</w:t>
            </w:r>
          </w:p>
        </w:tc>
        <w:tc>
          <w:tcPr>
            <w:tcW w:w="3128" w:type="dxa"/>
            <w:vAlign w:val="center"/>
          </w:tcPr>
          <w:p w14:paraId="7BCACD48" w14:textId="0FB7E16B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2E323DD1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87A3BBD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52A011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0D3A748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54D46" w:rsidRPr="00004348" w14:paraId="4F193A4C" w14:textId="77777777" w:rsidTr="00581ADE">
        <w:trPr>
          <w:trHeight w:val="320"/>
        </w:trPr>
        <w:tc>
          <w:tcPr>
            <w:tcW w:w="1078" w:type="dxa"/>
            <w:vAlign w:val="center"/>
          </w:tcPr>
          <w:p w14:paraId="4BCC208B" w14:textId="52CAAA38" w:rsidR="00354D46" w:rsidRPr="00F90512" w:rsidRDefault="00354D46" w:rsidP="00354D4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LS1</w:t>
            </w:r>
          </w:p>
        </w:tc>
        <w:tc>
          <w:tcPr>
            <w:tcW w:w="2608" w:type="dxa"/>
            <w:vAlign w:val="center"/>
          </w:tcPr>
          <w:p w14:paraId="710950A8" w14:textId="608DD5BC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04348">
              <w:rPr>
                <w:rFonts w:ascii="ISOCPEUR" w:hAnsi="ISOCPEUR"/>
                <w:sz w:val="24"/>
                <w:szCs w:val="24"/>
                <w:lang w:val="en-US"/>
              </w:rPr>
              <w:t>ARK0</w:t>
            </w:r>
          </w:p>
        </w:tc>
        <w:tc>
          <w:tcPr>
            <w:tcW w:w="3346" w:type="dxa"/>
            <w:vAlign w:val="center"/>
          </w:tcPr>
          <w:p w14:paraId="0D683DE9" w14:textId="0374CB25" w:rsidR="00354D46" w:rsidRPr="00F90512" w:rsidRDefault="00354D46" w:rsidP="00354D4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BIALS</w:t>
            </w:r>
          </w:p>
        </w:tc>
        <w:tc>
          <w:tcPr>
            <w:tcW w:w="2263" w:type="dxa"/>
            <w:vAlign w:val="center"/>
          </w:tcPr>
          <w:p w14:paraId="731BD74D" w14:textId="46669151" w:rsidR="00354D46" w:rsidRPr="00004348" w:rsidRDefault="00354D46" w:rsidP="00354D4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КПСВВнг</w:t>
            </w:r>
            <w:proofErr w:type="spellEnd"/>
            <w:r w:rsidRPr="00004348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04348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E1FA601" w14:textId="67E1AB03" w:rsidR="00354D46" w:rsidRPr="00004348" w:rsidRDefault="00354D46" w:rsidP="00354D4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04348">
              <w:rPr>
                <w:rFonts w:ascii="ISOCPEUR" w:hAnsi="ISOCPEUR" w:cs="ISOCPEUR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6F301FBF" w14:textId="0BE5332C" w:rsidR="00354D46" w:rsidRPr="00004348" w:rsidRDefault="00354D46" w:rsidP="00354D4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10</w:t>
            </w:r>
          </w:p>
        </w:tc>
        <w:tc>
          <w:tcPr>
            <w:tcW w:w="3128" w:type="dxa"/>
            <w:vAlign w:val="center"/>
          </w:tcPr>
          <w:p w14:paraId="243EC2BF" w14:textId="2C33932C" w:rsidR="00354D46" w:rsidRPr="00004348" w:rsidRDefault="00354D46" w:rsidP="00354D4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  <w:r w:rsidRPr="00004348">
              <w:rPr>
                <w:rFonts w:ascii="ISOCPEUR" w:hAnsi="ISOCPEUR"/>
                <w:bCs/>
                <w:noProof/>
                <w:sz w:val="22"/>
                <w:szCs w:val="22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16C1E3A5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746E4A5" w14:textId="77777777" w:rsidR="00354D46" w:rsidRPr="00004348" w:rsidRDefault="00354D46" w:rsidP="00354D4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BE4E27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0C9218F" w14:textId="77777777" w:rsidR="00354D46" w:rsidRPr="00004348" w:rsidRDefault="00354D46" w:rsidP="00354D4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267A31FD" w14:textId="56CE0D60" w:rsidR="00AE30D5" w:rsidRPr="00522465" w:rsidRDefault="00AE30D5" w:rsidP="00AE30D5">
      <w:pPr>
        <w:rPr>
          <w:rFonts w:ascii="ISOCPEUR" w:hAnsi="ISOCPEUR"/>
          <w:sz w:val="24"/>
          <w:szCs w:val="24"/>
        </w:rPr>
      </w:pPr>
    </w:p>
    <w:p w14:paraId="306E9695" w14:textId="2181C0D6" w:rsidR="00142FA2" w:rsidRPr="00522465" w:rsidRDefault="00142FA2" w:rsidP="00142FA2">
      <w:pPr>
        <w:rPr>
          <w:sz w:val="22"/>
          <w:szCs w:val="22"/>
        </w:rPr>
      </w:pPr>
      <w:r w:rsidRPr="00522465">
        <w:rPr>
          <w:rFonts w:ascii="ISOCPEUR" w:hAnsi="ISOCPEUR"/>
          <w:sz w:val="24"/>
          <w:szCs w:val="24"/>
        </w:rPr>
        <w:t xml:space="preserve">   Примечание: Длина кабельных линий является расчетной и не служит основанием для нарезки.</w:t>
      </w:r>
      <w:r w:rsidR="0010088D" w:rsidRPr="00522465">
        <w:rPr>
          <w:sz w:val="18"/>
          <w:szCs w:val="22"/>
        </w:rPr>
        <w:t xml:space="preserve"> </w:t>
      </w:r>
    </w:p>
    <w:sectPr w:rsidR="00142FA2" w:rsidRPr="00522465" w:rsidSect="00AE30D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23814" w:h="16840" w:orient="landscape" w:code="8"/>
      <w:pgMar w:top="-425" w:right="284" w:bottom="2268" w:left="1134" w:header="181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A3C47" w14:textId="77777777" w:rsidR="00BF7DAF" w:rsidRDefault="00BF7DAF">
      <w:r>
        <w:separator/>
      </w:r>
    </w:p>
  </w:endnote>
  <w:endnote w:type="continuationSeparator" w:id="0">
    <w:p w14:paraId="163050E9" w14:textId="77777777" w:rsidR="00BF7DAF" w:rsidRDefault="00BF7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agmatica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67"/>
      <w:gridCol w:w="567"/>
      <w:gridCol w:w="567"/>
      <w:gridCol w:w="851"/>
      <w:gridCol w:w="567"/>
      <w:gridCol w:w="6237"/>
      <w:gridCol w:w="567"/>
    </w:tblGrid>
    <w:tr w:rsidR="00D41EF4" w:rsidRPr="00DA5DA3" w14:paraId="45AFCF0D" w14:textId="77777777">
      <w:trPr>
        <w:cantSplit/>
        <w:trHeight w:val="284"/>
        <w:jc w:val="right"/>
      </w:trPr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863D14" w14:textId="77777777" w:rsidR="00D41EF4" w:rsidRPr="00FE46DD" w:rsidRDefault="00D41EF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58E1F434" w14:textId="77777777" w:rsidR="00D41EF4" w:rsidRPr="00FE46DD" w:rsidRDefault="00D41EF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6F625F78" w14:textId="77777777" w:rsidR="00D41EF4" w:rsidRPr="00FE46DD" w:rsidRDefault="00D41EF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BF56865" w14:textId="77777777" w:rsidR="00D41EF4" w:rsidRPr="00FE46DD" w:rsidRDefault="00D41EF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851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00B2B074" w14:textId="77777777" w:rsidR="00D41EF4" w:rsidRPr="00FE46DD" w:rsidRDefault="00D41EF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622809BC" w14:textId="77777777" w:rsidR="00D41EF4" w:rsidRPr="00FE46DD" w:rsidRDefault="00D41EF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350A68F6" w14:textId="058877D6" w:rsidR="00D41EF4" w:rsidRPr="00FE46DD" w:rsidRDefault="00EF6183" w:rsidP="00EF7EFB">
          <w:pPr>
            <w:autoSpaceDE w:val="0"/>
            <w:autoSpaceDN w:val="0"/>
            <w:adjustRightInd w:val="0"/>
            <w:jc w:val="center"/>
            <w:rPr>
              <w:rFonts w:ascii="ISOCPEUR" w:hAnsi="ISOCPEUR"/>
              <w:bCs/>
              <w:sz w:val="32"/>
              <w:szCs w:val="32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D41EF4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D41EF4" w:rsidRPr="00882366">
            <w:rPr>
              <w:rFonts w:ascii="ISOCPEUR" w:hAnsi="ISOCPEUR"/>
              <w:sz w:val="36"/>
              <w:szCs w:val="36"/>
            </w:rPr>
            <w:t>-АНО-</w:t>
          </w:r>
          <w:r w:rsidR="00D41EF4">
            <w:rPr>
              <w:rFonts w:ascii="ISOCPEUR" w:hAnsi="ISOCPEUR"/>
              <w:sz w:val="36"/>
              <w:szCs w:val="36"/>
            </w:rPr>
            <w:t>ОТС.КЖ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6B696760" w14:textId="77777777" w:rsidR="00D41EF4" w:rsidRPr="00FE46DD" w:rsidRDefault="00D41EF4">
          <w:pPr>
            <w:pStyle w:val="a5"/>
            <w:jc w:val="center"/>
            <w:rPr>
              <w:rFonts w:ascii="ISOCPEUR" w:hAnsi="ISOCPEUR"/>
              <w:sz w:val="22"/>
              <w:szCs w:val="18"/>
            </w:rPr>
          </w:pPr>
          <w:r w:rsidRPr="00FE46DD">
            <w:rPr>
              <w:rFonts w:ascii="ISOCPEUR" w:hAnsi="ISOCPEUR"/>
              <w:sz w:val="22"/>
              <w:szCs w:val="18"/>
            </w:rPr>
            <w:t>Лист</w:t>
          </w:r>
        </w:p>
      </w:tc>
    </w:tr>
    <w:tr w:rsidR="00D41EF4" w:rsidRPr="00DA5DA3" w14:paraId="3FF325A5" w14:textId="77777777">
      <w:trPr>
        <w:cantSplit/>
        <w:trHeight w:val="284"/>
        <w:jc w:val="right"/>
      </w:trPr>
      <w:tc>
        <w:tcPr>
          <w:tcW w:w="567" w:type="dxa"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4A70543" w14:textId="77777777" w:rsidR="00D41EF4" w:rsidRPr="00FE46DD" w:rsidRDefault="00D41EF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6817F29" w14:textId="77777777" w:rsidR="00D41EF4" w:rsidRPr="00FE46DD" w:rsidRDefault="00D41EF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00F7F4A2" w14:textId="77777777" w:rsidR="00D41EF4" w:rsidRPr="00FE46DD" w:rsidRDefault="00D41EF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437088D3" w14:textId="77777777" w:rsidR="00D41EF4" w:rsidRPr="00FE46DD" w:rsidRDefault="00D41EF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851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4F3DD34E" w14:textId="77777777" w:rsidR="00D41EF4" w:rsidRPr="00FE46DD" w:rsidRDefault="00D41EF4">
          <w:pPr>
            <w:pStyle w:val="a5"/>
            <w:tabs>
              <w:tab w:val="clear" w:pos="4153"/>
              <w:tab w:val="center" w:pos="-5895"/>
            </w:tabs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1E035AC" w14:textId="77777777" w:rsidR="00D41EF4" w:rsidRPr="00FE46DD" w:rsidRDefault="00D41EF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177D542" w14:textId="77777777" w:rsidR="00D41EF4" w:rsidRPr="00FE46DD" w:rsidRDefault="00D41EF4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4D3D33A5" w14:textId="5B4D48A9" w:rsidR="00D41EF4" w:rsidRPr="00FE46DD" w:rsidRDefault="00D41EF4" w:rsidP="00C9289C">
          <w:pPr>
            <w:pStyle w:val="a5"/>
            <w:jc w:val="center"/>
            <w:rPr>
              <w:rFonts w:ascii="ISOCPEUR" w:hAnsi="ISOCPEUR"/>
              <w:sz w:val="22"/>
              <w:szCs w:val="18"/>
            </w:rPr>
          </w:pPr>
          <w:r w:rsidRPr="00FE46DD">
            <w:rPr>
              <w:rFonts w:ascii="ISOCPEUR" w:hAnsi="ISOCPEUR"/>
              <w:sz w:val="22"/>
              <w:szCs w:val="18"/>
            </w:rPr>
            <w:fldChar w:fldCharType="begin"/>
          </w:r>
          <w:r w:rsidRPr="00FE46DD">
            <w:rPr>
              <w:rFonts w:ascii="ISOCPEUR" w:hAnsi="ISOCPEUR"/>
              <w:sz w:val="22"/>
              <w:szCs w:val="18"/>
            </w:rPr>
            <w:instrText xml:space="preserve"> PAGE  \* MERGEFORMAT </w:instrText>
          </w:r>
          <w:r w:rsidRPr="00FE46DD">
            <w:rPr>
              <w:rFonts w:ascii="ISOCPEUR" w:hAnsi="ISOCPEUR"/>
              <w:sz w:val="22"/>
              <w:szCs w:val="18"/>
            </w:rPr>
            <w:fldChar w:fldCharType="separate"/>
          </w:r>
          <w:r w:rsidR="00004348">
            <w:rPr>
              <w:rFonts w:ascii="ISOCPEUR" w:hAnsi="ISOCPEUR"/>
              <w:noProof/>
              <w:sz w:val="22"/>
              <w:szCs w:val="18"/>
            </w:rPr>
            <w:t>2</w:t>
          </w:r>
          <w:r w:rsidRPr="00FE46DD">
            <w:rPr>
              <w:rFonts w:ascii="ISOCPEUR" w:hAnsi="ISOCPEUR"/>
              <w:sz w:val="22"/>
              <w:szCs w:val="18"/>
            </w:rPr>
            <w:fldChar w:fldCharType="end"/>
          </w:r>
        </w:p>
      </w:tc>
    </w:tr>
    <w:tr w:rsidR="00D41EF4" w:rsidRPr="00DA5DA3" w14:paraId="49FC5972" w14:textId="77777777">
      <w:trPr>
        <w:cantSplit/>
        <w:trHeight w:val="284"/>
        <w:jc w:val="right"/>
      </w:trPr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DF80993" w14:textId="77777777" w:rsidR="00D41EF4" w:rsidRPr="00FE46DD" w:rsidRDefault="00D41EF4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5F94360D" w14:textId="77777777" w:rsidR="00D41EF4" w:rsidRPr="00FE46DD" w:rsidRDefault="00D41EF4">
          <w:pPr>
            <w:pStyle w:val="a5"/>
            <w:jc w:val="center"/>
            <w:rPr>
              <w:rFonts w:ascii="ISOCPEUR" w:hAnsi="ISOCPEUR"/>
              <w:spacing w:val="-14"/>
            </w:rPr>
          </w:pPr>
          <w:proofErr w:type="spellStart"/>
          <w:r w:rsidRPr="00FE46DD">
            <w:rPr>
              <w:rFonts w:ascii="ISOCPEUR" w:hAnsi="ISOCPEUR"/>
              <w:spacing w:val="-14"/>
            </w:rPr>
            <w:t>Кол.уч</w:t>
          </w:r>
          <w:proofErr w:type="spellEnd"/>
          <w:r w:rsidRPr="00FE46DD">
            <w:rPr>
              <w:rFonts w:ascii="ISOCPEUR" w:hAnsi="ISOCPEUR"/>
              <w:spacing w:val="-14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53EA6F0E" w14:textId="77777777" w:rsidR="00D41EF4" w:rsidRPr="00FE46DD" w:rsidRDefault="00D41EF4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63B36039" w14:textId="77777777" w:rsidR="00D41EF4" w:rsidRPr="00FE46DD" w:rsidRDefault="00D41EF4">
          <w:pPr>
            <w:pStyle w:val="a5"/>
            <w:jc w:val="center"/>
            <w:rPr>
              <w:rFonts w:ascii="ISOCPEUR" w:hAnsi="ISOCPEUR"/>
              <w:spacing w:val="-10"/>
            </w:rPr>
          </w:pPr>
          <w:r w:rsidRPr="00FE46DD">
            <w:rPr>
              <w:rFonts w:ascii="ISOCPEUR" w:hAnsi="ISOCPEUR"/>
              <w:spacing w:val="-10"/>
            </w:rPr>
            <w:t>№док.</w:t>
          </w:r>
        </w:p>
      </w:tc>
      <w:tc>
        <w:tcPr>
          <w:tcW w:w="851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737F5960" w14:textId="77777777" w:rsidR="00D41EF4" w:rsidRPr="00FE46DD" w:rsidRDefault="00D41EF4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77949C93" w14:textId="77777777" w:rsidR="00D41EF4" w:rsidRPr="00FE46DD" w:rsidRDefault="00D41EF4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Дата</w:t>
          </w: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B47B867" w14:textId="77777777" w:rsidR="00D41EF4" w:rsidRPr="00FE46DD" w:rsidRDefault="00D41EF4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14:paraId="297A0AC8" w14:textId="77777777" w:rsidR="00D41EF4" w:rsidRPr="00FE46DD" w:rsidRDefault="00D41EF4">
          <w:pPr>
            <w:pStyle w:val="a5"/>
            <w:rPr>
              <w:rFonts w:ascii="ISOCPEUR" w:hAnsi="ISOCPEUR"/>
              <w:sz w:val="18"/>
            </w:rPr>
          </w:pPr>
        </w:p>
      </w:tc>
    </w:tr>
  </w:tbl>
  <w:p w14:paraId="71004C7E" w14:textId="77777777" w:rsidR="00D41EF4" w:rsidRPr="00DA5DA3" w:rsidRDefault="00D41EF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D41EF4" w:rsidRPr="00A9107D" w14:paraId="255AE542" w14:textId="77777777" w:rsidTr="001D419E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5AB3B0B2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8E7023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570AF88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F0AAC74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786B2E2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8972A7" w14:textId="77777777" w:rsidR="00D41EF4" w:rsidRPr="00C51714" w:rsidRDefault="00D41EF4" w:rsidP="001D419E">
          <w:pPr>
            <w:rPr>
              <w:rFonts w:ascii="ISOCPEUR" w:hAnsi="ISOCPEUR"/>
              <w:sz w:val="26"/>
              <w:szCs w:val="26"/>
            </w:rPr>
          </w:pPr>
        </w:p>
        <w:p w14:paraId="75002F61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269DB7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B7D4A87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A0D6BD" w14:textId="6BFAD8D8" w:rsidR="00D41EF4" w:rsidRPr="008F3901" w:rsidRDefault="00EF6183" w:rsidP="008E3BF3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D41EF4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D41EF4" w:rsidRPr="00882366">
            <w:rPr>
              <w:rFonts w:ascii="ISOCPEUR" w:hAnsi="ISOCPEUR"/>
              <w:sz w:val="36"/>
              <w:szCs w:val="36"/>
            </w:rPr>
            <w:t>-АНО-</w:t>
          </w:r>
          <w:r w:rsidR="00D41EF4">
            <w:rPr>
              <w:rFonts w:ascii="ISOCPEUR" w:hAnsi="ISOCPEUR"/>
              <w:sz w:val="36"/>
              <w:szCs w:val="36"/>
            </w:rPr>
            <w:t>ОТС.КЖ</w:t>
          </w:r>
        </w:p>
      </w:tc>
    </w:tr>
    <w:tr w:rsidR="00D41EF4" w:rsidRPr="00A9107D" w14:paraId="16121379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2B19CB3A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7963708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78C9E1E7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3EC5D5E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DC6C221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D1243E1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0C2EB0D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C0232B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D41EF4" w:rsidRPr="00A9107D" w14:paraId="5C9493AD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81BD55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493E71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ED69B7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4FD6433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7F9E6BF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9160EA4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E3CA0F0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F6FEAA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D41EF4" w:rsidRPr="00A9107D" w14:paraId="38C6D945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AF23E78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536DA4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DA20391" w14:textId="77777777" w:rsidR="00D41EF4" w:rsidRPr="00C51714" w:rsidRDefault="00D41EF4" w:rsidP="001D419E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B6FCD75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4684541" wp14:editId="1F359905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B29DE0B" w14:textId="137037C9" w:rsidR="00D41EF4" w:rsidRPr="00C51714" w:rsidRDefault="00EF6183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D41EF4">
            <w:rPr>
              <w:rFonts w:ascii="ISOCPEUR" w:hAnsi="ISOCPEUR"/>
              <w:sz w:val="22"/>
              <w:szCs w:val="22"/>
            </w:rPr>
            <w:t>.2</w:t>
          </w:r>
          <w:r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380BFC" w14:textId="7C824A82" w:rsidR="00D41EF4" w:rsidRPr="008F3901" w:rsidRDefault="00D41EF4" w:rsidP="001D419E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28"/>
              <w:szCs w:val="28"/>
            </w:rPr>
            <w:t>Кабельный журнал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0A107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719E8B9E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5F12D3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620E2E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D41EF4" w:rsidRPr="00A9107D" w14:paraId="064D370F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F8A0EBF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E6497B2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41C4720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BE1910F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786BEA6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74CA3BF" w14:textId="77777777" w:rsidR="00D41EF4" w:rsidRPr="00C51714" w:rsidRDefault="00D41EF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32AE21" w14:textId="77777777" w:rsidR="00D41EF4" w:rsidRPr="00807FFD" w:rsidRDefault="00D41EF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4EF65D" w14:textId="77777777" w:rsidR="00D41EF4" w:rsidRPr="00807FFD" w:rsidRDefault="00D41EF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4E277A" w14:textId="3337A43C" w:rsidR="00D41EF4" w:rsidRPr="000A38C3" w:rsidRDefault="00D41EF4" w:rsidP="001D419E">
          <w:pPr>
            <w:pStyle w:val="a5"/>
            <w:jc w:val="center"/>
            <w:rPr>
              <w:rFonts w:ascii="ISOCPEUR" w:hAnsi="ISOCPEUR"/>
              <w:sz w:val="24"/>
              <w:szCs w:val="24"/>
              <w:lang w:val="en-US"/>
            </w:rPr>
          </w:pPr>
          <w:r>
            <w:rPr>
              <w:rFonts w:ascii="ISOCPEUR" w:hAnsi="ISOCPEUR"/>
              <w:sz w:val="24"/>
              <w:szCs w:val="24"/>
              <w:lang w:val="en-US"/>
            </w:rPr>
            <w:t>2</w:t>
          </w:r>
        </w:p>
      </w:tc>
    </w:tr>
    <w:tr w:rsidR="00D41EF4" w:rsidRPr="00A9107D" w14:paraId="54F714D9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B45F5B7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5F06152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1D25997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DC39E51" w14:textId="77777777" w:rsidR="00D41EF4" w:rsidRPr="00C51714" w:rsidRDefault="00BF7DAF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7ED5D1D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6" type="#_x0000_t75" style="position:absolute;left:0;text-align:left;margin-left:-.15pt;margin-top:.3pt;width:45.9pt;height:38.45pt;z-index:251659264;mso-position-horizontal-relative:text;mso-position-vertical-relative:text">
                <v:imagedata r:id="rId2" o:title=""/>
              </v:shape>
              <o:OLEObject Type="Embed" ProgID="AutoCAD.Drawing.24" ShapeID="_x0000_s2056" DrawAspect="Content" ObjectID="_1835941759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49D668F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57473B0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F86E474" w14:textId="77777777" w:rsidR="00D41EF4" w:rsidRPr="00C51714" w:rsidRDefault="00D41EF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663C1674" wp14:editId="2A363E7A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41EF4" w:rsidRPr="00A9107D" w14:paraId="75C6B1E1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5E7B973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C24AD7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9BE00AF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92D069A" w14:textId="77777777" w:rsidR="00D41EF4" w:rsidRPr="00A9107D" w:rsidRDefault="00D41EF4" w:rsidP="001D419E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F63114B" w14:textId="73FD5601" w:rsidR="00D41EF4" w:rsidRPr="00A9107D" w:rsidRDefault="00EF6183" w:rsidP="001D419E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9B51CC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F9DDA26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</w:tr>
    <w:tr w:rsidR="00D41EF4" w:rsidRPr="00A9107D" w14:paraId="26D0634B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A2E8EA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CE53AB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C6C87DB" w14:textId="77777777" w:rsidR="00D41EF4" w:rsidRPr="00C51714" w:rsidRDefault="00D41EF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AA4DA5E" w14:textId="77777777" w:rsidR="00D41EF4" w:rsidRPr="00A9107D" w:rsidRDefault="00D41EF4" w:rsidP="001D419E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E079C18" wp14:editId="04FC3364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159FABA" w14:textId="230B8D6E" w:rsidR="00D41EF4" w:rsidRPr="000015A8" w:rsidRDefault="00EF6183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F47C5A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5346D0" w14:textId="77777777" w:rsidR="00D41EF4" w:rsidRPr="00A9107D" w:rsidRDefault="00D41EF4" w:rsidP="001D419E">
          <w:pPr>
            <w:pStyle w:val="a5"/>
            <w:rPr>
              <w:sz w:val="26"/>
              <w:szCs w:val="26"/>
            </w:rPr>
          </w:pPr>
        </w:p>
      </w:tc>
    </w:tr>
  </w:tbl>
  <w:p w14:paraId="237E03E6" w14:textId="77777777" w:rsidR="00D41EF4" w:rsidRPr="00A9107D" w:rsidRDefault="00D41EF4" w:rsidP="001D419E">
    <w:pPr>
      <w:pStyle w:val="a5"/>
      <w:rPr>
        <w:sz w:val="4"/>
        <w:szCs w:val="4"/>
      </w:rPr>
    </w:pPr>
  </w:p>
  <w:p w14:paraId="6384F5C7" w14:textId="77777777" w:rsidR="00D41EF4" w:rsidRDefault="00D41EF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89B7E" w14:textId="77777777" w:rsidR="00BF7DAF" w:rsidRDefault="00BF7DAF">
      <w:r>
        <w:separator/>
      </w:r>
    </w:p>
  </w:footnote>
  <w:footnote w:type="continuationSeparator" w:id="0">
    <w:p w14:paraId="7E8F35AD" w14:textId="77777777" w:rsidR="00BF7DAF" w:rsidRDefault="00BF7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39684" w14:textId="77777777" w:rsidR="00D41EF4" w:rsidRDefault="00D41EF4">
    <w:pPr>
      <w:pStyle w:val="a3"/>
      <w:tabs>
        <w:tab w:val="clear" w:pos="4153"/>
        <w:tab w:val="clear" w:pos="8306"/>
      </w:tabs>
      <w:rPr>
        <w:rFonts w:ascii="Arial" w:hAnsi="Arial"/>
      </w:rPr>
    </w:pPr>
  </w:p>
  <w:p w14:paraId="3031E6B3" w14:textId="77777777" w:rsidR="00D41EF4" w:rsidRDefault="00D41EF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3A0786F1" wp14:editId="4DD09D99">
              <wp:simplePos x="0" y="0"/>
              <wp:positionH relativeFrom="page">
                <wp:posOffset>720090</wp:posOffset>
              </wp:positionH>
              <wp:positionV relativeFrom="page">
                <wp:posOffset>255270</wp:posOffset>
              </wp:positionV>
              <wp:extent cx="14220190" cy="10273665"/>
              <wp:effectExtent l="0" t="0" r="0" b="0"/>
              <wp:wrapNone/>
              <wp:docPr id="2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190" cy="1027366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922BFE" id="Rectangle 1" o:spid="_x0000_s1026" style="position:absolute;margin-left:56.7pt;margin-top:20.1pt;width:1119.7pt;height:808.9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" o:allowincell="f" filled="f" strokeweight="1.5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573ACC73" wp14:editId="05C237C4">
              <wp:simplePos x="0" y="0"/>
              <wp:positionH relativeFrom="column">
                <wp:posOffset>-578485</wp:posOffset>
              </wp:positionH>
              <wp:positionV relativeFrom="paragraph">
                <wp:posOffset>7138035</wp:posOffset>
              </wp:positionV>
              <wp:extent cx="711200" cy="3235960"/>
              <wp:effectExtent l="0" t="0" r="0" b="0"/>
              <wp:wrapNone/>
              <wp:docPr id="2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200" cy="3235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</w:tblGrid>
                          <w:tr w:rsidR="00D41EF4" w:rsidRPr="0027405B" w14:paraId="4C366D3D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A26BF52" w14:textId="77777777" w:rsidR="00D41EF4" w:rsidRPr="0027405B" w:rsidRDefault="00D41E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proofErr w:type="spellStart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5B8659F8" w14:textId="77777777" w:rsidR="00D41EF4" w:rsidRPr="0027405B" w:rsidRDefault="00D41E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D41EF4" w:rsidRPr="0027405B" w14:paraId="477D9738" w14:textId="77777777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F099772" w14:textId="77777777" w:rsidR="00D41EF4" w:rsidRPr="0027405B" w:rsidRDefault="00D41E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E03EBE6" w14:textId="77777777" w:rsidR="00D41EF4" w:rsidRPr="0027405B" w:rsidRDefault="00D41E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D41EF4" w:rsidRPr="0027405B" w14:paraId="38865172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81F0FD1" w14:textId="77777777" w:rsidR="00D41EF4" w:rsidRPr="0027405B" w:rsidRDefault="00D41E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1AAEA1EA" w14:textId="77777777" w:rsidR="00D41EF4" w:rsidRPr="0027405B" w:rsidRDefault="00D41E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13EF482D" w14:textId="77777777" w:rsidR="00D41EF4" w:rsidRPr="0027405B" w:rsidRDefault="00D41EF4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3ACC7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45.55pt;margin-top:562.05pt;width:56pt;height:254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</w:tblGrid>
                    <w:tr w:rsidR="00D41EF4" w:rsidRPr="0027405B" w14:paraId="4C366D3D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A26BF52" w14:textId="77777777" w:rsidR="00D41EF4" w:rsidRPr="0027405B" w:rsidRDefault="00D41E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Взам</w:t>
                          </w:r>
                          <w:proofErr w:type="spellEnd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5B8659F8" w14:textId="77777777" w:rsidR="00D41EF4" w:rsidRPr="0027405B" w:rsidRDefault="00D41E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D41EF4" w:rsidRPr="0027405B" w14:paraId="477D9738" w14:textId="77777777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F099772" w14:textId="77777777" w:rsidR="00D41EF4" w:rsidRPr="0027405B" w:rsidRDefault="00D41E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E03EBE6" w14:textId="77777777" w:rsidR="00D41EF4" w:rsidRPr="0027405B" w:rsidRDefault="00D41E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D41EF4" w:rsidRPr="0027405B" w14:paraId="38865172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81F0FD1" w14:textId="77777777" w:rsidR="00D41EF4" w:rsidRPr="0027405B" w:rsidRDefault="00D41E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1AAEA1EA" w14:textId="77777777" w:rsidR="00D41EF4" w:rsidRPr="0027405B" w:rsidRDefault="00D41E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</w:tbl>
                  <w:p w14:paraId="13EF482D" w14:textId="77777777" w:rsidR="00D41EF4" w:rsidRPr="0027405B" w:rsidRDefault="00D41EF4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EA0E2" w14:textId="41A7D3D3" w:rsidR="00D41EF4" w:rsidRDefault="00D41EF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5675451" wp14:editId="46AE0645">
              <wp:simplePos x="0" y="0"/>
              <wp:positionH relativeFrom="column">
                <wp:posOffset>-701675</wp:posOffset>
              </wp:positionH>
              <wp:positionV relativeFrom="paragraph">
                <wp:posOffset>4924425</wp:posOffset>
              </wp:positionV>
              <wp:extent cx="834390" cy="5594350"/>
              <wp:effectExtent l="0" t="0" r="0" b="0"/>
              <wp:wrapNone/>
              <wp:docPr id="2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5594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04"/>
                            <w:gridCol w:w="284"/>
                          </w:tblGrid>
                          <w:tr w:rsidR="00D41EF4" w:rsidRPr="0027405B" w14:paraId="03D40E42" w14:textId="77777777" w:rsidTr="005E5378">
                            <w:trPr>
                              <w:cantSplit/>
                              <w:trHeight w:hRule="exact" w:val="567"/>
                              <w:jc w:val="center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A81E36" w14:textId="77777777" w:rsidR="00D41EF4" w:rsidRPr="00594302" w:rsidRDefault="00D41EF4" w:rsidP="000F6BF4">
                                <w:pPr>
                                  <w:ind w:left="113" w:right="113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Согласованно:</w:t>
                                </w: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9BDA87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051B4FE1" w14:textId="77777777" w:rsidR="00D41EF4" w:rsidRPr="0027405B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41EF4" w:rsidRPr="0027405B" w14:paraId="1F35E902" w14:textId="77777777" w:rsidTr="005E5378">
                            <w:trPr>
                              <w:cantSplit/>
                              <w:trHeight w:hRule="exact" w:val="851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933B132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F21C658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5DC30F7C" w14:textId="77777777" w:rsidR="00D41EF4" w:rsidRPr="0027405B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41EF4" w:rsidRPr="0027405B" w14:paraId="34C3FA14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238A6D9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265CAB9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161EC04D" w14:textId="77777777" w:rsidR="00D41EF4" w:rsidRPr="0027405B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41EF4" w:rsidRPr="0027405B" w14:paraId="096DD162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D5DB345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EB34E62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</w:tcPr>
                              <w:p w14:paraId="6FD2EA27" w14:textId="77777777" w:rsidR="00D41EF4" w:rsidRPr="0027405B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41EF4" w:rsidRPr="0027405B" w14:paraId="51272B41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55064FC7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6E2F6174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proofErr w:type="spellStart"/>
                                <w:r w:rsidRPr="00594302">
                                  <w:rPr>
                                    <w:rFonts w:ascii="ISOCPEUR" w:hAnsi="ISOCPEUR"/>
                                  </w:rPr>
                                  <w:t>Взам</w:t>
                                </w:r>
                                <w:proofErr w:type="spellEnd"/>
                                <w:r w:rsidRPr="00594302">
                                  <w:rPr>
                                    <w:rFonts w:ascii="ISOCPEUR" w:hAnsi="ISOCPEUR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2ABA8904" w14:textId="77777777" w:rsidR="00D41EF4" w:rsidRPr="0027405B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41EF4" w:rsidRPr="0027405B" w14:paraId="5E8D0EB9" w14:textId="77777777" w:rsidTr="005E5378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66B33D6B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054825CA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3BDE69C9" w14:textId="77777777" w:rsidR="00D41EF4" w:rsidRPr="0027405B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41EF4" w:rsidRPr="0027405B" w14:paraId="272342C6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647AACB7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5140DCB2" w14:textId="77777777" w:rsidR="00D41EF4" w:rsidRPr="00594302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405F67F0" w14:textId="77777777" w:rsidR="00D41EF4" w:rsidRPr="0027405B" w:rsidRDefault="00D41EF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EC55E94" w14:textId="77777777" w:rsidR="00D41EF4" w:rsidRPr="0027405B" w:rsidRDefault="00D41EF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6754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-55.25pt;margin-top:387.75pt;width:65.7pt;height:440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04"/>
                      <w:gridCol w:w="284"/>
                    </w:tblGrid>
                    <w:tr w:rsidR="00D41EF4" w:rsidRPr="0027405B" w14:paraId="03D40E42" w14:textId="77777777" w:rsidTr="005E5378">
                      <w:trPr>
                        <w:cantSplit/>
                        <w:trHeight w:hRule="exact" w:val="567"/>
                        <w:jc w:val="center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BA81E36" w14:textId="77777777" w:rsidR="00D41EF4" w:rsidRPr="00594302" w:rsidRDefault="00D41EF4" w:rsidP="000F6BF4">
                          <w:pPr>
                            <w:ind w:left="113" w:right="113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Согласованно:</w:t>
                          </w:r>
                        </w:p>
                      </w:tc>
                      <w:tc>
                        <w:tcPr>
                          <w:tcW w:w="304" w:type="dxa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B9BDA87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4" w:space="0" w:color="auto"/>
                          </w:tcBorders>
                          <w:textDirection w:val="btLr"/>
                        </w:tcPr>
                        <w:p w14:paraId="051B4FE1" w14:textId="77777777" w:rsidR="00D41EF4" w:rsidRPr="0027405B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41EF4" w:rsidRPr="0027405B" w14:paraId="1F35E902" w14:textId="77777777" w:rsidTr="005E5378">
                      <w:trPr>
                        <w:cantSplit/>
                        <w:trHeight w:hRule="exact" w:val="851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933B132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4F21C658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5DC30F7C" w14:textId="77777777" w:rsidR="00D41EF4" w:rsidRPr="0027405B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41EF4" w:rsidRPr="0027405B" w14:paraId="34C3FA14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238A6D9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0265CAB9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161EC04D" w14:textId="77777777" w:rsidR="00D41EF4" w:rsidRPr="0027405B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41EF4" w:rsidRPr="0027405B" w14:paraId="096DD162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D5DB345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EB34E62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</w:tcBorders>
                          <w:textDirection w:val="btLr"/>
                        </w:tcPr>
                        <w:p w14:paraId="6FD2EA27" w14:textId="77777777" w:rsidR="00D41EF4" w:rsidRPr="0027405B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41EF4" w:rsidRPr="0027405B" w14:paraId="51272B41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55064FC7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6E2F6174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proofErr w:type="spellStart"/>
                          <w:r w:rsidRPr="00594302">
                            <w:rPr>
                              <w:rFonts w:ascii="ISOCPEUR" w:hAnsi="ISOCPEUR"/>
                            </w:rPr>
                            <w:t>Взам</w:t>
                          </w:r>
                          <w:proofErr w:type="spellEnd"/>
                          <w:r w:rsidRPr="00594302">
                            <w:rPr>
                              <w:rFonts w:ascii="ISOCPEUR" w:hAnsi="ISOCPEUR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2ABA8904" w14:textId="77777777" w:rsidR="00D41EF4" w:rsidRPr="0027405B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41EF4" w:rsidRPr="0027405B" w14:paraId="5E8D0EB9" w14:textId="77777777" w:rsidTr="005E5378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66B33D6B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054825CA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3BDE69C9" w14:textId="77777777" w:rsidR="00D41EF4" w:rsidRPr="0027405B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41EF4" w:rsidRPr="0027405B" w14:paraId="272342C6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647AACB7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5140DCB2" w14:textId="77777777" w:rsidR="00D41EF4" w:rsidRPr="00594302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405F67F0" w14:textId="77777777" w:rsidR="00D41EF4" w:rsidRPr="0027405B" w:rsidRDefault="00D41EF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</w:tbl>
                  <w:p w14:paraId="0EC55E94" w14:textId="77777777" w:rsidR="00D41EF4" w:rsidRPr="0027405B" w:rsidRDefault="00D41EF4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06B8F"/>
    <w:multiLevelType w:val="hybridMultilevel"/>
    <w:tmpl w:val="27369F94"/>
    <w:lvl w:ilvl="0" w:tplc="F38CF7AC">
      <w:start w:val="21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3A35B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282D064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98F010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22F6A1A"/>
    <w:multiLevelType w:val="hybridMultilevel"/>
    <w:tmpl w:val="8F203E5C"/>
    <w:lvl w:ilvl="0" w:tplc="0419000F">
      <w:start w:val="1"/>
      <w:numFmt w:val="decimal"/>
      <w:lvlText w:val="%1."/>
      <w:lvlJc w:val="left"/>
      <w:pPr>
        <w:tabs>
          <w:tab w:val="num" w:pos="833"/>
        </w:tabs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53"/>
        </w:tabs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73"/>
        </w:tabs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93"/>
        </w:tabs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13"/>
        </w:tabs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33"/>
        </w:tabs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53"/>
        </w:tabs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73"/>
        </w:tabs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93"/>
        </w:tabs>
        <w:ind w:left="6593" w:hanging="180"/>
      </w:pPr>
    </w:lvl>
  </w:abstractNum>
  <w:abstractNum w:abstractNumId="5" w15:restartNumberingAfterBreak="0">
    <w:nsid w:val="679801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8E"/>
    <w:rsid w:val="00000746"/>
    <w:rsid w:val="0000078E"/>
    <w:rsid w:val="000010A9"/>
    <w:rsid w:val="0000176D"/>
    <w:rsid w:val="00001860"/>
    <w:rsid w:val="00002077"/>
    <w:rsid w:val="000031C7"/>
    <w:rsid w:val="00004348"/>
    <w:rsid w:val="00004995"/>
    <w:rsid w:val="00006893"/>
    <w:rsid w:val="00007152"/>
    <w:rsid w:val="0001127D"/>
    <w:rsid w:val="000113CB"/>
    <w:rsid w:val="00012A6B"/>
    <w:rsid w:val="0001536C"/>
    <w:rsid w:val="00017053"/>
    <w:rsid w:val="00021DC5"/>
    <w:rsid w:val="0002213C"/>
    <w:rsid w:val="000221A9"/>
    <w:rsid w:val="000223EA"/>
    <w:rsid w:val="000228F1"/>
    <w:rsid w:val="00024345"/>
    <w:rsid w:val="000257CF"/>
    <w:rsid w:val="0002586F"/>
    <w:rsid w:val="0002629E"/>
    <w:rsid w:val="00026C2F"/>
    <w:rsid w:val="0002738B"/>
    <w:rsid w:val="00030C7E"/>
    <w:rsid w:val="000311CE"/>
    <w:rsid w:val="00032197"/>
    <w:rsid w:val="000328A7"/>
    <w:rsid w:val="00032C46"/>
    <w:rsid w:val="000331DB"/>
    <w:rsid w:val="000337C5"/>
    <w:rsid w:val="0003525A"/>
    <w:rsid w:val="000356F6"/>
    <w:rsid w:val="00035896"/>
    <w:rsid w:val="000364F0"/>
    <w:rsid w:val="00036758"/>
    <w:rsid w:val="00036BE0"/>
    <w:rsid w:val="000403A2"/>
    <w:rsid w:val="00040B4A"/>
    <w:rsid w:val="00040DD6"/>
    <w:rsid w:val="00041C5D"/>
    <w:rsid w:val="0004277E"/>
    <w:rsid w:val="00042AD6"/>
    <w:rsid w:val="000430A8"/>
    <w:rsid w:val="000441FA"/>
    <w:rsid w:val="00045116"/>
    <w:rsid w:val="000465E2"/>
    <w:rsid w:val="0004736E"/>
    <w:rsid w:val="000515DB"/>
    <w:rsid w:val="000521B1"/>
    <w:rsid w:val="00052781"/>
    <w:rsid w:val="000541FC"/>
    <w:rsid w:val="000559F6"/>
    <w:rsid w:val="000562FD"/>
    <w:rsid w:val="000565EE"/>
    <w:rsid w:val="00057089"/>
    <w:rsid w:val="00057227"/>
    <w:rsid w:val="000577E6"/>
    <w:rsid w:val="0006057F"/>
    <w:rsid w:val="000606B0"/>
    <w:rsid w:val="00060EA8"/>
    <w:rsid w:val="00061797"/>
    <w:rsid w:val="00062878"/>
    <w:rsid w:val="00062C6A"/>
    <w:rsid w:val="0006313C"/>
    <w:rsid w:val="00063997"/>
    <w:rsid w:val="000644BB"/>
    <w:rsid w:val="00064C47"/>
    <w:rsid w:val="000668FB"/>
    <w:rsid w:val="00066BE2"/>
    <w:rsid w:val="00067A8E"/>
    <w:rsid w:val="000700ED"/>
    <w:rsid w:val="000703AD"/>
    <w:rsid w:val="000716F0"/>
    <w:rsid w:val="00072DAC"/>
    <w:rsid w:val="00072E6D"/>
    <w:rsid w:val="00073240"/>
    <w:rsid w:val="000739F6"/>
    <w:rsid w:val="00073F7D"/>
    <w:rsid w:val="00074DC9"/>
    <w:rsid w:val="000766D1"/>
    <w:rsid w:val="00077657"/>
    <w:rsid w:val="00077DFE"/>
    <w:rsid w:val="000801F1"/>
    <w:rsid w:val="00080B07"/>
    <w:rsid w:val="0008104D"/>
    <w:rsid w:val="00081BC7"/>
    <w:rsid w:val="0008262F"/>
    <w:rsid w:val="00082A3D"/>
    <w:rsid w:val="00082D69"/>
    <w:rsid w:val="00083A5B"/>
    <w:rsid w:val="0008486A"/>
    <w:rsid w:val="00085885"/>
    <w:rsid w:val="00085CD2"/>
    <w:rsid w:val="00087A92"/>
    <w:rsid w:val="00087CAA"/>
    <w:rsid w:val="00090EDD"/>
    <w:rsid w:val="00091E38"/>
    <w:rsid w:val="0009217E"/>
    <w:rsid w:val="0009384A"/>
    <w:rsid w:val="00094F5D"/>
    <w:rsid w:val="00095244"/>
    <w:rsid w:val="000952E8"/>
    <w:rsid w:val="00096A0E"/>
    <w:rsid w:val="00096EE7"/>
    <w:rsid w:val="000A0949"/>
    <w:rsid w:val="000A15A7"/>
    <w:rsid w:val="000A15E8"/>
    <w:rsid w:val="000A2920"/>
    <w:rsid w:val="000A2979"/>
    <w:rsid w:val="000A2D2E"/>
    <w:rsid w:val="000A38C3"/>
    <w:rsid w:val="000A3B8E"/>
    <w:rsid w:val="000A3BA0"/>
    <w:rsid w:val="000A3F82"/>
    <w:rsid w:val="000A602B"/>
    <w:rsid w:val="000A6723"/>
    <w:rsid w:val="000A6F29"/>
    <w:rsid w:val="000B240F"/>
    <w:rsid w:val="000B47D9"/>
    <w:rsid w:val="000B546E"/>
    <w:rsid w:val="000B64AB"/>
    <w:rsid w:val="000B65A6"/>
    <w:rsid w:val="000B7DDD"/>
    <w:rsid w:val="000C245F"/>
    <w:rsid w:val="000C59E7"/>
    <w:rsid w:val="000C63A1"/>
    <w:rsid w:val="000D1466"/>
    <w:rsid w:val="000D150F"/>
    <w:rsid w:val="000D1A6E"/>
    <w:rsid w:val="000D2202"/>
    <w:rsid w:val="000D287A"/>
    <w:rsid w:val="000D31C2"/>
    <w:rsid w:val="000D372B"/>
    <w:rsid w:val="000D49DA"/>
    <w:rsid w:val="000D560F"/>
    <w:rsid w:val="000D58E9"/>
    <w:rsid w:val="000D7A38"/>
    <w:rsid w:val="000E0643"/>
    <w:rsid w:val="000E1158"/>
    <w:rsid w:val="000E1A03"/>
    <w:rsid w:val="000E1DD2"/>
    <w:rsid w:val="000E3EF7"/>
    <w:rsid w:val="000E4BE9"/>
    <w:rsid w:val="000E4C6C"/>
    <w:rsid w:val="000E5B98"/>
    <w:rsid w:val="000E60FF"/>
    <w:rsid w:val="000E7625"/>
    <w:rsid w:val="000E76B3"/>
    <w:rsid w:val="000E79B5"/>
    <w:rsid w:val="000E7B20"/>
    <w:rsid w:val="000F0100"/>
    <w:rsid w:val="000F1AB6"/>
    <w:rsid w:val="000F1B1C"/>
    <w:rsid w:val="000F2E9D"/>
    <w:rsid w:val="000F31DD"/>
    <w:rsid w:val="000F38AA"/>
    <w:rsid w:val="000F3BDE"/>
    <w:rsid w:val="000F3FD0"/>
    <w:rsid w:val="000F44D5"/>
    <w:rsid w:val="000F4D9F"/>
    <w:rsid w:val="000F5470"/>
    <w:rsid w:val="000F59CB"/>
    <w:rsid w:val="000F68F3"/>
    <w:rsid w:val="000F6B80"/>
    <w:rsid w:val="000F6BF4"/>
    <w:rsid w:val="000F6F10"/>
    <w:rsid w:val="0010088D"/>
    <w:rsid w:val="0010507C"/>
    <w:rsid w:val="00105CAC"/>
    <w:rsid w:val="00110482"/>
    <w:rsid w:val="00110BA9"/>
    <w:rsid w:val="00111318"/>
    <w:rsid w:val="0011214E"/>
    <w:rsid w:val="00112244"/>
    <w:rsid w:val="00112D73"/>
    <w:rsid w:val="0011445F"/>
    <w:rsid w:val="0011470E"/>
    <w:rsid w:val="00115751"/>
    <w:rsid w:val="001159F9"/>
    <w:rsid w:val="001175D4"/>
    <w:rsid w:val="001178F6"/>
    <w:rsid w:val="00117DB7"/>
    <w:rsid w:val="001214A8"/>
    <w:rsid w:val="00121E4A"/>
    <w:rsid w:val="00122B3E"/>
    <w:rsid w:val="00122BF6"/>
    <w:rsid w:val="00122BFC"/>
    <w:rsid w:val="001233EA"/>
    <w:rsid w:val="00123900"/>
    <w:rsid w:val="00123DC7"/>
    <w:rsid w:val="00125768"/>
    <w:rsid w:val="00125E2D"/>
    <w:rsid w:val="0012696C"/>
    <w:rsid w:val="00126EF0"/>
    <w:rsid w:val="001270C4"/>
    <w:rsid w:val="001272A9"/>
    <w:rsid w:val="0013038C"/>
    <w:rsid w:val="00130D68"/>
    <w:rsid w:val="00130DBF"/>
    <w:rsid w:val="001315AC"/>
    <w:rsid w:val="00132BED"/>
    <w:rsid w:val="001343B6"/>
    <w:rsid w:val="00134A3F"/>
    <w:rsid w:val="00135EE3"/>
    <w:rsid w:val="0013609C"/>
    <w:rsid w:val="00136AB7"/>
    <w:rsid w:val="0013705C"/>
    <w:rsid w:val="00137323"/>
    <w:rsid w:val="0013743C"/>
    <w:rsid w:val="00140D71"/>
    <w:rsid w:val="001414E5"/>
    <w:rsid w:val="00142957"/>
    <w:rsid w:val="00142FA2"/>
    <w:rsid w:val="00143446"/>
    <w:rsid w:val="00144F18"/>
    <w:rsid w:val="00145209"/>
    <w:rsid w:val="0014694C"/>
    <w:rsid w:val="0015120A"/>
    <w:rsid w:val="00151832"/>
    <w:rsid w:val="0015261F"/>
    <w:rsid w:val="00152D0F"/>
    <w:rsid w:val="00152DF6"/>
    <w:rsid w:val="00156DBD"/>
    <w:rsid w:val="00160334"/>
    <w:rsid w:val="001607B0"/>
    <w:rsid w:val="00161621"/>
    <w:rsid w:val="001618C8"/>
    <w:rsid w:val="00163A45"/>
    <w:rsid w:val="001646BA"/>
    <w:rsid w:val="001655F6"/>
    <w:rsid w:val="00166909"/>
    <w:rsid w:val="00171253"/>
    <w:rsid w:val="001714DE"/>
    <w:rsid w:val="00171E85"/>
    <w:rsid w:val="0017471A"/>
    <w:rsid w:val="0017573D"/>
    <w:rsid w:val="00175D9F"/>
    <w:rsid w:val="00177611"/>
    <w:rsid w:val="00177618"/>
    <w:rsid w:val="00177FFC"/>
    <w:rsid w:val="001808B2"/>
    <w:rsid w:val="001810CF"/>
    <w:rsid w:val="00183C93"/>
    <w:rsid w:val="00183E23"/>
    <w:rsid w:val="00183E53"/>
    <w:rsid w:val="00184009"/>
    <w:rsid w:val="00186154"/>
    <w:rsid w:val="001866B2"/>
    <w:rsid w:val="0019010F"/>
    <w:rsid w:val="00190D4A"/>
    <w:rsid w:val="00191EAF"/>
    <w:rsid w:val="00193BB1"/>
    <w:rsid w:val="001942E3"/>
    <w:rsid w:val="00194982"/>
    <w:rsid w:val="00195670"/>
    <w:rsid w:val="00197467"/>
    <w:rsid w:val="001A0C22"/>
    <w:rsid w:val="001A42DA"/>
    <w:rsid w:val="001A4ABD"/>
    <w:rsid w:val="001A4E36"/>
    <w:rsid w:val="001A5231"/>
    <w:rsid w:val="001A58C7"/>
    <w:rsid w:val="001A599B"/>
    <w:rsid w:val="001A710C"/>
    <w:rsid w:val="001B0324"/>
    <w:rsid w:val="001B247B"/>
    <w:rsid w:val="001B2FB7"/>
    <w:rsid w:val="001B3031"/>
    <w:rsid w:val="001B3458"/>
    <w:rsid w:val="001B3AD2"/>
    <w:rsid w:val="001B3B2F"/>
    <w:rsid w:val="001B3E65"/>
    <w:rsid w:val="001B4E7B"/>
    <w:rsid w:val="001B5E0D"/>
    <w:rsid w:val="001B605F"/>
    <w:rsid w:val="001B631A"/>
    <w:rsid w:val="001C0ED1"/>
    <w:rsid w:val="001C21AD"/>
    <w:rsid w:val="001C2430"/>
    <w:rsid w:val="001C2A4F"/>
    <w:rsid w:val="001C31F3"/>
    <w:rsid w:val="001C33F7"/>
    <w:rsid w:val="001C4B95"/>
    <w:rsid w:val="001C4F04"/>
    <w:rsid w:val="001C53D7"/>
    <w:rsid w:val="001C5575"/>
    <w:rsid w:val="001C651E"/>
    <w:rsid w:val="001C6902"/>
    <w:rsid w:val="001C6943"/>
    <w:rsid w:val="001C6A0C"/>
    <w:rsid w:val="001C6A45"/>
    <w:rsid w:val="001C7973"/>
    <w:rsid w:val="001D1B14"/>
    <w:rsid w:val="001D2099"/>
    <w:rsid w:val="001D2588"/>
    <w:rsid w:val="001D419E"/>
    <w:rsid w:val="001D4FC3"/>
    <w:rsid w:val="001D55E2"/>
    <w:rsid w:val="001D7FB5"/>
    <w:rsid w:val="001E1884"/>
    <w:rsid w:val="001E2A3E"/>
    <w:rsid w:val="001E31BF"/>
    <w:rsid w:val="001E355B"/>
    <w:rsid w:val="001E3628"/>
    <w:rsid w:val="001E5E8A"/>
    <w:rsid w:val="001E62EC"/>
    <w:rsid w:val="001F00D5"/>
    <w:rsid w:val="001F1AD8"/>
    <w:rsid w:val="001F1F99"/>
    <w:rsid w:val="001F28DB"/>
    <w:rsid w:val="001F3574"/>
    <w:rsid w:val="001F5472"/>
    <w:rsid w:val="001F555B"/>
    <w:rsid w:val="001F575D"/>
    <w:rsid w:val="001F578B"/>
    <w:rsid w:val="001F598F"/>
    <w:rsid w:val="001F5FEF"/>
    <w:rsid w:val="0020062E"/>
    <w:rsid w:val="002006EC"/>
    <w:rsid w:val="00201109"/>
    <w:rsid w:val="0020219F"/>
    <w:rsid w:val="00203A42"/>
    <w:rsid w:val="00204FE7"/>
    <w:rsid w:val="00205225"/>
    <w:rsid w:val="00205650"/>
    <w:rsid w:val="002057CC"/>
    <w:rsid w:val="00210927"/>
    <w:rsid w:val="00210D8A"/>
    <w:rsid w:val="00210F40"/>
    <w:rsid w:val="00212296"/>
    <w:rsid w:val="00213DE5"/>
    <w:rsid w:val="002163B2"/>
    <w:rsid w:val="00216D3C"/>
    <w:rsid w:val="00216D83"/>
    <w:rsid w:val="0022073E"/>
    <w:rsid w:val="002213F9"/>
    <w:rsid w:val="00221670"/>
    <w:rsid w:val="00221F4E"/>
    <w:rsid w:val="00222131"/>
    <w:rsid w:val="002225E9"/>
    <w:rsid w:val="00222C54"/>
    <w:rsid w:val="00223C5E"/>
    <w:rsid w:val="00223F45"/>
    <w:rsid w:val="002240D8"/>
    <w:rsid w:val="00225AF5"/>
    <w:rsid w:val="0022646D"/>
    <w:rsid w:val="002266F1"/>
    <w:rsid w:val="00226C0F"/>
    <w:rsid w:val="002278DE"/>
    <w:rsid w:val="0022793B"/>
    <w:rsid w:val="002300AF"/>
    <w:rsid w:val="00231B40"/>
    <w:rsid w:val="002320EA"/>
    <w:rsid w:val="0023250D"/>
    <w:rsid w:val="002339A9"/>
    <w:rsid w:val="00233BF3"/>
    <w:rsid w:val="00233C8B"/>
    <w:rsid w:val="00234BDF"/>
    <w:rsid w:val="0023590E"/>
    <w:rsid w:val="00235985"/>
    <w:rsid w:val="002362E2"/>
    <w:rsid w:val="00236521"/>
    <w:rsid w:val="00236589"/>
    <w:rsid w:val="00236B53"/>
    <w:rsid w:val="00236FB9"/>
    <w:rsid w:val="0023732A"/>
    <w:rsid w:val="00240421"/>
    <w:rsid w:val="00240C8D"/>
    <w:rsid w:val="00242AB1"/>
    <w:rsid w:val="0024413B"/>
    <w:rsid w:val="002444C2"/>
    <w:rsid w:val="00245A15"/>
    <w:rsid w:val="002467F5"/>
    <w:rsid w:val="00246A15"/>
    <w:rsid w:val="002478FC"/>
    <w:rsid w:val="00247B83"/>
    <w:rsid w:val="00247E75"/>
    <w:rsid w:val="00254122"/>
    <w:rsid w:val="00254953"/>
    <w:rsid w:val="00255100"/>
    <w:rsid w:val="00260318"/>
    <w:rsid w:val="002615A2"/>
    <w:rsid w:val="00261E20"/>
    <w:rsid w:val="00262E55"/>
    <w:rsid w:val="00262EB0"/>
    <w:rsid w:val="002637BB"/>
    <w:rsid w:val="00264AC4"/>
    <w:rsid w:val="00264C96"/>
    <w:rsid w:val="002657B3"/>
    <w:rsid w:val="00265C9F"/>
    <w:rsid w:val="00267912"/>
    <w:rsid w:val="0027105D"/>
    <w:rsid w:val="0027116E"/>
    <w:rsid w:val="00272A82"/>
    <w:rsid w:val="00273147"/>
    <w:rsid w:val="002735E0"/>
    <w:rsid w:val="0027405B"/>
    <w:rsid w:val="0027486A"/>
    <w:rsid w:val="002762ED"/>
    <w:rsid w:val="00276DF9"/>
    <w:rsid w:val="00277234"/>
    <w:rsid w:val="002778FD"/>
    <w:rsid w:val="002779C7"/>
    <w:rsid w:val="00277A0A"/>
    <w:rsid w:val="002809AC"/>
    <w:rsid w:val="002811ED"/>
    <w:rsid w:val="002823D2"/>
    <w:rsid w:val="002834AC"/>
    <w:rsid w:val="002839AC"/>
    <w:rsid w:val="00283E76"/>
    <w:rsid w:val="00285618"/>
    <w:rsid w:val="002915BB"/>
    <w:rsid w:val="00291B0B"/>
    <w:rsid w:val="0029277F"/>
    <w:rsid w:val="00293ACC"/>
    <w:rsid w:val="0029489C"/>
    <w:rsid w:val="00294F67"/>
    <w:rsid w:val="00294FEE"/>
    <w:rsid w:val="002959C6"/>
    <w:rsid w:val="002959F0"/>
    <w:rsid w:val="00295BCF"/>
    <w:rsid w:val="0029639C"/>
    <w:rsid w:val="00297050"/>
    <w:rsid w:val="0029716D"/>
    <w:rsid w:val="00297B61"/>
    <w:rsid w:val="002A1230"/>
    <w:rsid w:val="002A1540"/>
    <w:rsid w:val="002A1A36"/>
    <w:rsid w:val="002A2679"/>
    <w:rsid w:val="002A2CCD"/>
    <w:rsid w:val="002A45FF"/>
    <w:rsid w:val="002A4A93"/>
    <w:rsid w:val="002A4BCF"/>
    <w:rsid w:val="002A5A95"/>
    <w:rsid w:val="002A6075"/>
    <w:rsid w:val="002B0156"/>
    <w:rsid w:val="002B02E7"/>
    <w:rsid w:val="002B0D88"/>
    <w:rsid w:val="002B1DEB"/>
    <w:rsid w:val="002B2222"/>
    <w:rsid w:val="002B23B7"/>
    <w:rsid w:val="002B2473"/>
    <w:rsid w:val="002B27E7"/>
    <w:rsid w:val="002B284B"/>
    <w:rsid w:val="002B2AF3"/>
    <w:rsid w:val="002B4677"/>
    <w:rsid w:val="002B4DF4"/>
    <w:rsid w:val="002B52DA"/>
    <w:rsid w:val="002B5EC0"/>
    <w:rsid w:val="002B6748"/>
    <w:rsid w:val="002B6B37"/>
    <w:rsid w:val="002B736B"/>
    <w:rsid w:val="002B7A3E"/>
    <w:rsid w:val="002C1199"/>
    <w:rsid w:val="002C16AD"/>
    <w:rsid w:val="002C1D45"/>
    <w:rsid w:val="002C28E2"/>
    <w:rsid w:val="002D02FC"/>
    <w:rsid w:val="002D10A7"/>
    <w:rsid w:val="002D1B26"/>
    <w:rsid w:val="002D1ED9"/>
    <w:rsid w:val="002D2295"/>
    <w:rsid w:val="002D265E"/>
    <w:rsid w:val="002D2A85"/>
    <w:rsid w:val="002D37D2"/>
    <w:rsid w:val="002D4018"/>
    <w:rsid w:val="002D45BF"/>
    <w:rsid w:val="002D7A7A"/>
    <w:rsid w:val="002E2199"/>
    <w:rsid w:val="002E2E70"/>
    <w:rsid w:val="002E42DD"/>
    <w:rsid w:val="002E4E8E"/>
    <w:rsid w:val="002E4F34"/>
    <w:rsid w:val="002E5308"/>
    <w:rsid w:val="002E53BB"/>
    <w:rsid w:val="002E59B7"/>
    <w:rsid w:val="002E6864"/>
    <w:rsid w:val="002E70B6"/>
    <w:rsid w:val="002F06C4"/>
    <w:rsid w:val="002F08DB"/>
    <w:rsid w:val="002F0DAF"/>
    <w:rsid w:val="002F15AA"/>
    <w:rsid w:val="002F188F"/>
    <w:rsid w:val="002F2714"/>
    <w:rsid w:val="002F29D8"/>
    <w:rsid w:val="002F2B52"/>
    <w:rsid w:val="002F2B8D"/>
    <w:rsid w:val="002F3335"/>
    <w:rsid w:val="002F3741"/>
    <w:rsid w:val="002F4E20"/>
    <w:rsid w:val="002F5701"/>
    <w:rsid w:val="002F6622"/>
    <w:rsid w:val="002F763E"/>
    <w:rsid w:val="002F7818"/>
    <w:rsid w:val="002F7F7D"/>
    <w:rsid w:val="003002B0"/>
    <w:rsid w:val="00300F95"/>
    <w:rsid w:val="003013E6"/>
    <w:rsid w:val="00301D77"/>
    <w:rsid w:val="00302E48"/>
    <w:rsid w:val="00303F20"/>
    <w:rsid w:val="0030406D"/>
    <w:rsid w:val="00304AD0"/>
    <w:rsid w:val="00304E7F"/>
    <w:rsid w:val="00305D07"/>
    <w:rsid w:val="003062CC"/>
    <w:rsid w:val="00306454"/>
    <w:rsid w:val="003069DE"/>
    <w:rsid w:val="00307F93"/>
    <w:rsid w:val="00310171"/>
    <w:rsid w:val="0031085E"/>
    <w:rsid w:val="0031088B"/>
    <w:rsid w:val="00312FCA"/>
    <w:rsid w:val="00314DBB"/>
    <w:rsid w:val="003151D9"/>
    <w:rsid w:val="00315521"/>
    <w:rsid w:val="0031593F"/>
    <w:rsid w:val="00315A48"/>
    <w:rsid w:val="00316327"/>
    <w:rsid w:val="00317664"/>
    <w:rsid w:val="00317C37"/>
    <w:rsid w:val="0032029A"/>
    <w:rsid w:val="0032096C"/>
    <w:rsid w:val="00320F50"/>
    <w:rsid w:val="003223BC"/>
    <w:rsid w:val="00323275"/>
    <w:rsid w:val="0032398E"/>
    <w:rsid w:val="00324506"/>
    <w:rsid w:val="00330D48"/>
    <w:rsid w:val="003313F5"/>
    <w:rsid w:val="00331857"/>
    <w:rsid w:val="00331953"/>
    <w:rsid w:val="00331FB7"/>
    <w:rsid w:val="003325B3"/>
    <w:rsid w:val="0033263F"/>
    <w:rsid w:val="0033365A"/>
    <w:rsid w:val="0033365C"/>
    <w:rsid w:val="00333A39"/>
    <w:rsid w:val="00334358"/>
    <w:rsid w:val="00334477"/>
    <w:rsid w:val="00335BFD"/>
    <w:rsid w:val="00336906"/>
    <w:rsid w:val="00336F10"/>
    <w:rsid w:val="00337C48"/>
    <w:rsid w:val="00337D8C"/>
    <w:rsid w:val="0034214A"/>
    <w:rsid w:val="00342162"/>
    <w:rsid w:val="00344324"/>
    <w:rsid w:val="00344CE6"/>
    <w:rsid w:val="0034520D"/>
    <w:rsid w:val="003455FB"/>
    <w:rsid w:val="0034595D"/>
    <w:rsid w:val="0034766A"/>
    <w:rsid w:val="0035051B"/>
    <w:rsid w:val="00350847"/>
    <w:rsid w:val="00351458"/>
    <w:rsid w:val="00351520"/>
    <w:rsid w:val="00352870"/>
    <w:rsid w:val="00352E55"/>
    <w:rsid w:val="00353262"/>
    <w:rsid w:val="003533B3"/>
    <w:rsid w:val="00353685"/>
    <w:rsid w:val="00353FA0"/>
    <w:rsid w:val="003544DB"/>
    <w:rsid w:val="003544F9"/>
    <w:rsid w:val="003546F4"/>
    <w:rsid w:val="00354907"/>
    <w:rsid w:val="00354954"/>
    <w:rsid w:val="00354D46"/>
    <w:rsid w:val="003557DD"/>
    <w:rsid w:val="00355A0A"/>
    <w:rsid w:val="00357311"/>
    <w:rsid w:val="003578C6"/>
    <w:rsid w:val="003612C3"/>
    <w:rsid w:val="003618A5"/>
    <w:rsid w:val="00361B78"/>
    <w:rsid w:val="00362457"/>
    <w:rsid w:val="00363A68"/>
    <w:rsid w:val="00363DAD"/>
    <w:rsid w:val="00364449"/>
    <w:rsid w:val="00365D97"/>
    <w:rsid w:val="00365F2C"/>
    <w:rsid w:val="003670F3"/>
    <w:rsid w:val="003678F8"/>
    <w:rsid w:val="00370E23"/>
    <w:rsid w:val="003717F3"/>
    <w:rsid w:val="00371E22"/>
    <w:rsid w:val="00372FC7"/>
    <w:rsid w:val="00373070"/>
    <w:rsid w:val="0037384B"/>
    <w:rsid w:val="00374142"/>
    <w:rsid w:val="003742E9"/>
    <w:rsid w:val="0037509F"/>
    <w:rsid w:val="00375121"/>
    <w:rsid w:val="00375EFF"/>
    <w:rsid w:val="003767ED"/>
    <w:rsid w:val="00377B22"/>
    <w:rsid w:val="00377EE8"/>
    <w:rsid w:val="0038005A"/>
    <w:rsid w:val="00380CC0"/>
    <w:rsid w:val="00380CC4"/>
    <w:rsid w:val="00381872"/>
    <w:rsid w:val="00381A0F"/>
    <w:rsid w:val="0038211D"/>
    <w:rsid w:val="00384ECF"/>
    <w:rsid w:val="0038500A"/>
    <w:rsid w:val="00386B85"/>
    <w:rsid w:val="00390EDB"/>
    <w:rsid w:val="003919B4"/>
    <w:rsid w:val="00391A75"/>
    <w:rsid w:val="0039221E"/>
    <w:rsid w:val="00393179"/>
    <w:rsid w:val="003936AC"/>
    <w:rsid w:val="003939D9"/>
    <w:rsid w:val="003941C4"/>
    <w:rsid w:val="003959DB"/>
    <w:rsid w:val="00397CCE"/>
    <w:rsid w:val="003A0B36"/>
    <w:rsid w:val="003A1CCE"/>
    <w:rsid w:val="003A305E"/>
    <w:rsid w:val="003A3D7E"/>
    <w:rsid w:val="003A4681"/>
    <w:rsid w:val="003A4FDD"/>
    <w:rsid w:val="003A6BC8"/>
    <w:rsid w:val="003A6D92"/>
    <w:rsid w:val="003A7F7D"/>
    <w:rsid w:val="003B044B"/>
    <w:rsid w:val="003B08D2"/>
    <w:rsid w:val="003B2BC7"/>
    <w:rsid w:val="003B3998"/>
    <w:rsid w:val="003B39C5"/>
    <w:rsid w:val="003B459C"/>
    <w:rsid w:val="003B6110"/>
    <w:rsid w:val="003B66F6"/>
    <w:rsid w:val="003B694B"/>
    <w:rsid w:val="003C0219"/>
    <w:rsid w:val="003C0650"/>
    <w:rsid w:val="003C0EF0"/>
    <w:rsid w:val="003C2D9D"/>
    <w:rsid w:val="003C2F06"/>
    <w:rsid w:val="003C3DE4"/>
    <w:rsid w:val="003C48F4"/>
    <w:rsid w:val="003C538B"/>
    <w:rsid w:val="003C632C"/>
    <w:rsid w:val="003C6554"/>
    <w:rsid w:val="003C6A33"/>
    <w:rsid w:val="003C72E2"/>
    <w:rsid w:val="003C7967"/>
    <w:rsid w:val="003D097A"/>
    <w:rsid w:val="003D12D1"/>
    <w:rsid w:val="003D1BBA"/>
    <w:rsid w:val="003D1F58"/>
    <w:rsid w:val="003D301D"/>
    <w:rsid w:val="003D6119"/>
    <w:rsid w:val="003D6775"/>
    <w:rsid w:val="003D6AB2"/>
    <w:rsid w:val="003D764E"/>
    <w:rsid w:val="003D789E"/>
    <w:rsid w:val="003E002D"/>
    <w:rsid w:val="003E11CE"/>
    <w:rsid w:val="003E1904"/>
    <w:rsid w:val="003E1C4C"/>
    <w:rsid w:val="003E344E"/>
    <w:rsid w:val="003E4BF4"/>
    <w:rsid w:val="003E7392"/>
    <w:rsid w:val="003F1816"/>
    <w:rsid w:val="003F2C4B"/>
    <w:rsid w:val="003F3A45"/>
    <w:rsid w:val="003F3E40"/>
    <w:rsid w:val="003F5461"/>
    <w:rsid w:val="003F560A"/>
    <w:rsid w:val="003F5781"/>
    <w:rsid w:val="003F597D"/>
    <w:rsid w:val="003F6128"/>
    <w:rsid w:val="003F730B"/>
    <w:rsid w:val="003F777A"/>
    <w:rsid w:val="0040012A"/>
    <w:rsid w:val="0040012B"/>
    <w:rsid w:val="004010BB"/>
    <w:rsid w:val="0040283C"/>
    <w:rsid w:val="00402C3D"/>
    <w:rsid w:val="004051C2"/>
    <w:rsid w:val="00405F49"/>
    <w:rsid w:val="00406174"/>
    <w:rsid w:val="0041005A"/>
    <w:rsid w:val="00410570"/>
    <w:rsid w:val="004124A7"/>
    <w:rsid w:val="00412D8D"/>
    <w:rsid w:val="00413DCE"/>
    <w:rsid w:val="00414972"/>
    <w:rsid w:val="00415B03"/>
    <w:rsid w:val="00416009"/>
    <w:rsid w:val="0041623B"/>
    <w:rsid w:val="0042099A"/>
    <w:rsid w:val="0042211F"/>
    <w:rsid w:val="00422333"/>
    <w:rsid w:val="00422A70"/>
    <w:rsid w:val="0042344C"/>
    <w:rsid w:val="004235A5"/>
    <w:rsid w:val="00426481"/>
    <w:rsid w:val="0042706F"/>
    <w:rsid w:val="00430418"/>
    <w:rsid w:val="00431C2D"/>
    <w:rsid w:val="004342EB"/>
    <w:rsid w:val="004356E2"/>
    <w:rsid w:val="00436048"/>
    <w:rsid w:val="004362E3"/>
    <w:rsid w:val="0044171E"/>
    <w:rsid w:val="00441F4A"/>
    <w:rsid w:val="0044226A"/>
    <w:rsid w:val="004424D0"/>
    <w:rsid w:val="004425F7"/>
    <w:rsid w:val="0044320D"/>
    <w:rsid w:val="00445570"/>
    <w:rsid w:val="00446B5E"/>
    <w:rsid w:val="004475A7"/>
    <w:rsid w:val="004477CC"/>
    <w:rsid w:val="00447A21"/>
    <w:rsid w:val="00447DC4"/>
    <w:rsid w:val="004507A2"/>
    <w:rsid w:val="004513D6"/>
    <w:rsid w:val="004515BD"/>
    <w:rsid w:val="00451FB0"/>
    <w:rsid w:val="004520BC"/>
    <w:rsid w:val="0045456C"/>
    <w:rsid w:val="0045557A"/>
    <w:rsid w:val="004572A1"/>
    <w:rsid w:val="00457C04"/>
    <w:rsid w:val="004607C4"/>
    <w:rsid w:val="00460E21"/>
    <w:rsid w:val="00460E62"/>
    <w:rsid w:val="004615C3"/>
    <w:rsid w:val="004629E9"/>
    <w:rsid w:val="00463E6A"/>
    <w:rsid w:val="00463FD4"/>
    <w:rsid w:val="00464D47"/>
    <w:rsid w:val="00465DB6"/>
    <w:rsid w:val="00465E69"/>
    <w:rsid w:val="00466EC4"/>
    <w:rsid w:val="00467354"/>
    <w:rsid w:val="00467B87"/>
    <w:rsid w:val="00470469"/>
    <w:rsid w:val="0047047A"/>
    <w:rsid w:val="00471276"/>
    <w:rsid w:val="00472F91"/>
    <w:rsid w:val="004741BE"/>
    <w:rsid w:val="0047509E"/>
    <w:rsid w:val="004763FC"/>
    <w:rsid w:val="004767DE"/>
    <w:rsid w:val="00476834"/>
    <w:rsid w:val="00477CB9"/>
    <w:rsid w:val="004806D2"/>
    <w:rsid w:val="00480BA9"/>
    <w:rsid w:val="00482CA8"/>
    <w:rsid w:val="00486731"/>
    <w:rsid w:val="004867C5"/>
    <w:rsid w:val="004874E4"/>
    <w:rsid w:val="004877F7"/>
    <w:rsid w:val="00491A19"/>
    <w:rsid w:val="00491FA3"/>
    <w:rsid w:val="00492778"/>
    <w:rsid w:val="00494448"/>
    <w:rsid w:val="00495097"/>
    <w:rsid w:val="00495966"/>
    <w:rsid w:val="00496194"/>
    <w:rsid w:val="004A0122"/>
    <w:rsid w:val="004A10A6"/>
    <w:rsid w:val="004A1757"/>
    <w:rsid w:val="004A2094"/>
    <w:rsid w:val="004A22B9"/>
    <w:rsid w:val="004A25E0"/>
    <w:rsid w:val="004A2D60"/>
    <w:rsid w:val="004A328F"/>
    <w:rsid w:val="004A3841"/>
    <w:rsid w:val="004A4777"/>
    <w:rsid w:val="004A4F0B"/>
    <w:rsid w:val="004A56C1"/>
    <w:rsid w:val="004A5898"/>
    <w:rsid w:val="004A6E2D"/>
    <w:rsid w:val="004A7A79"/>
    <w:rsid w:val="004B0C88"/>
    <w:rsid w:val="004B18B7"/>
    <w:rsid w:val="004B4A85"/>
    <w:rsid w:val="004B5680"/>
    <w:rsid w:val="004B57E1"/>
    <w:rsid w:val="004B6186"/>
    <w:rsid w:val="004B7CA2"/>
    <w:rsid w:val="004B7D5A"/>
    <w:rsid w:val="004C1064"/>
    <w:rsid w:val="004C108F"/>
    <w:rsid w:val="004C18A8"/>
    <w:rsid w:val="004C2F30"/>
    <w:rsid w:val="004C4A86"/>
    <w:rsid w:val="004C4C95"/>
    <w:rsid w:val="004C567A"/>
    <w:rsid w:val="004C63C9"/>
    <w:rsid w:val="004C6D41"/>
    <w:rsid w:val="004C733E"/>
    <w:rsid w:val="004C7EC5"/>
    <w:rsid w:val="004D0609"/>
    <w:rsid w:val="004D0B57"/>
    <w:rsid w:val="004D1750"/>
    <w:rsid w:val="004D1A5B"/>
    <w:rsid w:val="004D2F6A"/>
    <w:rsid w:val="004D31F9"/>
    <w:rsid w:val="004D3B7A"/>
    <w:rsid w:val="004D5318"/>
    <w:rsid w:val="004D57DE"/>
    <w:rsid w:val="004D59F7"/>
    <w:rsid w:val="004D6886"/>
    <w:rsid w:val="004D795F"/>
    <w:rsid w:val="004D79B3"/>
    <w:rsid w:val="004E0ACB"/>
    <w:rsid w:val="004E265B"/>
    <w:rsid w:val="004E3121"/>
    <w:rsid w:val="004E4168"/>
    <w:rsid w:val="004E4657"/>
    <w:rsid w:val="004E5686"/>
    <w:rsid w:val="004E58C7"/>
    <w:rsid w:val="004E6515"/>
    <w:rsid w:val="004E75F2"/>
    <w:rsid w:val="004F02DE"/>
    <w:rsid w:val="004F1082"/>
    <w:rsid w:val="004F2774"/>
    <w:rsid w:val="004F2858"/>
    <w:rsid w:val="004F2BF7"/>
    <w:rsid w:val="004F4D8D"/>
    <w:rsid w:val="004F573B"/>
    <w:rsid w:val="004F5916"/>
    <w:rsid w:val="004F5CA3"/>
    <w:rsid w:val="00500F35"/>
    <w:rsid w:val="00501244"/>
    <w:rsid w:val="00503523"/>
    <w:rsid w:val="00503A94"/>
    <w:rsid w:val="00504308"/>
    <w:rsid w:val="005043FD"/>
    <w:rsid w:val="00505108"/>
    <w:rsid w:val="005065C8"/>
    <w:rsid w:val="00506D00"/>
    <w:rsid w:val="00507CB4"/>
    <w:rsid w:val="00513682"/>
    <w:rsid w:val="005137E1"/>
    <w:rsid w:val="00514B18"/>
    <w:rsid w:val="00516187"/>
    <w:rsid w:val="0051703B"/>
    <w:rsid w:val="00517511"/>
    <w:rsid w:val="00520D36"/>
    <w:rsid w:val="00521B18"/>
    <w:rsid w:val="0052220C"/>
    <w:rsid w:val="0052231E"/>
    <w:rsid w:val="00522465"/>
    <w:rsid w:val="005224C0"/>
    <w:rsid w:val="00522757"/>
    <w:rsid w:val="005231CC"/>
    <w:rsid w:val="00523EF7"/>
    <w:rsid w:val="00523FE4"/>
    <w:rsid w:val="00524161"/>
    <w:rsid w:val="005273C3"/>
    <w:rsid w:val="005310C2"/>
    <w:rsid w:val="0053126C"/>
    <w:rsid w:val="005313B8"/>
    <w:rsid w:val="00531406"/>
    <w:rsid w:val="00532250"/>
    <w:rsid w:val="00533164"/>
    <w:rsid w:val="00533ACB"/>
    <w:rsid w:val="00533CE9"/>
    <w:rsid w:val="005350DA"/>
    <w:rsid w:val="0053776C"/>
    <w:rsid w:val="00537B14"/>
    <w:rsid w:val="00540DF7"/>
    <w:rsid w:val="00541157"/>
    <w:rsid w:val="00541E91"/>
    <w:rsid w:val="005431F1"/>
    <w:rsid w:val="0054345B"/>
    <w:rsid w:val="00544075"/>
    <w:rsid w:val="005443F2"/>
    <w:rsid w:val="00544663"/>
    <w:rsid w:val="00545156"/>
    <w:rsid w:val="00546609"/>
    <w:rsid w:val="00547820"/>
    <w:rsid w:val="00550766"/>
    <w:rsid w:val="00550FC3"/>
    <w:rsid w:val="005530F8"/>
    <w:rsid w:val="00553801"/>
    <w:rsid w:val="00554B64"/>
    <w:rsid w:val="00555378"/>
    <w:rsid w:val="005555E8"/>
    <w:rsid w:val="00556889"/>
    <w:rsid w:val="0055739A"/>
    <w:rsid w:val="005611A5"/>
    <w:rsid w:val="00563249"/>
    <w:rsid w:val="005633C3"/>
    <w:rsid w:val="005635C1"/>
    <w:rsid w:val="005641E8"/>
    <w:rsid w:val="00565214"/>
    <w:rsid w:val="00565B17"/>
    <w:rsid w:val="005665B8"/>
    <w:rsid w:val="00570E4E"/>
    <w:rsid w:val="00572415"/>
    <w:rsid w:val="00572551"/>
    <w:rsid w:val="00572D94"/>
    <w:rsid w:val="00572E1A"/>
    <w:rsid w:val="005738E2"/>
    <w:rsid w:val="00573D60"/>
    <w:rsid w:val="0057540A"/>
    <w:rsid w:val="0057642C"/>
    <w:rsid w:val="00577248"/>
    <w:rsid w:val="005774E3"/>
    <w:rsid w:val="00577522"/>
    <w:rsid w:val="0057761D"/>
    <w:rsid w:val="00581ADE"/>
    <w:rsid w:val="00582E2C"/>
    <w:rsid w:val="00583133"/>
    <w:rsid w:val="00583D6E"/>
    <w:rsid w:val="00583E3E"/>
    <w:rsid w:val="00583F23"/>
    <w:rsid w:val="00587634"/>
    <w:rsid w:val="005876D4"/>
    <w:rsid w:val="00587A4B"/>
    <w:rsid w:val="005936A5"/>
    <w:rsid w:val="005936D1"/>
    <w:rsid w:val="00593C3D"/>
    <w:rsid w:val="00594302"/>
    <w:rsid w:val="0059494D"/>
    <w:rsid w:val="00595033"/>
    <w:rsid w:val="00595650"/>
    <w:rsid w:val="0059621F"/>
    <w:rsid w:val="0059623A"/>
    <w:rsid w:val="005A1511"/>
    <w:rsid w:val="005A1EEA"/>
    <w:rsid w:val="005A2D8C"/>
    <w:rsid w:val="005A3C41"/>
    <w:rsid w:val="005A5CC0"/>
    <w:rsid w:val="005B00F5"/>
    <w:rsid w:val="005B0235"/>
    <w:rsid w:val="005B2702"/>
    <w:rsid w:val="005B2A57"/>
    <w:rsid w:val="005B2D9F"/>
    <w:rsid w:val="005B5C30"/>
    <w:rsid w:val="005B5F44"/>
    <w:rsid w:val="005B612C"/>
    <w:rsid w:val="005B6442"/>
    <w:rsid w:val="005B7D95"/>
    <w:rsid w:val="005B7F2D"/>
    <w:rsid w:val="005C0AE6"/>
    <w:rsid w:val="005C21BC"/>
    <w:rsid w:val="005C32D1"/>
    <w:rsid w:val="005C37B9"/>
    <w:rsid w:val="005C5DE6"/>
    <w:rsid w:val="005C6A6B"/>
    <w:rsid w:val="005D0976"/>
    <w:rsid w:val="005D0A4D"/>
    <w:rsid w:val="005D1183"/>
    <w:rsid w:val="005D18CD"/>
    <w:rsid w:val="005D1AB3"/>
    <w:rsid w:val="005D1EFC"/>
    <w:rsid w:val="005D2249"/>
    <w:rsid w:val="005D255D"/>
    <w:rsid w:val="005D60A6"/>
    <w:rsid w:val="005D6356"/>
    <w:rsid w:val="005D6559"/>
    <w:rsid w:val="005D728F"/>
    <w:rsid w:val="005D7D5B"/>
    <w:rsid w:val="005D7FA7"/>
    <w:rsid w:val="005E0980"/>
    <w:rsid w:val="005E14B6"/>
    <w:rsid w:val="005E1A63"/>
    <w:rsid w:val="005E1CC9"/>
    <w:rsid w:val="005E2A7F"/>
    <w:rsid w:val="005E2FEB"/>
    <w:rsid w:val="005E363A"/>
    <w:rsid w:val="005E5378"/>
    <w:rsid w:val="005E66BB"/>
    <w:rsid w:val="005E6F7A"/>
    <w:rsid w:val="005E755E"/>
    <w:rsid w:val="005E7A6B"/>
    <w:rsid w:val="005F0319"/>
    <w:rsid w:val="005F0C8E"/>
    <w:rsid w:val="005F1637"/>
    <w:rsid w:val="005F18B8"/>
    <w:rsid w:val="005F2198"/>
    <w:rsid w:val="005F2216"/>
    <w:rsid w:val="005F2486"/>
    <w:rsid w:val="005F2811"/>
    <w:rsid w:val="005F2AEE"/>
    <w:rsid w:val="005F2AFC"/>
    <w:rsid w:val="005F4456"/>
    <w:rsid w:val="005F5C64"/>
    <w:rsid w:val="005F6FCB"/>
    <w:rsid w:val="005F72A3"/>
    <w:rsid w:val="005F761E"/>
    <w:rsid w:val="005F7B48"/>
    <w:rsid w:val="006009D5"/>
    <w:rsid w:val="00600A6A"/>
    <w:rsid w:val="00601365"/>
    <w:rsid w:val="00601E9D"/>
    <w:rsid w:val="006021EB"/>
    <w:rsid w:val="00602436"/>
    <w:rsid w:val="00602944"/>
    <w:rsid w:val="00602BC9"/>
    <w:rsid w:val="00603338"/>
    <w:rsid w:val="00603B8F"/>
    <w:rsid w:val="00604A9D"/>
    <w:rsid w:val="00604E93"/>
    <w:rsid w:val="00604F63"/>
    <w:rsid w:val="0060518E"/>
    <w:rsid w:val="00605779"/>
    <w:rsid w:val="0060747C"/>
    <w:rsid w:val="00610841"/>
    <w:rsid w:val="00610953"/>
    <w:rsid w:val="00610AE6"/>
    <w:rsid w:val="00611174"/>
    <w:rsid w:val="00611518"/>
    <w:rsid w:val="006117C3"/>
    <w:rsid w:val="00611BAF"/>
    <w:rsid w:val="00611D1E"/>
    <w:rsid w:val="00611DB6"/>
    <w:rsid w:val="00612112"/>
    <w:rsid w:val="0061440F"/>
    <w:rsid w:val="00615E04"/>
    <w:rsid w:val="00616094"/>
    <w:rsid w:val="0061610E"/>
    <w:rsid w:val="00616F9B"/>
    <w:rsid w:val="00617253"/>
    <w:rsid w:val="00617A61"/>
    <w:rsid w:val="006207F8"/>
    <w:rsid w:val="00620A81"/>
    <w:rsid w:val="006212A1"/>
    <w:rsid w:val="00621420"/>
    <w:rsid w:val="00622703"/>
    <w:rsid w:val="00622947"/>
    <w:rsid w:val="00622CCE"/>
    <w:rsid w:val="00625D66"/>
    <w:rsid w:val="006328D5"/>
    <w:rsid w:val="006333FB"/>
    <w:rsid w:val="0063590C"/>
    <w:rsid w:val="00635EC0"/>
    <w:rsid w:val="006375B2"/>
    <w:rsid w:val="00641A37"/>
    <w:rsid w:val="00643418"/>
    <w:rsid w:val="00643A46"/>
    <w:rsid w:val="006443FF"/>
    <w:rsid w:val="00644AF7"/>
    <w:rsid w:val="006456F2"/>
    <w:rsid w:val="006459F2"/>
    <w:rsid w:val="006462EA"/>
    <w:rsid w:val="006462EF"/>
    <w:rsid w:val="00646E18"/>
    <w:rsid w:val="006504D0"/>
    <w:rsid w:val="00650D64"/>
    <w:rsid w:val="00650F83"/>
    <w:rsid w:val="00652628"/>
    <w:rsid w:val="00653642"/>
    <w:rsid w:val="00653846"/>
    <w:rsid w:val="00654368"/>
    <w:rsid w:val="00655EDD"/>
    <w:rsid w:val="00655F3B"/>
    <w:rsid w:val="00657CFC"/>
    <w:rsid w:val="00657FC3"/>
    <w:rsid w:val="00660466"/>
    <w:rsid w:val="006612CA"/>
    <w:rsid w:val="00661D3B"/>
    <w:rsid w:val="0066729D"/>
    <w:rsid w:val="00667A2A"/>
    <w:rsid w:val="00670084"/>
    <w:rsid w:val="00672203"/>
    <w:rsid w:val="006731F0"/>
    <w:rsid w:val="00673EEB"/>
    <w:rsid w:val="00674047"/>
    <w:rsid w:val="0067489C"/>
    <w:rsid w:val="0067784E"/>
    <w:rsid w:val="00677CEB"/>
    <w:rsid w:val="006805B2"/>
    <w:rsid w:val="00680766"/>
    <w:rsid w:val="006813A4"/>
    <w:rsid w:val="00681824"/>
    <w:rsid w:val="00681D80"/>
    <w:rsid w:val="00683366"/>
    <w:rsid w:val="00684162"/>
    <w:rsid w:val="006843A6"/>
    <w:rsid w:val="00684A26"/>
    <w:rsid w:val="00685F7F"/>
    <w:rsid w:val="00686FD3"/>
    <w:rsid w:val="00687057"/>
    <w:rsid w:val="00687E3D"/>
    <w:rsid w:val="006901CD"/>
    <w:rsid w:val="00690787"/>
    <w:rsid w:val="0069117D"/>
    <w:rsid w:val="006915A6"/>
    <w:rsid w:val="00693321"/>
    <w:rsid w:val="00693D35"/>
    <w:rsid w:val="006949AE"/>
    <w:rsid w:val="00696666"/>
    <w:rsid w:val="00697724"/>
    <w:rsid w:val="00697EE2"/>
    <w:rsid w:val="00697FF1"/>
    <w:rsid w:val="006A0A50"/>
    <w:rsid w:val="006A2ABF"/>
    <w:rsid w:val="006A3103"/>
    <w:rsid w:val="006A3120"/>
    <w:rsid w:val="006A49BA"/>
    <w:rsid w:val="006A4CA3"/>
    <w:rsid w:val="006A6902"/>
    <w:rsid w:val="006A6C1F"/>
    <w:rsid w:val="006A6C85"/>
    <w:rsid w:val="006A6CD1"/>
    <w:rsid w:val="006A7A41"/>
    <w:rsid w:val="006B0A0F"/>
    <w:rsid w:val="006B19D9"/>
    <w:rsid w:val="006B1AAF"/>
    <w:rsid w:val="006B2F9A"/>
    <w:rsid w:val="006B2FA9"/>
    <w:rsid w:val="006B3EB9"/>
    <w:rsid w:val="006B40EB"/>
    <w:rsid w:val="006B4DA1"/>
    <w:rsid w:val="006B4EA3"/>
    <w:rsid w:val="006B5DBF"/>
    <w:rsid w:val="006B6D82"/>
    <w:rsid w:val="006C02BF"/>
    <w:rsid w:val="006C0C42"/>
    <w:rsid w:val="006C16D4"/>
    <w:rsid w:val="006C3E09"/>
    <w:rsid w:val="006C4196"/>
    <w:rsid w:val="006C45AF"/>
    <w:rsid w:val="006C4B0A"/>
    <w:rsid w:val="006C4B74"/>
    <w:rsid w:val="006C51AD"/>
    <w:rsid w:val="006C5B04"/>
    <w:rsid w:val="006C65C0"/>
    <w:rsid w:val="006C6A4D"/>
    <w:rsid w:val="006C6C28"/>
    <w:rsid w:val="006C7653"/>
    <w:rsid w:val="006D18D5"/>
    <w:rsid w:val="006D1F01"/>
    <w:rsid w:val="006D29EC"/>
    <w:rsid w:val="006D2A1B"/>
    <w:rsid w:val="006D3232"/>
    <w:rsid w:val="006D3712"/>
    <w:rsid w:val="006D389B"/>
    <w:rsid w:val="006D3DA4"/>
    <w:rsid w:val="006D5DB1"/>
    <w:rsid w:val="006D7432"/>
    <w:rsid w:val="006D7A1B"/>
    <w:rsid w:val="006D7F18"/>
    <w:rsid w:val="006E11E0"/>
    <w:rsid w:val="006E1349"/>
    <w:rsid w:val="006E1715"/>
    <w:rsid w:val="006E196D"/>
    <w:rsid w:val="006E3C21"/>
    <w:rsid w:val="006E4425"/>
    <w:rsid w:val="006E4FD8"/>
    <w:rsid w:val="006F0D9B"/>
    <w:rsid w:val="006F15EB"/>
    <w:rsid w:val="006F2FB2"/>
    <w:rsid w:val="006F31EF"/>
    <w:rsid w:val="006F3403"/>
    <w:rsid w:val="006F3B69"/>
    <w:rsid w:val="006F3D98"/>
    <w:rsid w:val="006F444B"/>
    <w:rsid w:val="006F4B78"/>
    <w:rsid w:val="006F4D56"/>
    <w:rsid w:val="006F5490"/>
    <w:rsid w:val="006F54FE"/>
    <w:rsid w:val="006F55C8"/>
    <w:rsid w:val="006F5BBF"/>
    <w:rsid w:val="006F73F8"/>
    <w:rsid w:val="006F7451"/>
    <w:rsid w:val="00700149"/>
    <w:rsid w:val="00700BA1"/>
    <w:rsid w:val="00700DE4"/>
    <w:rsid w:val="00700E79"/>
    <w:rsid w:val="00702792"/>
    <w:rsid w:val="00702E3E"/>
    <w:rsid w:val="00703503"/>
    <w:rsid w:val="007037FB"/>
    <w:rsid w:val="0070648C"/>
    <w:rsid w:val="00706886"/>
    <w:rsid w:val="00706E4F"/>
    <w:rsid w:val="00707C0F"/>
    <w:rsid w:val="00710D7A"/>
    <w:rsid w:val="00710F97"/>
    <w:rsid w:val="00711F7E"/>
    <w:rsid w:val="007139E7"/>
    <w:rsid w:val="00713F2B"/>
    <w:rsid w:val="007141ED"/>
    <w:rsid w:val="007146A2"/>
    <w:rsid w:val="00714BEF"/>
    <w:rsid w:val="007166FE"/>
    <w:rsid w:val="00717EFD"/>
    <w:rsid w:val="0072211E"/>
    <w:rsid w:val="00722D10"/>
    <w:rsid w:val="00723801"/>
    <w:rsid w:val="00723E95"/>
    <w:rsid w:val="00724AA7"/>
    <w:rsid w:val="00726718"/>
    <w:rsid w:val="00727A6A"/>
    <w:rsid w:val="0073373D"/>
    <w:rsid w:val="00734F0A"/>
    <w:rsid w:val="00735E86"/>
    <w:rsid w:val="007360C5"/>
    <w:rsid w:val="007379D5"/>
    <w:rsid w:val="00741756"/>
    <w:rsid w:val="00742704"/>
    <w:rsid w:val="00743515"/>
    <w:rsid w:val="0074453D"/>
    <w:rsid w:val="00744CFE"/>
    <w:rsid w:val="0075006C"/>
    <w:rsid w:val="00750E0D"/>
    <w:rsid w:val="00750FED"/>
    <w:rsid w:val="007524C8"/>
    <w:rsid w:val="00752773"/>
    <w:rsid w:val="0075332F"/>
    <w:rsid w:val="00753E08"/>
    <w:rsid w:val="00754A4A"/>
    <w:rsid w:val="007557DD"/>
    <w:rsid w:val="00756330"/>
    <w:rsid w:val="0075667E"/>
    <w:rsid w:val="00760306"/>
    <w:rsid w:val="00763447"/>
    <w:rsid w:val="007634CE"/>
    <w:rsid w:val="00763F73"/>
    <w:rsid w:val="0076502A"/>
    <w:rsid w:val="00765BA0"/>
    <w:rsid w:val="00766B1F"/>
    <w:rsid w:val="007701FD"/>
    <w:rsid w:val="007706A3"/>
    <w:rsid w:val="00771D85"/>
    <w:rsid w:val="00773223"/>
    <w:rsid w:val="007750BE"/>
    <w:rsid w:val="007754C4"/>
    <w:rsid w:val="007762A8"/>
    <w:rsid w:val="00776A4F"/>
    <w:rsid w:val="00777EBD"/>
    <w:rsid w:val="00780192"/>
    <w:rsid w:val="0078048C"/>
    <w:rsid w:val="00780FEB"/>
    <w:rsid w:val="00781496"/>
    <w:rsid w:val="007819C4"/>
    <w:rsid w:val="00782D75"/>
    <w:rsid w:val="00783454"/>
    <w:rsid w:val="0078450E"/>
    <w:rsid w:val="00785FC2"/>
    <w:rsid w:val="00786259"/>
    <w:rsid w:val="00786616"/>
    <w:rsid w:val="00786E4A"/>
    <w:rsid w:val="00787059"/>
    <w:rsid w:val="0078771B"/>
    <w:rsid w:val="00787990"/>
    <w:rsid w:val="00790B44"/>
    <w:rsid w:val="00791AAF"/>
    <w:rsid w:val="00791B84"/>
    <w:rsid w:val="007936C0"/>
    <w:rsid w:val="00794F7E"/>
    <w:rsid w:val="00795E57"/>
    <w:rsid w:val="007962C7"/>
    <w:rsid w:val="00796528"/>
    <w:rsid w:val="007965B1"/>
    <w:rsid w:val="007967CB"/>
    <w:rsid w:val="007A0575"/>
    <w:rsid w:val="007A0ADA"/>
    <w:rsid w:val="007A19AB"/>
    <w:rsid w:val="007A31E5"/>
    <w:rsid w:val="007A32BA"/>
    <w:rsid w:val="007A520F"/>
    <w:rsid w:val="007A5376"/>
    <w:rsid w:val="007A672E"/>
    <w:rsid w:val="007A71A3"/>
    <w:rsid w:val="007A7A38"/>
    <w:rsid w:val="007A7FBF"/>
    <w:rsid w:val="007B1381"/>
    <w:rsid w:val="007B1CF3"/>
    <w:rsid w:val="007B1E6E"/>
    <w:rsid w:val="007B45AA"/>
    <w:rsid w:val="007B6005"/>
    <w:rsid w:val="007B605F"/>
    <w:rsid w:val="007B67D3"/>
    <w:rsid w:val="007B73C6"/>
    <w:rsid w:val="007B7E30"/>
    <w:rsid w:val="007B7E61"/>
    <w:rsid w:val="007C2321"/>
    <w:rsid w:val="007C26ED"/>
    <w:rsid w:val="007C5680"/>
    <w:rsid w:val="007C5B96"/>
    <w:rsid w:val="007C6DA3"/>
    <w:rsid w:val="007C78DF"/>
    <w:rsid w:val="007C7A50"/>
    <w:rsid w:val="007D0071"/>
    <w:rsid w:val="007D115C"/>
    <w:rsid w:val="007D1973"/>
    <w:rsid w:val="007D1C98"/>
    <w:rsid w:val="007D1F9C"/>
    <w:rsid w:val="007D23BE"/>
    <w:rsid w:val="007D2424"/>
    <w:rsid w:val="007D25BC"/>
    <w:rsid w:val="007D3030"/>
    <w:rsid w:val="007D3FFD"/>
    <w:rsid w:val="007D4498"/>
    <w:rsid w:val="007D637B"/>
    <w:rsid w:val="007D6ED4"/>
    <w:rsid w:val="007E019F"/>
    <w:rsid w:val="007E032C"/>
    <w:rsid w:val="007E0AC4"/>
    <w:rsid w:val="007E0BB0"/>
    <w:rsid w:val="007E19B4"/>
    <w:rsid w:val="007E4B92"/>
    <w:rsid w:val="007E6F25"/>
    <w:rsid w:val="007F0826"/>
    <w:rsid w:val="007F1631"/>
    <w:rsid w:val="007F16A7"/>
    <w:rsid w:val="007F179A"/>
    <w:rsid w:val="007F2ADC"/>
    <w:rsid w:val="007F30C8"/>
    <w:rsid w:val="007F3D3A"/>
    <w:rsid w:val="007F5E75"/>
    <w:rsid w:val="007F727E"/>
    <w:rsid w:val="007F7980"/>
    <w:rsid w:val="008009AB"/>
    <w:rsid w:val="00801429"/>
    <w:rsid w:val="00801594"/>
    <w:rsid w:val="00801F80"/>
    <w:rsid w:val="00803AD2"/>
    <w:rsid w:val="00804383"/>
    <w:rsid w:val="00806C7A"/>
    <w:rsid w:val="00806D6F"/>
    <w:rsid w:val="00806EB8"/>
    <w:rsid w:val="00807257"/>
    <w:rsid w:val="00807C74"/>
    <w:rsid w:val="00810403"/>
    <w:rsid w:val="0081056F"/>
    <w:rsid w:val="00810CAB"/>
    <w:rsid w:val="0081103C"/>
    <w:rsid w:val="0081113C"/>
    <w:rsid w:val="00811251"/>
    <w:rsid w:val="0081281C"/>
    <w:rsid w:val="00814337"/>
    <w:rsid w:val="00814597"/>
    <w:rsid w:val="00814EAB"/>
    <w:rsid w:val="00815C0B"/>
    <w:rsid w:val="008207D4"/>
    <w:rsid w:val="00820E38"/>
    <w:rsid w:val="0082194E"/>
    <w:rsid w:val="00821D88"/>
    <w:rsid w:val="008222BD"/>
    <w:rsid w:val="0082287E"/>
    <w:rsid w:val="00822D6D"/>
    <w:rsid w:val="00823B9F"/>
    <w:rsid w:val="00824C87"/>
    <w:rsid w:val="00825042"/>
    <w:rsid w:val="00825217"/>
    <w:rsid w:val="00825994"/>
    <w:rsid w:val="008274E2"/>
    <w:rsid w:val="00827DD3"/>
    <w:rsid w:val="008318D1"/>
    <w:rsid w:val="00832403"/>
    <w:rsid w:val="008329E5"/>
    <w:rsid w:val="0083342A"/>
    <w:rsid w:val="0083385B"/>
    <w:rsid w:val="00833EF6"/>
    <w:rsid w:val="00835816"/>
    <w:rsid w:val="00836334"/>
    <w:rsid w:val="008366A9"/>
    <w:rsid w:val="008371F7"/>
    <w:rsid w:val="00840209"/>
    <w:rsid w:val="00842E6D"/>
    <w:rsid w:val="00843690"/>
    <w:rsid w:val="008436EA"/>
    <w:rsid w:val="008442B0"/>
    <w:rsid w:val="008478DB"/>
    <w:rsid w:val="00850D43"/>
    <w:rsid w:val="00851DDE"/>
    <w:rsid w:val="00852A98"/>
    <w:rsid w:val="00856858"/>
    <w:rsid w:val="00857C5E"/>
    <w:rsid w:val="0086064C"/>
    <w:rsid w:val="008619A9"/>
    <w:rsid w:val="008638A9"/>
    <w:rsid w:val="008641BF"/>
    <w:rsid w:val="008643D8"/>
    <w:rsid w:val="008646DA"/>
    <w:rsid w:val="00864FC7"/>
    <w:rsid w:val="00865072"/>
    <w:rsid w:val="00866A46"/>
    <w:rsid w:val="00866E5C"/>
    <w:rsid w:val="00867365"/>
    <w:rsid w:val="00867719"/>
    <w:rsid w:val="00870D9D"/>
    <w:rsid w:val="00870E48"/>
    <w:rsid w:val="00870FBC"/>
    <w:rsid w:val="0087151F"/>
    <w:rsid w:val="008723E2"/>
    <w:rsid w:val="0087261D"/>
    <w:rsid w:val="0087273C"/>
    <w:rsid w:val="00872C72"/>
    <w:rsid w:val="00873378"/>
    <w:rsid w:val="008738D2"/>
    <w:rsid w:val="00873A8C"/>
    <w:rsid w:val="008747B8"/>
    <w:rsid w:val="00877EC7"/>
    <w:rsid w:val="00880C1E"/>
    <w:rsid w:val="00880C55"/>
    <w:rsid w:val="0088239E"/>
    <w:rsid w:val="00882BE9"/>
    <w:rsid w:val="008846D4"/>
    <w:rsid w:val="00885494"/>
    <w:rsid w:val="0088649A"/>
    <w:rsid w:val="00886BB2"/>
    <w:rsid w:val="00887B82"/>
    <w:rsid w:val="0089116D"/>
    <w:rsid w:val="00891D5F"/>
    <w:rsid w:val="008937A4"/>
    <w:rsid w:val="00893995"/>
    <w:rsid w:val="00893B42"/>
    <w:rsid w:val="00893E53"/>
    <w:rsid w:val="00896A5F"/>
    <w:rsid w:val="00896D9C"/>
    <w:rsid w:val="0089762A"/>
    <w:rsid w:val="008A0587"/>
    <w:rsid w:val="008A145C"/>
    <w:rsid w:val="008A3342"/>
    <w:rsid w:val="008A3B74"/>
    <w:rsid w:val="008A47C4"/>
    <w:rsid w:val="008A4CD9"/>
    <w:rsid w:val="008A5280"/>
    <w:rsid w:val="008A54B0"/>
    <w:rsid w:val="008A6587"/>
    <w:rsid w:val="008B686A"/>
    <w:rsid w:val="008B6CA9"/>
    <w:rsid w:val="008B6D87"/>
    <w:rsid w:val="008C1B2D"/>
    <w:rsid w:val="008C1EA3"/>
    <w:rsid w:val="008C21BC"/>
    <w:rsid w:val="008C2FDE"/>
    <w:rsid w:val="008C3085"/>
    <w:rsid w:val="008C3D4F"/>
    <w:rsid w:val="008C425B"/>
    <w:rsid w:val="008C4F4C"/>
    <w:rsid w:val="008C59EF"/>
    <w:rsid w:val="008C7633"/>
    <w:rsid w:val="008C777F"/>
    <w:rsid w:val="008C7FE6"/>
    <w:rsid w:val="008D38BF"/>
    <w:rsid w:val="008D4A76"/>
    <w:rsid w:val="008D4E00"/>
    <w:rsid w:val="008D4FC4"/>
    <w:rsid w:val="008D6192"/>
    <w:rsid w:val="008D6AD9"/>
    <w:rsid w:val="008D7AE4"/>
    <w:rsid w:val="008D7EB3"/>
    <w:rsid w:val="008E0490"/>
    <w:rsid w:val="008E166A"/>
    <w:rsid w:val="008E252B"/>
    <w:rsid w:val="008E256E"/>
    <w:rsid w:val="008E3BF3"/>
    <w:rsid w:val="008E4439"/>
    <w:rsid w:val="008E4620"/>
    <w:rsid w:val="008E570A"/>
    <w:rsid w:val="008E5EE4"/>
    <w:rsid w:val="008E6023"/>
    <w:rsid w:val="008E67C3"/>
    <w:rsid w:val="008E76B5"/>
    <w:rsid w:val="008F0875"/>
    <w:rsid w:val="008F0D74"/>
    <w:rsid w:val="008F144D"/>
    <w:rsid w:val="008F265F"/>
    <w:rsid w:val="008F2BB8"/>
    <w:rsid w:val="008F2D98"/>
    <w:rsid w:val="008F2E97"/>
    <w:rsid w:val="008F357E"/>
    <w:rsid w:val="008F5F35"/>
    <w:rsid w:val="008F7461"/>
    <w:rsid w:val="00901068"/>
    <w:rsid w:val="009028AC"/>
    <w:rsid w:val="00903132"/>
    <w:rsid w:val="0090350A"/>
    <w:rsid w:val="0090462A"/>
    <w:rsid w:val="009047C3"/>
    <w:rsid w:val="00904B6B"/>
    <w:rsid w:val="0090503D"/>
    <w:rsid w:val="00905B20"/>
    <w:rsid w:val="00906EE6"/>
    <w:rsid w:val="009071D1"/>
    <w:rsid w:val="00907974"/>
    <w:rsid w:val="0090797B"/>
    <w:rsid w:val="00907CED"/>
    <w:rsid w:val="0091115D"/>
    <w:rsid w:val="009113DC"/>
    <w:rsid w:val="00911ACF"/>
    <w:rsid w:val="009146C9"/>
    <w:rsid w:val="00914BB0"/>
    <w:rsid w:val="009158AF"/>
    <w:rsid w:val="009163F9"/>
    <w:rsid w:val="009165A4"/>
    <w:rsid w:val="00916A97"/>
    <w:rsid w:val="0092000C"/>
    <w:rsid w:val="009210AE"/>
    <w:rsid w:val="009212D5"/>
    <w:rsid w:val="00921EA6"/>
    <w:rsid w:val="00922F21"/>
    <w:rsid w:val="00923CB3"/>
    <w:rsid w:val="00926EA2"/>
    <w:rsid w:val="009272FB"/>
    <w:rsid w:val="009306A9"/>
    <w:rsid w:val="009312C2"/>
    <w:rsid w:val="009316E4"/>
    <w:rsid w:val="009320ED"/>
    <w:rsid w:val="00932A80"/>
    <w:rsid w:val="00933505"/>
    <w:rsid w:val="00933792"/>
    <w:rsid w:val="00934274"/>
    <w:rsid w:val="009344FF"/>
    <w:rsid w:val="00935333"/>
    <w:rsid w:val="00935517"/>
    <w:rsid w:val="009366E1"/>
    <w:rsid w:val="00940050"/>
    <w:rsid w:val="00940F76"/>
    <w:rsid w:val="009412B7"/>
    <w:rsid w:val="00942A5B"/>
    <w:rsid w:val="00943BD1"/>
    <w:rsid w:val="00944962"/>
    <w:rsid w:val="00946B68"/>
    <w:rsid w:val="0094712C"/>
    <w:rsid w:val="00947500"/>
    <w:rsid w:val="00952386"/>
    <w:rsid w:val="0095542D"/>
    <w:rsid w:val="00955463"/>
    <w:rsid w:val="00956575"/>
    <w:rsid w:val="00957C03"/>
    <w:rsid w:val="00961B35"/>
    <w:rsid w:val="0096304C"/>
    <w:rsid w:val="00964419"/>
    <w:rsid w:val="00966FB9"/>
    <w:rsid w:val="00970CBF"/>
    <w:rsid w:val="0097109A"/>
    <w:rsid w:val="0097157F"/>
    <w:rsid w:val="009718A4"/>
    <w:rsid w:val="00972534"/>
    <w:rsid w:val="00973EE5"/>
    <w:rsid w:val="0097401E"/>
    <w:rsid w:val="009748C6"/>
    <w:rsid w:val="00975741"/>
    <w:rsid w:val="00976A51"/>
    <w:rsid w:val="00976AAB"/>
    <w:rsid w:val="009809E9"/>
    <w:rsid w:val="00981DF1"/>
    <w:rsid w:val="00984766"/>
    <w:rsid w:val="0099144E"/>
    <w:rsid w:val="00991E0D"/>
    <w:rsid w:val="00993EAD"/>
    <w:rsid w:val="009957B3"/>
    <w:rsid w:val="009A0769"/>
    <w:rsid w:val="009A16B0"/>
    <w:rsid w:val="009A2288"/>
    <w:rsid w:val="009A3143"/>
    <w:rsid w:val="009A4845"/>
    <w:rsid w:val="009A6BBE"/>
    <w:rsid w:val="009A7175"/>
    <w:rsid w:val="009A71D1"/>
    <w:rsid w:val="009A77FE"/>
    <w:rsid w:val="009B1271"/>
    <w:rsid w:val="009B151A"/>
    <w:rsid w:val="009B2225"/>
    <w:rsid w:val="009B3A24"/>
    <w:rsid w:val="009B4D6E"/>
    <w:rsid w:val="009B5B0D"/>
    <w:rsid w:val="009B68AE"/>
    <w:rsid w:val="009B6F85"/>
    <w:rsid w:val="009B7382"/>
    <w:rsid w:val="009B78CC"/>
    <w:rsid w:val="009C0A5B"/>
    <w:rsid w:val="009C190D"/>
    <w:rsid w:val="009C1A1D"/>
    <w:rsid w:val="009C2637"/>
    <w:rsid w:val="009C2699"/>
    <w:rsid w:val="009C26B9"/>
    <w:rsid w:val="009C2A74"/>
    <w:rsid w:val="009C52B3"/>
    <w:rsid w:val="009C55EA"/>
    <w:rsid w:val="009C5F10"/>
    <w:rsid w:val="009C627B"/>
    <w:rsid w:val="009C7921"/>
    <w:rsid w:val="009D0245"/>
    <w:rsid w:val="009D09C8"/>
    <w:rsid w:val="009D09D3"/>
    <w:rsid w:val="009D3323"/>
    <w:rsid w:val="009D3B00"/>
    <w:rsid w:val="009D47BD"/>
    <w:rsid w:val="009E0C22"/>
    <w:rsid w:val="009E181E"/>
    <w:rsid w:val="009E2304"/>
    <w:rsid w:val="009E29C2"/>
    <w:rsid w:val="009E2BF4"/>
    <w:rsid w:val="009E3CBA"/>
    <w:rsid w:val="009E5E26"/>
    <w:rsid w:val="009E69BD"/>
    <w:rsid w:val="009E71A2"/>
    <w:rsid w:val="009F0D44"/>
    <w:rsid w:val="009F1459"/>
    <w:rsid w:val="009F2393"/>
    <w:rsid w:val="009F4CE2"/>
    <w:rsid w:val="009F51E3"/>
    <w:rsid w:val="009F7E0D"/>
    <w:rsid w:val="00A00028"/>
    <w:rsid w:val="00A016F6"/>
    <w:rsid w:val="00A01A8C"/>
    <w:rsid w:val="00A03421"/>
    <w:rsid w:val="00A03DED"/>
    <w:rsid w:val="00A04060"/>
    <w:rsid w:val="00A06AF6"/>
    <w:rsid w:val="00A072EA"/>
    <w:rsid w:val="00A07888"/>
    <w:rsid w:val="00A078B0"/>
    <w:rsid w:val="00A07D12"/>
    <w:rsid w:val="00A1059D"/>
    <w:rsid w:val="00A10969"/>
    <w:rsid w:val="00A1300C"/>
    <w:rsid w:val="00A13AD6"/>
    <w:rsid w:val="00A148D7"/>
    <w:rsid w:val="00A15806"/>
    <w:rsid w:val="00A16B39"/>
    <w:rsid w:val="00A171D9"/>
    <w:rsid w:val="00A175F8"/>
    <w:rsid w:val="00A17CD8"/>
    <w:rsid w:val="00A20099"/>
    <w:rsid w:val="00A20E9E"/>
    <w:rsid w:val="00A21D33"/>
    <w:rsid w:val="00A25679"/>
    <w:rsid w:val="00A26C78"/>
    <w:rsid w:val="00A303BB"/>
    <w:rsid w:val="00A30BB7"/>
    <w:rsid w:val="00A31128"/>
    <w:rsid w:val="00A33A4D"/>
    <w:rsid w:val="00A33FE7"/>
    <w:rsid w:val="00A355DF"/>
    <w:rsid w:val="00A35769"/>
    <w:rsid w:val="00A36AB2"/>
    <w:rsid w:val="00A4227F"/>
    <w:rsid w:val="00A4235E"/>
    <w:rsid w:val="00A4240D"/>
    <w:rsid w:val="00A426B9"/>
    <w:rsid w:val="00A42B66"/>
    <w:rsid w:val="00A43E6C"/>
    <w:rsid w:val="00A4406F"/>
    <w:rsid w:val="00A449AC"/>
    <w:rsid w:val="00A4538A"/>
    <w:rsid w:val="00A457D9"/>
    <w:rsid w:val="00A45B90"/>
    <w:rsid w:val="00A46AA8"/>
    <w:rsid w:val="00A47C02"/>
    <w:rsid w:val="00A47D41"/>
    <w:rsid w:val="00A47DC9"/>
    <w:rsid w:val="00A51863"/>
    <w:rsid w:val="00A518F3"/>
    <w:rsid w:val="00A528DF"/>
    <w:rsid w:val="00A533D1"/>
    <w:rsid w:val="00A53632"/>
    <w:rsid w:val="00A53AF6"/>
    <w:rsid w:val="00A5469C"/>
    <w:rsid w:val="00A55F2F"/>
    <w:rsid w:val="00A56505"/>
    <w:rsid w:val="00A5755B"/>
    <w:rsid w:val="00A6000C"/>
    <w:rsid w:val="00A605BE"/>
    <w:rsid w:val="00A6066A"/>
    <w:rsid w:val="00A61007"/>
    <w:rsid w:val="00A62C27"/>
    <w:rsid w:val="00A62F21"/>
    <w:rsid w:val="00A63909"/>
    <w:rsid w:val="00A64687"/>
    <w:rsid w:val="00A64E64"/>
    <w:rsid w:val="00A64EA7"/>
    <w:rsid w:val="00A65F5B"/>
    <w:rsid w:val="00A66610"/>
    <w:rsid w:val="00A70F51"/>
    <w:rsid w:val="00A71204"/>
    <w:rsid w:val="00A72149"/>
    <w:rsid w:val="00A7331F"/>
    <w:rsid w:val="00A73517"/>
    <w:rsid w:val="00A73FC1"/>
    <w:rsid w:val="00A74D16"/>
    <w:rsid w:val="00A750DE"/>
    <w:rsid w:val="00A7533B"/>
    <w:rsid w:val="00A764B3"/>
    <w:rsid w:val="00A767C7"/>
    <w:rsid w:val="00A80A04"/>
    <w:rsid w:val="00A80A42"/>
    <w:rsid w:val="00A8134E"/>
    <w:rsid w:val="00A82E26"/>
    <w:rsid w:val="00A83081"/>
    <w:rsid w:val="00A83227"/>
    <w:rsid w:val="00A84053"/>
    <w:rsid w:val="00A84118"/>
    <w:rsid w:val="00A84A55"/>
    <w:rsid w:val="00A84AFA"/>
    <w:rsid w:val="00A86040"/>
    <w:rsid w:val="00A8630C"/>
    <w:rsid w:val="00A8679D"/>
    <w:rsid w:val="00A86C95"/>
    <w:rsid w:val="00A87696"/>
    <w:rsid w:val="00A87A5D"/>
    <w:rsid w:val="00A9078F"/>
    <w:rsid w:val="00A90DD0"/>
    <w:rsid w:val="00A90F83"/>
    <w:rsid w:val="00A914A1"/>
    <w:rsid w:val="00A933C9"/>
    <w:rsid w:val="00A93EFB"/>
    <w:rsid w:val="00A94371"/>
    <w:rsid w:val="00A96158"/>
    <w:rsid w:val="00A96170"/>
    <w:rsid w:val="00A964B5"/>
    <w:rsid w:val="00A96705"/>
    <w:rsid w:val="00A96C3C"/>
    <w:rsid w:val="00A96E5E"/>
    <w:rsid w:val="00A96E9E"/>
    <w:rsid w:val="00A977F9"/>
    <w:rsid w:val="00AA00D8"/>
    <w:rsid w:val="00AA0DFB"/>
    <w:rsid w:val="00AA2BC7"/>
    <w:rsid w:val="00AA2E3D"/>
    <w:rsid w:val="00AA3C3F"/>
    <w:rsid w:val="00AA44B6"/>
    <w:rsid w:val="00AA4BA8"/>
    <w:rsid w:val="00AA4F0D"/>
    <w:rsid w:val="00AA7FFE"/>
    <w:rsid w:val="00AB2B4A"/>
    <w:rsid w:val="00AB321F"/>
    <w:rsid w:val="00AB43E1"/>
    <w:rsid w:val="00AB4F4F"/>
    <w:rsid w:val="00AB558E"/>
    <w:rsid w:val="00AB6159"/>
    <w:rsid w:val="00AB790D"/>
    <w:rsid w:val="00AC03AE"/>
    <w:rsid w:val="00AC045B"/>
    <w:rsid w:val="00AC1048"/>
    <w:rsid w:val="00AC1E05"/>
    <w:rsid w:val="00AC30C3"/>
    <w:rsid w:val="00AC3573"/>
    <w:rsid w:val="00AC39B4"/>
    <w:rsid w:val="00AC4236"/>
    <w:rsid w:val="00AC4327"/>
    <w:rsid w:val="00AC4476"/>
    <w:rsid w:val="00AC44F2"/>
    <w:rsid w:val="00AC4509"/>
    <w:rsid w:val="00AC528F"/>
    <w:rsid w:val="00AC5E80"/>
    <w:rsid w:val="00AC6E2C"/>
    <w:rsid w:val="00AC70B1"/>
    <w:rsid w:val="00AD05FD"/>
    <w:rsid w:val="00AD0D37"/>
    <w:rsid w:val="00AD156D"/>
    <w:rsid w:val="00AD2B3B"/>
    <w:rsid w:val="00AD2ECC"/>
    <w:rsid w:val="00AD34CC"/>
    <w:rsid w:val="00AD36C1"/>
    <w:rsid w:val="00AD6205"/>
    <w:rsid w:val="00AD6A73"/>
    <w:rsid w:val="00AD76EC"/>
    <w:rsid w:val="00AE07DB"/>
    <w:rsid w:val="00AE1900"/>
    <w:rsid w:val="00AE2849"/>
    <w:rsid w:val="00AE30D5"/>
    <w:rsid w:val="00AE4FC1"/>
    <w:rsid w:val="00AE5057"/>
    <w:rsid w:val="00AE6176"/>
    <w:rsid w:val="00AE654D"/>
    <w:rsid w:val="00AE73EE"/>
    <w:rsid w:val="00AF0E3E"/>
    <w:rsid w:val="00AF10EC"/>
    <w:rsid w:val="00AF17EB"/>
    <w:rsid w:val="00AF3560"/>
    <w:rsid w:val="00AF3D29"/>
    <w:rsid w:val="00AF42FC"/>
    <w:rsid w:val="00AF5B20"/>
    <w:rsid w:val="00AF6676"/>
    <w:rsid w:val="00AF670A"/>
    <w:rsid w:val="00AF74C9"/>
    <w:rsid w:val="00B00006"/>
    <w:rsid w:val="00B006AE"/>
    <w:rsid w:val="00B01B17"/>
    <w:rsid w:val="00B020EF"/>
    <w:rsid w:val="00B02404"/>
    <w:rsid w:val="00B02AED"/>
    <w:rsid w:val="00B038F4"/>
    <w:rsid w:val="00B0407A"/>
    <w:rsid w:val="00B047CA"/>
    <w:rsid w:val="00B04869"/>
    <w:rsid w:val="00B04A04"/>
    <w:rsid w:val="00B04D53"/>
    <w:rsid w:val="00B050FB"/>
    <w:rsid w:val="00B05111"/>
    <w:rsid w:val="00B052E1"/>
    <w:rsid w:val="00B05928"/>
    <w:rsid w:val="00B0681F"/>
    <w:rsid w:val="00B06A16"/>
    <w:rsid w:val="00B102D5"/>
    <w:rsid w:val="00B10BB4"/>
    <w:rsid w:val="00B10BDB"/>
    <w:rsid w:val="00B11A6A"/>
    <w:rsid w:val="00B13568"/>
    <w:rsid w:val="00B13B3B"/>
    <w:rsid w:val="00B13C60"/>
    <w:rsid w:val="00B146A0"/>
    <w:rsid w:val="00B14B0C"/>
    <w:rsid w:val="00B150DE"/>
    <w:rsid w:val="00B15213"/>
    <w:rsid w:val="00B164C6"/>
    <w:rsid w:val="00B16E0E"/>
    <w:rsid w:val="00B170D6"/>
    <w:rsid w:val="00B17D5E"/>
    <w:rsid w:val="00B2043C"/>
    <w:rsid w:val="00B204DE"/>
    <w:rsid w:val="00B20FB3"/>
    <w:rsid w:val="00B210C3"/>
    <w:rsid w:val="00B215EC"/>
    <w:rsid w:val="00B21C13"/>
    <w:rsid w:val="00B22892"/>
    <w:rsid w:val="00B23679"/>
    <w:rsid w:val="00B24BD3"/>
    <w:rsid w:val="00B26285"/>
    <w:rsid w:val="00B2758D"/>
    <w:rsid w:val="00B27839"/>
    <w:rsid w:val="00B27F07"/>
    <w:rsid w:val="00B3022E"/>
    <w:rsid w:val="00B32377"/>
    <w:rsid w:val="00B334C0"/>
    <w:rsid w:val="00B340E9"/>
    <w:rsid w:val="00B34156"/>
    <w:rsid w:val="00B35464"/>
    <w:rsid w:val="00B3555B"/>
    <w:rsid w:val="00B36D07"/>
    <w:rsid w:val="00B41C97"/>
    <w:rsid w:val="00B420FF"/>
    <w:rsid w:val="00B425C7"/>
    <w:rsid w:val="00B4483E"/>
    <w:rsid w:val="00B44D21"/>
    <w:rsid w:val="00B45A81"/>
    <w:rsid w:val="00B45DFC"/>
    <w:rsid w:val="00B45EA6"/>
    <w:rsid w:val="00B471FC"/>
    <w:rsid w:val="00B47C37"/>
    <w:rsid w:val="00B50901"/>
    <w:rsid w:val="00B51315"/>
    <w:rsid w:val="00B537AA"/>
    <w:rsid w:val="00B53E9A"/>
    <w:rsid w:val="00B5471F"/>
    <w:rsid w:val="00B54D98"/>
    <w:rsid w:val="00B57C1D"/>
    <w:rsid w:val="00B62895"/>
    <w:rsid w:val="00B64A11"/>
    <w:rsid w:val="00B64F72"/>
    <w:rsid w:val="00B65954"/>
    <w:rsid w:val="00B65F09"/>
    <w:rsid w:val="00B6690B"/>
    <w:rsid w:val="00B677AA"/>
    <w:rsid w:val="00B67887"/>
    <w:rsid w:val="00B678D9"/>
    <w:rsid w:val="00B67D26"/>
    <w:rsid w:val="00B70E9F"/>
    <w:rsid w:val="00B72E61"/>
    <w:rsid w:val="00B741D3"/>
    <w:rsid w:val="00B74C6A"/>
    <w:rsid w:val="00B74DF2"/>
    <w:rsid w:val="00B74E2D"/>
    <w:rsid w:val="00B75C74"/>
    <w:rsid w:val="00B76D9D"/>
    <w:rsid w:val="00B77102"/>
    <w:rsid w:val="00B7744E"/>
    <w:rsid w:val="00B77D34"/>
    <w:rsid w:val="00B80B91"/>
    <w:rsid w:val="00B812B2"/>
    <w:rsid w:val="00B81DA3"/>
    <w:rsid w:val="00B83C74"/>
    <w:rsid w:val="00B84571"/>
    <w:rsid w:val="00B8463E"/>
    <w:rsid w:val="00B859CD"/>
    <w:rsid w:val="00B85A1F"/>
    <w:rsid w:val="00B865C2"/>
    <w:rsid w:val="00B8693E"/>
    <w:rsid w:val="00B87106"/>
    <w:rsid w:val="00B87278"/>
    <w:rsid w:val="00B90CBD"/>
    <w:rsid w:val="00B91B27"/>
    <w:rsid w:val="00B91BD4"/>
    <w:rsid w:val="00B92838"/>
    <w:rsid w:val="00B939F0"/>
    <w:rsid w:val="00B95351"/>
    <w:rsid w:val="00BA5189"/>
    <w:rsid w:val="00BA52E9"/>
    <w:rsid w:val="00BA7A8B"/>
    <w:rsid w:val="00BA7A94"/>
    <w:rsid w:val="00BB11B3"/>
    <w:rsid w:val="00BB253F"/>
    <w:rsid w:val="00BB347A"/>
    <w:rsid w:val="00BB43FB"/>
    <w:rsid w:val="00BB5813"/>
    <w:rsid w:val="00BB5B9F"/>
    <w:rsid w:val="00BB664B"/>
    <w:rsid w:val="00BC1A55"/>
    <w:rsid w:val="00BC1E64"/>
    <w:rsid w:val="00BC2C0F"/>
    <w:rsid w:val="00BC2FD0"/>
    <w:rsid w:val="00BC36E0"/>
    <w:rsid w:val="00BC4464"/>
    <w:rsid w:val="00BC5E4C"/>
    <w:rsid w:val="00BC6603"/>
    <w:rsid w:val="00BC6637"/>
    <w:rsid w:val="00BC6684"/>
    <w:rsid w:val="00BC6884"/>
    <w:rsid w:val="00BC6BD0"/>
    <w:rsid w:val="00BC74CB"/>
    <w:rsid w:val="00BC7B2C"/>
    <w:rsid w:val="00BC7BC4"/>
    <w:rsid w:val="00BC7E71"/>
    <w:rsid w:val="00BD1813"/>
    <w:rsid w:val="00BD1833"/>
    <w:rsid w:val="00BD2813"/>
    <w:rsid w:val="00BD3B29"/>
    <w:rsid w:val="00BD6B04"/>
    <w:rsid w:val="00BD7D79"/>
    <w:rsid w:val="00BE1318"/>
    <w:rsid w:val="00BE17EF"/>
    <w:rsid w:val="00BE23AA"/>
    <w:rsid w:val="00BE27E5"/>
    <w:rsid w:val="00BE2FD5"/>
    <w:rsid w:val="00BE331C"/>
    <w:rsid w:val="00BE3563"/>
    <w:rsid w:val="00BE38A5"/>
    <w:rsid w:val="00BE4C0E"/>
    <w:rsid w:val="00BE557D"/>
    <w:rsid w:val="00BE57BE"/>
    <w:rsid w:val="00BE5A1B"/>
    <w:rsid w:val="00BE5AF3"/>
    <w:rsid w:val="00BE65F7"/>
    <w:rsid w:val="00BE6A02"/>
    <w:rsid w:val="00BE7335"/>
    <w:rsid w:val="00BF07C3"/>
    <w:rsid w:val="00BF12D7"/>
    <w:rsid w:val="00BF171D"/>
    <w:rsid w:val="00BF1EC1"/>
    <w:rsid w:val="00BF2585"/>
    <w:rsid w:val="00BF2869"/>
    <w:rsid w:val="00BF2937"/>
    <w:rsid w:val="00BF351E"/>
    <w:rsid w:val="00BF43FD"/>
    <w:rsid w:val="00BF524B"/>
    <w:rsid w:val="00BF7DAF"/>
    <w:rsid w:val="00C00076"/>
    <w:rsid w:val="00C01FD6"/>
    <w:rsid w:val="00C0239C"/>
    <w:rsid w:val="00C032CA"/>
    <w:rsid w:val="00C032D0"/>
    <w:rsid w:val="00C03521"/>
    <w:rsid w:val="00C036D0"/>
    <w:rsid w:val="00C037E8"/>
    <w:rsid w:val="00C04B3D"/>
    <w:rsid w:val="00C04C44"/>
    <w:rsid w:val="00C05369"/>
    <w:rsid w:val="00C058BD"/>
    <w:rsid w:val="00C06364"/>
    <w:rsid w:val="00C065F7"/>
    <w:rsid w:val="00C06AF9"/>
    <w:rsid w:val="00C07CDD"/>
    <w:rsid w:val="00C10527"/>
    <w:rsid w:val="00C10785"/>
    <w:rsid w:val="00C119DE"/>
    <w:rsid w:val="00C11DEE"/>
    <w:rsid w:val="00C1331B"/>
    <w:rsid w:val="00C14272"/>
    <w:rsid w:val="00C16D7E"/>
    <w:rsid w:val="00C17423"/>
    <w:rsid w:val="00C176E5"/>
    <w:rsid w:val="00C21611"/>
    <w:rsid w:val="00C2294C"/>
    <w:rsid w:val="00C23081"/>
    <w:rsid w:val="00C23C3A"/>
    <w:rsid w:val="00C248EE"/>
    <w:rsid w:val="00C25A62"/>
    <w:rsid w:val="00C2618D"/>
    <w:rsid w:val="00C26DAD"/>
    <w:rsid w:val="00C3296C"/>
    <w:rsid w:val="00C32A50"/>
    <w:rsid w:val="00C32F99"/>
    <w:rsid w:val="00C33D16"/>
    <w:rsid w:val="00C36233"/>
    <w:rsid w:val="00C36248"/>
    <w:rsid w:val="00C37140"/>
    <w:rsid w:val="00C372ED"/>
    <w:rsid w:val="00C412CA"/>
    <w:rsid w:val="00C41F90"/>
    <w:rsid w:val="00C42468"/>
    <w:rsid w:val="00C430BA"/>
    <w:rsid w:val="00C44359"/>
    <w:rsid w:val="00C45ABA"/>
    <w:rsid w:val="00C45BDB"/>
    <w:rsid w:val="00C45C8C"/>
    <w:rsid w:val="00C46DE1"/>
    <w:rsid w:val="00C47FE4"/>
    <w:rsid w:val="00C50BBA"/>
    <w:rsid w:val="00C53349"/>
    <w:rsid w:val="00C537EC"/>
    <w:rsid w:val="00C54174"/>
    <w:rsid w:val="00C55AC0"/>
    <w:rsid w:val="00C55DE1"/>
    <w:rsid w:val="00C56103"/>
    <w:rsid w:val="00C574BD"/>
    <w:rsid w:val="00C575D2"/>
    <w:rsid w:val="00C6218B"/>
    <w:rsid w:val="00C6246A"/>
    <w:rsid w:val="00C62C64"/>
    <w:rsid w:val="00C63BE4"/>
    <w:rsid w:val="00C65AD7"/>
    <w:rsid w:val="00C66005"/>
    <w:rsid w:val="00C66C89"/>
    <w:rsid w:val="00C705A7"/>
    <w:rsid w:val="00C70B77"/>
    <w:rsid w:val="00C71515"/>
    <w:rsid w:val="00C71A53"/>
    <w:rsid w:val="00C72511"/>
    <w:rsid w:val="00C74408"/>
    <w:rsid w:val="00C7485D"/>
    <w:rsid w:val="00C760A4"/>
    <w:rsid w:val="00C76334"/>
    <w:rsid w:val="00C76609"/>
    <w:rsid w:val="00C77281"/>
    <w:rsid w:val="00C800A2"/>
    <w:rsid w:val="00C86C4D"/>
    <w:rsid w:val="00C86DDD"/>
    <w:rsid w:val="00C87C59"/>
    <w:rsid w:val="00C9117E"/>
    <w:rsid w:val="00C9143D"/>
    <w:rsid w:val="00C91E51"/>
    <w:rsid w:val="00C9289C"/>
    <w:rsid w:val="00C94170"/>
    <w:rsid w:val="00C9465B"/>
    <w:rsid w:val="00C94C20"/>
    <w:rsid w:val="00C966E5"/>
    <w:rsid w:val="00C96935"/>
    <w:rsid w:val="00C96AC4"/>
    <w:rsid w:val="00C96DF1"/>
    <w:rsid w:val="00C97195"/>
    <w:rsid w:val="00C976E6"/>
    <w:rsid w:val="00C977F3"/>
    <w:rsid w:val="00C97D1B"/>
    <w:rsid w:val="00CA0890"/>
    <w:rsid w:val="00CA13B1"/>
    <w:rsid w:val="00CA160B"/>
    <w:rsid w:val="00CA1D3A"/>
    <w:rsid w:val="00CA21CA"/>
    <w:rsid w:val="00CA3877"/>
    <w:rsid w:val="00CA44BA"/>
    <w:rsid w:val="00CA4E2B"/>
    <w:rsid w:val="00CB033A"/>
    <w:rsid w:val="00CB2E6D"/>
    <w:rsid w:val="00CB3D7C"/>
    <w:rsid w:val="00CB66AB"/>
    <w:rsid w:val="00CB6828"/>
    <w:rsid w:val="00CB7417"/>
    <w:rsid w:val="00CB7DFA"/>
    <w:rsid w:val="00CC249D"/>
    <w:rsid w:val="00CC264E"/>
    <w:rsid w:val="00CC45D5"/>
    <w:rsid w:val="00CC6125"/>
    <w:rsid w:val="00CC6D4E"/>
    <w:rsid w:val="00CC75AF"/>
    <w:rsid w:val="00CD0950"/>
    <w:rsid w:val="00CD1A4C"/>
    <w:rsid w:val="00CD425B"/>
    <w:rsid w:val="00CD51A8"/>
    <w:rsid w:val="00CD55DD"/>
    <w:rsid w:val="00CD55F3"/>
    <w:rsid w:val="00CD5A08"/>
    <w:rsid w:val="00CD5D89"/>
    <w:rsid w:val="00CD5F5E"/>
    <w:rsid w:val="00CD789E"/>
    <w:rsid w:val="00CD78ED"/>
    <w:rsid w:val="00CE028E"/>
    <w:rsid w:val="00CE02B5"/>
    <w:rsid w:val="00CE04D3"/>
    <w:rsid w:val="00CE05A0"/>
    <w:rsid w:val="00CE0A96"/>
    <w:rsid w:val="00CE1A38"/>
    <w:rsid w:val="00CE2089"/>
    <w:rsid w:val="00CE288A"/>
    <w:rsid w:val="00CE448E"/>
    <w:rsid w:val="00CE5477"/>
    <w:rsid w:val="00CE5D92"/>
    <w:rsid w:val="00CE62EA"/>
    <w:rsid w:val="00CE660D"/>
    <w:rsid w:val="00CE6D10"/>
    <w:rsid w:val="00CE7847"/>
    <w:rsid w:val="00CF0EA3"/>
    <w:rsid w:val="00CF14C0"/>
    <w:rsid w:val="00CF273A"/>
    <w:rsid w:val="00CF2CBA"/>
    <w:rsid w:val="00CF3476"/>
    <w:rsid w:val="00CF49D4"/>
    <w:rsid w:val="00CF4CB2"/>
    <w:rsid w:val="00CF6BD0"/>
    <w:rsid w:val="00CF7057"/>
    <w:rsid w:val="00CF7753"/>
    <w:rsid w:val="00D0127D"/>
    <w:rsid w:val="00D0395A"/>
    <w:rsid w:val="00D04619"/>
    <w:rsid w:val="00D05A84"/>
    <w:rsid w:val="00D065CA"/>
    <w:rsid w:val="00D06862"/>
    <w:rsid w:val="00D1333C"/>
    <w:rsid w:val="00D13962"/>
    <w:rsid w:val="00D13BDD"/>
    <w:rsid w:val="00D14762"/>
    <w:rsid w:val="00D149F1"/>
    <w:rsid w:val="00D14EDE"/>
    <w:rsid w:val="00D150A4"/>
    <w:rsid w:val="00D15768"/>
    <w:rsid w:val="00D17D14"/>
    <w:rsid w:val="00D20012"/>
    <w:rsid w:val="00D20938"/>
    <w:rsid w:val="00D21543"/>
    <w:rsid w:val="00D219C2"/>
    <w:rsid w:val="00D22743"/>
    <w:rsid w:val="00D252DD"/>
    <w:rsid w:val="00D3072B"/>
    <w:rsid w:val="00D31902"/>
    <w:rsid w:val="00D32B6A"/>
    <w:rsid w:val="00D32F18"/>
    <w:rsid w:val="00D34809"/>
    <w:rsid w:val="00D36BAB"/>
    <w:rsid w:val="00D36E9B"/>
    <w:rsid w:val="00D36F29"/>
    <w:rsid w:val="00D375C1"/>
    <w:rsid w:val="00D406F2"/>
    <w:rsid w:val="00D41EF4"/>
    <w:rsid w:val="00D43754"/>
    <w:rsid w:val="00D43A8F"/>
    <w:rsid w:val="00D43C47"/>
    <w:rsid w:val="00D448DD"/>
    <w:rsid w:val="00D457A3"/>
    <w:rsid w:val="00D46B4C"/>
    <w:rsid w:val="00D47E65"/>
    <w:rsid w:val="00D5059B"/>
    <w:rsid w:val="00D528C8"/>
    <w:rsid w:val="00D54CE1"/>
    <w:rsid w:val="00D54DBB"/>
    <w:rsid w:val="00D55AB5"/>
    <w:rsid w:val="00D57DDB"/>
    <w:rsid w:val="00D61145"/>
    <w:rsid w:val="00D611CE"/>
    <w:rsid w:val="00D61841"/>
    <w:rsid w:val="00D62240"/>
    <w:rsid w:val="00D623D3"/>
    <w:rsid w:val="00D6391E"/>
    <w:rsid w:val="00D63D7E"/>
    <w:rsid w:val="00D64910"/>
    <w:rsid w:val="00D65BC1"/>
    <w:rsid w:val="00D66915"/>
    <w:rsid w:val="00D673C4"/>
    <w:rsid w:val="00D709A4"/>
    <w:rsid w:val="00D73811"/>
    <w:rsid w:val="00D73BF8"/>
    <w:rsid w:val="00D741A7"/>
    <w:rsid w:val="00D746FB"/>
    <w:rsid w:val="00D75969"/>
    <w:rsid w:val="00D7658F"/>
    <w:rsid w:val="00D7671D"/>
    <w:rsid w:val="00D76ECD"/>
    <w:rsid w:val="00D774F6"/>
    <w:rsid w:val="00D7781B"/>
    <w:rsid w:val="00D8087A"/>
    <w:rsid w:val="00D8127A"/>
    <w:rsid w:val="00D81795"/>
    <w:rsid w:val="00D824A1"/>
    <w:rsid w:val="00D83537"/>
    <w:rsid w:val="00D83791"/>
    <w:rsid w:val="00D83A41"/>
    <w:rsid w:val="00D8560F"/>
    <w:rsid w:val="00D8719C"/>
    <w:rsid w:val="00D874F8"/>
    <w:rsid w:val="00D900EF"/>
    <w:rsid w:val="00D902AE"/>
    <w:rsid w:val="00D9077C"/>
    <w:rsid w:val="00D90AFB"/>
    <w:rsid w:val="00D91C58"/>
    <w:rsid w:val="00D93415"/>
    <w:rsid w:val="00D9498B"/>
    <w:rsid w:val="00D95A7F"/>
    <w:rsid w:val="00D96B77"/>
    <w:rsid w:val="00DA20C7"/>
    <w:rsid w:val="00DA2335"/>
    <w:rsid w:val="00DA2D4D"/>
    <w:rsid w:val="00DA3AB5"/>
    <w:rsid w:val="00DA5DA3"/>
    <w:rsid w:val="00DA6221"/>
    <w:rsid w:val="00DA62E5"/>
    <w:rsid w:val="00DA6593"/>
    <w:rsid w:val="00DA67E7"/>
    <w:rsid w:val="00DA6B47"/>
    <w:rsid w:val="00DA716A"/>
    <w:rsid w:val="00DA78E7"/>
    <w:rsid w:val="00DB0261"/>
    <w:rsid w:val="00DB1F2D"/>
    <w:rsid w:val="00DB22D5"/>
    <w:rsid w:val="00DB2788"/>
    <w:rsid w:val="00DB2B78"/>
    <w:rsid w:val="00DB5299"/>
    <w:rsid w:val="00DB7748"/>
    <w:rsid w:val="00DC0BB3"/>
    <w:rsid w:val="00DC0C4A"/>
    <w:rsid w:val="00DC17A7"/>
    <w:rsid w:val="00DC1CFB"/>
    <w:rsid w:val="00DC1F44"/>
    <w:rsid w:val="00DC2917"/>
    <w:rsid w:val="00DC29A7"/>
    <w:rsid w:val="00DC5303"/>
    <w:rsid w:val="00DC5EEC"/>
    <w:rsid w:val="00DC67E3"/>
    <w:rsid w:val="00DC6BF7"/>
    <w:rsid w:val="00DD125B"/>
    <w:rsid w:val="00DD132C"/>
    <w:rsid w:val="00DD18A1"/>
    <w:rsid w:val="00DD3838"/>
    <w:rsid w:val="00DD40CC"/>
    <w:rsid w:val="00DE03CB"/>
    <w:rsid w:val="00DE081C"/>
    <w:rsid w:val="00DE13DA"/>
    <w:rsid w:val="00DE1757"/>
    <w:rsid w:val="00DE22C1"/>
    <w:rsid w:val="00DE26AC"/>
    <w:rsid w:val="00DE2C9A"/>
    <w:rsid w:val="00DE5820"/>
    <w:rsid w:val="00DE6ABB"/>
    <w:rsid w:val="00DE70C9"/>
    <w:rsid w:val="00DE725E"/>
    <w:rsid w:val="00DE77D8"/>
    <w:rsid w:val="00DE7B8A"/>
    <w:rsid w:val="00DF0163"/>
    <w:rsid w:val="00DF0AE6"/>
    <w:rsid w:val="00DF2567"/>
    <w:rsid w:val="00DF3C73"/>
    <w:rsid w:val="00DF46F1"/>
    <w:rsid w:val="00DF610A"/>
    <w:rsid w:val="00DF7ACE"/>
    <w:rsid w:val="00E0019E"/>
    <w:rsid w:val="00E007E9"/>
    <w:rsid w:val="00E00908"/>
    <w:rsid w:val="00E00E0B"/>
    <w:rsid w:val="00E0163D"/>
    <w:rsid w:val="00E03DF9"/>
    <w:rsid w:val="00E04A11"/>
    <w:rsid w:val="00E053E0"/>
    <w:rsid w:val="00E05893"/>
    <w:rsid w:val="00E05C3D"/>
    <w:rsid w:val="00E06A7B"/>
    <w:rsid w:val="00E07CC9"/>
    <w:rsid w:val="00E07D72"/>
    <w:rsid w:val="00E11449"/>
    <w:rsid w:val="00E11A0B"/>
    <w:rsid w:val="00E11C4B"/>
    <w:rsid w:val="00E121D9"/>
    <w:rsid w:val="00E12B1F"/>
    <w:rsid w:val="00E12C33"/>
    <w:rsid w:val="00E130C4"/>
    <w:rsid w:val="00E13539"/>
    <w:rsid w:val="00E1367C"/>
    <w:rsid w:val="00E1468B"/>
    <w:rsid w:val="00E14FB3"/>
    <w:rsid w:val="00E20A13"/>
    <w:rsid w:val="00E21078"/>
    <w:rsid w:val="00E21364"/>
    <w:rsid w:val="00E219D1"/>
    <w:rsid w:val="00E21B0C"/>
    <w:rsid w:val="00E21D17"/>
    <w:rsid w:val="00E22C91"/>
    <w:rsid w:val="00E23759"/>
    <w:rsid w:val="00E23F18"/>
    <w:rsid w:val="00E243B8"/>
    <w:rsid w:val="00E245D0"/>
    <w:rsid w:val="00E25137"/>
    <w:rsid w:val="00E2515E"/>
    <w:rsid w:val="00E2573A"/>
    <w:rsid w:val="00E258ED"/>
    <w:rsid w:val="00E2719C"/>
    <w:rsid w:val="00E30872"/>
    <w:rsid w:val="00E3175D"/>
    <w:rsid w:val="00E321A0"/>
    <w:rsid w:val="00E32B4B"/>
    <w:rsid w:val="00E330D9"/>
    <w:rsid w:val="00E33F8A"/>
    <w:rsid w:val="00E33F97"/>
    <w:rsid w:val="00E3491F"/>
    <w:rsid w:val="00E3563B"/>
    <w:rsid w:val="00E35910"/>
    <w:rsid w:val="00E365D5"/>
    <w:rsid w:val="00E36733"/>
    <w:rsid w:val="00E369B1"/>
    <w:rsid w:val="00E37B3A"/>
    <w:rsid w:val="00E41061"/>
    <w:rsid w:val="00E41E98"/>
    <w:rsid w:val="00E431D5"/>
    <w:rsid w:val="00E45234"/>
    <w:rsid w:val="00E50117"/>
    <w:rsid w:val="00E5057F"/>
    <w:rsid w:val="00E520F6"/>
    <w:rsid w:val="00E5213E"/>
    <w:rsid w:val="00E5249E"/>
    <w:rsid w:val="00E52C48"/>
    <w:rsid w:val="00E52D13"/>
    <w:rsid w:val="00E54DFB"/>
    <w:rsid w:val="00E558F8"/>
    <w:rsid w:val="00E56D3F"/>
    <w:rsid w:val="00E60530"/>
    <w:rsid w:val="00E60C6B"/>
    <w:rsid w:val="00E61231"/>
    <w:rsid w:val="00E61965"/>
    <w:rsid w:val="00E620DA"/>
    <w:rsid w:val="00E6247A"/>
    <w:rsid w:val="00E64684"/>
    <w:rsid w:val="00E656A5"/>
    <w:rsid w:val="00E6753C"/>
    <w:rsid w:val="00E67AA9"/>
    <w:rsid w:val="00E67C7D"/>
    <w:rsid w:val="00E7105C"/>
    <w:rsid w:val="00E7124C"/>
    <w:rsid w:val="00E715E8"/>
    <w:rsid w:val="00E71B7B"/>
    <w:rsid w:val="00E71D4C"/>
    <w:rsid w:val="00E722DA"/>
    <w:rsid w:val="00E724F4"/>
    <w:rsid w:val="00E73FB9"/>
    <w:rsid w:val="00E75DE5"/>
    <w:rsid w:val="00E762F3"/>
    <w:rsid w:val="00E7665C"/>
    <w:rsid w:val="00E7737E"/>
    <w:rsid w:val="00E82662"/>
    <w:rsid w:val="00E82A26"/>
    <w:rsid w:val="00E831A4"/>
    <w:rsid w:val="00E834C8"/>
    <w:rsid w:val="00E83CAE"/>
    <w:rsid w:val="00E84F2F"/>
    <w:rsid w:val="00E85F0D"/>
    <w:rsid w:val="00E8655D"/>
    <w:rsid w:val="00E87BF9"/>
    <w:rsid w:val="00E87C68"/>
    <w:rsid w:val="00E90676"/>
    <w:rsid w:val="00E91852"/>
    <w:rsid w:val="00E93662"/>
    <w:rsid w:val="00E93CB8"/>
    <w:rsid w:val="00E93DF4"/>
    <w:rsid w:val="00E94382"/>
    <w:rsid w:val="00E94982"/>
    <w:rsid w:val="00E95FE5"/>
    <w:rsid w:val="00E9625E"/>
    <w:rsid w:val="00E9693A"/>
    <w:rsid w:val="00E96BFE"/>
    <w:rsid w:val="00E96F4D"/>
    <w:rsid w:val="00EA7889"/>
    <w:rsid w:val="00EB0AA8"/>
    <w:rsid w:val="00EB0B4D"/>
    <w:rsid w:val="00EB208A"/>
    <w:rsid w:val="00EB29E8"/>
    <w:rsid w:val="00EB3253"/>
    <w:rsid w:val="00EB34C2"/>
    <w:rsid w:val="00EB4BDC"/>
    <w:rsid w:val="00EB4C2E"/>
    <w:rsid w:val="00EB50E6"/>
    <w:rsid w:val="00EB56CC"/>
    <w:rsid w:val="00EB58B0"/>
    <w:rsid w:val="00EB5CAC"/>
    <w:rsid w:val="00EB6705"/>
    <w:rsid w:val="00EC0508"/>
    <w:rsid w:val="00EC343F"/>
    <w:rsid w:val="00EC3F22"/>
    <w:rsid w:val="00EC6BDB"/>
    <w:rsid w:val="00EC6E1A"/>
    <w:rsid w:val="00ED026D"/>
    <w:rsid w:val="00ED1EE3"/>
    <w:rsid w:val="00ED3754"/>
    <w:rsid w:val="00ED4570"/>
    <w:rsid w:val="00ED4A21"/>
    <w:rsid w:val="00EE0854"/>
    <w:rsid w:val="00EE1819"/>
    <w:rsid w:val="00EE1F1A"/>
    <w:rsid w:val="00EE2AC4"/>
    <w:rsid w:val="00EE2EB8"/>
    <w:rsid w:val="00EE3257"/>
    <w:rsid w:val="00EE3B0E"/>
    <w:rsid w:val="00EE415B"/>
    <w:rsid w:val="00EE4767"/>
    <w:rsid w:val="00EE5D1E"/>
    <w:rsid w:val="00EE60EC"/>
    <w:rsid w:val="00EE6F4C"/>
    <w:rsid w:val="00EE7D2E"/>
    <w:rsid w:val="00EF0398"/>
    <w:rsid w:val="00EF1A15"/>
    <w:rsid w:val="00EF246A"/>
    <w:rsid w:val="00EF4782"/>
    <w:rsid w:val="00EF547A"/>
    <w:rsid w:val="00EF54E4"/>
    <w:rsid w:val="00EF57E3"/>
    <w:rsid w:val="00EF6183"/>
    <w:rsid w:val="00EF7EFB"/>
    <w:rsid w:val="00F016B4"/>
    <w:rsid w:val="00F01E8D"/>
    <w:rsid w:val="00F024B2"/>
    <w:rsid w:val="00F02A32"/>
    <w:rsid w:val="00F0302D"/>
    <w:rsid w:val="00F03F3C"/>
    <w:rsid w:val="00F049FF"/>
    <w:rsid w:val="00F0530F"/>
    <w:rsid w:val="00F07E76"/>
    <w:rsid w:val="00F10184"/>
    <w:rsid w:val="00F10EC8"/>
    <w:rsid w:val="00F1179D"/>
    <w:rsid w:val="00F136B7"/>
    <w:rsid w:val="00F14359"/>
    <w:rsid w:val="00F14AE8"/>
    <w:rsid w:val="00F14F18"/>
    <w:rsid w:val="00F1542E"/>
    <w:rsid w:val="00F15527"/>
    <w:rsid w:val="00F1725F"/>
    <w:rsid w:val="00F176A7"/>
    <w:rsid w:val="00F17EA2"/>
    <w:rsid w:val="00F2156E"/>
    <w:rsid w:val="00F215AB"/>
    <w:rsid w:val="00F2424D"/>
    <w:rsid w:val="00F24861"/>
    <w:rsid w:val="00F27468"/>
    <w:rsid w:val="00F275C6"/>
    <w:rsid w:val="00F27ADF"/>
    <w:rsid w:val="00F30329"/>
    <w:rsid w:val="00F31894"/>
    <w:rsid w:val="00F325BD"/>
    <w:rsid w:val="00F365D9"/>
    <w:rsid w:val="00F3685B"/>
    <w:rsid w:val="00F3702F"/>
    <w:rsid w:val="00F411D5"/>
    <w:rsid w:val="00F42394"/>
    <w:rsid w:val="00F43D25"/>
    <w:rsid w:val="00F4403A"/>
    <w:rsid w:val="00F449E2"/>
    <w:rsid w:val="00F44A39"/>
    <w:rsid w:val="00F454F1"/>
    <w:rsid w:val="00F4555F"/>
    <w:rsid w:val="00F4571A"/>
    <w:rsid w:val="00F45935"/>
    <w:rsid w:val="00F47047"/>
    <w:rsid w:val="00F50421"/>
    <w:rsid w:val="00F507EF"/>
    <w:rsid w:val="00F516ED"/>
    <w:rsid w:val="00F52239"/>
    <w:rsid w:val="00F524F0"/>
    <w:rsid w:val="00F557CF"/>
    <w:rsid w:val="00F56314"/>
    <w:rsid w:val="00F5634F"/>
    <w:rsid w:val="00F57F9C"/>
    <w:rsid w:val="00F60E22"/>
    <w:rsid w:val="00F617A6"/>
    <w:rsid w:val="00F61D0F"/>
    <w:rsid w:val="00F6437B"/>
    <w:rsid w:val="00F64D45"/>
    <w:rsid w:val="00F66926"/>
    <w:rsid w:val="00F669C5"/>
    <w:rsid w:val="00F72A2C"/>
    <w:rsid w:val="00F73075"/>
    <w:rsid w:val="00F731EB"/>
    <w:rsid w:val="00F73494"/>
    <w:rsid w:val="00F7483F"/>
    <w:rsid w:val="00F75CF5"/>
    <w:rsid w:val="00F77E09"/>
    <w:rsid w:val="00F81388"/>
    <w:rsid w:val="00F82AAC"/>
    <w:rsid w:val="00F82CE6"/>
    <w:rsid w:val="00F835D6"/>
    <w:rsid w:val="00F83825"/>
    <w:rsid w:val="00F8681E"/>
    <w:rsid w:val="00F868CF"/>
    <w:rsid w:val="00F872D1"/>
    <w:rsid w:val="00F90512"/>
    <w:rsid w:val="00F93309"/>
    <w:rsid w:val="00F94175"/>
    <w:rsid w:val="00F94919"/>
    <w:rsid w:val="00F94B2E"/>
    <w:rsid w:val="00F94BB2"/>
    <w:rsid w:val="00F95AC8"/>
    <w:rsid w:val="00F963C5"/>
    <w:rsid w:val="00F96F81"/>
    <w:rsid w:val="00F9742A"/>
    <w:rsid w:val="00FA00FE"/>
    <w:rsid w:val="00FA08F2"/>
    <w:rsid w:val="00FA17B1"/>
    <w:rsid w:val="00FA1CF4"/>
    <w:rsid w:val="00FA2B3D"/>
    <w:rsid w:val="00FA3727"/>
    <w:rsid w:val="00FA4663"/>
    <w:rsid w:val="00FA65B9"/>
    <w:rsid w:val="00FB01CE"/>
    <w:rsid w:val="00FB19F2"/>
    <w:rsid w:val="00FB2E17"/>
    <w:rsid w:val="00FB5EB0"/>
    <w:rsid w:val="00FB647F"/>
    <w:rsid w:val="00FB6CE2"/>
    <w:rsid w:val="00FC05E6"/>
    <w:rsid w:val="00FC154A"/>
    <w:rsid w:val="00FC1BB5"/>
    <w:rsid w:val="00FC2376"/>
    <w:rsid w:val="00FC4666"/>
    <w:rsid w:val="00FC565B"/>
    <w:rsid w:val="00FC684C"/>
    <w:rsid w:val="00FC72F7"/>
    <w:rsid w:val="00FC753A"/>
    <w:rsid w:val="00FC7563"/>
    <w:rsid w:val="00FD18F2"/>
    <w:rsid w:val="00FD197F"/>
    <w:rsid w:val="00FD2397"/>
    <w:rsid w:val="00FD2913"/>
    <w:rsid w:val="00FD2DE9"/>
    <w:rsid w:val="00FD446A"/>
    <w:rsid w:val="00FD473C"/>
    <w:rsid w:val="00FD624D"/>
    <w:rsid w:val="00FD65C9"/>
    <w:rsid w:val="00FE0680"/>
    <w:rsid w:val="00FE0ADF"/>
    <w:rsid w:val="00FE2032"/>
    <w:rsid w:val="00FE26CF"/>
    <w:rsid w:val="00FE2E3F"/>
    <w:rsid w:val="00FE381C"/>
    <w:rsid w:val="00FE45C7"/>
    <w:rsid w:val="00FE46DD"/>
    <w:rsid w:val="00FE4866"/>
    <w:rsid w:val="00FE5797"/>
    <w:rsid w:val="00FE59AE"/>
    <w:rsid w:val="00FE63F1"/>
    <w:rsid w:val="00FE68B7"/>
    <w:rsid w:val="00FE73BC"/>
    <w:rsid w:val="00FE75A5"/>
    <w:rsid w:val="00FE75F2"/>
    <w:rsid w:val="00FF0094"/>
    <w:rsid w:val="00FF013D"/>
    <w:rsid w:val="00FF0A32"/>
    <w:rsid w:val="00FF2F69"/>
    <w:rsid w:val="00FF35CD"/>
    <w:rsid w:val="00FF5D12"/>
    <w:rsid w:val="00FF6159"/>
    <w:rsid w:val="00FF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,"/>
  <w:listSeparator w:val=";"/>
  <w14:docId w14:val="1DB561E1"/>
  <w15:docId w15:val="{922B102D-4A23-4F7F-9989-447CF6BB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2C72"/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6443FF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E252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1,Верхний колонтитул Знак Знак,Верхний колонтитул Знак Знак Знак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aliases w:val="Не удалять!"/>
    <w:basedOn w:val="a"/>
    <w:link w:val="a6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customStyle="1" w:styleId="Pragmatica">
    <w:name w:val="Pragmatica"/>
    <w:basedOn w:val="a"/>
    <w:rsid w:val="003B2BC7"/>
    <w:rPr>
      <w:rFonts w:ascii="Pragmatica" w:hAnsi="Pragmatica"/>
      <w:sz w:val="24"/>
    </w:rPr>
  </w:style>
  <w:style w:type="paragraph" w:styleId="a8">
    <w:name w:val="Balloon Text"/>
    <w:basedOn w:val="a"/>
    <w:link w:val="a9"/>
    <w:rsid w:val="000D150F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0D150F"/>
    <w:rPr>
      <w:rFonts w:ascii="Tahoma" w:hAnsi="Tahoma" w:cs="Tahoma"/>
      <w:sz w:val="16"/>
      <w:szCs w:val="16"/>
    </w:rPr>
  </w:style>
  <w:style w:type="paragraph" w:customStyle="1" w:styleId="eci">
    <w:name w:val="eci"/>
    <w:rsid w:val="008E252B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character" w:customStyle="1" w:styleId="50">
    <w:name w:val="Заголовок 5 Знак"/>
    <w:link w:val="5"/>
    <w:semiHidden/>
    <w:rsid w:val="008E252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a">
    <w:name w:val="annotation reference"/>
    <w:rsid w:val="00786259"/>
    <w:rPr>
      <w:sz w:val="16"/>
      <w:szCs w:val="16"/>
    </w:rPr>
  </w:style>
  <w:style w:type="paragraph" w:styleId="ab">
    <w:name w:val="annotation text"/>
    <w:basedOn w:val="a"/>
    <w:link w:val="ac"/>
    <w:rsid w:val="00786259"/>
  </w:style>
  <w:style w:type="character" w:customStyle="1" w:styleId="ac">
    <w:name w:val="Текст примечания Знак"/>
    <w:basedOn w:val="a0"/>
    <w:link w:val="ab"/>
    <w:rsid w:val="00786259"/>
  </w:style>
  <w:style w:type="paragraph" w:styleId="ad">
    <w:name w:val="annotation subject"/>
    <w:basedOn w:val="ab"/>
    <w:next w:val="ab"/>
    <w:link w:val="ae"/>
    <w:rsid w:val="00786259"/>
    <w:rPr>
      <w:b/>
      <w:bCs/>
      <w:lang w:val="x-none" w:eastAsia="x-none"/>
    </w:rPr>
  </w:style>
  <w:style w:type="character" w:customStyle="1" w:styleId="ae">
    <w:name w:val="Тема примечания Знак"/>
    <w:link w:val="ad"/>
    <w:rsid w:val="00786259"/>
    <w:rPr>
      <w:b/>
      <w:bCs/>
    </w:rPr>
  </w:style>
  <w:style w:type="table" w:styleId="af">
    <w:name w:val="Table Grid"/>
    <w:basedOn w:val="a1"/>
    <w:rsid w:val="00835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Нижний колонтитул Знак"/>
    <w:aliases w:val="Не удалять! Знак"/>
    <w:link w:val="a5"/>
    <w:rsid w:val="00B7744E"/>
  </w:style>
  <w:style w:type="paragraph" w:styleId="af0">
    <w:name w:val="No Spacing"/>
    <w:aliases w:val="Текст (-14)"/>
    <w:link w:val="af1"/>
    <w:uiPriority w:val="1"/>
    <w:qFormat/>
    <w:rsid w:val="002E2E70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Без интервала Знак"/>
    <w:aliases w:val="Текст (-14) Знак"/>
    <w:link w:val="af0"/>
    <w:uiPriority w:val="1"/>
    <w:rsid w:val="002E2E70"/>
    <w:rPr>
      <w:rFonts w:ascii="Calibri" w:eastAsia="Calibri" w:hAnsi="Calibri"/>
      <w:sz w:val="22"/>
      <w:szCs w:val="22"/>
      <w:lang w:eastAsia="en-US" w:bidi="ar-SA"/>
    </w:rPr>
  </w:style>
  <w:style w:type="character" w:customStyle="1" w:styleId="10">
    <w:name w:val="Заголовок 1 Знак"/>
    <w:link w:val="1"/>
    <w:rsid w:val="00E93CB8"/>
    <w:rPr>
      <w:rFonts w:ascii="Arial" w:hAnsi="Arial"/>
      <w:b/>
      <w:kern w:val="28"/>
      <w:sz w:val="28"/>
    </w:rPr>
  </w:style>
  <w:style w:type="character" w:customStyle="1" w:styleId="Arial9pt">
    <w:name w:val="Основной текст + Arial;9 pt"/>
    <w:rsid w:val="009A484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20">
    <w:name w:val="Заголовок 2 Знак"/>
    <w:link w:val="2"/>
    <w:rsid w:val="006443F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a4">
    <w:name w:val="Верхний колонтитул Знак"/>
    <w:aliases w:val="Верхний колонтитул1 Знак,Верхний колонтитул Знак Знак Знак1,Верхний колонтитул Знак Знак Знак Знак"/>
    <w:link w:val="a3"/>
    <w:rsid w:val="00F61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60;&#1086;&#1088;&#1084;&#1072;&#1090;&#1099;\Spe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F7C41-463A-40FF-9CE8-E90190316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Spec.dot</Template>
  <TotalTime>780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5030-04-32,33-ЭМ.02С</vt:lpstr>
    </vt:vector>
  </TitlesOfParts>
  <Manager>Канторович</Manager>
  <Company>Elcom Ltd</Company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5030-04-32,33-ЭМ.02С</dc:title>
  <dc:subject>ОАО "Сыктывкарский ЛПК"</dc:subject>
  <dc:creator>Едовин</dc:creator>
  <cp:keywords/>
  <dc:description/>
  <cp:lastModifiedBy>1</cp:lastModifiedBy>
  <cp:revision>20</cp:revision>
  <cp:lastPrinted>2026-03-25T07:19:00Z</cp:lastPrinted>
  <dcterms:created xsi:type="dcterms:W3CDTF">2022-10-27T13:50:00Z</dcterms:created>
  <dcterms:modified xsi:type="dcterms:W3CDTF">2026-03-25T08:03:00Z</dcterms:modified>
</cp:coreProperties>
</file>