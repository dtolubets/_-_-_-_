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36" w:type="dxa"/>
        <w:tblInd w:w="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078"/>
        <w:gridCol w:w="2608"/>
        <w:gridCol w:w="3346"/>
        <w:gridCol w:w="2263"/>
        <w:gridCol w:w="1843"/>
        <w:gridCol w:w="1275"/>
        <w:gridCol w:w="3128"/>
        <w:gridCol w:w="2268"/>
        <w:gridCol w:w="2126"/>
        <w:gridCol w:w="1276"/>
        <w:gridCol w:w="1125"/>
      </w:tblGrid>
      <w:tr w:rsidR="006B1AAF" w:rsidRPr="009E2136" w14:paraId="5A472561" w14:textId="77777777" w:rsidTr="007A0593">
        <w:trPr>
          <w:trHeight w:val="426"/>
          <w:tblHeader/>
        </w:trPr>
        <w:tc>
          <w:tcPr>
            <w:tcW w:w="1078" w:type="dxa"/>
            <w:vMerge w:val="restart"/>
            <w:vAlign w:val="center"/>
          </w:tcPr>
          <w:p w14:paraId="1D62CECA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proofErr w:type="gramStart"/>
            <w:r w:rsidRPr="009E2136">
              <w:rPr>
                <w:rFonts w:ascii="ISOCPEUR" w:hAnsi="ISOCPEUR"/>
                <w:bCs/>
                <w:sz w:val="24"/>
                <w:szCs w:val="24"/>
              </w:rPr>
              <w:t>Марки</w:t>
            </w:r>
            <w:r w:rsidR="00C575D2" w:rsidRPr="009E2136">
              <w:rPr>
                <w:rFonts w:ascii="ISOCPEUR" w:hAnsi="ISOCPEUR"/>
                <w:bCs/>
                <w:sz w:val="24"/>
                <w:szCs w:val="24"/>
              </w:rPr>
              <w:t xml:space="preserve">- </w:t>
            </w:r>
            <w:proofErr w:type="spellStart"/>
            <w:r w:rsidRPr="009E2136">
              <w:rPr>
                <w:rFonts w:ascii="ISOCPEUR" w:hAnsi="ISOCPEUR"/>
                <w:bCs/>
                <w:sz w:val="24"/>
                <w:szCs w:val="24"/>
              </w:rPr>
              <w:t>ровка</w:t>
            </w:r>
            <w:proofErr w:type="spellEnd"/>
            <w:proofErr w:type="gramEnd"/>
            <w:r w:rsidRPr="009E2136">
              <w:rPr>
                <w:rFonts w:ascii="ISOCPEUR" w:hAnsi="ISOCPEUR"/>
                <w:bCs/>
                <w:sz w:val="24"/>
                <w:szCs w:val="24"/>
              </w:rPr>
              <w:t xml:space="preserve"> кабеля</w:t>
            </w:r>
          </w:p>
        </w:tc>
        <w:tc>
          <w:tcPr>
            <w:tcW w:w="5954" w:type="dxa"/>
            <w:gridSpan w:val="2"/>
            <w:vMerge w:val="restart"/>
            <w:vAlign w:val="center"/>
          </w:tcPr>
          <w:p w14:paraId="72A3D4A0" w14:textId="77777777" w:rsidR="006B1AAF" w:rsidRPr="009E2136" w:rsidRDefault="006B1AAF" w:rsidP="002D4018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Направление</w:t>
            </w:r>
          </w:p>
        </w:tc>
        <w:tc>
          <w:tcPr>
            <w:tcW w:w="8509" w:type="dxa"/>
            <w:gridSpan w:val="4"/>
            <w:vAlign w:val="center"/>
          </w:tcPr>
          <w:p w14:paraId="1220F5A4" w14:textId="77777777" w:rsidR="006B1AAF" w:rsidRPr="009E2136" w:rsidRDefault="006B1AAF" w:rsidP="00AA4BA8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Кабель, провод</w:t>
            </w:r>
          </w:p>
        </w:tc>
        <w:tc>
          <w:tcPr>
            <w:tcW w:w="6795" w:type="dxa"/>
            <w:gridSpan w:val="4"/>
            <w:vAlign w:val="center"/>
          </w:tcPr>
          <w:p w14:paraId="157C3D44" w14:textId="1134A532" w:rsidR="006B1AAF" w:rsidRPr="009E2136" w:rsidRDefault="006B1AAF" w:rsidP="00AA4BA8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Кабель, провод</w:t>
            </w:r>
          </w:p>
        </w:tc>
      </w:tr>
      <w:tr w:rsidR="006B1AAF" w:rsidRPr="009E2136" w14:paraId="1B1B5B60" w14:textId="77777777" w:rsidTr="007A0593">
        <w:trPr>
          <w:trHeight w:val="407"/>
          <w:tblHeader/>
        </w:trPr>
        <w:tc>
          <w:tcPr>
            <w:tcW w:w="1078" w:type="dxa"/>
            <w:vMerge/>
            <w:vAlign w:val="center"/>
          </w:tcPr>
          <w:p w14:paraId="7671E59C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vMerge/>
            <w:vAlign w:val="center"/>
          </w:tcPr>
          <w:p w14:paraId="0A8276AE" w14:textId="77777777" w:rsidR="006B1AAF" w:rsidRPr="009E2136" w:rsidRDefault="006B1AAF" w:rsidP="002D4018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8509" w:type="dxa"/>
            <w:gridSpan w:val="4"/>
            <w:vAlign w:val="center"/>
          </w:tcPr>
          <w:p w14:paraId="4A0F9EFE" w14:textId="77777777" w:rsidR="006B1AAF" w:rsidRPr="009E2136" w:rsidRDefault="006B1AAF" w:rsidP="00AA4BA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По проекту</w:t>
            </w:r>
          </w:p>
        </w:tc>
        <w:tc>
          <w:tcPr>
            <w:tcW w:w="6795" w:type="dxa"/>
            <w:gridSpan w:val="4"/>
            <w:vAlign w:val="center"/>
          </w:tcPr>
          <w:p w14:paraId="54534F70" w14:textId="77777777" w:rsidR="006B1AAF" w:rsidRPr="009E2136" w:rsidRDefault="006B1AAF" w:rsidP="00AA4BA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Проложен</w:t>
            </w:r>
          </w:p>
        </w:tc>
      </w:tr>
      <w:tr w:rsidR="006B1AAF" w:rsidRPr="009E2136" w14:paraId="50866D22" w14:textId="77777777" w:rsidTr="007A0593">
        <w:trPr>
          <w:trHeight w:val="856"/>
          <w:tblHeader/>
        </w:trPr>
        <w:tc>
          <w:tcPr>
            <w:tcW w:w="1078" w:type="dxa"/>
            <w:vMerge/>
          </w:tcPr>
          <w:p w14:paraId="038D23A2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589CA257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Откуда</w:t>
            </w:r>
          </w:p>
        </w:tc>
        <w:tc>
          <w:tcPr>
            <w:tcW w:w="3346" w:type="dxa"/>
            <w:vAlign w:val="center"/>
          </w:tcPr>
          <w:p w14:paraId="0C0CCF0E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Куда</w:t>
            </w:r>
          </w:p>
        </w:tc>
        <w:tc>
          <w:tcPr>
            <w:tcW w:w="2263" w:type="dxa"/>
            <w:vAlign w:val="center"/>
          </w:tcPr>
          <w:p w14:paraId="627011B1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Марка</w:t>
            </w:r>
          </w:p>
        </w:tc>
        <w:tc>
          <w:tcPr>
            <w:tcW w:w="1843" w:type="dxa"/>
            <w:vAlign w:val="center"/>
          </w:tcPr>
          <w:p w14:paraId="0063A9B1" w14:textId="77777777" w:rsidR="006B1AAF" w:rsidRPr="009E2136" w:rsidRDefault="006B1AAF" w:rsidP="00697EE2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 xml:space="preserve">Количество кабелей </w:t>
            </w:r>
          </w:p>
          <w:p w14:paraId="0A719E7B" w14:textId="77777777" w:rsidR="006B1AAF" w:rsidRPr="009E2136" w:rsidRDefault="006B1AAF" w:rsidP="00697EE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и сечение жил, напряжение</w:t>
            </w:r>
          </w:p>
        </w:tc>
        <w:tc>
          <w:tcPr>
            <w:tcW w:w="1275" w:type="dxa"/>
            <w:vAlign w:val="center"/>
          </w:tcPr>
          <w:p w14:paraId="43D98A7C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Длина</w:t>
            </w:r>
          </w:p>
        </w:tc>
        <w:tc>
          <w:tcPr>
            <w:tcW w:w="3128" w:type="dxa"/>
            <w:vAlign w:val="center"/>
          </w:tcPr>
          <w:p w14:paraId="0BA288F0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Тип прокладки</w:t>
            </w:r>
          </w:p>
        </w:tc>
        <w:tc>
          <w:tcPr>
            <w:tcW w:w="2268" w:type="dxa"/>
            <w:vAlign w:val="center"/>
          </w:tcPr>
          <w:p w14:paraId="756C17D5" w14:textId="5781DF10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Марка</w:t>
            </w:r>
          </w:p>
        </w:tc>
        <w:tc>
          <w:tcPr>
            <w:tcW w:w="2126" w:type="dxa"/>
            <w:vAlign w:val="center"/>
          </w:tcPr>
          <w:p w14:paraId="4EDB2C81" w14:textId="77777777" w:rsidR="006B1AAF" w:rsidRPr="009E2136" w:rsidRDefault="006B1AAF" w:rsidP="00697EE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 xml:space="preserve">Количество кабелей </w:t>
            </w:r>
          </w:p>
          <w:p w14:paraId="494740E1" w14:textId="77777777" w:rsidR="006B1AAF" w:rsidRPr="009E2136" w:rsidRDefault="006B1AAF" w:rsidP="00697EE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и сечение жил, напряжение</w:t>
            </w:r>
          </w:p>
        </w:tc>
        <w:tc>
          <w:tcPr>
            <w:tcW w:w="1276" w:type="dxa"/>
            <w:vAlign w:val="center"/>
          </w:tcPr>
          <w:p w14:paraId="4D90E6C8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Длина</w:t>
            </w:r>
          </w:p>
        </w:tc>
        <w:tc>
          <w:tcPr>
            <w:tcW w:w="1125" w:type="dxa"/>
            <w:vAlign w:val="center"/>
          </w:tcPr>
          <w:p w14:paraId="4AF267D7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Тип прокладки</w:t>
            </w:r>
          </w:p>
        </w:tc>
      </w:tr>
      <w:tr w:rsidR="006B1AAF" w:rsidRPr="009E2136" w14:paraId="3D8D7B4F" w14:textId="77777777" w:rsidTr="007A0593">
        <w:trPr>
          <w:trHeight w:val="407"/>
          <w:tblHeader/>
        </w:trPr>
        <w:tc>
          <w:tcPr>
            <w:tcW w:w="1078" w:type="dxa"/>
            <w:vAlign w:val="center"/>
          </w:tcPr>
          <w:p w14:paraId="50159CDF" w14:textId="77777777" w:rsidR="006B1AAF" w:rsidRPr="009E2136" w:rsidRDefault="006B1AAF" w:rsidP="00935517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1</w:t>
            </w:r>
          </w:p>
        </w:tc>
        <w:tc>
          <w:tcPr>
            <w:tcW w:w="2608" w:type="dxa"/>
            <w:vAlign w:val="center"/>
          </w:tcPr>
          <w:p w14:paraId="683009F3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15FAA18C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4B142B69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5FD233C8" w14:textId="77777777" w:rsidR="006B1AAF" w:rsidRPr="009E2136" w:rsidRDefault="006B1AAF" w:rsidP="00697EE2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5</w:t>
            </w:r>
          </w:p>
        </w:tc>
        <w:tc>
          <w:tcPr>
            <w:tcW w:w="1275" w:type="dxa"/>
            <w:vAlign w:val="center"/>
          </w:tcPr>
          <w:p w14:paraId="1E197B4A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6</w:t>
            </w:r>
          </w:p>
        </w:tc>
        <w:tc>
          <w:tcPr>
            <w:tcW w:w="3128" w:type="dxa"/>
            <w:vAlign w:val="center"/>
          </w:tcPr>
          <w:p w14:paraId="529B947B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7</w:t>
            </w:r>
          </w:p>
        </w:tc>
        <w:tc>
          <w:tcPr>
            <w:tcW w:w="2268" w:type="dxa"/>
            <w:vAlign w:val="center"/>
          </w:tcPr>
          <w:p w14:paraId="359C2147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8</w:t>
            </w:r>
          </w:p>
        </w:tc>
        <w:tc>
          <w:tcPr>
            <w:tcW w:w="2126" w:type="dxa"/>
            <w:vAlign w:val="center"/>
          </w:tcPr>
          <w:p w14:paraId="41B57E87" w14:textId="77777777" w:rsidR="006B1AAF" w:rsidRPr="009E2136" w:rsidRDefault="006B1AAF" w:rsidP="00697EE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9</w:t>
            </w:r>
          </w:p>
        </w:tc>
        <w:tc>
          <w:tcPr>
            <w:tcW w:w="1276" w:type="dxa"/>
            <w:vAlign w:val="center"/>
          </w:tcPr>
          <w:p w14:paraId="6AC3E3CC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10</w:t>
            </w:r>
          </w:p>
        </w:tc>
        <w:tc>
          <w:tcPr>
            <w:tcW w:w="1125" w:type="dxa"/>
            <w:vAlign w:val="center"/>
          </w:tcPr>
          <w:p w14:paraId="7806F261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  <w:lang w:val="en-US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11</w:t>
            </w:r>
          </w:p>
        </w:tc>
      </w:tr>
      <w:tr w:rsidR="00D70BBB" w:rsidRPr="009E2136" w14:paraId="5E214788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547430EC" w14:textId="3CA49D69" w:rsidR="00D70BBB" w:rsidRPr="009E2136" w:rsidRDefault="00D70BBB" w:rsidP="00D70BB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Ч1</w:t>
            </w:r>
          </w:p>
        </w:tc>
        <w:tc>
          <w:tcPr>
            <w:tcW w:w="2608" w:type="dxa"/>
            <w:vAlign w:val="center"/>
          </w:tcPr>
          <w:p w14:paraId="0DEE0A4F" w14:textId="77777777" w:rsidR="00D70BBB" w:rsidRDefault="00D70BBB" w:rsidP="00D70BB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Коммутатор </w:t>
            </w:r>
          </w:p>
          <w:p w14:paraId="0885A7CD" w14:textId="6FF25D45" w:rsidR="00D70BBB" w:rsidRPr="009E2136" w:rsidRDefault="005C4036" w:rsidP="00D70BBB">
            <w:pPr>
              <w:autoSpaceDE w:val="0"/>
              <w:autoSpaceDN w:val="0"/>
              <w:adjustRightInd w:val="0"/>
              <w:jc w:val="center"/>
              <w:rPr>
                <w:rFonts w:ascii="ISOCPEUR" w:hAnsi="ISOCPEUR"/>
                <w:sz w:val="24"/>
                <w:szCs w:val="24"/>
              </w:rPr>
            </w:pPr>
            <w:r w:rsidRPr="005321D9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QSW-3750-52T-AC-R</w:t>
            </w:r>
          </w:p>
        </w:tc>
        <w:tc>
          <w:tcPr>
            <w:tcW w:w="3346" w:type="dxa"/>
            <w:vAlign w:val="center"/>
          </w:tcPr>
          <w:p w14:paraId="0A8323B1" w14:textId="31513A29" w:rsidR="00D70BBB" w:rsidRPr="009E2136" w:rsidRDefault="00D70BBB" w:rsidP="00D70BBB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1ВЧ1.1</w:t>
            </w:r>
          </w:p>
        </w:tc>
        <w:tc>
          <w:tcPr>
            <w:tcW w:w="2263" w:type="dxa"/>
            <w:vAlign w:val="center"/>
          </w:tcPr>
          <w:p w14:paraId="63FCE3F6" w14:textId="1ABFC354" w:rsidR="00D70BBB" w:rsidRPr="009E2136" w:rsidRDefault="00D70BBB" w:rsidP="00D70BBB">
            <w:pPr>
              <w:autoSpaceDE w:val="0"/>
              <w:autoSpaceDN w:val="0"/>
              <w:adjustRightInd w:val="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2154D4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2154D4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U/UTP Cat5e </w:t>
            </w:r>
            <w:proofErr w:type="spellStart"/>
            <w:r w:rsidRPr="002154D4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2154D4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154D4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7C24A14" w14:textId="1F3619AE" w:rsidR="00D70BBB" w:rsidRPr="002154D4" w:rsidRDefault="00D70BBB" w:rsidP="00D70BB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73A0C8D0" w14:textId="02D1B20C" w:rsidR="00D70BBB" w:rsidRPr="00D70BBB" w:rsidRDefault="00D70BBB" w:rsidP="00D70BB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D70BBB">
              <w:rPr>
                <w:rFonts w:ascii="ISOCPEUR" w:hAnsi="ISOCPEUR" w:cs="ISOCPEUR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128" w:type="dxa"/>
            <w:vAlign w:val="center"/>
          </w:tcPr>
          <w:p w14:paraId="7A44D4F6" w14:textId="71AD932C" w:rsidR="00D70BBB" w:rsidRPr="009E2136" w:rsidRDefault="00D70BBB" w:rsidP="00D70BBB">
            <w:pPr>
              <w:jc w:val="center"/>
              <w:rPr>
                <w:rFonts w:ascii="ISOCPEUR" w:hAnsi="ISOCPEUR"/>
                <w:sz w:val="24"/>
                <w:szCs w:val="24"/>
                <w:highlight w:val="yellow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трубе/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3DAAD5E2" w14:textId="77777777" w:rsidR="00D70BBB" w:rsidRPr="009E2136" w:rsidRDefault="00D70BBB" w:rsidP="00D70B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DDC03F6" w14:textId="77777777" w:rsidR="00D70BBB" w:rsidRPr="009E2136" w:rsidRDefault="00D70BBB" w:rsidP="00D70B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90CB6F" w14:textId="77777777" w:rsidR="00D70BBB" w:rsidRPr="009E2136" w:rsidRDefault="00D70BBB" w:rsidP="00D70B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9D93DB6" w14:textId="77777777" w:rsidR="00D70BBB" w:rsidRPr="009E2136" w:rsidRDefault="00D70BBB" w:rsidP="00D70B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70BBB" w:rsidRPr="009E2136" w14:paraId="7CB51A18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10F77F9F" w14:textId="433C322A" w:rsidR="00D70BBB" w:rsidRPr="009E2136" w:rsidRDefault="00D70BBB" w:rsidP="00D70BB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Ч2</w:t>
            </w:r>
          </w:p>
        </w:tc>
        <w:tc>
          <w:tcPr>
            <w:tcW w:w="2608" w:type="dxa"/>
            <w:vAlign w:val="center"/>
          </w:tcPr>
          <w:p w14:paraId="604C0F19" w14:textId="77777777" w:rsidR="00D70BBB" w:rsidRDefault="00D70BBB" w:rsidP="00D70BB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Коммутатор </w:t>
            </w:r>
          </w:p>
          <w:p w14:paraId="01E7BEEC" w14:textId="3ACBCF51" w:rsidR="00D70BBB" w:rsidRPr="009E2136" w:rsidRDefault="005C4036" w:rsidP="00D70BB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5321D9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QSW-3750-52T-AC-R</w:t>
            </w:r>
          </w:p>
        </w:tc>
        <w:tc>
          <w:tcPr>
            <w:tcW w:w="3346" w:type="dxa"/>
            <w:vAlign w:val="center"/>
          </w:tcPr>
          <w:p w14:paraId="32941424" w14:textId="5176C657" w:rsidR="00D70BBB" w:rsidRPr="009E2136" w:rsidRDefault="00D70BBB" w:rsidP="00D70BBB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1ВЧ1.2</w:t>
            </w:r>
          </w:p>
        </w:tc>
        <w:tc>
          <w:tcPr>
            <w:tcW w:w="2263" w:type="dxa"/>
            <w:vAlign w:val="center"/>
          </w:tcPr>
          <w:p w14:paraId="75D56997" w14:textId="223D1C25" w:rsidR="00D70BBB" w:rsidRPr="009E2136" w:rsidRDefault="00D70BBB" w:rsidP="00D70BBB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154D4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2154D4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U/UTP Cat5e </w:t>
            </w:r>
            <w:proofErr w:type="spellStart"/>
            <w:r w:rsidRPr="002154D4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2154D4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154D4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740C5C3" w14:textId="0C26CE77" w:rsidR="00D70BBB" w:rsidRPr="009E2136" w:rsidRDefault="00D70BBB" w:rsidP="00D70BBB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4х2х0,52</w:t>
            </w:r>
          </w:p>
        </w:tc>
        <w:tc>
          <w:tcPr>
            <w:tcW w:w="1275" w:type="dxa"/>
            <w:vAlign w:val="center"/>
          </w:tcPr>
          <w:p w14:paraId="2AEF7FB7" w14:textId="6D98AE8C" w:rsidR="00D70BBB" w:rsidRPr="00D70BBB" w:rsidRDefault="00D70BBB" w:rsidP="00D70BB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D70BBB">
              <w:rPr>
                <w:rFonts w:ascii="ISOCPEUR" w:hAnsi="ISOCPEUR" w:cs="ISOCPEUR"/>
                <w:color w:val="000000"/>
                <w:sz w:val="24"/>
                <w:szCs w:val="24"/>
              </w:rPr>
              <w:t>60</w:t>
            </w:r>
          </w:p>
        </w:tc>
        <w:tc>
          <w:tcPr>
            <w:tcW w:w="3128" w:type="dxa"/>
            <w:vAlign w:val="center"/>
          </w:tcPr>
          <w:p w14:paraId="410359F6" w14:textId="603E7FC7" w:rsidR="00D70BBB" w:rsidRPr="009E2136" w:rsidRDefault="00D70BBB" w:rsidP="00D70BB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трубе/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389EFAF9" w14:textId="77777777" w:rsidR="00D70BBB" w:rsidRPr="009E2136" w:rsidRDefault="00D70BBB" w:rsidP="00D70BB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60EFCAC" w14:textId="77777777" w:rsidR="00D70BBB" w:rsidRPr="009E2136" w:rsidRDefault="00D70BBB" w:rsidP="00D70BB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0020A2" w14:textId="77777777" w:rsidR="00D70BBB" w:rsidRPr="009E2136" w:rsidRDefault="00D70BBB" w:rsidP="00D70B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7F0D200" w14:textId="77777777" w:rsidR="00D70BBB" w:rsidRPr="009E2136" w:rsidRDefault="00D70BBB" w:rsidP="00D70B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70BBB" w:rsidRPr="009E2136" w14:paraId="4E47F9C3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34B8FD9A" w14:textId="3B0C4F06" w:rsidR="00D70BBB" w:rsidRPr="00A12024" w:rsidRDefault="00A12024" w:rsidP="00D70BB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Аудио</w:t>
            </w:r>
          </w:p>
        </w:tc>
        <w:tc>
          <w:tcPr>
            <w:tcW w:w="2608" w:type="dxa"/>
            <w:vAlign w:val="center"/>
          </w:tcPr>
          <w:p w14:paraId="37E5D07E" w14:textId="42BC464E" w:rsidR="00D70BBB" w:rsidRPr="00A012E4" w:rsidRDefault="00A12024" w:rsidP="00D70BB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D2726">
              <w:rPr>
                <w:rFonts w:ascii="ISOCPEUR" w:hAnsi="ISOCPEUR" w:cs="ISOCPEUR"/>
                <w:sz w:val="24"/>
                <w:szCs w:val="24"/>
              </w:rPr>
              <w:t>М11ДMP3СЩ</w:t>
            </w:r>
          </w:p>
        </w:tc>
        <w:tc>
          <w:tcPr>
            <w:tcW w:w="3346" w:type="dxa"/>
            <w:vAlign w:val="center"/>
          </w:tcPr>
          <w:p w14:paraId="067C398F" w14:textId="4003CE85" w:rsidR="00D70BBB" w:rsidRDefault="005C4036" w:rsidP="00D70BBB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Sonar-SPM</w:t>
            </w:r>
          </w:p>
        </w:tc>
        <w:tc>
          <w:tcPr>
            <w:tcW w:w="2263" w:type="dxa"/>
            <w:vAlign w:val="center"/>
          </w:tcPr>
          <w:p w14:paraId="66B8D6DF" w14:textId="01A2AEC4" w:rsidR="00D70BBB" w:rsidRDefault="00D70BBB" w:rsidP="00D70BB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C18247E" w14:textId="73FB79D3" w:rsidR="00D70BBB" w:rsidRDefault="00D70BBB" w:rsidP="00D70BB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253CDCCD" w14:textId="4985FADC" w:rsidR="00D70BBB" w:rsidRPr="00D70BBB" w:rsidRDefault="00D70BBB" w:rsidP="00D70BB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D70BBB">
              <w:rPr>
                <w:rFonts w:ascii="ISOCPEUR" w:hAnsi="ISOCPEUR" w:cs="ISOCPEUR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128" w:type="dxa"/>
            <w:vAlign w:val="center"/>
          </w:tcPr>
          <w:p w14:paraId="2AEF74F2" w14:textId="734A5D80" w:rsidR="00D70BBB" w:rsidRPr="004814A7" w:rsidRDefault="00D70BBB" w:rsidP="00D70BB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3F6644E7" w14:textId="77777777" w:rsidR="00D70BBB" w:rsidRPr="009E2136" w:rsidRDefault="00D70BBB" w:rsidP="00D70BB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16E155A" w14:textId="77777777" w:rsidR="00D70BBB" w:rsidRPr="009E2136" w:rsidRDefault="00D70BBB" w:rsidP="00D70BB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3609D2" w14:textId="77777777" w:rsidR="00D70BBB" w:rsidRPr="009E2136" w:rsidRDefault="00D70BBB" w:rsidP="00D70B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F2374E3" w14:textId="77777777" w:rsidR="00D70BBB" w:rsidRPr="009E2136" w:rsidRDefault="00D70BBB" w:rsidP="00D70B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2024" w:rsidRPr="009E2136" w14:paraId="7637E83E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1D0FD30C" w14:textId="5ED767DA" w:rsidR="00A12024" w:rsidRPr="00143B67" w:rsidRDefault="00A12024" w:rsidP="00A1202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P1</w:t>
            </w:r>
          </w:p>
        </w:tc>
        <w:tc>
          <w:tcPr>
            <w:tcW w:w="2608" w:type="dxa"/>
            <w:vAlign w:val="center"/>
          </w:tcPr>
          <w:p w14:paraId="032031DB" w14:textId="3ADEAF15" w:rsidR="00A12024" w:rsidRPr="00143B67" w:rsidRDefault="00A12024" w:rsidP="00A12024">
            <w:pPr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sz w:val="24"/>
                <w:szCs w:val="24"/>
                <w:lang w:val="en-US"/>
              </w:rPr>
              <w:t>G1</w:t>
            </w:r>
          </w:p>
        </w:tc>
        <w:tc>
          <w:tcPr>
            <w:tcW w:w="3346" w:type="dxa"/>
            <w:vAlign w:val="center"/>
          </w:tcPr>
          <w:p w14:paraId="05253E68" w14:textId="6C974301" w:rsidR="00A12024" w:rsidRPr="007D2726" w:rsidRDefault="005C4036" w:rsidP="00A12024">
            <w:pPr>
              <w:ind w:left="-108" w:right="-74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D2726">
              <w:rPr>
                <w:rFonts w:ascii="ISOCPEUR" w:hAnsi="ISOCPEUR" w:cs="ISOCPEUR"/>
                <w:sz w:val="24"/>
                <w:szCs w:val="24"/>
              </w:rPr>
              <w:t>М11ДMP3СЩ</w:t>
            </w:r>
          </w:p>
        </w:tc>
        <w:tc>
          <w:tcPr>
            <w:tcW w:w="2263" w:type="dxa"/>
            <w:vAlign w:val="center"/>
          </w:tcPr>
          <w:p w14:paraId="00D7D6D5" w14:textId="5F8B219C" w:rsidR="00A12024" w:rsidRPr="00A1786E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/>
                <w:sz w:val="24"/>
                <w:szCs w:val="24"/>
                <w:shd w:val="clear" w:color="auto" w:fill="FFFFFF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3595294" w14:textId="30C146A4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</w:t>
            </w:r>
            <w:r w:rsidR="00BA791B"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,5</w:t>
            </w:r>
          </w:p>
        </w:tc>
        <w:tc>
          <w:tcPr>
            <w:tcW w:w="1275" w:type="dxa"/>
            <w:vAlign w:val="center"/>
          </w:tcPr>
          <w:p w14:paraId="44C1E4F7" w14:textId="13F47765" w:rsidR="00A12024" w:rsidRPr="00143B67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3128" w:type="dxa"/>
            <w:vAlign w:val="center"/>
          </w:tcPr>
          <w:p w14:paraId="5D79B71D" w14:textId="4F8BD19C" w:rsidR="00A12024" w:rsidRPr="004814A7" w:rsidRDefault="00A12024" w:rsidP="00A12024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2172B625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8C25E6A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ACF274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CDE4632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2024" w:rsidRPr="009E2136" w14:paraId="0661CC68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4BD229BB" w14:textId="3AB124CA" w:rsidR="00A12024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СМ1</w:t>
            </w:r>
          </w:p>
        </w:tc>
        <w:tc>
          <w:tcPr>
            <w:tcW w:w="2608" w:type="dxa"/>
            <w:vAlign w:val="center"/>
          </w:tcPr>
          <w:p w14:paraId="5897CD17" w14:textId="3B22B4B6" w:rsidR="00A12024" w:rsidRPr="00A012E4" w:rsidRDefault="00A12024" w:rsidP="00A12024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D2726">
              <w:rPr>
                <w:rFonts w:ascii="ISOCPEUR" w:hAnsi="ISOCPEUR" w:cs="ISOCPEUR"/>
                <w:sz w:val="24"/>
                <w:szCs w:val="24"/>
              </w:rPr>
              <w:t>М11ДMP3СЩ</w:t>
            </w:r>
          </w:p>
        </w:tc>
        <w:tc>
          <w:tcPr>
            <w:tcW w:w="3346" w:type="dxa"/>
            <w:vAlign w:val="center"/>
          </w:tcPr>
          <w:p w14:paraId="52A3C33F" w14:textId="032AF0CE" w:rsidR="00A12024" w:rsidRDefault="00A12024" w:rsidP="00A12024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К1.5</w:t>
            </w:r>
          </w:p>
        </w:tc>
        <w:tc>
          <w:tcPr>
            <w:tcW w:w="2263" w:type="dxa"/>
            <w:vAlign w:val="center"/>
          </w:tcPr>
          <w:p w14:paraId="6F862432" w14:textId="526997F0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82789FA" w14:textId="0D325A38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6FE50061" w14:textId="7F0B21DE" w:rsidR="00A12024" w:rsidRPr="00D70BBB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D70BBB"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="00BA791B"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3F4C6ACC" w14:textId="3324454F" w:rsidR="00A12024" w:rsidRPr="004814A7" w:rsidRDefault="00A12024" w:rsidP="00A12024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трубе/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71A9DAC4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C3A760F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CFE3CF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763452F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2024" w:rsidRPr="009E2136" w14:paraId="1388C3A5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78DEF562" w14:textId="5F523EDB" w:rsidR="00A12024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СМ2</w:t>
            </w:r>
          </w:p>
        </w:tc>
        <w:tc>
          <w:tcPr>
            <w:tcW w:w="2608" w:type="dxa"/>
            <w:vAlign w:val="center"/>
          </w:tcPr>
          <w:p w14:paraId="1C78966E" w14:textId="4F632E70" w:rsidR="00A12024" w:rsidRPr="00A012E4" w:rsidRDefault="00A12024" w:rsidP="00A12024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</w:t>
            </w:r>
            <w:r w:rsidR="005C4036">
              <w:rPr>
                <w:rFonts w:ascii="ISOCPEUR" w:hAnsi="ISOCPEUR" w:cs="ISOCPEUR"/>
                <w:sz w:val="24"/>
                <w:szCs w:val="24"/>
              </w:rPr>
              <w:t>4</w:t>
            </w:r>
          </w:p>
        </w:tc>
        <w:tc>
          <w:tcPr>
            <w:tcW w:w="3346" w:type="dxa"/>
            <w:vAlign w:val="center"/>
          </w:tcPr>
          <w:p w14:paraId="592FCE1B" w14:textId="3CE56347" w:rsidR="00A12024" w:rsidRDefault="00A12024" w:rsidP="00A12024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</w:t>
            </w:r>
            <w:r w:rsidR="005C4036">
              <w:rPr>
                <w:rFonts w:ascii="ISOCPEUR" w:hAnsi="ISOCPEUR" w:cs="ISOCPEUR"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1A02BAFA" w14:textId="42290FBD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5CBC223" w14:textId="06D05B7D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24E3B732" w14:textId="5DC21EAF" w:rsidR="00A12024" w:rsidRPr="00D70BBB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D70BBB">
              <w:rPr>
                <w:rFonts w:ascii="ISOCPEUR" w:hAnsi="ISOCPEUR" w:cs="ISOCPEUR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128" w:type="dxa"/>
            <w:vAlign w:val="center"/>
          </w:tcPr>
          <w:p w14:paraId="4EF7C404" w14:textId="6281A97B" w:rsidR="00A12024" w:rsidRPr="004814A7" w:rsidRDefault="00A12024" w:rsidP="00A12024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1227B8E7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8ED3B87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117A11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984B7B8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2024" w:rsidRPr="009E2136" w14:paraId="6AC022F1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1283C537" w14:textId="7501711D" w:rsidR="00A12024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СМ3</w:t>
            </w:r>
          </w:p>
        </w:tc>
        <w:tc>
          <w:tcPr>
            <w:tcW w:w="2608" w:type="dxa"/>
            <w:vAlign w:val="center"/>
          </w:tcPr>
          <w:p w14:paraId="64319017" w14:textId="7342A0FE" w:rsidR="00A12024" w:rsidRPr="00A012E4" w:rsidRDefault="00A12024" w:rsidP="00A12024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</w:t>
            </w:r>
            <w:r w:rsidR="005C4036">
              <w:rPr>
                <w:rFonts w:ascii="ISOCPEUR" w:hAnsi="ISOCPEUR" w:cs="ISOCPEUR"/>
                <w:sz w:val="24"/>
                <w:szCs w:val="24"/>
              </w:rPr>
              <w:t>3</w:t>
            </w:r>
          </w:p>
        </w:tc>
        <w:tc>
          <w:tcPr>
            <w:tcW w:w="3346" w:type="dxa"/>
            <w:vAlign w:val="center"/>
          </w:tcPr>
          <w:p w14:paraId="5C71BCA3" w14:textId="1C59B9A9" w:rsidR="00A12024" w:rsidRDefault="00A12024" w:rsidP="00A12024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</w:t>
            </w:r>
            <w:r w:rsidR="005C4036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125EA3D7" w14:textId="32C272FB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3C034CA" w14:textId="70419318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0FB60061" w14:textId="6545EA6C" w:rsidR="00A12024" w:rsidRPr="00D70BBB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D70BBB"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="00BA791B"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28" w:type="dxa"/>
            <w:vAlign w:val="center"/>
          </w:tcPr>
          <w:p w14:paraId="5439384B" w14:textId="50BCBAF5" w:rsidR="00A12024" w:rsidRPr="004814A7" w:rsidRDefault="00A12024" w:rsidP="00A12024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323171C9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DE6EC02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F8E737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DCADE53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2024" w:rsidRPr="009E2136" w14:paraId="3229C2E0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266BF053" w14:textId="535D4DFC" w:rsidR="00A12024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СМ4</w:t>
            </w:r>
          </w:p>
        </w:tc>
        <w:tc>
          <w:tcPr>
            <w:tcW w:w="2608" w:type="dxa"/>
            <w:vAlign w:val="center"/>
          </w:tcPr>
          <w:p w14:paraId="15EF6C0F" w14:textId="27F19D42" w:rsidR="00A12024" w:rsidRPr="00A012E4" w:rsidRDefault="00A12024" w:rsidP="00A12024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</w:t>
            </w:r>
            <w:r w:rsidR="005C4036">
              <w:rPr>
                <w:rFonts w:ascii="ISOCPEUR" w:hAnsi="ISOCPEUR" w:cs="ISOCPEUR"/>
                <w:sz w:val="24"/>
                <w:szCs w:val="24"/>
              </w:rPr>
              <w:t>3</w:t>
            </w:r>
          </w:p>
        </w:tc>
        <w:tc>
          <w:tcPr>
            <w:tcW w:w="3346" w:type="dxa"/>
            <w:vAlign w:val="center"/>
          </w:tcPr>
          <w:p w14:paraId="1D112F01" w14:textId="2FCA17C0" w:rsidR="00A12024" w:rsidRDefault="00A12024" w:rsidP="00A12024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</w:t>
            </w:r>
            <w:r w:rsidR="005C4036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2263" w:type="dxa"/>
            <w:vAlign w:val="center"/>
          </w:tcPr>
          <w:p w14:paraId="3744EBA4" w14:textId="1F74C1CC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A10C7D8" w14:textId="4EB15314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20CF9E6F" w14:textId="38F8A145" w:rsidR="00A12024" w:rsidRPr="00D70BBB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D70BBB">
              <w:rPr>
                <w:rFonts w:ascii="ISOCPEUR" w:hAnsi="ISOCPEUR" w:cs="ISOCPEUR"/>
                <w:color w:val="000000"/>
                <w:sz w:val="24"/>
                <w:szCs w:val="24"/>
              </w:rPr>
              <w:t>8</w:t>
            </w:r>
          </w:p>
        </w:tc>
        <w:tc>
          <w:tcPr>
            <w:tcW w:w="3128" w:type="dxa"/>
            <w:vAlign w:val="center"/>
          </w:tcPr>
          <w:p w14:paraId="57FDD08E" w14:textId="261E9C8D" w:rsidR="00A12024" w:rsidRPr="004814A7" w:rsidRDefault="00A12024" w:rsidP="00A12024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3F36B552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0D6ED8C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63D6C5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1332546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2024" w:rsidRPr="009E2136" w14:paraId="1ECA92E9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3A39553B" w14:textId="3D859E7B" w:rsidR="00A12024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СМ5</w:t>
            </w:r>
          </w:p>
        </w:tc>
        <w:tc>
          <w:tcPr>
            <w:tcW w:w="2608" w:type="dxa"/>
            <w:vAlign w:val="center"/>
          </w:tcPr>
          <w:p w14:paraId="44878A7B" w14:textId="06ABD9BE" w:rsidR="00A12024" w:rsidRPr="00A012E4" w:rsidRDefault="00A12024" w:rsidP="00A12024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</w:t>
            </w:r>
            <w:r w:rsidR="005C4036">
              <w:rPr>
                <w:rFonts w:ascii="ISOCPEUR" w:hAnsi="ISOCPEUR" w:cs="ISOCPEUR"/>
                <w:sz w:val="24"/>
                <w:szCs w:val="24"/>
              </w:rPr>
              <w:t>4</w:t>
            </w:r>
          </w:p>
        </w:tc>
        <w:tc>
          <w:tcPr>
            <w:tcW w:w="3346" w:type="dxa"/>
            <w:vAlign w:val="center"/>
          </w:tcPr>
          <w:p w14:paraId="1ED8668E" w14:textId="1680770A" w:rsidR="00A12024" w:rsidRDefault="00A12024" w:rsidP="00A12024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</w:t>
            </w:r>
            <w:r w:rsidR="005C4036">
              <w:rPr>
                <w:rFonts w:ascii="ISOCPEUR" w:hAnsi="ISOCPEUR" w:cs="ISOCPEUR"/>
                <w:sz w:val="24"/>
                <w:szCs w:val="24"/>
              </w:rPr>
              <w:t>5</w:t>
            </w:r>
          </w:p>
        </w:tc>
        <w:tc>
          <w:tcPr>
            <w:tcW w:w="2263" w:type="dxa"/>
            <w:vAlign w:val="center"/>
          </w:tcPr>
          <w:p w14:paraId="6EE30F34" w14:textId="6DBD189F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7CB31E2" w14:textId="17799E12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69456578" w14:textId="4CC3EF78" w:rsidR="00A12024" w:rsidRPr="00D70BBB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D70BBB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</w:p>
        </w:tc>
        <w:tc>
          <w:tcPr>
            <w:tcW w:w="3128" w:type="dxa"/>
            <w:vAlign w:val="center"/>
          </w:tcPr>
          <w:p w14:paraId="2652998B" w14:textId="1F297DBB" w:rsidR="00A12024" w:rsidRPr="004814A7" w:rsidRDefault="00A12024" w:rsidP="00A12024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49D92105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9D48726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517779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5613F6A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2024" w:rsidRPr="009E2136" w14:paraId="13F06DFA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58DFD8D0" w14:textId="4A1D97AB" w:rsidR="00A12024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СМ6</w:t>
            </w:r>
          </w:p>
        </w:tc>
        <w:tc>
          <w:tcPr>
            <w:tcW w:w="2608" w:type="dxa"/>
            <w:vAlign w:val="center"/>
          </w:tcPr>
          <w:p w14:paraId="1E8D8C8A" w14:textId="725C1337" w:rsidR="00A12024" w:rsidRPr="00A012E4" w:rsidRDefault="00A12024" w:rsidP="00A12024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</w:t>
            </w:r>
            <w:r w:rsidR="005C4036">
              <w:rPr>
                <w:rFonts w:ascii="ISOCPEUR" w:hAnsi="ISOCPEUR" w:cs="ISOCPEUR"/>
                <w:sz w:val="24"/>
                <w:szCs w:val="24"/>
              </w:rPr>
              <w:t>5</w:t>
            </w:r>
          </w:p>
        </w:tc>
        <w:tc>
          <w:tcPr>
            <w:tcW w:w="3346" w:type="dxa"/>
            <w:vAlign w:val="center"/>
          </w:tcPr>
          <w:p w14:paraId="37554FF8" w14:textId="1749AC17" w:rsidR="00A12024" w:rsidRDefault="00A12024" w:rsidP="00A12024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К1.6</w:t>
            </w:r>
          </w:p>
        </w:tc>
        <w:tc>
          <w:tcPr>
            <w:tcW w:w="2263" w:type="dxa"/>
            <w:vAlign w:val="center"/>
          </w:tcPr>
          <w:p w14:paraId="5EE99BA8" w14:textId="51F8321E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3056F92" w14:textId="6AFEB671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42961153" w14:textId="499FA052" w:rsidR="00A12024" w:rsidRPr="00D70BBB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D70BBB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</w:p>
        </w:tc>
        <w:tc>
          <w:tcPr>
            <w:tcW w:w="3128" w:type="dxa"/>
            <w:vAlign w:val="center"/>
          </w:tcPr>
          <w:p w14:paraId="12237C77" w14:textId="15C93ECF" w:rsidR="00A12024" w:rsidRPr="004814A7" w:rsidRDefault="00A12024" w:rsidP="00A12024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766A9680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21CB252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F1DD83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6CBCFD1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2024" w:rsidRPr="009E2136" w14:paraId="4E1054FA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649D646D" w14:textId="6C5063CB" w:rsidR="00A12024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СМ7</w:t>
            </w:r>
          </w:p>
        </w:tc>
        <w:tc>
          <w:tcPr>
            <w:tcW w:w="2608" w:type="dxa"/>
            <w:vAlign w:val="center"/>
          </w:tcPr>
          <w:p w14:paraId="05229E57" w14:textId="05355797" w:rsidR="00A12024" w:rsidRPr="00A012E4" w:rsidRDefault="00A12024" w:rsidP="00A12024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К1.6</w:t>
            </w:r>
          </w:p>
        </w:tc>
        <w:tc>
          <w:tcPr>
            <w:tcW w:w="3346" w:type="dxa"/>
            <w:vAlign w:val="center"/>
          </w:tcPr>
          <w:p w14:paraId="1C2122EF" w14:textId="0EDE9D81" w:rsidR="00A12024" w:rsidRDefault="00A12024" w:rsidP="00A12024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К1.7</w:t>
            </w:r>
          </w:p>
        </w:tc>
        <w:tc>
          <w:tcPr>
            <w:tcW w:w="2263" w:type="dxa"/>
            <w:vAlign w:val="center"/>
          </w:tcPr>
          <w:p w14:paraId="3E45EE8F" w14:textId="3B8C8DD0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BDDC595" w14:textId="37D38F0D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25F1B29B" w14:textId="6F3C7938" w:rsidR="00A12024" w:rsidRPr="00D70BBB" w:rsidRDefault="00BA791B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9</w:t>
            </w:r>
          </w:p>
        </w:tc>
        <w:tc>
          <w:tcPr>
            <w:tcW w:w="3128" w:type="dxa"/>
            <w:vAlign w:val="center"/>
          </w:tcPr>
          <w:p w14:paraId="445DB71B" w14:textId="647B56CD" w:rsidR="00A12024" w:rsidRPr="004814A7" w:rsidRDefault="00A12024" w:rsidP="00A12024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5A4655A2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75004FD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DC2F49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10EC10A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2024" w:rsidRPr="009E2136" w14:paraId="1FD33798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420B0106" w14:textId="6311596E" w:rsidR="00A12024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СМ8</w:t>
            </w:r>
          </w:p>
        </w:tc>
        <w:tc>
          <w:tcPr>
            <w:tcW w:w="2608" w:type="dxa"/>
            <w:vAlign w:val="center"/>
          </w:tcPr>
          <w:p w14:paraId="3B33214A" w14:textId="1C45E5BE" w:rsidR="00A12024" w:rsidRPr="00A012E4" w:rsidRDefault="00A12024" w:rsidP="00A12024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К1.7</w:t>
            </w:r>
          </w:p>
        </w:tc>
        <w:tc>
          <w:tcPr>
            <w:tcW w:w="3346" w:type="dxa"/>
            <w:vAlign w:val="center"/>
          </w:tcPr>
          <w:p w14:paraId="3390F31E" w14:textId="2F0F658E" w:rsidR="00A12024" w:rsidRDefault="00A12024" w:rsidP="00A12024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К1.8</w:t>
            </w:r>
          </w:p>
        </w:tc>
        <w:tc>
          <w:tcPr>
            <w:tcW w:w="2263" w:type="dxa"/>
            <w:vAlign w:val="center"/>
          </w:tcPr>
          <w:p w14:paraId="5ACB9A91" w14:textId="59841CF5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FF59041" w14:textId="0CF19C46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1AABF6D1" w14:textId="5E676605" w:rsidR="00A12024" w:rsidRPr="00D70BBB" w:rsidRDefault="00BA791B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7</w:t>
            </w:r>
          </w:p>
        </w:tc>
        <w:tc>
          <w:tcPr>
            <w:tcW w:w="3128" w:type="dxa"/>
            <w:vAlign w:val="center"/>
          </w:tcPr>
          <w:p w14:paraId="5228644D" w14:textId="59471B27" w:rsidR="00A12024" w:rsidRPr="004814A7" w:rsidRDefault="00A12024" w:rsidP="00A12024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729CB689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1139A70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18671E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B38DF17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2024" w:rsidRPr="009E2136" w14:paraId="6052CB81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06E360C9" w14:textId="2BA0C660" w:rsidR="00A12024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СМ9</w:t>
            </w:r>
          </w:p>
        </w:tc>
        <w:tc>
          <w:tcPr>
            <w:tcW w:w="2608" w:type="dxa"/>
            <w:vAlign w:val="center"/>
          </w:tcPr>
          <w:p w14:paraId="5C04B7AA" w14:textId="36BA17C0" w:rsidR="00A12024" w:rsidRPr="00A012E4" w:rsidRDefault="00A12024" w:rsidP="00A12024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К1.8</w:t>
            </w:r>
          </w:p>
        </w:tc>
        <w:tc>
          <w:tcPr>
            <w:tcW w:w="3346" w:type="dxa"/>
            <w:vAlign w:val="center"/>
          </w:tcPr>
          <w:p w14:paraId="3C06DAE3" w14:textId="63948430" w:rsidR="00A12024" w:rsidRDefault="00A12024" w:rsidP="00A12024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К1.9</w:t>
            </w:r>
          </w:p>
        </w:tc>
        <w:tc>
          <w:tcPr>
            <w:tcW w:w="2263" w:type="dxa"/>
            <w:vAlign w:val="center"/>
          </w:tcPr>
          <w:p w14:paraId="6E08000B" w14:textId="52285B9E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3F68E12" w14:textId="13AE2612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64B52DEA" w14:textId="06630603" w:rsidR="00A12024" w:rsidRPr="00D70BBB" w:rsidRDefault="00BA791B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15AF60FF" w14:textId="17E9813C" w:rsidR="00A12024" w:rsidRPr="004814A7" w:rsidRDefault="00A12024" w:rsidP="00A12024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0428DB33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E6DEEB9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6BF5B7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ABE4466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2024" w:rsidRPr="009E2136" w14:paraId="337B667B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62052148" w14:textId="2A3F3899" w:rsidR="00A12024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СМ10</w:t>
            </w:r>
          </w:p>
        </w:tc>
        <w:tc>
          <w:tcPr>
            <w:tcW w:w="2608" w:type="dxa"/>
            <w:vAlign w:val="center"/>
          </w:tcPr>
          <w:p w14:paraId="79DAC230" w14:textId="03B3858A" w:rsidR="00A12024" w:rsidRPr="00A012E4" w:rsidRDefault="00A12024" w:rsidP="00A12024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К1.9</w:t>
            </w:r>
          </w:p>
        </w:tc>
        <w:tc>
          <w:tcPr>
            <w:tcW w:w="3346" w:type="dxa"/>
            <w:vAlign w:val="center"/>
          </w:tcPr>
          <w:p w14:paraId="58589A7B" w14:textId="0A2821C5" w:rsidR="00A12024" w:rsidRDefault="00A12024" w:rsidP="00A12024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К1.10</w:t>
            </w:r>
          </w:p>
        </w:tc>
        <w:tc>
          <w:tcPr>
            <w:tcW w:w="2263" w:type="dxa"/>
            <w:vAlign w:val="center"/>
          </w:tcPr>
          <w:p w14:paraId="5A2B4204" w14:textId="195C8613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8906B6B" w14:textId="73CE4DDE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6775CB26" w14:textId="464AF8B2" w:rsidR="00A12024" w:rsidRPr="00D70BBB" w:rsidRDefault="00BA791B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128" w:type="dxa"/>
            <w:vAlign w:val="center"/>
          </w:tcPr>
          <w:p w14:paraId="2CFF647F" w14:textId="740F9B02" w:rsidR="00A12024" w:rsidRPr="004814A7" w:rsidRDefault="00A12024" w:rsidP="00A12024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5CBF20FF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B61ADB4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51AEC7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1AAE0B6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2024" w:rsidRPr="009E2136" w14:paraId="2A57C698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5D2EEAC9" w14:textId="628DD2DA" w:rsidR="00A12024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СМ11</w:t>
            </w:r>
          </w:p>
        </w:tc>
        <w:tc>
          <w:tcPr>
            <w:tcW w:w="2608" w:type="dxa"/>
            <w:vAlign w:val="center"/>
          </w:tcPr>
          <w:p w14:paraId="6BF2013A" w14:textId="06F8B45D" w:rsidR="00A12024" w:rsidRPr="00A012E4" w:rsidRDefault="00A12024" w:rsidP="00A12024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</w:t>
            </w:r>
            <w:r w:rsidR="005C4036">
              <w:rPr>
                <w:rFonts w:ascii="ISOCPEUR" w:hAnsi="ISOCPEUR" w:cs="ISOCPEUR"/>
                <w:sz w:val="24"/>
                <w:szCs w:val="24"/>
              </w:rPr>
              <w:t>5</w:t>
            </w:r>
          </w:p>
        </w:tc>
        <w:tc>
          <w:tcPr>
            <w:tcW w:w="3346" w:type="dxa"/>
            <w:vAlign w:val="center"/>
          </w:tcPr>
          <w:p w14:paraId="3E25F09A" w14:textId="11171BAE" w:rsidR="00A12024" w:rsidRDefault="00A12024" w:rsidP="00A12024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К1.11</w:t>
            </w:r>
          </w:p>
        </w:tc>
        <w:tc>
          <w:tcPr>
            <w:tcW w:w="2263" w:type="dxa"/>
            <w:vAlign w:val="center"/>
          </w:tcPr>
          <w:p w14:paraId="508C1864" w14:textId="0918583D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9908301" w14:textId="73D4603D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27FE8C90" w14:textId="7CFE03A5" w:rsidR="00A12024" w:rsidRPr="00D70BBB" w:rsidRDefault="005C4036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D70BBB">
              <w:rPr>
                <w:rFonts w:ascii="ISOCPEUR" w:hAnsi="ISOCPEUR" w:cs="ISOCPEUR"/>
                <w:color w:val="000000"/>
                <w:sz w:val="24"/>
                <w:szCs w:val="24"/>
              </w:rPr>
              <w:t>36</w:t>
            </w:r>
          </w:p>
        </w:tc>
        <w:tc>
          <w:tcPr>
            <w:tcW w:w="3128" w:type="dxa"/>
            <w:vAlign w:val="center"/>
          </w:tcPr>
          <w:p w14:paraId="6B6349ED" w14:textId="2D0A7C90" w:rsidR="00A12024" w:rsidRPr="004814A7" w:rsidRDefault="00A12024" w:rsidP="00A12024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5B17EC3A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FCE52E6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4F159F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9FD6D53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A12024" w:rsidRPr="009E2136" w14:paraId="21AA4730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2B21D912" w14:textId="7F9F7F1A" w:rsidR="00A12024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СМ12</w:t>
            </w:r>
          </w:p>
        </w:tc>
        <w:tc>
          <w:tcPr>
            <w:tcW w:w="2608" w:type="dxa"/>
            <w:vAlign w:val="center"/>
          </w:tcPr>
          <w:p w14:paraId="4C9143A2" w14:textId="41542F50" w:rsidR="00A12024" w:rsidRPr="00A012E4" w:rsidRDefault="00A12024" w:rsidP="00A12024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</w:t>
            </w:r>
            <w:r w:rsidR="005C4036">
              <w:rPr>
                <w:rFonts w:ascii="ISOCPEUR" w:hAnsi="ISOCPEUR" w:cs="ISOCPEUR"/>
                <w:sz w:val="24"/>
                <w:szCs w:val="24"/>
              </w:rPr>
              <w:t>11</w:t>
            </w:r>
          </w:p>
        </w:tc>
        <w:tc>
          <w:tcPr>
            <w:tcW w:w="3346" w:type="dxa"/>
            <w:vAlign w:val="center"/>
          </w:tcPr>
          <w:p w14:paraId="7BDC6B40" w14:textId="22411170" w:rsidR="00A12024" w:rsidRDefault="00A12024" w:rsidP="00A12024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К1.12</w:t>
            </w:r>
          </w:p>
        </w:tc>
        <w:tc>
          <w:tcPr>
            <w:tcW w:w="2263" w:type="dxa"/>
            <w:vAlign w:val="center"/>
          </w:tcPr>
          <w:p w14:paraId="520B6871" w14:textId="179BDB6E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AB28A00" w14:textId="49D0B413" w:rsidR="00A12024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4E64D866" w14:textId="642F7C9E" w:rsidR="00A12024" w:rsidRPr="00D70BBB" w:rsidRDefault="00A12024" w:rsidP="00A12024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D70BBB">
              <w:rPr>
                <w:rFonts w:ascii="ISOCPEUR" w:hAnsi="ISOCPEUR" w:cs="ISOCPEUR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128" w:type="dxa"/>
            <w:vAlign w:val="center"/>
          </w:tcPr>
          <w:p w14:paraId="0DCE95F4" w14:textId="57D40346" w:rsidR="00A12024" w:rsidRPr="004814A7" w:rsidRDefault="00BA791B" w:rsidP="00A12024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495B5D66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11AEEE4" w14:textId="77777777" w:rsidR="00A12024" w:rsidRPr="009E2136" w:rsidRDefault="00A12024" w:rsidP="00A1202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4B7CB2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7FB604E" w14:textId="77777777" w:rsidR="00A12024" w:rsidRPr="009E2136" w:rsidRDefault="00A12024" w:rsidP="00A1202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5C4036" w:rsidRPr="009E2136" w14:paraId="186CDA36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59520338" w14:textId="28055CE6" w:rsidR="005C4036" w:rsidRDefault="005C4036" w:rsidP="005C403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СМ13</w:t>
            </w:r>
          </w:p>
        </w:tc>
        <w:tc>
          <w:tcPr>
            <w:tcW w:w="2608" w:type="dxa"/>
            <w:vAlign w:val="center"/>
          </w:tcPr>
          <w:p w14:paraId="3A525136" w14:textId="3A4FBF07" w:rsidR="005C4036" w:rsidRPr="00A012E4" w:rsidRDefault="005C4036" w:rsidP="005C403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К1.8</w:t>
            </w:r>
          </w:p>
        </w:tc>
        <w:tc>
          <w:tcPr>
            <w:tcW w:w="3346" w:type="dxa"/>
            <w:vAlign w:val="center"/>
          </w:tcPr>
          <w:p w14:paraId="0302649B" w14:textId="0CEC58D7" w:rsidR="005C4036" w:rsidRDefault="005C4036" w:rsidP="005C4036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</w:t>
            </w:r>
            <w:r>
              <w:rPr>
                <w:rFonts w:ascii="ISOCPEUR" w:hAnsi="ISOCPEUR" w:cs="ISOCPEUR"/>
                <w:sz w:val="24"/>
                <w:szCs w:val="24"/>
              </w:rPr>
              <w:t>6</w:t>
            </w:r>
          </w:p>
        </w:tc>
        <w:tc>
          <w:tcPr>
            <w:tcW w:w="2263" w:type="dxa"/>
            <w:vAlign w:val="center"/>
          </w:tcPr>
          <w:p w14:paraId="0DDA3593" w14:textId="2739F9CE" w:rsidR="005C4036" w:rsidRDefault="005C4036" w:rsidP="005C4036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74602C7" w14:textId="76310F53" w:rsidR="005C4036" w:rsidRDefault="005C4036" w:rsidP="005C4036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23E54384" w14:textId="0A820332" w:rsidR="005C4036" w:rsidRPr="00D70BBB" w:rsidRDefault="00BA791B" w:rsidP="005C4036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="00C47064">
              <w:rPr>
                <w:rFonts w:ascii="ISOCPEUR" w:hAnsi="ISOCPEUR" w:cs="ISOCPEUR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28" w:type="dxa"/>
            <w:vAlign w:val="center"/>
          </w:tcPr>
          <w:p w14:paraId="2D5BF3C6" w14:textId="16A9649F" w:rsidR="005C4036" w:rsidRPr="004814A7" w:rsidRDefault="00BA791B" w:rsidP="005C4036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трубе/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3BA3BE15" w14:textId="77777777" w:rsidR="005C4036" w:rsidRPr="009E2136" w:rsidRDefault="005C4036" w:rsidP="005C403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3C00C97" w14:textId="77777777" w:rsidR="005C4036" w:rsidRPr="009E2136" w:rsidRDefault="005C4036" w:rsidP="005C403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AFB1FB" w14:textId="77777777" w:rsidR="005C4036" w:rsidRPr="009E2136" w:rsidRDefault="005C4036" w:rsidP="005C403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44BBBB4" w14:textId="77777777" w:rsidR="005C4036" w:rsidRPr="009E2136" w:rsidRDefault="005C4036" w:rsidP="005C403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BA791B" w:rsidRPr="009E2136" w14:paraId="41F22BF4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1D198D3B" w14:textId="03C49C47" w:rsidR="00BA791B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СМ14</w:t>
            </w:r>
          </w:p>
        </w:tc>
        <w:tc>
          <w:tcPr>
            <w:tcW w:w="2608" w:type="dxa"/>
            <w:vAlign w:val="center"/>
          </w:tcPr>
          <w:p w14:paraId="784BD810" w14:textId="72F8F91B" w:rsidR="00BA791B" w:rsidRPr="00A012E4" w:rsidRDefault="00BA791B" w:rsidP="00BA791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</w:t>
            </w:r>
            <w:r>
              <w:rPr>
                <w:rFonts w:ascii="ISOCPEUR" w:hAnsi="ISOCPEUR" w:cs="ISOCPEUR"/>
                <w:sz w:val="24"/>
                <w:szCs w:val="24"/>
              </w:rPr>
              <w:t>6</w:t>
            </w:r>
          </w:p>
        </w:tc>
        <w:tc>
          <w:tcPr>
            <w:tcW w:w="3346" w:type="dxa"/>
            <w:vAlign w:val="center"/>
          </w:tcPr>
          <w:p w14:paraId="10ACD088" w14:textId="508B8D8C" w:rsidR="00BA791B" w:rsidRDefault="00BA791B" w:rsidP="00BA791B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</w:t>
            </w:r>
            <w:r>
              <w:rPr>
                <w:rFonts w:ascii="ISOCPEUR" w:hAnsi="ISOCPEUR" w:cs="ISOCPEUR"/>
                <w:sz w:val="24"/>
                <w:szCs w:val="24"/>
              </w:rPr>
              <w:t>5</w:t>
            </w:r>
          </w:p>
        </w:tc>
        <w:tc>
          <w:tcPr>
            <w:tcW w:w="2263" w:type="dxa"/>
            <w:vAlign w:val="center"/>
          </w:tcPr>
          <w:p w14:paraId="50C8A87A" w14:textId="5888C142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CF43D91" w14:textId="116AE6F5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00EAB713" w14:textId="382CEAEB" w:rsidR="00BA791B" w:rsidRPr="00D70BBB" w:rsidRDefault="00C47064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7</w:t>
            </w:r>
          </w:p>
        </w:tc>
        <w:tc>
          <w:tcPr>
            <w:tcW w:w="3128" w:type="dxa"/>
            <w:vAlign w:val="center"/>
          </w:tcPr>
          <w:p w14:paraId="477E0DBF" w14:textId="05C4AA43" w:rsidR="00BA791B" w:rsidRPr="004814A7" w:rsidRDefault="00BA791B" w:rsidP="00BA791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49E23AEB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6FB2935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6895F1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34D2788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BA791B" w:rsidRPr="009E2136" w14:paraId="0AADCB45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4758320A" w14:textId="6817D5FB" w:rsidR="00BA791B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СМ15</w:t>
            </w:r>
          </w:p>
        </w:tc>
        <w:tc>
          <w:tcPr>
            <w:tcW w:w="2608" w:type="dxa"/>
            <w:vAlign w:val="center"/>
          </w:tcPr>
          <w:p w14:paraId="1D8481FA" w14:textId="76549E03" w:rsidR="00BA791B" w:rsidRPr="00A012E4" w:rsidRDefault="00BA791B" w:rsidP="00BA791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</w:t>
            </w:r>
            <w:r>
              <w:rPr>
                <w:rFonts w:ascii="ISOCPEUR" w:hAnsi="ISOCPEUR" w:cs="ISOCPEUR"/>
                <w:sz w:val="24"/>
                <w:szCs w:val="24"/>
              </w:rPr>
              <w:t>5</w:t>
            </w:r>
          </w:p>
        </w:tc>
        <w:tc>
          <w:tcPr>
            <w:tcW w:w="3346" w:type="dxa"/>
            <w:vAlign w:val="center"/>
          </w:tcPr>
          <w:p w14:paraId="7F7B0D36" w14:textId="2F3D19ED" w:rsidR="00BA791B" w:rsidRDefault="00BA791B" w:rsidP="00BA791B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</w:t>
            </w:r>
            <w:r>
              <w:rPr>
                <w:rFonts w:ascii="ISOCPEUR" w:hAnsi="ISOCPEUR" w:cs="ISOCPEUR"/>
                <w:sz w:val="24"/>
                <w:szCs w:val="24"/>
              </w:rPr>
              <w:t>4</w:t>
            </w:r>
          </w:p>
        </w:tc>
        <w:tc>
          <w:tcPr>
            <w:tcW w:w="2263" w:type="dxa"/>
            <w:vAlign w:val="center"/>
          </w:tcPr>
          <w:p w14:paraId="2EB6D611" w14:textId="11BE5B57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73F10FC" w14:textId="4EC2CFAD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097B5FFA" w14:textId="468FD161" w:rsidR="00BA791B" w:rsidRPr="00D70BB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="00C47064"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5D1DB7C9" w14:textId="5751251D" w:rsidR="00BA791B" w:rsidRPr="004814A7" w:rsidRDefault="00BA791B" w:rsidP="00BA791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58207C2D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148A23C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84DA7A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5BE2568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BA791B" w:rsidRPr="009E2136" w14:paraId="1E8E6393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2D69429D" w14:textId="3AB05113" w:rsidR="00BA791B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СМ16</w:t>
            </w:r>
          </w:p>
        </w:tc>
        <w:tc>
          <w:tcPr>
            <w:tcW w:w="2608" w:type="dxa"/>
            <w:vAlign w:val="center"/>
          </w:tcPr>
          <w:p w14:paraId="3A2D5A20" w14:textId="0026F395" w:rsidR="00BA791B" w:rsidRPr="00A012E4" w:rsidRDefault="00BA791B" w:rsidP="00BA791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</w:t>
            </w:r>
            <w:r>
              <w:rPr>
                <w:rFonts w:ascii="ISOCPEUR" w:hAnsi="ISOCPEUR" w:cs="ISOCPEUR"/>
                <w:sz w:val="24"/>
                <w:szCs w:val="24"/>
              </w:rPr>
              <w:t>4</w:t>
            </w:r>
          </w:p>
        </w:tc>
        <w:tc>
          <w:tcPr>
            <w:tcW w:w="3346" w:type="dxa"/>
            <w:vAlign w:val="center"/>
          </w:tcPr>
          <w:p w14:paraId="78E75656" w14:textId="0AA144E8" w:rsidR="00BA791B" w:rsidRDefault="00BA791B" w:rsidP="00BA791B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</w:t>
            </w:r>
            <w:r>
              <w:rPr>
                <w:rFonts w:ascii="ISOCPEUR" w:hAnsi="ISOCPEUR" w:cs="ISOCPEUR"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5DE823D7" w14:textId="7404DBF4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DB3E006" w14:textId="79770DB5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68A615C0" w14:textId="557C0BCA" w:rsidR="00BA791B" w:rsidRPr="00D70BB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="00C47064"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469D6335" w14:textId="6279CBDF" w:rsidR="00BA791B" w:rsidRPr="004814A7" w:rsidRDefault="00BA791B" w:rsidP="00BA791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1EF3B6C8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6B7D7EC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E3343A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8577774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BA791B" w:rsidRPr="009E2136" w14:paraId="7624D452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6ECC4A52" w14:textId="7032B3F9" w:rsidR="00BA791B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СМ17</w:t>
            </w:r>
          </w:p>
        </w:tc>
        <w:tc>
          <w:tcPr>
            <w:tcW w:w="2608" w:type="dxa"/>
            <w:vAlign w:val="center"/>
          </w:tcPr>
          <w:p w14:paraId="2E4C1E95" w14:textId="1D8CD666" w:rsidR="00BA791B" w:rsidRPr="00A012E4" w:rsidRDefault="00BA791B" w:rsidP="00BA791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</w:t>
            </w:r>
            <w:r>
              <w:rPr>
                <w:rFonts w:ascii="ISOCPEUR" w:hAnsi="ISOCPEUR" w:cs="ISOCPEUR"/>
                <w:sz w:val="24"/>
                <w:szCs w:val="24"/>
              </w:rPr>
              <w:t>3</w:t>
            </w:r>
          </w:p>
        </w:tc>
        <w:tc>
          <w:tcPr>
            <w:tcW w:w="3346" w:type="dxa"/>
            <w:vAlign w:val="center"/>
          </w:tcPr>
          <w:p w14:paraId="393DF818" w14:textId="1580543E" w:rsidR="00BA791B" w:rsidRDefault="00BA791B" w:rsidP="00BA791B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</w:t>
            </w:r>
            <w:r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196392E1" w14:textId="6C1F1039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C067345" w14:textId="7EBE5729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3E80D404" w14:textId="4019419D" w:rsidR="00BA791B" w:rsidRPr="00D70BB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="00C47064"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6F526EE6" w14:textId="3981243A" w:rsidR="00BA791B" w:rsidRPr="004814A7" w:rsidRDefault="00BA791B" w:rsidP="00BA791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48755867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8CD4228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6FD118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DB57A62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BA791B" w:rsidRPr="009E2136" w14:paraId="176F4584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4DAD6D3E" w14:textId="5527D0F1" w:rsidR="00BA791B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СМ18</w:t>
            </w:r>
          </w:p>
        </w:tc>
        <w:tc>
          <w:tcPr>
            <w:tcW w:w="2608" w:type="dxa"/>
            <w:vAlign w:val="center"/>
          </w:tcPr>
          <w:p w14:paraId="1144B5CC" w14:textId="14EE2633" w:rsidR="00BA791B" w:rsidRDefault="00BA791B" w:rsidP="00BA791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К2.2</w:t>
            </w:r>
          </w:p>
        </w:tc>
        <w:tc>
          <w:tcPr>
            <w:tcW w:w="3346" w:type="dxa"/>
            <w:vAlign w:val="center"/>
          </w:tcPr>
          <w:p w14:paraId="13FF1786" w14:textId="0F3C2602" w:rsidR="00BA791B" w:rsidRDefault="00BA791B" w:rsidP="00BA791B">
            <w:pPr>
              <w:ind w:left="-108" w:right="-74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К2.1</w:t>
            </w:r>
          </w:p>
        </w:tc>
        <w:tc>
          <w:tcPr>
            <w:tcW w:w="2263" w:type="dxa"/>
            <w:vAlign w:val="center"/>
          </w:tcPr>
          <w:p w14:paraId="3C361CF0" w14:textId="118AC60A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300F1F1" w14:textId="13DC20A9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564E5A5B" w14:textId="4C576AD8" w:rsidR="00BA791B" w:rsidRPr="00D70BBB" w:rsidRDefault="00C47064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9</w:t>
            </w:r>
          </w:p>
        </w:tc>
        <w:tc>
          <w:tcPr>
            <w:tcW w:w="3128" w:type="dxa"/>
            <w:vAlign w:val="center"/>
          </w:tcPr>
          <w:p w14:paraId="16ED2A8F" w14:textId="1C59BC84" w:rsidR="00BA791B" w:rsidRPr="004814A7" w:rsidRDefault="00BA791B" w:rsidP="00BA791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23865DBC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4C6A818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2BA6C5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9A98565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BA791B" w:rsidRPr="009E2136" w14:paraId="1ECF45A4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22BEB8F3" w14:textId="775CED7C" w:rsidR="00BA791B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СМ19</w:t>
            </w:r>
          </w:p>
        </w:tc>
        <w:tc>
          <w:tcPr>
            <w:tcW w:w="2608" w:type="dxa"/>
            <w:vAlign w:val="center"/>
          </w:tcPr>
          <w:p w14:paraId="09C9FEC0" w14:textId="39A1E002" w:rsidR="00BA791B" w:rsidRPr="00A012E4" w:rsidRDefault="00BA791B" w:rsidP="00BA791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К2.6</w:t>
            </w:r>
          </w:p>
        </w:tc>
        <w:tc>
          <w:tcPr>
            <w:tcW w:w="3346" w:type="dxa"/>
            <w:vAlign w:val="center"/>
          </w:tcPr>
          <w:p w14:paraId="253EAF45" w14:textId="121B6E38" w:rsidR="00BA791B" w:rsidRDefault="00BA791B" w:rsidP="00BA791B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К2.7</w:t>
            </w:r>
          </w:p>
        </w:tc>
        <w:tc>
          <w:tcPr>
            <w:tcW w:w="2263" w:type="dxa"/>
            <w:vAlign w:val="center"/>
          </w:tcPr>
          <w:p w14:paraId="70D6A149" w14:textId="41600461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4F668B3" w14:textId="1B94D342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2C1B8C8C" w14:textId="6A2B3EF1" w:rsidR="00BA791B" w:rsidRPr="00D70BBB" w:rsidRDefault="00C47064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8" w:type="dxa"/>
            <w:vAlign w:val="center"/>
          </w:tcPr>
          <w:p w14:paraId="37EB9187" w14:textId="44601727" w:rsidR="00BA791B" w:rsidRPr="004814A7" w:rsidRDefault="00BA791B" w:rsidP="00BA791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633ACA7F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1775DE6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5A32BF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E599C56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BA791B" w:rsidRPr="009E2136" w14:paraId="2A72DC75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24B93CCD" w14:textId="4A1E5046" w:rsidR="00BA791B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lastRenderedPageBreak/>
              <w:t>СМ20</w:t>
            </w:r>
          </w:p>
        </w:tc>
        <w:tc>
          <w:tcPr>
            <w:tcW w:w="2608" w:type="dxa"/>
            <w:vAlign w:val="center"/>
          </w:tcPr>
          <w:p w14:paraId="715E389F" w14:textId="356514A7" w:rsidR="00BA791B" w:rsidRPr="00A012E4" w:rsidRDefault="00BA791B" w:rsidP="00BA791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К2.7</w:t>
            </w:r>
          </w:p>
        </w:tc>
        <w:tc>
          <w:tcPr>
            <w:tcW w:w="3346" w:type="dxa"/>
            <w:vAlign w:val="center"/>
          </w:tcPr>
          <w:p w14:paraId="46AF15C9" w14:textId="01D60A36" w:rsidR="00BA791B" w:rsidRDefault="00BA791B" w:rsidP="00BA791B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К2.8</w:t>
            </w:r>
          </w:p>
        </w:tc>
        <w:tc>
          <w:tcPr>
            <w:tcW w:w="2263" w:type="dxa"/>
            <w:vAlign w:val="center"/>
          </w:tcPr>
          <w:p w14:paraId="45E39AC2" w14:textId="0B526E4C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7B4DD0B" w14:textId="745E0152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0090BD4D" w14:textId="0EB06E0A" w:rsidR="00BA791B" w:rsidRPr="00D70BB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D70BBB"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="00C47064"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4BBADF54" w14:textId="37033CC0" w:rsidR="00BA791B" w:rsidRPr="004814A7" w:rsidRDefault="00BA791B" w:rsidP="00BA791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5B1687BC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A622405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0C9CCB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8E814CD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BA791B" w:rsidRPr="009E2136" w14:paraId="4F6B0F6C" w14:textId="77777777" w:rsidTr="007A0593">
        <w:trPr>
          <w:trHeight w:val="320"/>
          <w:tblHeader/>
        </w:trPr>
        <w:tc>
          <w:tcPr>
            <w:tcW w:w="1078" w:type="dxa"/>
            <w:vAlign w:val="center"/>
          </w:tcPr>
          <w:p w14:paraId="2311618D" w14:textId="16783270" w:rsidR="00BA791B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СМ21</w:t>
            </w:r>
          </w:p>
        </w:tc>
        <w:tc>
          <w:tcPr>
            <w:tcW w:w="2608" w:type="dxa"/>
            <w:vAlign w:val="center"/>
          </w:tcPr>
          <w:p w14:paraId="6CD813B8" w14:textId="123E5830" w:rsidR="00BA791B" w:rsidRPr="00A012E4" w:rsidRDefault="00BA791B" w:rsidP="00BA791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К2.8</w:t>
            </w:r>
          </w:p>
        </w:tc>
        <w:tc>
          <w:tcPr>
            <w:tcW w:w="3346" w:type="dxa"/>
            <w:vAlign w:val="center"/>
          </w:tcPr>
          <w:p w14:paraId="38796E35" w14:textId="7CC9D305" w:rsidR="00BA791B" w:rsidRDefault="00BA791B" w:rsidP="00BA791B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К3.6</w:t>
            </w:r>
          </w:p>
        </w:tc>
        <w:tc>
          <w:tcPr>
            <w:tcW w:w="2263" w:type="dxa"/>
            <w:vAlign w:val="center"/>
          </w:tcPr>
          <w:p w14:paraId="2585C48B" w14:textId="65B15FC0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7D1C172" w14:textId="60B3292E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64F6E7B0" w14:textId="47A2FA06" w:rsidR="00BA791B" w:rsidRPr="00D70BB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="00C47064">
              <w:rPr>
                <w:rFonts w:ascii="ISOCPEUR" w:hAnsi="ISOCPEUR" w:cs="ISOCPEUR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28" w:type="dxa"/>
            <w:vAlign w:val="center"/>
          </w:tcPr>
          <w:p w14:paraId="6F232A65" w14:textId="2CE196D0" w:rsidR="00BA791B" w:rsidRPr="004814A7" w:rsidRDefault="00BA791B" w:rsidP="00BA791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трубе/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331E4E44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CAD5DFF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FBCA91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396E8BB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BA791B" w:rsidRPr="009E2136" w14:paraId="3AF52E1B" w14:textId="77777777" w:rsidTr="0043730A">
        <w:trPr>
          <w:trHeight w:val="320"/>
          <w:tblHeader/>
        </w:trPr>
        <w:tc>
          <w:tcPr>
            <w:tcW w:w="1078" w:type="dxa"/>
            <w:vAlign w:val="center"/>
          </w:tcPr>
          <w:p w14:paraId="43D5EC3E" w14:textId="45BD8BA1" w:rsidR="00BA791B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СМ22</w:t>
            </w:r>
          </w:p>
        </w:tc>
        <w:tc>
          <w:tcPr>
            <w:tcW w:w="2608" w:type="dxa"/>
            <w:vAlign w:val="center"/>
          </w:tcPr>
          <w:p w14:paraId="00D4DEDE" w14:textId="65637264" w:rsidR="00BA791B" w:rsidRPr="00A012E4" w:rsidRDefault="00BA791B" w:rsidP="00BA791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К3.6</w:t>
            </w:r>
          </w:p>
        </w:tc>
        <w:tc>
          <w:tcPr>
            <w:tcW w:w="3346" w:type="dxa"/>
            <w:vAlign w:val="center"/>
          </w:tcPr>
          <w:p w14:paraId="0176A40C" w14:textId="33285573" w:rsidR="00BA791B" w:rsidRDefault="00BA791B" w:rsidP="00BA791B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К3.5</w:t>
            </w:r>
          </w:p>
        </w:tc>
        <w:tc>
          <w:tcPr>
            <w:tcW w:w="2263" w:type="dxa"/>
            <w:vAlign w:val="center"/>
          </w:tcPr>
          <w:p w14:paraId="3F801915" w14:textId="2D62DE91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04F0CDD" w14:textId="45012695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63AD376D" w14:textId="307E922C" w:rsidR="00BA791B" w:rsidRPr="00D70BBB" w:rsidRDefault="00C47064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7</w:t>
            </w:r>
          </w:p>
        </w:tc>
        <w:tc>
          <w:tcPr>
            <w:tcW w:w="3128" w:type="dxa"/>
          </w:tcPr>
          <w:p w14:paraId="073432D5" w14:textId="1350EB9A" w:rsidR="00BA791B" w:rsidRPr="004814A7" w:rsidRDefault="00BA791B" w:rsidP="00BA791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C44CA9"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788ECDDF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97CE291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0CA692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B5F1D55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BA791B" w:rsidRPr="009E2136" w14:paraId="519F95BB" w14:textId="77777777" w:rsidTr="003B7369">
        <w:trPr>
          <w:trHeight w:val="320"/>
          <w:tblHeader/>
        </w:trPr>
        <w:tc>
          <w:tcPr>
            <w:tcW w:w="1078" w:type="dxa"/>
            <w:vAlign w:val="center"/>
          </w:tcPr>
          <w:p w14:paraId="7949D301" w14:textId="36F15679" w:rsidR="00BA791B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СМ23</w:t>
            </w:r>
          </w:p>
        </w:tc>
        <w:tc>
          <w:tcPr>
            <w:tcW w:w="2608" w:type="dxa"/>
            <w:vAlign w:val="center"/>
          </w:tcPr>
          <w:p w14:paraId="2030D91B" w14:textId="226B2A3F" w:rsidR="00BA791B" w:rsidRPr="00A012E4" w:rsidRDefault="00BA791B" w:rsidP="00BA791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К3.5</w:t>
            </w:r>
          </w:p>
        </w:tc>
        <w:tc>
          <w:tcPr>
            <w:tcW w:w="3346" w:type="dxa"/>
            <w:vAlign w:val="center"/>
          </w:tcPr>
          <w:p w14:paraId="0D05B183" w14:textId="04406851" w:rsidR="00BA791B" w:rsidRDefault="00BA791B" w:rsidP="00BA791B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К3.4</w:t>
            </w:r>
          </w:p>
        </w:tc>
        <w:tc>
          <w:tcPr>
            <w:tcW w:w="2263" w:type="dxa"/>
            <w:vAlign w:val="center"/>
          </w:tcPr>
          <w:p w14:paraId="2E7793C1" w14:textId="35EE8C18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C6C308D" w14:textId="1B81560E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1D8F581B" w14:textId="612EDF72" w:rsidR="00BA791B" w:rsidRPr="00D70BB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="00C47064"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28" w:type="dxa"/>
          </w:tcPr>
          <w:p w14:paraId="1F33D735" w14:textId="608D2B37" w:rsidR="00BA791B" w:rsidRPr="004814A7" w:rsidRDefault="00BA791B" w:rsidP="00BA791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C44CA9"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22D3C61A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1638F9D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894E67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591B37D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BA791B" w:rsidRPr="009E2136" w14:paraId="0653697E" w14:textId="77777777" w:rsidTr="003B7369">
        <w:trPr>
          <w:trHeight w:val="320"/>
          <w:tblHeader/>
        </w:trPr>
        <w:tc>
          <w:tcPr>
            <w:tcW w:w="1078" w:type="dxa"/>
            <w:vAlign w:val="center"/>
          </w:tcPr>
          <w:p w14:paraId="58447C00" w14:textId="1FAF825E" w:rsidR="00BA791B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СМ24</w:t>
            </w:r>
          </w:p>
        </w:tc>
        <w:tc>
          <w:tcPr>
            <w:tcW w:w="2608" w:type="dxa"/>
            <w:vAlign w:val="center"/>
          </w:tcPr>
          <w:p w14:paraId="565603F6" w14:textId="22BFD0AC" w:rsidR="00BA791B" w:rsidRPr="00A012E4" w:rsidRDefault="00BA791B" w:rsidP="00BA791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К3.4</w:t>
            </w:r>
          </w:p>
        </w:tc>
        <w:tc>
          <w:tcPr>
            <w:tcW w:w="3346" w:type="dxa"/>
            <w:vAlign w:val="center"/>
          </w:tcPr>
          <w:p w14:paraId="3CE2C6CA" w14:textId="33B51B58" w:rsidR="00BA791B" w:rsidRDefault="00BA791B" w:rsidP="00BA791B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К3.3</w:t>
            </w:r>
          </w:p>
        </w:tc>
        <w:tc>
          <w:tcPr>
            <w:tcW w:w="2263" w:type="dxa"/>
            <w:vAlign w:val="center"/>
          </w:tcPr>
          <w:p w14:paraId="62F105BA" w14:textId="45E6D609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375A250" w14:textId="43ADF3A8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62E0A68F" w14:textId="044DAA00" w:rsidR="00BA791B" w:rsidRPr="00D70BB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="00C47064"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28" w:type="dxa"/>
          </w:tcPr>
          <w:p w14:paraId="5F62B16F" w14:textId="79A69823" w:rsidR="00BA791B" w:rsidRPr="004814A7" w:rsidRDefault="00BA791B" w:rsidP="00BA791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C44CA9"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683DE855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A06EC22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9D935D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62B4DC5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BA791B" w:rsidRPr="009E2136" w14:paraId="690E15A9" w14:textId="77777777" w:rsidTr="003B7369">
        <w:trPr>
          <w:trHeight w:val="320"/>
          <w:tblHeader/>
        </w:trPr>
        <w:tc>
          <w:tcPr>
            <w:tcW w:w="1078" w:type="dxa"/>
            <w:vAlign w:val="center"/>
          </w:tcPr>
          <w:p w14:paraId="6B5A81D8" w14:textId="36E43416" w:rsidR="00BA791B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СМ25</w:t>
            </w:r>
          </w:p>
        </w:tc>
        <w:tc>
          <w:tcPr>
            <w:tcW w:w="2608" w:type="dxa"/>
            <w:vAlign w:val="center"/>
          </w:tcPr>
          <w:p w14:paraId="0A341E27" w14:textId="0727780B" w:rsidR="00BA791B" w:rsidRPr="00A012E4" w:rsidRDefault="00BA791B" w:rsidP="00BA791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К3.3</w:t>
            </w:r>
          </w:p>
        </w:tc>
        <w:tc>
          <w:tcPr>
            <w:tcW w:w="3346" w:type="dxa"/>
            <w:vAlign w:val="center"/>
          </w:tcPr>
          <w:p w14:paraId="0C757A30" w14:textId="10350542" w:rsidR="00BA791B" w:rsidRDefault="00BA791B" w:rsidP="00BA791B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К3.2</w:t>
            </w:r>
          </w:p>
        </w:tc>
        <w:tc>
          <w:tcPr>
            <w:tcW w:w="2263" w:type="dxa"/>
            <w:vAlign w:val="center"/>
          </w:tcPr>
          <w:p w14:paraId="11DD49E0" w14:textId="5D175E7C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167BFF5" w14:textId="6490AD03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343C12F0" w14:textId="3B58B19E" w:rsidR="00BA791B" w:rsidRPr="00D70BB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="00C47064"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28" w:type="dxa"/>
          </w:tcPr>
          <w:p w14:paraId="7FAF619E" w14:textId="42333AE6" w:rsidR="00BA791B" w:rsidRPr="004814A7" w:rsidRDefault="00BA791B" w:rsidP="00BA791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C44CA9"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0640E1D7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22496E7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BDCC52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C544CAC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BA791B" w:rsidRPr="009E2136" w14:paraId="36BA4749" w14:textId="77777777" w:rsidTr="006408E9">
        <w:trPr>
          <w:trHeight w:val="320"/>
          <w:tblHeader/>
        </w:trPr>
        <w:tc>
          <w:tcPr>
            <w:tcW w:w="1078" w:type="dxa"/>
            <w:vAlign w:val="center"/>
          </w:tcPr>
          <w:p w14:paraId="110C830A" w14:textId="70A91A64" w:rsidR="00BA791B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СМ26</w:t>
            </w:r>
          </w:p>
        </w:tc>
        <w:tc>
          <w:tcPr>
            <w:tcW w:w="2608" w:type="dxa"/>
            <w:vAlign w:val="center"/>
          </w:tcPr>
          <w:p w14:paraId="280BD2CD" w14:textId="42675D53" w:rsidR="00BA791B" w:rsidRPr="00A012E4" w:rsidRDefault="00BA791B" w:rsidP="00BA791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К3.2</w:t>
            </w:r>
          </w:p>
        </w:tc>
        <w:tc>
          <w:tcPr>
            <w:tcW w:w="3346" w:type="dxa"/>
            <w:vAlign w:val="center"/>
          </w:tcPr>
          <w:p w14:paraId="68A2D6D7" w14:textId="127415D7" w:rsidR="00BA791B" w:rsidRDefault="00BA791B" w:rsidP="00BA791B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К3.1</w:t>
            </w:r>
          </w:p>
        </w:tc>
        <w:tc>
          <w:tcPr>
            <w:tcW w:w="2263" w:type="dxa"/>
            <w:vAlign w:val="center"/>
          </w:tcPr>
          <w:p w14:paraId="4A18E42D" w14:textId="0A76A709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7F665AB" w14:textId="04F2B427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02A72A5D" w14:textId="732128B9" w:rsidR="00BA791B" w:rsidRPr="00D70BBB" w:rsidRDefault="00C47064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9</w:t>
            </w:r>
          </w:p>
        </w:tc>
        <w:tc>
          <w:tcPr>
            <w:tcW w:w="3128" w:type="dxa"/>
          </w:tcPr>
          <w:p w14:paraId="6210F212" w14:textId="0F5BFA17" w:rsidR="00BA791B" w:rsidRPr="004814A7" w:rsidRDefault="00BA791B" w:rsidP="00BA791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C44CA9"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3F2396E6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360D7C9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4318E1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A1E47EE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BA791B" w:rsidRPr="009E2136" w14:paraId="735B63B7" w14:textId="77777777" w:rsidTr="006408E9">
        <w:trPr>
          <w:trHeight w:val="320"/>
          <w:tblHeader/>
        </w:trPr>
        <w:tc>
          <w:tcPr>
            <w:tcW w:w="1078" w:type="dxa"/>
            <w:vAlign w:val="center"/>
          </w:tcPr>
          <w:p w14:paraId="20E370B5" w14:textId="2A9CD9A3" w:rsidR="00BA791B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СМ27</w:t>
            </w:r>
          </w:p>
        </w:tc>
        <w:tc>
          <w:tcPr>
            <w:tcW w:w="2608" w:type="dxa"/>
            <w:vAlign w:val="center"/>
          </w:tcPr>
          <w:p w14:paraId="50678A92" w14:textId="569600AC" w:rsidR="00BA791B" w:rsidRPr="00A012E4" w:rsidRDefault="00BA791B" w:rsidP="00BA791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К3.6</w:t>
            </w:r>
          </w:p>
        </w:tc>
        <w:tc>
          <w:tcPr>
            <w:tcW w:w="3346" w:type="dxa"/>
            <w:vAlign w:val="center"/>
          </w:tcPr>
          <w:p w14:paraId="2F3BF36F" w14:textId="53A4A8CA" w:rsidR="00BA791B" w:rsidRDefault="00BA791B" w:rsidP="00BA791B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К3.7</w:t>
            </w:r>
          </w:p>
        </w:tc>
        <w:tc>
          <w:tcPr>
            <w:tcW w:w="2263" w:type="dxa"/>
            <w:vAlign w:val="center"/>
          </w:tcPr>
          <w:p w14:paraId="29F6AE7C" w14:textId="6EEC3335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790979F" w14:textId="767572AF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0115A108" w14:textId="13148C9D" w:rsidR="00BA791B" w:rsidRPr="00D70BBB" w:rsidRDefault="00C47064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8" w:type="dxa"/>
          </w:tcPr>
          <w:p w14:paraId="35CF6388" w14:textId="0F2167FA" w:rsidR="00BA791B" w:rsidRPr="004814A7" w:rsidRDefault="00BA791B" w:rsidP="00BA791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C44CA9"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702A3803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EB3CE11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F52921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237D7B7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BA791B" w:rsidRPr="009E2136" w14:paraId="62E9BD0D" w14:textId="77777777" w:rsidTr="003B7369">
        <w:trPr>
          <w:trHeight w:val="320"/>
          <w:tblHeader/>
        </w:trPr>
        <w:tc>
          <w:tcPr>
            <w:tcW w:w="1078" w:type="dxa"/>
            <w:vAlign w:val="center"/>
          </w:tcPr>
          <w:p w14:paraId="2028FEA6" w14:textId="467CFFD6" w:rsidR="00BA791B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СМ28</w:t>
            </w:r>
          </w:p>
        </w:tc>
        <w:tc>
          <w:tcPr>
            <w:tcW w:w="2608" w:type="dxa"/>
            <w:vAlign w:val="center"/>
          </w:tcPr>
          <w:p w14:paraId="5FBDE9D0" w14:textId="0F9E91ED" w:rsidR="00BA791B" w:rsidRPr="00A012E4" w:rsidRDefault="00BA791B" w:rsidP="00BA791B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К3.7</w:t>
            </w:r>
          </w:p>
        </w:tc>
        <w:tc>
          <w:tcPr>
            <w:tcW w:w="3346" w:type="dxa"/>
            <w:vAlign w:val="center"/>
          </w:tcPr>
          <w:p w14:paraId="13BFC3A8" w14:textId="5150FC1A" w:rsidR="00BA791B" w:rsidRDefault="00BA791B" w:rsidP="00BA791B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К3.8</w:t>
            </w:r>
          </w:p>
        </w:tc>
        <w:tc>
          <w:tcPr>
            <w:tcW w:w="2263" w:type="dxa"/>
            <w:vAlign w:val="center"/>
          </w:tcPr>
          <w:p w14:paraId="3EC1B782" w14:textId="2AE44478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8A9C7E6" w14:textId="12236CF7" w:rsidR="00BA791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1х2х1,5</w:t>
            </w:r>
          </w:p>
        </w:tc>
        <w:tc>
          <w:tcPr>
            <w:tcW w:w="1275" w:type="dxa"/>
            <w:vAlign w:val="center"/>
          </w:tcPr>
          <w:p w14:paraId="14669BF2" w14:textId="1E0A4EEF" w:rsidR="00BA791B" w:rsidRPr="00D70BBB" w:rsidRDefault="00BA791B" w:rsidP="00BA791B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D70BBB"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="00C47064"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28" w:type="dxa"/>
          </w:tcPr>
          <w:p w14:paraId="3F796124" w14:textId="547E3993" w:rsidR="00BA791B" w:rsidRPr="004814A7" w:rsidRDefault="00BA791B" w:rsidP="00BA791B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C44CA9">
              <w:rPr>
                <w:rFonts w:ascii="ISOCPEUR" w:hAnsi="ISOCPEUR"/>
                <w:bCs/>
                <w:noProof/>
                <w:sz w:val="24"/>
                <w:szCs w:val="24"/>
              </w:rPr>
              <w:t>В лотке</w:t>
            </w:r>
          </w:p>
        </w:tc>
        <w:tc>
          <w:tcPr>
            <w:tcW w:w="2268" w:type="dxa"/>
            <w:vAlign w:val="center"/>
          </w:tcPr>
          <w:p w14:paraId="2E906DD5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5D2505A" w14:textId="77777777" w:rsidR="00BA791B" w:rsidRPr="009E2136" w:rsidRDefault="00BA791B" w:rsidP="00BA791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6193F1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A755925" w14:textId="77777777" w:rsidR="00BA791B" w:rsidRPr="009E2136" w:rsidRDefault="00BA791B" w:rsidP="00BA791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6104D07A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5346BFA9" w14:textId="75FC8567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С1</w:t>
            </w:r>
          </w:p>
        </w:tc>
        <w:tc>
          <w:tcPr>
            <w:tcW w:w="2608" w:type="dxa"/>
            <w:vAlign w:val="center"/>
          </w:tcPr>
          <w:p w14:paraId="5C339CD2" w14:textId="6C86FA86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К1.1</w:t>
            </w:r>
          </w:p>
        </w:tc>
        <w:tc>
          <w:tcPr>
            <w:tcW w:w="3346" w:type="dxa"/>
            <w:vAlign w:val="center"/>
          </w:tcPr>
          <w:p w14:paraId="431409BE" w14:textId="42A5678A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2263" w:type="dxa"/>
            <w:vAlign w:val="center"/>
          </w:tcPr>
          <w:p w14:paraId="72C6959D" w14:textId="352ACFBA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7668ED6" w14:textId="19E303F5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448289AC" w14:textId="118A11DC" w:rsidR="001262FC" w:rsidRPr="00D70BBB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</w:p>
        </w:tc>
        <w:tc>
          <w:tcPr>
            <w:tcW w:w="3128" w:type="dxa"/>
            <w:vAlign w:val="center"/>
          </w:tcPr>
          <w:p w14:paraId="5EE874D5" w14:textId="762DCC93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>е</w:t>
            </w:r>
          </w:p>
        </w:tc>
        <w:tc>
          <w:tcPr>
            <w:tcW w:w="2268" w:type="dxa"/>
            <w:vAlign w:val="center"/>
          </w:tcPr>
          <w:p w14:paraId="16D6F80E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FF70169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FDE831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4C191D8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11DC1B8F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79E10E8F" w14:textId="4A796ACC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С2</w:t>
            </w:r>
          </w:p>
        </w:tc>
        <w:tc>
          <w:tcPr>
            <w:tcW w:w="2608" w:type="dxa"/>
            <w:vAlign w:val="center"/>
          </w:tcPr>
          <w:p w14:paraId="49F87EAE" w14:textId="3C25978A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К1.1</w:t>
            </w:r>
          </w:p>
        </w:tc>
        <w:tc>
          <w:tcPr>
            <w:tcW w:w="3346" w:type="dxa"/>
            <w:vAlign w:val="center"/>
          </w:tcPr>
          <w:p w14:paraId="5D20C76E" w14:textId="348422B1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2263" w:type="dxa"/>
            <w:vAlign w:val="center"/>
          </w:tcPr>
          <w:p w14:paraId="4D8FA838" w14:textId="7B2AB7B8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B353D58" w14:textId="30D700B6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647F1A01" w14:textId="28902A1F" w:rsidR="001262FC" w:rsidRPr="00D70BBB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8" w:type="dxa"/>
            <w:vAlign w:val="center"/>
          </w:tcPr>
          <w:p w14:paraId="7B158BAD" w14:textId="2FD01F75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>е</w:t>
            </w:r>
          </w:p>
        </w:tc>
        <w:tc>
          <w:tcPr>
            <w:tcW w:w="2268" w:type="dxa"/>
            <w:vAlign w:val="center"/>
          </w:tcPr>
          <w:p w14:paraId="049C5A98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D4C3EAD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0D5B4C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874548B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1B58E3E5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719667DE" w14:textId="349FA511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С3</w:t>
            </w:r>
          </w:p>
        </w:tc>
        <w:tc>
          <w:tcPr>
            <w:tcW w:w="2608" w:type="dxa"/>
            <w:vAlign w:val="center"/>
          </w:tcPr>
          <w:p w14:paraId="321B9FE4" w14:textId="0EBE1B73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К1.2</w:t>
            </w:r>
          </w:p>
        </w:tc>
        <w:tc>
          <w:tcPr>
            <w:tcW w:w="3346" w:type="dxa"/>
            <w:vAlign w:val="center"/>
          </w:tcPr>
          <w:p w14:paraId="68D1CB90" w14:textId="01490030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2263" w:type="dxa"/>
            <w:vAlign w:val="center"/>
          </w:tcPr>
          <w:p w14:paraId="537B3611" w14:textId="03804C0D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8D61373" w14:textId="6BF23F46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07B5047D" w14:textId="23348543" w:rsidR="001262FC" w:rsidRPr="00D70BBB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8" w:type="dxa"/>
            <w:vAlign w:val="center"/>
          </w:tcPr>
          <w:p w14:paraId="4679DD7E" w14:textId="349C6DC9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>е</w:t>
            </w:r>
          </w:p>
        </w:tc>
        <w:tc>
          <w:tcPr>
            <w:tcW w:w="2268" w:type="dxa"/>
            <w:vAlign w:val="center"/>
          </w:tcPr>
          <w:p w14:paraId="4C32F973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A987FFA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727370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CC34C74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40105058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1EBFADD0" w14:textId="240944FC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С4</w:t>
            </w:r>
          </w:p>
        </w:tc>
        <w:tc>
          <w:tcPr>
            <w:tcW w:w="2608" w:type="dxa"/>
            <w:vAlign w:val="center"/>
          </w:tcPr>
          <w:p w14:paraId="3A7BC394" w14:textId="60A77E3C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К1.6</w:t>
            </w:r>
          </w:p>
        </w:tc>
        <w:tc>
          <w:tcPr>
            <w:tcW w:w="3346" w:type="dxa"/>
            <w:vAlign w:val="center"/>
          </w:tcPr>
          <w:p w14:paraId="390AD564" w14:textId="7CDC11A0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1.4</w:t>
            </w:r>
          </w:p>
        </w:tc>
        <w:tc>
          <w:tcPr>
            <w:tcW w:w="2263" w:type="dxa"/>
            <w:vAlign w:val="center"/>
          </w:tcPr>
          <w:p w14:paraId="6FA921E3" w14:textId="655A35F3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4685E305" w14:textId="50D485A4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196323D7" w14:textId="7C90440E" w:rsidR="001262FC" w:rsidRPr="00D70BBB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6</w:t>
            </w:r>
          </w:p>
        </w:tc>
        <w:tc>
          <w:tcPr>
            <w:tcW w:w="3128" w:type="dxa"/>
            <w:vAlign w:val="center"/>
          </w:tcPr>
          <w:p w14:paraId="0B62AD99" w14:textId="214DC3B5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>е</w:t>
            </w:r>
          </w:p>
        </w:tc>
        <w:tc>
          <w:tcPr>
            <w:tcW w:w="2268" w:type="dxa"/>
            <w:vAlign w:val="center"/>
          </w:tcPr>
          <w:p w14:paraId="63AA8CCA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0E802CB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BFDE50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EC0A895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1B2FEF07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1068676C" w14:textId="5B3D8134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С5</w:t>
            </w:r>
          </w:p>
        </w:tc>
        <w:tc>
          <w:tcPr>
            <w:tcW w:w="2608" w:type="dxa"/>
            <w:vAlign w:val="center"/>
          </w:tcPr>
          <w:p w14:paraId="10546072" w14:textId="42013449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К1.7</w:t>
            </w:r>
          </w:p>
        </w:tc>
        <w:tc>
          <w:tcPr>
            <w:tcW w:w="3346" w:type="dxa"/>
            <w:vAlign w:val="center"/>
          </w:tcPr>
          <w:p w14:paraId="1004B076" w14:textId="60705A70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2263" w:type="dxa"/>
            <w:vAlign w:val="center"/>
          </w:tcPr>
          <w:p w14:paraId="1EF25771" w14:textId="5F0700FF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521142D8" w14:textId="2ABE2C0D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7B3E4C88" w14:textId="35FA81B4" w:rsidR="001262FC" w:rsidRPr="00D70BBB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8" w:type="dxa"/>
            <w:vAlign w:val="center"/>
          </w:tcPr>
          <w:p w14:paraId="200AE51C" w14:textId="3F59B7CB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>е</w:t>
            </w:r>
          </w:p>
        </w:tc>
        <w:tc>
          <w:tcPr>
            <w:tcW w:w="2268" w:type="dxa"/>
            <w:vAlign w:val="center"/>
          </w:tcPr>
          <w:p w14:paraId="5D0425A2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324961E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9F9D58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F640565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31B820D7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50CF95AC" w14:textId="4837C8A3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С6</w:t>
            </w:r>
          </w:p>
        </w:tc>
        <w:tc>
          <w:tcPr>
            <w:tcW w:w="2608" w:type="dxa"/>
            <w:vAlign w:val="center"/>
          </w:tcPr>
          <w:p w14:paraId="46ADBEC7" w14:textId="7DCBA8AF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К1.9</w:t>
            </w:r>
          </w:p>
        </w:tc>
        <w:tc>
          <w:tcPr>
            <w:tcW w:w="3346" w:type="dxa"/>
            <w:vAlign w:val="center"/>
          </w:tcPr>
          <w:p w14:paraId="127CBA3A" w14:textId="3200BC34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1.6</w:t>
            </w:r>
          </w:p>
        </w:tc>
        <w:tc>
          <w:tcPr>
            <w:tcW w:w="2263" w:type="dxa"/>
            <w:vAlign w:val="center"/>
          </w:tcPr>
          <w:p w14:paraId="5601060E" w14:textId="1043D8AF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0522FC4" w14:textId="15DC7A2F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6BFF1C29" w14:textId="72B4C5A6" w:rsidR="001262FC" w:rsidRPr="00D70BBB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6</w:t>
            </w:r>
          </w:p>
        </w:tc>
        <w:tc>
          <w:tcPr>
            <w:tcW w:w="3128" w:type="dxa"/>
            <w:vAlign w:val="center"/>
          </w:tcPr>
          <w:p w14:paraId="34E8464F" w14:textId="6FECB3B2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>е</w:t>
            </w:r>
          </w:p>
        </w:tc>
        <w:tc>
          <w:tcPr>
            <w:tcW w:w="2268" w:type="dxa"/>
            <w:vAlign w:val="center"/>
          </w:tcPr>
          <w:p w14:paraId="4DDE1ED6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D51E549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D610CA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44EE51C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5A794ABF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4B6FC0CE" w14:textId="05D17D50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С7</w:t>
            </w:r>
          </w:p>
        </w:tc>
        <w:tc>
          <w:tcPr>
            <w:tcW w:w="2608" w:type="dxa"/>
            <w:vAlign w:val="center"/>
          </w:tcPr>
          <w:p w14:paraId="194470F6" w14:textId="6ED51A88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К1.10</w:t>
            </w:r>
          </w:p>
        </w:tc>
        <w:tc>
          <w:tcPr>
            <w:tcW w:w="3346" w:type="dxa"/>
            <w:vAlign w:val="center"/>
          </w:tcPr>
          <w:p w14:paraId="71AE43D6" w14:textId="217B9A93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1.7</w:t>
            </w:r>
          </w:p>
        </w:tc>
        <w:tc>
          <w:tcPr>
            <w:tcW w:w="2263" w:type="dxa"/>
            <w:vAlign w:val="center"/>
          </w:tcPr>
          <w:p w14:paraId="456D6AF8" w14:textId="5C287CBD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1AD7A3F" w14:textId="184641F1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473787AC" w14:textId="141B6116" w:rsidR="001262FC" w:rsidRPr="00D70BBB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5</w:t>
            </w:r>
          </w:p>
        </w:tc>
        <w:tc>
          <w:tcPr>
            <w:tcW w:w="3128" w:type="dxa"/>
          </w:tcPr>
          <w:p w14:paraId="385CA195" w14:textId="44CC3A35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54AFB1A3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33E9241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7DB1DD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B1D34A3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0DAA2094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1DF93231" w14:textId="006EB726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С8</w:t>
            </w:r>
          </w:p>
        </w:tc>
        <w:tc>
          <w:tcPr>
            <w:tcW w:w="2608" w:type="dxa"/>
            <w:vAlign w:val="center"/>
          </w:tcPr>
          <w:p w14:paraId="7C0734F9" w14:textId="275F39C0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К1.11</w:t>
            </w:r>
          </w:p>
        </w:tc>
        <w:tc>
          <w:tcPr>
            <w:tcW w:w="3346" w:type="dxa"/>
            <w:vAlign w:val="center"/>
          </w:tcPr>
          <w:p w14:paraId="3B8836FC" w14:textId="64DA633B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2.8</w:t>
            </w:r>
          </w:p>
        </w:tc>
        <w:tc>
          <w:tcPr>
            <w:tcW w:w="2263" w:type="dxa"/>
            <w:vAlign w:val="center"/>
          </w:tcPr>
          <w:p w14:paraId="73B22534" w14:textId="5CCD2D25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44A3CEC" w14:textId="4649BB49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7F0FD51D" w14:textId="31FB15B4" w:rsidR="001262FC" w:rsidRPr="00D70BBB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128" w:type="dxa"/>
          </w:tcPr>
          <w:p w14:paraId="1D6FC042" w14:textId="69E1D200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632F6E3B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DA4A780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BA99B7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1A7CE82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10588CDF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40665F47" w14:textId="5926025F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С9</w:t>
            </w:r>
          </w:p>
        </w:tc>
        <w:tc>
          <w:tcPr>
            <w:tcW w:w="2608" w:type="dxa"/>
            <w:vAlign w:val="center"/>
          </w:tcPr>
          <w:p w14:paraId="326208BA" w14:textId="747C5831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К1.12</w:t>
            </w:r>
          </w:p>
        </w:tc>
        <w:tc>
          <w:tcPr>
            <w:tcW w:w="3346" w:type="dxa"/>
            <w:vAlign w:val="center"/>
          </w:tcPr>
          <w:p w14:paraId="75F58A8E" w14:textId="5D29156D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1.8</w:t>
            </w:r>
          </w:p>
        </w:tc>
        <w:tc>
          <w:tcPr>
            <w:tcW w:w="2263" w:type="dxa"/>
            <w:vAlign w:val="center"/>
          </w:tcPr>
          <w:p w14:paraId="67D15242" w14:textId="533E459F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44DA4BC" w14:textId="1701C87E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11B5BCAE" w14:textId="26593194" w:rsidR="001262FC" w:rsidRPr="00D70BBB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8</w:t>
            </w:r>
          </w:p>
        </w:tc>
        <w:tc>
          <w:tcPr>
            <w:tcW w:w="3128" w:type="dxa"/>
          </w:tcPr>
          <w:p w14:paraId="041426C5" w14:textId="17424689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142018F4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E6A03C3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1F0F61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69DD747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4BFAC6F4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57B9ABB7" w14:textId="00CD9B97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С10</w:t>
            </w:r>
          </w:p>
        </w:tc>
        <w:tc>
          <w:tcPr>
            <w:tcW w:w="2608" w:type="dxa"/>
            <w:vAlign w:val="center"/>
          </w:tcPr>
          <w:p w14:paraId="08FD6ED7" w14:textId="72709C72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К1.12</w:t>
            </w:r>
          </w:p>
        </w:tc>
        <w:tc>
          <w:tcPr>
            <w:tcW w:w="3346" w:type="dxa"/>
            <w:vAlign w:val="center"/>
          </w:tcPr>
          <w:p w14:paraId="7D91DC08" w14:textId="4CEF05C5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1.9</w:t>
            </w:r>
          </w:p>
        </w:tc>
        <w:tc>
          <w:tcPr>
            <w:tcW w:w="2263" w:type="dxa"/>
            <w:vAlign w:val="center"/>
          </w:tcPr>
          <w:p w14:paraId="5FB32C5F" w14:textId="178BA270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7BA0FF3" w14:textId="62E369B8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3802DC82" w14:textId="29FA3F93" w:rsidR="001262FC" w:rsidRPr="00D70BBB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128" w:type="dxa"/>
          </w:tcPr>
          <w:p w14:paraId="60D22B2F" w14:textId="6498A4E6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79CFA09C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D516826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154DCD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7567CB3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5B72E745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719D843A" w14:textId="7B1B9E95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С11</w:t>
            </w:r>
          </w:p>
        </w:tc>
        <w:tc>
          <w:tcPr>
            <w:tcW w:w="2608" w:type="dxa"/>
            <w:vAlign w:val="center"/>
          </w:tcPr>
          <w:p w14:paraId="42E6A99E" w14:textId="21FBBAF1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К2.1</w:t>
            </w:r>
          </w:p>
        </w:tc>
        <w:tc>
          <w:tcPr>
            <w:tcW w:w="3346" w:type="dxa"/>
            <w:vAlign w:val="center"/>
          </w:tcPr>
          <w:p w14:paraId="2605F8AD" w14:textId="513F809F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2263" w:type="dxa"/>
            <w:vAlign w:val="center"/>
          </w:tcPr>
          <w:p w14:paraId="4E21DC5D" w14:textId="0C364222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40FBB9F" w14:textId="1893DB2F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6A9D8273" w14:textId="58633002" w:rsidR="001262FC" w:rsidRPr="00D70BBB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6</w:t>
            </w:r>
          </w:p>
        </w:tc>
        <w:tc>
          <w:tcPr>
            <w:tcW w:w="3128" w:type="dxa"/>
          </w:tcPr>
          <w:p w14:paraId="37A25EC1" w14:textId="3C78472B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6B19D7F2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97E43D7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FD82B8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78CB11A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48C44E52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6D11B8BA" w14:textId="02F3693A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С12</w:t>
            </w:r>
          </w:p>
        </w:tc>
        <w:tc>
          <w:tcPr>
            <w:tcW w:w="2608" w:type="dxa"/>
            <w:vAlign w:val="center"/>
          </w:tcPr>
          <w:p w14:paraId="5BE89980" w14:textId="6D4F02AD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К2.2</w:t>
            </w:r>
          </w:p>
        </w:tc>
        <w:tc>
          <w:tcPr>
            <w:tcW w:w="3346" w:type="dxa"/>
            <w:vAlign w:val="center"/>
          </w:tcPr>
          <w:p w14:paraId="0555BB50" w14:textId="0B26A0AF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2263" w:type="dxa"/>
            <w:vAlign w:val="center"/>
          </w:tcPr>
          <w:p w14:paraId="44FFB08C" w14:textId="63EF1A89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024C573" w14:textId="66D9E61D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3DB79768" w14:textId="553F7D51" w:rsidR="001262FC" w:rsidRPr="00D70BBB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8" w:type="dxa"/>
          </w:tcPr>
          <w:p w14:paraId="47384753" w14:textId="3B6A095A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55150D1F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3A55387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821FC9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30A2F45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6BCB977D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4D2B4E5C" w14:textId="5909F197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С13</w:t>
            </w:r>
          </w:p>
        </w:tc>
        <w:tc>
          <w:tcPr>
            <w:tcW w:w="2608" w:type="dxa"/>
            <w:vAlign w:val="center"/>
          </w:tcPr>
          <w:p w14:paraId="116A0568" w14:textId="6DF59FBA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К2.3</w:t>
            </w:r>
          </w:p>
        </w:tc>
        <w:tc>
          <w:tcPr>
            <w:tcW w:w="3346" w:type="dxa"/>
            <w:vAlign w:val="center"/>
          </w:tcPr>
          <w:p w14:paraId="2B5E1311" w14:textId="02FDA134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2263" w:type="dxa"/>
            <w:vAlign w:val="center"/>
          </w:tcPr>
          <w:p w14:paraId="530E3410" w14:textId="571DFA77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2F02F30" w14:textId="341E9860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334F3B6D" w14:textId="3A650A2B" w:rsidR="001262FC" w:rsidRPr="00D70BBB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8" w:type="dxa"/>
          </w:tcPr>
          <w:p w14:paraId="01A78929" w14:textId="687D4A4C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1345A517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1DB29DD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E1E5B3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8360787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2D8CD1A8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081B4F0A" w14:textId="4C674F9A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С14</w:t>
            </w:r>
          </w:p>
        </w:tc>
        <w:tc>
          <w:tcPr>
            <w:tcW w:w="2608" w:type="dxa"/>
            <w:vAlign w:val="center"/>
          </w:tcPr>
          <w:p w14:paraId="1AB3E510" w14:textId="29983C73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К2.4</w:t>
            </w:r>
          </w:p>
        </w:tc>
        <w:tc>
          <w:tcPr>
            <w:tcW w:w="3346" w:type="dxa"/>
            <w:vAlign w:val="center"/>
          </w:tcPr>
          <w:p w14:paraId="026753A9" w14:textId="5053BE66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2.4</w:t>
            </w:r>
          </w:p>
        </w:tc>
        <w:tc>
          <w:tcPr>
            <w:tcW w:w="2263" w:type="dxa"/>
            <w:vAlign w:val="center"/>
          </w:tcPr>
          <w:p w14:paraId="51011A63" w14:textId="37BC38DB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25E3750" w14:textId="4ADDEF51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637CBF64" w14:textId="35082467" w:rsidR="001262FC" w:rsidRP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8" w:type="dxa"/>
          </w:tcPr>
          <w:p w14:paraId="43C75C89" w14:textId="1C0AAB44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5235BB40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25D6B07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DFD126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9675DF9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481891A4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05B0CA1E" w14:textId="0EB0DB3A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С15</w:t>
            </w:r>
          </w:p>
        </w:tc>
        <w:tc>
          <w:tcPr>
            <w:tcW w:w="2608" w:type="dxa"/>
            <w:vAlign w:val="center"/>
          </w:tcPr>
          <w:p w14:paraId="6A468383" w14:textId="60590640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К2.5</w:t>
            </w:r>
          </w:p>
        </w:tc>
        <w:tc>
          <w:tcPr>
            <w:tcW w:w="3346" w:type="dxa"/>
            <w:vAlign w:val="center"/>
          </w:tcPr>
          <w:p w14:paraId="2E3035A6" w14:textId="5251A814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2263" w:type="dxa"/>
            <w:vAlign w:val="center"/>
          </w:tcPr>
          <w:p w14:paraId="0A86DADA" w14:textId="21A9F783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286A3DA" w14:textId="108913D1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3248C70D" w14:textId="293CBDE0" w:rsidR="001262FC" w:rsidRP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8" w:type="dxa"/>
          </w:tcPr>
          <w:p w14:paraId="2D090415" w14:textId="5DBE65C1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4DEE629C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D49D15D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F1BCB2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BE0BF53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05609C68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24FDD431" w14:textId="4B07A436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С16</w:t>
            </w:r>
          </w:p>
        </w:tc>
        <w:tc>
          <w:tcPr>
            <w:tcW w:w="2608" w:type="dxa"/>
            <w:vAlign w:val="center"/>
          </w:tcPr>
          <w:p w14:paraId="38C229A7" w14:textId="6C527E25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К2.7</w:t>
            </w:r>
          </w:p>
        </w:tc>
        <w:tc>
          <w:tcPr>
            <w:tcW w:w="3346" w:type="dxa"/>
            <w:vAlign w:val="center"/>
          </w:tcPr>
          <w:p w14:paraId="0BC4BAF2" w14:textId="33BE33E6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2.6</w:t>
            </w:r>
          </w:p>
        </w:tc>
        <w:tc>
          <w:tcPr>
            <w:tcW w:w="2263" w:type="dxa"/>
            <w:vAlign w:val="center"/>
          </w:tcPr>
          <w:p w14:paraId="15449023" w14:textId="22D9CC1C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25A475D" w14:textId="18780193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5C707A8C" w14:textId="16477F1C" w:rsidR="001262FC" w:rsidRP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8" w:type="dxa"/>
          </w:tcPr>
          <w:p w14:paraId="621A3CCE" w14:textId="2FD8FC52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239B838E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0129476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D63D5A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CFC47F0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7173017B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2163EC86" w14:textId="511A8578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С17</w:t>
            </w:r>
          </w:p>
        </w:tc>
        <w:tc>
          <w:tcPr>
            <w:tcW w:w="2608" w:type="dxa"/>
            <w:vAlign w:val="center"/>
          </w:tcPr>
          <w:p w14:paraId="11758296" w14:textId="3254A3A4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К2.8</w:t>
            </w:r>
          </w:p>
        </w:tc>
        <w:tc>
          <w:tcPr>
            <w:tcW w:w="3346" w:type="dxa"/>
            <w:vAlign w:val="center"/>
          </w:tcPr>
          <w:p w14:paraId="641F66EB" w14:textId="741699D9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2.7</w:t>
            </w:r>
          </w:p>
        </w:tc>
        <w:tc>
          <w:tcPr>
            <w:tcW w:w="2263" w:type="dxa"/>
            <w:vAlign w:val="center"/>
          </w:tcPr>
          <w:p w14:paraId="23BC2894" w14:textId="221920C8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46D7C21" w14:textId="390B5161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773FA09A" w14:textId="7AA5548B" w:rsidR="001262FC" w:rsidRP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8" w:type="dxa"/>
          </w:tcPr>
          <w:p w14:paraId="5F013100" w14:textId="158761EB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4BC1ACFC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0160D2C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0431B7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0F4266D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0230C433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2A804EF3" w14:textId="7A477B69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С18</w:t>
            </w:r>
          </w:p>
        </w:tc>
        <w:tc>
          <w:tcPr>
            <w:tcW w:w="2608" w:type="dxa"/>
            <w:vAlign w:val="center"/>
          </w:tcPr>
          <w:p w14:paraId="1761825E" w14:textId="24BF8403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К3.1</w:t>
            </w:r>
          </w:p>
        </w:tc>
        <w:tc>
          <w:tcPr>
            <w:tcW w:w="3346" w:type="dxa"/>
            <w:vAlign w:val="center"/>
          </w:tcPr>
          <w:p w14:paraId="12D30B92" w14:textId="623834F0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2263" w:type="dxa"/>
            <w:vAlign w:val="center"/>
          </w:tcPr>
          <w:p w14:paraId="456F9517" w14:textId="2153D0D4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64B75DE8" w14:textId="277F0F3D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699A8337" w14:textId="7FBA3F6E" w:rsidR="001262FC" w:rsidRP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6</w:t>
            </w:r>
          </w:p>
        </w:tc>
        <w:tc>
          <w:tcPr>
            <w:tcW w:w="3128" w:type="dxa"/>
          </w:tcPr>
          <w:p w14:paraId="67A8D16F" w14:textId="329A77F7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52778436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E17F33E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DB7362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8E6329F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70AF1324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6729C457" w14:textId="0051C75E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С19</w:t>
            </w:r>
          </w:p>
        </w:tc>
        <w:tc>
          <w:tcPr>
            <w:tcW w:w="2608" w:type="dxa"/>
            <w:vAlign w:val="center"/>
          </w:tcPr>
          <w:p w14:paraId="485E332B" w14:textId="6AF9084F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К3.2</w:t>
            </w:r>
          </w:p>
        </w:tc>
        <w:tc>
          <w:tcPr>
            <w:tcW w:w="3346" w:type="dxa"/>
            <w:vAlign w:val="center"/>
          </w:tcPr>
          <w:p w14:paraId="60DDD23C" w14:textId="6EC0A6C6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2263" w:type="dxa"/>
            <w:vAlign w:val="center"/>
          </w:tcPr>
          <w:p w14:paraId="38D72AEE" w14:textId="6FCADF4E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196ABDA" w14:textId="54E5AA65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7C4B974B" w14:textId="1FB342CC" w:rsidR="001262FC" w:rsidRP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8" w:type="dxa"/>
          </w:tcPr>
          <w:p w14:paraId="7AF814EC" w14:textId="2C25CF70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1A47AB88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A8C3561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E8B42F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D556923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5B461F73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5E4B4920" w14:textId="4AD401F0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С20</w:t>
            </w:r>
          </w:p>
        </w:tc>
        <w:tc>
          <w:tcPr>
            <w:tcW w:w="2608" w:type="dxa"/>
            <w:vAlign w:val="center"/>
          </w:tcPr>
          <w:p w14:paraId="09414A2A" w14:textId="4193BE73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К3.3</w:t>
            </w:r>
          </w:p>
        </w:tc>
        <w:tc>
          <w:tcPr>
            <w:tcW w:w="3346" w:type="dxa"/>
            <w:vAlign w:val="center"/>
          </w:tcPr>
          <w:p w14:paraId="28C6D233" w14:textId="5BFE158C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2263" w:type="dxa"/>
            <w:vAlign w:val="center"/>
          </w:tcPr>
          <w:p w14:paraId="6E7AB70E" w14:textId="3D8D788C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74CD8DB1" w14:textId="775660C8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0CC1B804" w14:textId="631026F1" w:rsidR="001262FC" w:rsidRP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8" w:type="dxa"/>
          </w:tcPr>
          <w:p w14:paraId="7EBD168A" w14:textId="71C147E0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3716A8F7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B5CD6E1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AC7D0F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B468415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36FAA69F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0FEEA81E" w14:textId="3591ACC5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С21</w:t>
            </w:r>
          </w:p>
        </w:tc>
        <w:tc>
          <w:tcPr>
            <w:tcW w:w="2608" w:type="dxa"/>
            <w:vAlign w:val="center"/>
          </w:tcPr>
          <w:p w14:paraId="51B44204" w14:textId="1EEF42BB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К3.4</w:t>
            </w:r>
          </w:p>
        </w:tc>
        <w:tc>
          <w:tcPr>
            <w:tcW w:w="3346" w:type="dxa"/>
            <w:vAlign w:val="center"/>
          </w:tcPr>
          <w:p w14:paraId="0B55795C" w14:textId="5BDFB834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3.4</w:t>
            </w:r>
          </w:p>
        </w:tc>
        <w:tc>
          <w:tcPr>
            <w:tcW w:w="2263" w:type="dxa"/>
            <w:vAlign w:val="center"/>
          </w:tcPr>
          <w:p w14:paraId="691D7318" w14:textId="30AA8C8A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29D55429" w14:textId="19DE6852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780A66B5" w14:textId="51A11897" w:rsidR="001262FC" w:rsidRP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8" w:type="dxa"/>
          </w:tcPr>
          <w:p w14:paraId="42132856" w14:textId="44FADE09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73FF4B5F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3FB7D70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080A55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9810DCA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612B975C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72C7CBC1" w14:textId="46948028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С22</w:t>
            </w:r>
          </w:p>
        </w:tc>
        <w:tc>
          <w:tcPr>
            <w:tcW w:w="2608" w:type="dxa"/>
            <w:vAlign w:val="center"/>
          </w:tcPr>
          <w:p w14:paraId="75E0A370" w14:textId="6724E339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К3.5</w:t>
            </w:r>
          </w:p>
        </w:tc>
        <w:tc>
          <w:tcPr>
            <w:tcW w:w="3346" w:type="dxa"/>
            <w:vAlign w:val="center"/>
          </w:tcPr>
          <w:p w14:paraId="45EAE5D1" w14:textId="0D2DE763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3.5</w:t>
            </w:r>
          </w:p>
        </w:tc>
        <w:tc>
          <w:tcPr>
            <w:tcW w:w="2263" w:type="dxa"/>
            <w:vAlign w:val="center"/>
          </w:tcPr>
          <w:p w14:paraId="5F7F4C94" w14:textId="35128719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31A9B8D0" w14:textId="22D5A486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5723BE61" w14:textId="29D922A6" w:rsidR="001262FC" w:rsidRP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8" w:type="dxa"/>
          </w:tcPr>
          <w:p w14:paraId="114B7FA2" w14:textId="44DECC4C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186C2F03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95452AC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F43607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DC95E17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477C8668" w14:textId="77777777" w:rsidTr="00920150">
        <w:trPr>
          <w:trHeight w:val="320"/>
          <w:tblHeader/>
        </w:trPr>
        <w:tc>
          <w:tcPr>
            <w:tcW w:w="1078" w:type="dxa"/>
            <w:vAlign w:val="center"/>
          </w:tcPr>
          <w:p w14:paraId="7D8D52EC" w14:textId="42EF90B8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С23</w:t>
            </w:r>
          </w:p>
        </w:tc>
        <w:tc>
          <w:tcPr>
            <w:tcW w:w="2608" w:type="dxa"/>
            <w:vAlign w:val="center"/>
          </w:tcPr>
          <w:p w14:paraId="31B31189" w14:textId="325050E8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К3.7</w:t>
            </w:r>
          </w:p>
        </w:tc>
        <w:tc>
          <w:tcPr>
            <w:tcW w:w="3346" w:type="dxa"/>
            <w:vAlign w:val="center"/>
          </w:tcPr>
          <w:p w14:paraId="3DB47A87" w14:textId="4E3CB131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3.6</w:t>
            </w:r>
          </w:p>
        </w:tc>
        <w:tc>
          <w:tcPr>
            <w:tcW w:w="2263" w:type="dxa"/>
            <w:vAlign w:val="center"/>
          </w:tcPr>
          <w:p w14:paraId="4FCD6B01" w14:textId="096687A3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168ED6AA" w14:textId="3D6E1BBB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center"/>
          </w:tcPr>
          <w:p w14:paraId="00CDEE4F" w14:textId="14BA1200" w:rsidR="001262FC" w:rsidRPr="00D70BBB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262FC">
              <w:rPr>
                <w:rFonts w:ascii="ISOCPEUR" w:hAnsi="ISOCPEUR" w:cs="ISOCPEUR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28" w:type="dxa"/>
          </w:tcPr>
          <w:p w14:paraId="773C092A" w14:textId="350F6D23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55388080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3A6979F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13A8E5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2433607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262FC" w:rsidRPr="009E2136" w14:paraId="37DFC568" w14:textId="77777777" w:rsidTr="00E843DF">
        <w:trPr>
          <w:trHeight w:val="320"/>
          <w:tblHeader/>
        </w:trPr>
        <w:tc>
          <w:tcPr>
            <w:tcW w:w="1078" w:type="dxa"/>
            <w:vAlign w:val="center"/>
          </w:tcPr>
          <w:p w14:paraId="387059C1" w14:textId="5F502FB8" w:rsidR="001262FC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lastRenderedPageBreak/>
              <w:t>С24</w:t>
            </w:r>
          </w:p>
        </w:tc>
        <w:tc>
          <w:tcPr>
            <w:tcW w:w="2608" w:type="dxa"/>
            <w:vAlign w:val="center"/>
          </w:tcPr>
          <w:p w14:paraId="493020F2" w14:textId="2BDAA2DF" w:rsidR="001262FC" w:rsidRPr="00A012E4" w:rsidRDefault="001262FC" w:rsidP="001262FC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К3.8</w:t>
            </w:r>
          </w:p>
        </w:tc>
        <w:tc>
          <w:tcPr>
            <w:tcW w:w="3346" w:type="dxa"/>
            <w:vAlign w:val="center"/>
          </w:tcPr>
          <w:p w14:paraId="566CC9F7" w14:textId="7DA6FF9A" w:rsidR="001262FC" w:rsidRDefault="001262FC" w:rsidP="001262FC">
            <w:pPr>
              <w:ind w:left="-108" w:right="-74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CE60DE">
              <w:rPr>
                <w:rFonts w:ascii="ISOCPEUR" w:hAnsi="ISOCPEUR" w:cs="ISOCPEUR"/>
                <w:color w:val="000000"/>
                <w:sz w:val="24"/>
                <w:szCs w:val="24"/>
              </w:rPr>
              <w:t>BIAL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3.7</w:t>
            </w:r>
          </w:p>
        </w:tc>
        <w:tc>
          <w:tcPr>
            <w:tcW w:w="2263" w:type="dxa"/>
            <w:vAlign w:val="center"/>
          </w:tcPr>
          <w:p w14:paraId="268CF1B5" w14:textId="0AA8B8CD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A1786E">
              <w:rPr>
                <w:rFonts w:ascii="ISOCPEUR" w:hAnsi="ISOCPEUR"/>
                <w:sz w:val="24"/>
                <w:szCs w:val="24"/>
                <w:shd w:val="clear" w:color="auto" w:fill="FFFFFF"/>
              </w:rPr>
              <w:t>LSLTx</w:t>
            </w:r>
            <w:proofErr w:type="spellEnd"/>
          </w:p>
        </w:tc>
        <w:tc>
          <w:tcPr>
            <w:tcW w:w="1843" w:type="dxa"/>
            <w:vAlign w:val="center"/>
          </w:tcPr>
          <w:p w14:paraId="08217297" w14:textId="05C63BB6" w:rsidR="001262FC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1х2х0,75</w:t>
            </w:r>
          </w:p>
        </w:tc>
        <w:tc>
          <w:tcPr>
            <w:tcW w:w="1275" w:type="dxa"/>
            <w:vAlign w:val="bottom"/>
          </w:tcPr>
          <w:p w14:paraId="0635C96D" w14:textId="681A1BAD" w:rsidR="001262FC" w:rsidRPr="00D70BBB" w:rsidRDefault="001262FC" w:rsidP="001262FC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128" w:type="dxa"/>
          </w:tcPr>
          <w:p w14:paraId="587D0169" w14:textId="4DB5CDB1" w:rsidR="001262FC" w:rsidRPr="004814A7" w:rsidRDefault="001262FC" w:rsidP="001262FC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840C0B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</w:p>
        </w:tc>
        <w:tc>
          <w:tcPr>
            <w:tcW w:w="2268" w:type="dxa"/>
            <w:vAlign w:val="center"/>
          </w:tcPr>
          <w:p w14:paraId="4EABF66E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619B945" w14:textId="77777777" w:rsidR="001262FC" w:rsidRPr="009E2136" w:rsidRDefault="001262FC" w:rsidP="001262FC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E567B5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2C843D9" w14:textId="77777777" w:rsidR="001262FC" w:rsidRPr="009E2136" w:rsidRDefault="001262FC" w:rsidP="001262FC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</w:tbl>
    <w:p w14:paraId="306E9695" w14:textId="21E4975E" w:rsidR="00142FA2" w:rsidRPr="009E2136" w:rsidRDefault="00142FA2" w:rsidP="00644EEA">
      <w:pPr>
        <w:rPr>
          <w:sz w:val="24"/>
          <w:szCs w:val="24"/>
        </w:rPr>
      </w:pPr>
    </w:p>
    <w:sectPr w:rsidR="00142FA2" w:rsidRPr="009E2136" w:rsidSect="00644EEA">
      <w:headerReference w:type="default" r:id="rId8"/>
      <w:footerReference w:type="default" r:id="rId9"/>
      <w:headerReference w:type="first" r:id="rId10"/>
      <w:footerReference w:type="first" r:id="rId11"/>
      <w:type w:val="continuous"/>
      <w:pgSz w:w="23814" w:h="16840" w:orient="landscape" w:code="8"/>
      <w:pgMar w:top="-425" w:right="284" w:bottom="2552" w:left="1134" w:header="181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98232" w14:textId="77777777" w:rsidR="00731D56" w:rsidRDefault="00731D56">
      <w:r>
        <w:separator/>
      </w:r>
    </w:p>
  </w:endnote>
  <w:endnote w:type="continuationSeparator" w:id="0">
    <w:p w14:paraId="74142535" w14:textId="77777777" w:rsidR="00731D56" w:rsidRDefault="00731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agmatica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righ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567"/>
      <w:gridCol w:w="567"/>
      <w:gridCol w:w="567"/>
      <w:gridCol w:w="851"/>
      <w:gridCol w:w="567"/>
      <w:gridCol w:w="6237"/>
      <w:gridCol w:w="567"/>
    </w:tblGrid>
    <w:tr w:rsidR="00DF6114" w:rsidRPr="00DA5DA3" w14:paraId="45AFCF0D" w14:textId="77777777">
      <w:trPr>
        <w:cantSplit/>
        <w:trHeight w:val="284"/>
        <w:jc w:val="right"/>
      </w:trPr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0863D14" w14:textId="77777777" w:rsidR="00DF6114" w:rsidRPr="00FE46DD" w:rsidRDefault="00DF611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58E1F434" w14:textId="77777777" w:rsidR="00DF6114" w:rsidRPr="00FE46DD" w:rsidRDefault="00DF611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6F625F78" w14:textId="77777777" w:rsidR="00DF6114" w:rsidRPr="00FE46DD" w:rsidRDefault="00DF611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BF56865" w14:textId="77777777" w:rsidR="00DF6114" w:rsidRPr="00FE46DD" w:rsidRDefault="00DF611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851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00B2B074" w14:textId="77777777" w:rsidR="00DF6114" w:rsidRPr="00FE46DD" w:rsidRDefault="00DF611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622809BC" w14:textId="77777777" w:rsidR="00DF6114" w:rsidRPr="00FE46DD" w:rsidRDefault="00DF611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350A68F6" w14:textId="735753DA" w:rsidR="00DF6114" w:rsidRPr="00FE46DD" w:rsidRDefault="005C4036" w:rsidP="00063997">
          <w:pPr>
            <w:autoSpaceDE w:val="0"/>
            <w:autoSpaceDN w:val="0"/>
            <w:adjustRightInd w:val="0"/>
            <w:jc w:val="center"/>
            <w:rPr>
              <w:rFonts w:ascii="ISOCPEUR" w:hAnsi="ISOCPEUR"/>
              <w:bCs/>
              <w:sz w:val="32"/>
              <w:szCs w:val="32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DF6114" w:rsidRPr="00882366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DF6114" w:rsidRPr="00882366">
            <w:rPr>
              <w:rFonts w:ascii="ISOCPEUR" w:hAnsi="ISOCPEUR"/>
              <w:sz w:val="36"/>
              <w:szCs w:val="36"/>
            </w:rPr>
            <w:t>-АНО-</w:t>
          </w:r>
          <w:r w:rsidR="00DF6114">
            <w:rPr>
              <w:rFonts w:ascii="ISOCPEUR" w:hAnsi="ISOCPEUR"/>
              <w:sz w:val="36"/>
              <w:szCs w:val="36"/>
            </w:rPr>
            <w:t>РФ.КЖ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6B696760" w14:textId="77777777" w:rsidR="00DF6114" w:rsidRPr="00FE46DD" w:rsidRDefault="00DF6114">
          <w:pPr>
            <w:pStyle w:val="a5"/>
            <w:jc w:val="center"/>
            <w:rPr>
              <w:rFonts w:ascii="ISOCPEUR" w:hAnsi="ISOCPEUR"/>
              <w:sz w:val="22"/>
              <w:szCs w:val="18"/>
            </w:rPr>
          </w:pPr>
          <w:r w:rsidRPr="00FE46DD">
            <w:rPr>
              <w:rFonts w:ascii="ISOCPEUR" w:hAnsi="ISOCPEUR"/>
              <w:sz w:val="22"/>
              <w:szCs w:val="18"/>
            </w:rPr>
            <w:t>Лист</w:t>
          </w:r>
        </w:p>
      </w:tc>
    </w:tr>
    <w:tr w:rsidR="00DF6114" w:rsidRPr="00DA5DA3" w14:paraId="3FF325A5" w14:textId="77777777">
      <w:trPr>
        <w:cantSplit/>
        <w:trHeight w:val="284"/>
        <w:jc w:val="right"/>
      </w:trPr>
      <w:tc>
        <w:tcPr>
          <w:tcW w:w="567" w:type="dxa"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4A70543" w14:textId="77777777" w:rsidR="00DF6114" w:rsidRPr="00FE46DD" w:rsidRDefault="00DF611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16817F29" w14:textId="77777777" w:rsidR="00DF6114" w:rsidRPr="00FE46DD" w:rsidRDefault="00DF611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00F7F4A2" w14:textId="77777777" w:rsidR="00DF6114" w:rsidRPr="00FE46DD" w:rsidRDefault="00DF611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437088D3" w14:textId="77777777" w:rsidR="00DF6114" w:rsidRPr="00FE46DD" w:rsidRDefault="00DF611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851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4F3DD34E" w14:textId="77777777" w:rsidR="00DF6114" w:rsidRPr="00FE46DD" w:rsidRDefault="00DF6114">
          <w:pPr>
            <w:pStyle w:val="a5"/>
            <w:tabs>
              <w:tab w:val="clear" w:pos="4153"/>
              <w:tab w:val="center" w:pos="-5895"/>
            </w:tabs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11E035AC" w14:textId="77777777" w:rsidR="00DF6114" w:rsidRPr="00FE46DD" w:rsidRDefault="00DF6114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6237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177D542" w14:textId="77777777" w:rsidR="00DF6114" w:rsidRPr="00FE46DD" w:rsidRDefault="00DF6114">
          <w:pPr>
            <w:pStyle w:val="a5"/>
            <w:rPr>
              <w:rFonts w:ascii="ISOCPEUR" w:hAnsi="ISOCPEUR"/>
              <w:sz w:val="18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4D3D33A5" w14:textId="7A321822" w:rsidR="00DF6114" w:rsidRPr="00FE46DD" w:rsidRDefault="00DF6114" w:rsidP="00C9289C">
          <w:pPr>
            <w:pStyle w:val="a5"/>
            <w:jc w:val="center"/>
            <w:rPr>
              <w:rFonts w:ascii="ISOCPEUR" w:hAnsi="ISOCPEUR"/>
              <w:sz w:val="22"/>
              <w:szCs w:val="18"/>
            </w:rPr>
          </w:pPr>
          <w:r w:rsidRPr="00FE46DD">
            <w:rPr>
              <w:rFonts w:ascii="ISOCPEUR" w:hAnsi="ISOCPEUR"/>
              <w:sz w:val="22"/>
              <w:szCs w:val="18"/>
            </w:rPr>
            <w:fldChar w:fldCharType="begin"/>
          </w:r>
          <w:r w:rsidRPr="00FE46DD">
            <w:rPr>
              <w:rFonts w:ascii="ISOCPEUR" w:hAnsi="ISOCPEUR"/>
              <w:sz w:val="22"/>
              <w:szCs w:val="18"/>
            </w:rPr>
            <w:instrText xml:space="preserve"> PAGE  \* MERGEFORMAT </w:instrText>
          </w:r>
          <w:r w:rsidRPr="00FE46DD">
            <w:rPr>
              <w:rFonts w:ascii="ISOCPEUR" w:hAnsi="ISOCPEUR"/>
              <w:sz w:val="22"/>
              <w:szCs w:val="18"/>
            </w:rPr>
            <w:fldChar w:fldCharType="separate"/>
          </w:r>
          <w:r w:rsidR="005614C5">
            <w:rPr>
              <w:rFonts w:ascii="ISOCPEUR" w:hAnsi="ISOCPEUR"/>
              <w:noProof/>
              <w:sz w:val="22"/>
              <w:szCs w:val="18"/>
            </w:rPr>
            <w:t>4</w:t>
          </w:r>
          <w:r w:rsidRPr="00FE46DD">
            <w:rPr>
              <w:rFonts w:ascii="ISOCPEUR" w:hAnsi="ISOCPEUR"/>
              <w:sz w:val="22"/>
              <w:szCs w:val="18"/>
            </w:rPr>
            <w:fldChar w:fldCharType="end"/>
          </w:r>
        </w:p>
      </w:tc>
    </w:tr>
    <w:tr w:rsidR="00DF6114" w:rsidRPr="00DA5DA3" w14:paraId="49FC5972" w14:textId="77777777">
      <w:trPr>
        <w:cantSplit/>
        <w:trHeight w:val="284"/>
        <w:jc w:val="right"/>
      </w:trPr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DF80993" w14:textId="77777777" w:rsidR="00DF6114" w:rsidRPr="00FE46DD" w:rsidRDefault="00DF6114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5F94360D" w14:textId="77777777" w:rsidR="00DF6114" w:rsidRPr="00FE46DD" w:rsidRDefault="00DF6114">
          <w:pPr>
            <w:pStyle w:val="a5"/>
            <w:jc w:val="center"/>
            <w:rPr>
              <w:rFonts w:ascii="ISOCPEUR" w:hAnsi="ISOCPEUR"/>
              <w:spacing w:val="-14"/>
            </w:rPr>
          </w:pPr>
          <w:proofErr w:type="spellStart"/>
          <w:r w:rsidRPr="00FE46DD">
            <w:rPr>
              <w:rFonts w:ascii="ISOCPEUR" w:hAnsi="ISOCPEUR"/>
              <w:spacing w:val="-14"/>
            </w:rPr>
            <w:t>Кол.уч</w:t>
          </w:r>
          <w:proofErr w:type="spellEnd"/>
          <w:r w:rsidRPr="00FE46DD">
            <w:rPr>
              <w:rFonts w:ascii="ISOCPEUR" w:hAnsi="ISOCPEUR"/>
              <w:spacing w:val="-14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53EA6F0E" w14:textId="77777777" w:rsidR="00DF6114" w:rsidRPr="00FE46DD" w:rsidRDefault="00DF6114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63B36039" w14:textId="77777777" w:rsidR="00DF6114" w:rsidRPr="00FE46DD" w:rsidRDefault="00DF6114">
          <w:pPr>
            <w:pStyle w:val="a5"/>
            <w:jc w:val="center"/>
            <w:rPr>
              <w:rFonts w:ascii="ISOCPEUR" w:hAnsi="ISOCPEUR"/>
              <w:spacing w:val="-10"/>
            </w:rPr>
          </w:pPr>
          <w:r w:rsidRPr="00FE46DD">
            <w:rPr>
              <w:rFonts w:ascii="ISOCPEUR" w:hAnsi="ISOCPEUR"/>
              <w:spacing w:val="-10"/>
            </w:rPr>
            <w:t>№док.</w:t>
          </w:r>
        </w:p>
      </w:tc>
      <w:tc>
        <w:tcPr>
          <w:tcW w:w="851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737F5960" w14:textId="77777777" w:rsidR="00DF6114" w:rsidRPr="00FE46DD" w:rsidRDefault="00DF6114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77949C93" w14:textId="77777777" w:rsidR="00DF6114" w:rsidRPr="00FE46DD" w:rsidRDefault="00DF6114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Дата</w:t>
          </w:r>
        </w:p>
      </w:tc>
      <w:tc>
        <w:tcPr>
          <w:tcW w:w="6237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B47B867" w14:textId="77777777" w:rsidR="00DF6114" w:rsidRPr="00FE46DD" w:rsidRDefault="00DF6114">
          <w:pPr>
            <w:pStyle w:val="a5"/>
            <w:rPr>
              <w:rFonts w:ascii="ISOCPEUR" w:hAnsi="ISOCPEUR"/>
              <w:sz w:val="18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auto"/>
            <w:bottom w:val="nil"/>
            <w:right w:val="nil"/>
          </w:tcBorders>
          <w:vAlign w:val="center"/>
        </w:tcPr>
        <w:p w14:paraId="297A0AC8" w14:textId="77777777" w:rsidR="00DF6114" w:rsidRPr="00FE46DD" w:rsidRDefault="00DF6114">
          <w:pPr>
            <w:pStyle w:val="a5"/>
            <w:rPr>
              <w:rFonts w:ascii="ISOCPEUR" w:hAnsi="ISOCPEUR"/>
              <w:sz w:val="18"/>
            </w:rPr>
          </w:pPr>
        </w:p>
      </w:tc>
    </w:tr>
  </w:tbl>
  <w:p w14:paraId="71004C7E" w14:textId="77777777" w:rsidR="00DF6114" w:rsidRPr="00DA5DA3" w:rsidRDefault="00DF611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DF6114" w:rsidRPr="00A9107D" w14:paraId="255AE542" w14:textId="77777777" w:rsidTr="001D419E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0E34BBDC" w14:textId="77777777" w:rsidR="00DF6114" w:rsidRDefault="00DF6114" w:rsidP="001D419E">
          <w:pPr>
            <w:pStyle w:val="a5"/>
            <w:rPr>
              <w:sz w:val="26"/>
              <w:szCs w:val="26"/>
            </w:rPr>
          </w:pPr>
        </w:p>
        <w:p w14:paraId="5CB62AC9" w14:textId="77777777" w:rsidR="00DF6114" w:rsidRDefault="00DF6114" w:rsidP="00644EEA">
          <w:pPr>
            <w:rPr>
              <w:sz w:val="26"/>
              <w:szCs w:val="26"/>
            </w:rPr>
          </w:pPr>
        </w:p>
        <w:p w14:paraId="5AB3B0B2" w14:textId="210A20FF" w:rsidR="00DF6114" w:rsidRPr="00644EEA" w:rsidRDefault="00DF6114" w:rsidP="00644EEA">
          <w:pPr>
            <w:tabs>
              <w:tab w:val="left" w:pos="2154"/>
            </w:tabs>
          </w:pPr>
          <w:r>
            <w:t xml:space="preserve">    </w:t>
          </w:r>
          <w:r w:rsidRPr="009E2136">
            <w:rPr>
              <w:rFonts w:ascii="ISOCPEUR" w:hAnsi="ISOCPEUR"/>
              <w:sz w:val="24"/>
              <w:szCs w:val="24"/>
            </w:rPr>
            <w:t>Примечание: Длина кабельных линий является расчетной и не служит основанием для нарезки.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A8E7023" w14:textId="77777777" w:rsidR="00DF6114" w:rsidRPr="00C51714" w:rsidRDefault="00DF611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570AF88" w14:textId="77777777" w:rsidR="00DF6114" w:rsidRPr="00C51714" w:rsidRDefault="00DF611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F0AAC74" w14:textId="77777777" w:rsidR="00DF6114" w:rsidRPr="00C51714" w:rsidRDefault="00DF611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786B2E2" w14:textId="77777777" w:rsidR="00DF6114" w:rsidRPr="00C51714" w:rsidRDefault="00DF611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8972A7" w14:textId="77777777" w:rsidR="00DF6114" w:rsidRPr="00C51714" w:rsidRDefault="00DF6114" w:rsidP="001D419E">
          <w:pPr>
            <w:rPr>
              <w:rFonts w:ascii="ISOCPEUR" w:hAnsi="ISOCPEUR"/>
              <w:sz w:val="26"/>
              <w:szCs w:val="26"/>
            </w:rPr>
          </w:pPr>
        </w:p>
        <w:p w14:paraId="75002F61" w14:textId="77777777" w:rsidR="00DF6114" w:rsidRPr="00C51714" w:rsidRDefault="00DF611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269DB7" w14:textId="77777777" w:rsidR="00DF6114" w:rsidRPr="00C51714" w:rsidRDefault="00DF611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B7D4A87" w14:textId="77777777" w:rsidR="00DF6114" w:rsidRPr="00C51714" w:rsidRDefault="00DF611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A0D6BD" w14:textId="1C9D25C7" w:rsidR="00DF6114" w:rsidRPr="008F3901" w:rsidRDefault="005C4036" w:rsidP="001D419E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DF6114" w:rsidRPr="00882366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DF6114" w:rsidRPr="00882366">
            <w:rPr>
              <w:rFonts w:ascii="ISOCPEUR" w:hAnsi="ISOCPEUR"/>
              <w:sz w:val="36"/>
              <w:szCs w:val="36"/>
            </w:rPr>
            <w:t>-АНО-</w:t>
          </w:r>
          <w:r w:rsidR="00DF6114">
            <w:rPr>
              <w:rFonts w:ascii="ISOCPEUR" w:hAnsi="ISOCPEUR"/>
              <w:sz w:val="36"/>
              <w:szCs w:val="36"/>
            </w:rPr>
            <w:t>ЭЧ.КЖ</w:t>
          </w:r>
        </w:p>
      </w:tc>
    </w:tr>
    <w:tr w:rsidR="00DF6114" w:rsidRPr="00A9107D" w14:paraId="16121379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2B19CB3A" w14:textId="77777777" w:rsidR="00DF6114" w:rsidRPr="00A9107D" w:rsidRDefault="00DF611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7963708" w14:textId="77777777" w:rsidR="00DF6114" w:rsidRPr="00C51714" w:rsidRDefault="00DF611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78C9E1E7" w14:textId="77777777" w:rsidR="00DF6114" w:rsidRPr="00C51714" w:rsidRDefault="00DF611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3EC5D5E" w14:textId="77777777" w:rsidR="00DF6114" w:rsidRPr="00C51714" w:rsidRDefault="00DF611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DC6C221" w14:textId="77777777" w:rsidR="00DF6114" w:rsidRPr="00C51714" w:rsidRDefault="00DF611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D1243E1" w14:textId="77777777" w:rsidR="00DF6114" w:rsidRPr="00C51714" w:rsidRDefault="00DF611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0C2EB0D" w14:textId="77777777" w:rsidR="00DF6114" w:rsidRPr="00C51714" w:rsidRDefault="00DF611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C0232B" w14:textId="77777777" w:rsidR="00DF6114" w:rsidRPr="00C51714" w:rsidRDefault="00DF611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DF6114" w:rsidRPr="00A9107D" w14:paraId="5C9493AD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E81BD55" w14:textId="77777777" w:rsidR="00DF6114" w:rsidRPr="00A9107D" w:rsidRDefault="00DF611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493E71" w14:textId="77777777" w:rsidR="00DF6114" w:rsidRPr="00C51714" w:rsidRDefault="00DF6114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EED69B7" w14:textId="77777777" w:rsidR="00DF6114" w:rsidRPr="00C51714" w:rsidRDefault="00DF6114" w:rsidP="001D419E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4FD6433" w14:textId="77777777" w:rsidR="00DF6114" w:rsidRPr="00C51714" w:rsidRDefault="00DF6114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7F9E6BF" w14:textId="77777777" w:rsidR="00DF6114" w:rsidRPr="00C51714" w:rsidRDefault="00DF6114" w:rsidP="001D419E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9160EA4" w14:textId="77777777" w:rsidR="00DF6114" w:rsidRPr="00C51714" w:rsidRDefault="00DF6114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E3CA0F0" w14:textId="77777777" w:rsidR="00DF6114" w:rsidRPr="00C51714" w:rsidRDefault="00DF6114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F6FEAA" w14:textId="77777777" w:rsidR="00DF6114" w:rsidRPr="00C51714" w:rsidRDefault="00DF6114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DF6114" w:rsidRPr="00A9107D" w14:paraId="38C6D945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AF23E78" w14:textId="77777777" w:rsidR="00DF6114" w:rsidRPr="00A9107D" w:rsidRDefault="00DF611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A536DA4" w14:textId="77777777" w:rsidR="00DF6114" w:rsidRPr="00C51714" w:rsidRDefault="00DF611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DA20391" w14:textId="77777777" w:rsidR="00DF6114" w:rsidRPr="00C51714" w:rsidRDefault="00DF6114" w:rsidP="001D419E">
          <w:pPr>
            <w:pStyle w:val="a5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Лялля</w:t>
          </w:r>
          <w:proofErr w:type="spellEnd"/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B6FCD75" w14:textId="77777777" w:rsidR="00DF6114" w:rsidRPr="00C51714" w:rsidRDefault="00DF611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4684541" wp14:editId="1F359905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28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B29DE0B" w14:textId="69F08A94" w:rsidR="00DF6114" w:rsidRPr="00C51714" w:rsidRDefault="00DF611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12.24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380BFC" w14:textId="7C824A82" w:rsidR="00DF6114" w:rsidRPr="008F3901" w:rsidRDefault="00DF6114" w:rsidP="001D419E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28"/>
              <w:szCs w:val="28"/>
            </w:rPr>
            <w:t>Кабельный журнал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0A107" w14:textId="77777777" w:rsidR="00DF6114" w:rsidRPr="00C51714" w:rsidRDefault="00DF6114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719E8B9E" w14:textId="77777777" w:rsidR="00DF6114" w:rsidRPr="00C51714" w:rsidRDefault="00DF6114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5F12D3" w14:textId="77777777" w:rsidR="00DF6114" w:rsidRPr="00C51714" w:rsidRDefault="00DF6114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C620E2E" w14:textId="77777777" w:rsidR="00DF6114" w:rsidRPr="00C51714" w:rsidRDefault="00DF6114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DF6114" w:rsidRPr="00A9107D" w14:paraId="064D370F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3F8A0EBF" w14:textId="77777777" w:rsidR="00DF6114" w:rsidRPr="00A9107D" w:rsidRDefault="00DF611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E6497B2" w14:textId="77777777" w:rsidR="00DF6114" w:rsidRPr="00C51714" w:rsidRDefault="00DF611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41C4720" w14:textId="77777777" w:rsidR="00DF6114" w:rsidRPr="00C51714" w:rsidRDefault="00DF611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BE1910F" w14:textId="77777777" w:rsidR="00DF6114" w:rsidRPr="00C51714" w:rsidRDefault="00DF611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786BEA6" w14:textId="77777777" w:rsidR="00DF6114" w:rsidRPr="00C51714" w:rsidRDefault="00DF611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74CA3BF" w14:textId="77777777" w:rsidR="00DF6114" w:rsidRPr="00C51714" w:rsidRDefault="00DF6114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32AE21" w14:textId="77777777" w:rsidR="00DF6114" w:rsidRPr="00807FFD" w:rsidRDefault="00DF6114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4EF65D" w14:textId="77777777" w:rsidR="00DF6114" w:rsidRPr="00807FFD" w:rsidRDefault="00DF6114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4E277A" w14:textId="5A16F4D7" w:rsidR="00DF6114" w:rsidRPr="00644EEA" w:rsidRDefault="001262FC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3</w:t>
          </w:r>
        </w:p>
      </w:tc>
    </w:tr>
    <w:tr w:rsidR="00DF6114" w:rsidRPr="00A9107D" w14:paraId="54F714D9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B45F5B7" w14:textId="77777777" w:rsidR="00DF6114" w:rsidRPr="00A9107D" w:rsidRDefault="00DF611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5F06152" w14:textId="77777777" w:rsidR="00DF6114" w:rsidRPr="00C51714" w:rsidRDefault="00DF611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1D25997" w14:textId="77777777" w:rsidR="00DF6114" w:rsidRPr="00C51714" w:rsidRDefault="00DF611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DC39E51" w14:textId="77777777" w:rsidR="00DF6114" w:rsidRPr="00C51714" w:rsidRDefault="00731D56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7ED5D1D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6" type="#_x0000_t75" style="position:absolute;left:0;text-align:left;margin-left:-.15pt;margin-top:.3pt;width:45.9pt;height:38.45pt;z-index:251659264;mso-position-horizontal-relative:text;mso-position-vertical-relative:text">
                <v:imagedata r:id="rId2" o:title=""/>
              </v:shape>
              <o:OLEObject Type="Embed" ProgID="AutoCAD.Drawing.24" ShapeID="_x0000_s2056" DrawAspect="Content" ObjectID="_1836129433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49D668F" w14:textId="77777777" w:rsidR="00DF6114" w:rsidRPr="00C51714" w:rsidRDefault="00DF611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57473B0" w14:textId="77777777" w:rsidR="00DF6114" w:rsidRPr="00C51714" w:rsidRDefault="00DF6114" w:rsidP="001D419E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F86E474" w14:textId="77777777" w:rsidR="00DF6114" w:rsidRPr="00C51714" w:rsidRDefault="00DF6114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663C1674" wp14:editId="2A363E7A">
                <wp:extent cx="1447800" cy="495300"/>
                <wp:effectExtent l="0" t="0" r="0" b="0"/>
                <wp:docPr id="29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F6114" w:rsidRPr="00A9107D" w14:paraId="75C6B1E1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25E7B973" w14:textId="77777777" w:rsidR="00DF6114" w:rsidRPr="00A9107D" w:rsidRDefault="00DF611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5C24AD7" w14:textId="77777777" w:rsidR="00DF6114" w:rsidRPr="00C51714" w:rsidRDefault="00DF611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proofErr w:type="spellStart"/>
          <w:proofErr w:type="gramStart"/>
          <w:r>
            <w:rPr>
              <w:rFonts w:ascii="ISOCPEUR" w:hAnsi="ISOCPEUR"/>
              <w:sz w:val="22"/>
              <w:szCs w:val="22"/>
            </w:rPr>
            <w:t>Н.контр</w:t>
          </w:r>
          <w:proofErr w:type="spellEnd"/>
          <w:proofErr w:type="gramEnd"/>
          <w:r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9BE00AF" w14:textId="77777777" w:rsidR="00DF6114" w:rsidRPr="00C51714" w:rsidRDefault="00DF611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92D069A" w14:textId="77777777" w:rsidR="00DF6114" w:rsidRPr="00A9107D" w:rsidRDefault="00DF6114" w:rsidP="001D419E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F63114B" w14:textId="69CA4A3D" w:rsidR="00DF6114" w:rsidRPr="00A9107D" w:rsidRDefault="00DF6114" w:rsidP="001D419E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12.24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9B51CC" w14:textId="77777777" w:rsidR="00DF6114" w:rsidRPr="00A9107D" w:rsidRDefault="00DF611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F9DDA26" w14:textId="77777777" w:rsidR="00DF6114" w:rsidRPr="00A9107D" w:rsidRDefault="00DF6114" w:rsidP="001D419E">
          <w:pPr>
            <w:pStyle w:val="a5"/>
            <w:rPr>
              <w:sz w:val="26"/>
              <w:szCs w:val="26"/>
            </w:rPr>
          </w:pPr>
        </w:p>
      </w:tc>
    </w:tr>
    <w:tr w:rsidR="00DF6114" w:rsidRPr="00A9107D" w14:paraId="26D0634B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A2E8EA" w14:textId="77777777" w:rsidR="00DF6114" w:rsidRPr="00A9107D" w:rsidRDefault="00DF611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ECE53AB" w14:textId="77777777" w:rsidR="00DF6114" w:rsidRPr="00C51714" w:rsidRDefault="00DF611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C6C87DB" w14:textId="77777777" w:rsidR="00DF6114" w:rsidRPr="00C51714" w:rsidRDefault="00DF611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AA4DA5E" w14:textId="77777777" w:rsidR="00DF6114" w:rsidRPr="00A9107D" w:rsidRDefault="00DF6114" w:rsidP="001D419E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E079C18" wp14:editId="04FC3364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30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159FABA" w14:textId="5584828A" w:rsidR="00DF6114" w:rsidRPr="000015A8" w:rsidRDefault="00DF6114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12.24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F47C5A" w14:textId="77777777" w:rsidR="00DF6114" w:rsidRPr="00A9107D" w:rsidRDefault="00DF6114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5346D0" w14:textId="77777777" w:rsidR="00DF6114" w:rsidRPr="00A9107D" w:rsidRDefault="00DF6114" w:rsidP="001D419E">
          <w:pPr>
            <w:pStyle w:val="a5"/>
            <w:rPr>
              <w:sz w:val="26"/>
              <w:szCs w:val="26"/>
            </w:rPr>
          </w:pPr>
        </w:p>
      </w:tc>
    </w:tr>
  </w:tbl>
  <w:p w14:paraId="237E03E6" w14:textId="77777777" w:rsidR="00DF6114" w:rsidRPr="00A9107D" w:rsidRDefault="00DF6114" w:rsidP="001D419E">
    <w:pPr>
      <w:pStyle w:val="a5"/>
      <w:rPr>
        <w:sz w:val="4"/>
        <w:szCs w:val="4"/>
      </w:rPr>
    </w:pPr>
  </w:p>
  <w:p w14:paraId="6384F5C7" w14:textId="77777777" w:rsidR="00DF6114" w:rsidRDefault="00DF611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9F6B2" w14:textId="77777777" w:rsidR="00731D56" w:rsidRDefault="00731D56">
      <w:r>
        <w:separator/>
      </w:r>
    </w:p>
  </w:footnote>
  <w:footnote w:type="continuationSeparator" w:id="0">
    <w:p w14:paraId="666CC9CB" w14:textId="77777777" w:rsidR="00731D56" w:rsidRDefault="00731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39684" w14:textId="77777777" w:rsidR="00DF6114" w:rsidRDefault="00DF6114">
    <w:pPr>
      <w:pStyle w:val="a3"/>
      <w:tabs>
        <w:tab w:val="clear" w:pos="4153"/>
        <w:tab w:val="clear" w:pos="8306"/>
      </w:tabs>
      <w:rPr>
        <w:rFonts w:ascii="Arial" w:hAnsi="Arial"/>
      </w:rPr>
    </w:pPr>
  </w:p>
  <w:p w14:paraId="3031E6B3" w14:textId="77777777" w:rsidR="00DF6114" w:rsidRDefault="00DF611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3A0786F1" wp14:editId="4DD09D99">
              <wp:simplePos x="0" y="0"/>
              <wp:positionH relativeFrom="page">
                <wp:posOffset>720090</wp:posOffset>
              </wp:positionH>
              <wp:positionV relativeFrom="page">
                <wp:posOffset>255270</wp:posOffset>
              </wp:positionV>
              <wp:extent cx="14220190" cy="10273665"/>
              <wp:effectExtent l="0" t="0" r="0" b="0"/>
              <wp:wrapNone/>
              <wp:docPr id="27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0190" cy="1027366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922BFE" id="Rectangle 1" o:spid="_x0000_s1026" style="position:absolute;margin-left:56.7pt;margin-top:20.1pt;width:1119.7pt;height:808.95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" o:allowincell="f" filled="f" strokeweight="1.5pt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573ACC73" wp14:editId="05C237C4">
              <wp:simplePos x="0" y="0"/>
              <wp:positionH relativeFrom="column">
                <wp:posOffset>-578485</wp:posOffset>
              </wp:positionH>
              <wp:positionV relativeFrom="paragraph">
                <wp:posOffset>7138035</wp:posOffset>
              </wp:positionV>
              <wp:extent cx="711200" cy="3235960"/>
              <wp:effectExtent l="0" t="0" r="0" b="0"/>
              <wp:wrapNone/>
              <wp:docPr id="2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1200" cy="3235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97"/>
                          </w:tblGrid>
                          <w:tr w:rsidR="00DF6114" w:rsidRPr="0027405B" w14:paraId="4C366D3D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A26BF52" w14:textId="77777777" w:rsidR="00DF6114" w:rsidRPr="0027405B" w:rsidRDefault="00DF611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proofErr w:type="spellStart"/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5B8659F8" w14:textId="77777777" w:rsidR="00DF6114" w:rsidRPr="0027405B" w:rsidRDefault="00DF611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DF6114" w:rsidRPr="0027405B" w14:paraId="477D9738" w14:textId="77777777">
                            <w:trPr>
                              <w:cantSplit/>
                              <w:trHeight w:hRule="exact" w:val="1985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F099772" w14:textId="77777777" w:rsidR="00DF6114" w:rsidRPr="0027405B" w:rsidRDefault="00DF611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0E03EBE6" w14:textId="77777777" w:rsidR="00DF6114" w:rsidRPr="0027405B" w:rsidRDefault="00DF611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DF6114" w:rsidRPr="0027405B" w14:paraId="38865172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81F0FD1" w14:textId="77777777" w:rsidR="00DF6114" w:rsidRPr="0027405B" w:rsidRDefault="00DF611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1AAEA1EA" w14:textId="77777777" w:rsidR="00DF6114" w:rsidRPr="0027405B" w:rsidRDefault="00DF611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13EF482D" w14:textId="77777777" w:rsidR="00DF6114" w:rsidRPr="0027405B" w:rsidRDefault="00DF6114">
                          <w:pPr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3ACC7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45.55pt;margin-top:562.05pt;width:56pt;height:254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" o:allowincell="f" filled="f" stroked="f">
              <v:textbox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97"/>
                    </w:tblGrid>
                    <w:tr w:rsidR="00DF6114" w:rsidRPr="0027405B" w14:paraId="4C366D3D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A26BF52" w14:textId="77777777" w:rsidR="00DF6114" w:rsidRPr="0027405B" w:rsidRDefault="00DF611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proofErr w:type="spellStart"/>
                          <w:r w:rsidRPr="0027405B">
                            <w:rPr>
                              <w:rFonts w:ascii="ISOCPEUR" w:hAnsi="ISOCPEUR"/>
                              <w:i/>
                            </w:rPr>
                            <w:t>Взам</w:t>
                          </w:r>
                          <w:proofErr w:type="spellEnd"/>
                          <w:r w:rsidRPr="0027405B">
                            <w:rPr>
                              <w:rFonts w:ascii="ISOCPEUR" w:hAnsi="ISOCPEUR"/>
                              <w:i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5B8659F8" w14:textId="77777777" w:rsidR="00DF6114" w:rsidRPr="0027405B" w:rsidRDefault="00DF611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DF6114" w:rsidRPr="0027405B" w14:paraId="477D9738" w14:textId="77777777">
                      <w:trPr>
                        <w:cantSplit/>
                        <w:trHeight w:hRule="exact" w:val="1985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F099772" w14:textId="77777777" w:rsidR="00DF6114" w:rsidRPr="0027405B" w:rsidRDefault="00DF611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27405B">
                            <w:rPr>
                              <w:rFonts w:ascii="ISOCPEUR" w:hAnsi="ISOCPEUR"/>
                              <w:i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0E03EBE6" w14:textId="77777777" w:rsidR="00DF6114" w:rsidRPr="0027405B" w:rsidRDefault="00DF611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DF6114" w:rsidRPr="0027405B" w14:paraId="38865172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81F0FD1" w14:textId="77777777" w:rsidR="00DF6114" w:rsidRPr="0027405B" w:rsidRDefault="00DF611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27405B">
                            <w:rPr>
                              <w:rFonts w:ascii="ISOCPEUR" w:hAnsi="ISOCPEUR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1AAEA1EA" w14:textId="77777777" w:rsidR="00DF6114" w:rsidRPr="0027405B" w:rsidRDefault="00DF611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</w:tbl>
                  <w:p w14:paraId="13EF482D" w14:textId="77777777" w:rsidR="00DF6114" w:rsidRPr="0027405B" w:rsidRDefault="00DF6114">
                    <w:pPr>
                      <w:rPr>
                        <w:rFonts w:ascii="ISOCPEUR" w:hAnsi="ISOCPEUR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EA0E2" w14:textId="41A7D3D3" w:rsidR="00DF6114" w:rsidRDefault="00DF611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05675451" wp14:editId="46AE0645">
              <wp:simplePos x="0" y="0"/>
              <wp:positionH relativeFrom="column">
                <wp:posOffset>-701675</wp:posOffset>
              </wp:positionH>
              <wp:positionV relativeFrom="paragraph">
                <wp:posOffset>4924425</wp:posOffset>
              </wp:positionV>
              <wp:extent cx="834390" cy="5594350"/>
              <wp:effectExtent l="0" t="0" r="0" b="0"/>
              <wp:wrapNone/>
              <wp:docPr id="2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4390" cy="5594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04"/>
                            <w:gridCol w:w="284"/>
                          </w:tblGrid>
                          <w:tr w:rsidR="00DF6114" w:rsidRPr="0027405B" w14:paraId="03D40E42" w14:textId="77777777" w:rsidTr="005E5378">
                            <w:trPr>
                              <w:cantSplit/>
                              <w:trHeight w:hRule="exact" w:val="567"/>
                              <w:jc w:val="center"/>
                            </w:trPr>
                            <w:tc>
                              <w:tcPr>
                                <w:tcW w:w="284" w:type="dxa"/>
                                <w:vMerge w:val="restart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BA81E36" w14:textId="77777777" w:rsidR="00DF6114" w:rsidRPr="00594302" w:rsidRDefault="00DF6114" w:rsidP="000F6BF4">
                                <w:pPr>
                                  <w:ind w:left="113" w:right="113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Согласованно:</w:t>
                                </w: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B9BDA87" w14:textId="77777777" w:rsidR="00DF6114" w:rsidRPr="00594302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051B4FE1" w14:textId="77777777" w:rsidR="00DF6114" w:rsidRPr="0027405B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DF6114" w:rsidRPr="0027405B" w14:paraId="1F35E902" w14:textId="77777777" w:rsidTr="005E5378">
                            <w:trPr>
                              <w:cantSplit/>
                              <w:trHeight w:hRule="exact" w:val="851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933B132" w14:textId="77777777" w:rsidR="00DF6114" w:rsidRPr="00594302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F21C658" w14:textId="77777777" w:rsidR="00DF6114" w:rsidRPr="00594302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5DC30F7C" w14:textId="77777777" w:rsidR="00DF6114" w:rsidRPr="0027405B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DF6114" w:rsidRPr="0027405B" w14:paraId="34C3FA14" w14:textId="77777777" w:rsidTr="005E5378">
                            <w:trPr>
                              <w:cantSplit/>
                              <w:trHeight w:hRule="exact" w:val="1134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238A6D9" w14:textId="77777777" w:rsidR="00DF6114" w:rsidRPr="00594302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265CAB9" w14:textId="77777777" w:rsidR="00DF6114" w:rsidRPr="00594302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161EC04D" w14:textId="77777777" w:rsidR="00DF6114" w:rsidRPr="0027405B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DF6114" w:rsidRPr="0027405B" w14:paraId="096DD162" w14:textId="77777777" w:rsidTr="005E5378">
                            <w:trPr>
                              <w:cantSplit/>
                              <w:trHeight w:hRule="exact" w:val="1134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D5DB345" w14:textId="77777777" w:rsidR="00DF6114" w:rsidRPr="00594302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EB34E62" w14:textId="77777777" w:rsidR="00DF6114" w:rsidRPr="00594302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</w:tcBorders>
                                <w:textDirection w:val="btLr"/>
                              </w:tcPr>
                              <w:p w14:paraId="6FD2EA27" w14:textId="77777777" w:rsidR="00DF6114" w:rsidRPr="0027405B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DF6114" w:rsidRPr="0027405B" w14:paraId="51272B41" w14:textId="77777777" w:rsidTr="005E5378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55064FC7" w14:textId="77777777" w:rsidR="00DF6114" w:rsidRPr="00594302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6E2F6174" w14:textId="77777777" w:rsidR="00DF6114" w:rsidRPr="00594302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proofErr w:type="spellStart"/>
                                <w:r w:rsidRPr="00594302">
                                  <w:rPr>
                                    <w:rFonts w:ascii="ISOCPEUR" w:hAnsi="ISOCPEUR"/>
                                  </w:rPr>
                                  <w:t>Взам</w:t>
                                </w:r>
                                <w:proofErr w:type="spellEnd"/>
                                <w:r w:rsidRPr="00594302">
                                  <w:rPr>
                                    <w:rFonts w:ascii="ISOCPEUR" w:hAnsi="ISOCPEUR"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2ABA8904" w14:textId="77777777" w:rsidR="00DF6114" w:rsidRPr="0027405B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DF6114" w:rsidRPr="0027405B" w14:paraId="5E8D0EB9" w14:textId="77777777" w:rsidTr="005E5378">
                            <w:trPr>
                              <w:cantSplit/>
                              <w:trHeight w:hRule="exact" w:val="1985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nil"/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66B33D6B" w14:textId="77777777" w:rsidR="00DF6114" w:rsidRPr="00594302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054825CA" w14:textId="77777777" w:rsidR="00DF6114" w:rsidRPr="00594302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3BDE69C9" w14:textId="77777777" w:rsidR="00DF6114" w:rsidRPr="0027405B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DF6114" w:rsidRPr="0027405B" w14:paraId="272342C6" w14:textId="77777777" w:rsidTr="005E5378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nil"/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647AACB7" w14:textId="77777777" w:rsidR="00DF6114" w:rsidRPr="00594302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5140DCB2" w14:textId="77777777" w:rsidR="00DF6114" w:rsidRPr="00594302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405F67F0" w14:textId="77777777" w:rsidR="00DF6114" w:rsidRPr="0027405B" w:rsidRDefault="00DF6114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EC55E94" w14:textId="77777777" w:rsidR="00DF6114" w:rsidRPr="0027405B" w:rsidRDefault="00DF611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6754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-55.25pt;margin-top:387.75pt;width:65.7pt;height:440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" o:allowincell="f" filled="f" stroked="f">
              <v:textbox>
                <w:txbxContent>
                  <w:tbl>
                    <w:tblPr>
                      <w:tblW w:w="0" w:type="auto"/>
                      <w:jc w:val="center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04"/>
                      <w:gridCol w:w="284"/>
                    </w:tblGrid>
                    <w:tr w:rsidR="00DF6114" w:rsidRPr="0027405B" w14:paraId="03D40E42" w14:textId="77777777" w:rsidTr="005E5378">
                      <w:trPr>
                        <w:cantSplit/>
                        <w:trHeight w:hRule="exact" w:val="567"/>
                        <w:jc w:val="center"/>
                      </w:trPr>
                      <w:tc>
                        <w:tcPr>
                          <w:tcW w:w="284" w:type="dxa"/>
                          <w:vMerge w:val="restart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5BA81E36" w14:textId="77777777" w:rsidR="00DF6114" w:rsidRPr="00594302" w:rsidRDefault="00DF6114" w:rsidP="000F6BF4">
                          <w:pPr>
                            <w:ind w:left="113" w:right="113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Согласованно:</w:t>
                          </w:r>
                        </w:p>
                      </w:tc>
                      <w:tc>
                        <w:tcPr>
                          <w:tcW w:w="304" w:type="dxa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5B9BDA87" w14:textId="77777777" w:rsidR="00DF6114" w:rsidRPr="00594302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4" w:space="0" w:color="auto"/>
                          </w:tcBorders>
                          <w:textDirection w:val="btLr"/>
                        </w:tcPr>
                        <w:p w14:paraId="051B4FE1" w14:textId="77777777" w:rsidR="00DF6114" w:rsidRPr="0027405B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DF6114" w:rsidRPr="0027405B" w14:paraId="1F35E902" w14:textId="77777777" w:rsidTr="005E5378">
                      <w:trPr>
                        <w:cantSplit/>
                        <w:trHeight w:hRule="exact" w:val="851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7933B132" w14:textId="77777777" w:rsidR="00DF6114" w:rsidRPr="00594302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4F21C658" w14:textId="77777777" w:rsidR="00DF6114" w:rsidRPr="00594302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</w:tcPr>
                        <w:p w14:paraId="5DC30F7C" w14:textId="77777777" w:rsidR="00DF6114" w:rsidRPr="0027405B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DF6114" w:rsidRPr="0027405B" w14:paraId="34C3FA14" w14:textId="77777777" w:rsidTr="005E5378">
                      <w:trPr>
                        <w:cantSplit/>
                        <w:trHeight w:hRule="exact" w:val="1134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7238A6D9" w14:textId="77777777" w:rsidR="00DF6114" w:rsidRPr="00594302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0265CAB9" w14:textId="77777777" w:rsidR="00DF6114" w:rsidRPr="00594302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</w:tcPr>
                        <w:p w14:paraId="161EC04D" w14:textId="77777777" w:rsidR="00DF6114" w:rsidRPr="0027405B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DF6114" w:rsidRPr="0027405B" w14:paraId="096DD162" w14:textId="77777777" w:rsidTr="005E5378">
                      <w:trPr>
                        <w:cantSplit/>
                        <w:trHeight w:hRule="exact" w:val="1134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D5DB345" w14:textId="77777777" w:rsidR="00DF6114" w:rsidRPr="00594302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6EB34E62" w14:textId="77777777" w:rsidR="00DF6114" w:rsidRPr="00594302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</w:tcBorders>
                          <w:textDirection w:val="btLr"/>
                        </w:tcPr>
                        <w:p w14:paraId="6FD2EA27" w14:textId="77777777" w:rsidR="00DF6114" w:rsidRPr="0027405B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DF6114" w:rsidRPr="0027405B" w14:paraId="51272B41" w14:textId="77777777" w:rsidTr="005E5378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55064FC7" w14:textId="77777777" w:rsidR="00DF6114" w:rsidRPr="00594302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6E2F6174" w14:textId="77777777" w:rsidR="00DF6114" w:rsidRPr="00594302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proofErr w:type="spellStart"/>
                          <w:r w:rsidRPr="00594302">
                            <w:rPr>
                              <w:rFonts w:ascii="ISOCPEUR" w:hAnsi="ISOCPEUR"/>
                            </w:rPr>
                            <w:t>Взам</w:t>
                          </w:r>
                          <w:proofErr w:type="spellEnd"/>
                          <w:r w:rsidRPr="00594302">
                            <w:rPr>
                              <w:rFonts w:ascii="ISOCPEUR" w:hAnsi="ISOCPEUR"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2ABA8904" w14:textId="77777777" w:rsidR="00DF6114" w:rsidRPr="0027405B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DF6114" w:rsidRPr="0027405B" w14:paraId="5E8D0EB9" w14:textId="77777777" w:rsidTr="005E5378">
                      <w:trPr>
                        <w:cantSplit/>
                        <w:trHeight w:hRule="exact" w:val="1985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nil"/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66B33D6B" w14:textId="77777777" w:rsidR="00DF6114" w:rsidRPr="00594302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054825CA" w14:textId="77777777" w:rsidR="00DF6114" w:rsidRPr="00594302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3BDE69C9" w14:textId="77777777" w:rsidR="00DF6114" w:rsidRPr="0027405B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DF6114" w:rsidRPr="0027405B" w14:paraId="272342C6" w14:textId="77777777" w:rsidTr="005E5378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nil"/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647AACB7" w14:textId="77777777" w:rsidR="00DF6114" w:rsidRPr="00594302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5140DCB2" w14:textId="77777777" w:rsidR="00DF6114" w:rsidRPr="00594302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405F67F0" w14:textId="77777777" w:rsidR="00DF6114" w:rsidRPr="0027405B" w:rsidRDefault="00DF6114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</w:tbl>
                  <w:p w14:paraId="0EC55E94" w14:textId="77777777" w:rsidR="00DF6114" w:rsidRPr="0027405B" w:rsidRDefault="00DF6114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06B8F"/>
    <w:multiLevelType w:val="hybridMultilevel"/>
    <w:tmpl w:val="27369F94"/>
    <w:lvl w:ilvl="0" w:tplc="F38CF7AC">
      <w:start w:val="21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23A35B91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282D064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98F010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622F6A1A"/>
    <w:multiLevelType w:val="hybridMultilevel"/>
    <w:tmpl w:val="8F203E5C"/>
    <w:lvl w:ilvl="0" w:tplc="0419000F">
      <w:start w:val="1"/>
      <w:numFmt w:val="decimal"/>
      <w:lvlText w:val="%1."/>
      <w:lvlJc w:val="left"/>
      <w:pPr>
        <w:tabs>
          <w:tab w:val="num" w:pos="833"/>
        </w:tabs>
        <w:ind w:left="83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53"/>
        </w:tabs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73"/>
        </w:tabs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93"/>
        </w:tabs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13"/>
        </w:tabs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33"/>
        </w:tabs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53"/>
        </w:tabs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73"/>
        </w:tabs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93"/>
        </w:tabs>
        <w:ind w:left="6593" w:hanging="180"/>
      </w:pPr>
    </w:lvl>
  </w:abstractNum>
  <w:abstractNum w:abstractNumId="5" w15:restartNumberingAfterBreak="0">
    <w:nsid w:val="679801D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28E"/>
    <w:rsid w:val="00000746"/>
    <w:rsid w:val="0000078E"/>
    <w:rsid w:val="000010A9"/>
    <w:rsid w:val="0000176D"/>
    <w:rsid w:val="00001860"/>
    <w:rsid w:val="00002077"/>
    <w:rsid w:val="000031C7"/>
    <w:rsid w:val="00004995"/>
    <w:rsid w:val="00006893"/>
    <w:rsid w:val="00007152"/>
    <w:rsid w:val="0001127D"/>
    <w:rsid w:val="000113CB"/>
    <w:rsid w:val="00012A6B"/>
    <w:rsid w:val="0001536C"/>
    <w:rsid w:val="00017053"/>
    <w:rsid w:val="00021DC5"/>
    <w:rsid w:val="0002213C"/>
    <w:rsid w:val="000221A9"/>
    <w:rsid w:val="000223EA"/>
    <w:rsid w:val="000228F1"/>
    <w:rsid w:val="00024345"/>
    <w:rsid w:val="000257CF"/>
    <w:rsid w:val="0002586F"/>
    <w:rsid w:val="0002629E"/>
    <w:rsid w:val="00026C2F"/>
    <w:rsid w:val="0002738B"/>
    <w:rsid w:val="00030C7E"/>
    <w:rsid w:val="000311CE"/>
    <w:rsid w:val="00032197"/>
    <w:rsid w:val="000328A7"/>
    <w:rsid w:val="00032C46"/>
    <w:rsid w:val="000331DB"/>
    <w:rsid w:val="000337C5"/>
    <w:rsid w:val="0003525A"/>
    <w:rsid w:val="000356F6"/>
    <w:rsid w:val="00035896"/>
    <w:rsid w:val="000364F0"/>
    <w:rsid w:val="00036758"/>
    <w:rsid w:val="00036BE0"/>
    <w:rsid w:val="000403A2"/>
    <w:rsid w:val="00040B4A"/>
    <w:rsid w:val="00040DD6"/>
    <w:rsid w:val="00041C5D"/>
    <w:rsid w:val="0004277E"/>
    <w:rsid w:val="00042AD6"/>
    <w:rsid w:val="000430A8"/>
    <w:rsid w:val="000441FA"/>
    <w:rsid w:val="00045116"/>
    <w:rsid w:val="000465E2"/>
    <w:rsid w:val="0004736E"/>
    <w:rsid w:val="000515DB"/>
    <w:rsid w:val="000521B1"/>
    <w:rsid w:val="00052781"/>
    <w:rsid w:val="000541FC"/>
    <w:rsid w:val="000559F6"/>
    <w:rsid w:val="000562FD"/>
    <w:rsid w:val="000565EE"/>
    <w:rsid w:val="00057089"/>
    <w:rsid w:val="00057227"/>
    <w:rsid w:val="000577E6"/>
    <w:rsid w:val="0006057F"/>
    <w:rsid w:val="000606B0"/>
    <w:rsid w:val="00060EA8"/>
    <w:rsid w:val="00061797"/>
    <w:rsid w:val="00062878"/>
    <w:rsid w:val="00062C6A"/>
    <w:rsid w:val="0006313C"/>
    <w:rsid w:val="00063997"/>
    <w:rsid w:val="000644BB"/>
    <w:rsid w:val="00064C47"/>
    <w:rsid w:val="000668FB"/>
    <w:rsid w:val="00066BE2"/>
    <w:rsid w:val="00067A8E"/>
    <w:rsid w:val="000700ED"/>
    <w:rsid w:val="000703AD"/>
    <w:rsid w:val="000716F0"/>
    <w:rsid w:val="00072DAC"/>
    <w:rsid w:val="00072E6D"/>
    <w:rsid w:val="00073240"/>
    <w:rsid w:val="000739F6"/>
    <w:rsid w:val="00073F7D"/>
    <w:rsid w:val="00074DC9"/>
    <w:rsid w:val="000766D1"/>
    <w:rsid w:val="00077657"/>
    <w:rsid w:val="00077DFE"/>
    <w:rsid w:val="000801F1"/>
    <w:rsid w:val="00080B07"/>
    <w:rsid w:val="0008104D"/>
    <w:rsid w:val="00081BC7"/>
    <w:rsid w:val="0008262F"/>
    <w:rsid w:val="00082A3D"/>
    <w:rsid w:val="00082D69"/>
    <w:rsid w:val="00083A5B"/>
    <w:rsid w:val="0008486A"/>
    <w:rsid w:val="00085885"/>
    <w:rsid w:val="00085CD2"/>
    <w:rsid w:val="00087A92"/>
    <w:rsid w:val="00087CAA"/>
    <w:rsid w:val="00090EDD"/>
    <w:rsid w:val="00091E38"/>
    <w:rsid w:val="0009384A"/>
    <w:rsid w:val="00094F5D"/>
    <w:rsid w:val="00095244"/>
    <w:rsid w:val="000952E8"/>
    <w:rsid w:val="00096A0E"/>
    <w:rsid w:val="00096EE7"/>
    <w:rsid w:val="000A0949"/>
    <w:rsid w:val="000A15A7"/>
    <w:rsid w:val="000A15E8"/>
    <w:rsid w:val="000A2920"/>
    <w:rsid w:val="000A2979"/>
    <w:rsid w:val="000A2D2E"/>
    <w:rsid w:val="000A38C3"/>
    <w:rsid w:val="000A3B8E"/>
    <w:rsid w:val="000A3BA0"/>
    <w:rsid w:val="000A3F82"/>
    <w:rsid w:val="000A602B"/>
    <w:rsid w:val="000A6723"/>
    <w:rsid w:val="000A6F29"/>
    <w:rsid w:val="000B240F"/>
    <w:rsid w:val="000B47D9"/>
    <w:rsid w:val="000B546E"/>
    <w:rsid w:val="000B64AB"/>
    <w:rsid w:val="000B65A6"/>
    <w:rsid w:val="000B7DDD"/>
    <w:rsid w:val="000C245F"/>
    <w:rsid w:val="000C59E7"/>
    <w:rsid w:val="000C63A1"/>
    <w:rsid w:val="000D1466"/>
    <w:rsid w:val="000D150F"/>
    <w:rsid w:val="000D1A6E"/>
    <w:rsid w:val="000D2202"/>
    <w:rsid w:val="000D287A"/>
    <w:rsid w:val="000D31C2"/>
    <w:rsid w:val="000D372B"/>
    <w:rsid w:val="000D49DA"/>
    <w:rsid w:val="000D560F"/>
    <w:rsid w:val="000D58E9"/>
    <w:rsid w:val="000D7A38"/>
    <w:rsid w:val="000E0643"/>
    <w:rsid w:val="000E1158"/>
    <w:rsid w:val="000E1A03"/>
    <w:rsid w:val="000E1DD2"/>
    <w:rsid w:val="000E3EF7"/>
    <w:rsid w:val="000E4BE9"/>
    <w:rsid w:val="000E4C6C"/>
    <w:rsid w:val="000E5B98"/>
    <w:rsid w:val="000E60FF"/>
    <w:rsid w:val="000E7625"/>
    <w:rsid w:val="000E76B3"/>
    <w:rsid w:val="000E79B5"/>
    <w:rsid w:val="000E7B20"/>
    <w:rsid w:val="000F0100"/>
    <w:rsid w:val="000F1AB6"/>
    <w:rsid w:val="000F1B1C"/>
    <w:rsid w:val="000F2E9D"/>
    <w:rsid w:val="000F31DD"/>
    <w:rsid w:val="000F38AA"/>
    <w:rsid w:val="000F3BDE"/>
    <w:rsid w:val="000F3FD0"/>
    <w:rsid w:val="000F44D5"/>
    <w:rsid w:val="000F4D9F"/>
    <w:rsid w:val="000F5470"/>
    <w:rsid w:val="000F59CB"/>
    <w:rsid w:val="000F68F3"/>
    <w:rsid w:val="000F6B80"/>
    <w:rsid w:val="000F6BF4"/>
    <w:rsid w:val="000F6F10"/>
    <w:rsid w:val="0010088D"/>
    <w:rsid w:val="0010507C"/>
    <w:rsid w:val="00105CAC"/>
    <w:rsid w:val="00110482"/>
    <w:rsid w:val="00110BA9"/>
    <w:rsid w:val="00111318"/>
    <w:rsid w:val="0011214E"/>
    <w:rsid w:val="00112244"/>
    <w:rsid w:val="00112D73"/>
    <w:rsid w:val="0011445F"/>
    <w:rsid w:val="0011470E"/>
    <w:rsid w:val="00115751"/>
    <w:rsid w:val="001159F9"/>
    <w:rsid w:val="001175D4"/>
    <w:rsid w:val="001178F6"/>
    <w:rsid w:val="00117DB7"/>
    <w:rsid w:val="001214A8"/>
    <w:rsid w:val="00121E4A"/>
    <w:rsid w:val="00122B3E"/>
    <w:rsid w:val="00122BF6"/>
    <w:rsid w:val="00122BFC"/>
    <w:rsid w:val="001233EA"/>
    <w:rsid w:val="00123900"/>
    <w:rsid w:val="00123DC7"/>
    <w:rsid w:val="00125768"/>
    <w:rsid w:val="00125E2D"/>
    <w:rsid w:val="001262FC"/>
    <w:rsid w:val="0012696C"/>
    <w:rsid w:val="00126EF0"/>
    <w:rsid w:val="001270C4"/>
    <w:rsid w:val="001272A9"/>
    <w:rsid w:val="0013038C"/>
    <w:rsid w:val="00130D68"/>
    <w:rsid w:val="00130DBF"/>
    <w:rsid w:val="001315AC"/>
    <w:rsid w:val="00132BED"/>
    <w:rsid w:val="001343B6"/>
    <w:rsid w:val="00134A3F"/>
    <w:rsid w:val="00135EE3"/>
    <w:rsid w:val="0013609C"/>
    <w:rsid w:val="00136AB7"/>
    <w:rsid w:val="0013705C"/>
    <w:rsid w:val="00137323"/>
    <w:rsid w:val="0013743C"/>
    <w:rsid w:val="00140D71"/>
    <w:rsid w:val="001414E5"/>
    <w:rsid w:val="00142957"/>
    <w:rsid w:val="00142FA2"/>
    <w:rsid w:val="00143446"/>
    <w:rsid w:val="00143B67"/>
    <w:rsid w:val="00144F18"/>
    <w:rsid w:val="00145209"/>
    <w:rsid w:val="0014694C"/>
    <w:rsid w:val="0015120A"/>
    <w:rsid w:val="00151832"/>
    <w:rsid w:val="0015261F"/>
    <w:rsid w:val="00152D0F"/>
    <w:rsid w:val="00152DF6"/>
    <w:rsid w:val="00156DBD"/>
    <w:rsid w:val="00160334"/>
    <w:rsid w:val="001607B0"/>
    <w:rsid w:val="00161621"/>
    <w:rsid w:val="001618C8"/>
    <w:rsid w:val="00163A45"/>
    <w:rsid w:val="001646BA"/>
    <w:rsid w:val="001655F6"/>
    <w:rsid w:val="00166909"/>
    <w:rsid w:val="00171253"/>
    <w:rsid w:val="001714DE"/>
    <w:rsid w:val="00171E85"/>
    <w:rsid w:val="0017471A"/>
    <w:rsid w:val="0017573D"/>
    <w:rsid w:val="00175D9F"/>
    <w:rsid w:val="00177611"/>
    <w:rsid w:val="00177618"/>
    <w:rsid w:val="00177FFC"/>
    <w:rsid w:val="001808B2"/>
    <w:rsid w:val="001810CF"/>
    <w:rsid w:val="00183C93"/>
    <w:rsid w:val="00183E23"/>
    <w:rsid w:val="00183E53"/>
    <w:rsid w:val="00184009"/>
    <w:rsid w:val="00186154"/>
    <w:rsid w:val="001866B2"/>
    <w:rsid w:val="0019010F"/>
    <w:rsid w:val="00190D4A"/>
    <w:rsid w:val="00191EAF"/>
    <w:rsid w:val="00193BB1"/>
    <w:rsid w:val="001942E3"/>
    <w:rsid w:val="00194982"/>
    <w:rsid w:val="00195670"/>
    <w:rsid w:val="00197467"/>
    <w:rsid w:val="001A0C22"/>
    <w:rsid w:val="001A42DA"/>
    <w:rsid w:val="001A4ABD"/>
    <w:rsid w:val="001A4E36"/>
    <w:rsid w:val="001A5231"/>
    <w:rsid w:val="001A58C7"/>
    <w:rsid w:val="001A599B"/>
    <w:rsid w:val="001A710C"/>
    <w:rsid w:val="001B0324"/>
    <w:rsid w:val="001B247B"/>
    <w:rsid w:val="001B2FB7"/>
    <w:rsid w:val="001B3031"/>
    <w:rsid w:val="001B3458"/>
    <w:rsid w:val="001B3AD2"/>
    <w:rsid w:val="001B3B2F"/>
    <w:rsid w:val="001B3E65"/>
    <w:rsid w:val="001B4E7B"/>
    <w:rsid w:val="001B5E0D"/>
    <w:rsid w:val="001B605F"/>
    <w:rsid w:val="001B631A"/>
    <w:rsid w:val="001C0ED1"/>
    <w:rsid w:val="001C21AD"/>
    <w:rsid w:val="001C2430"/>
    <w:rsid w:val="001C2A4F"/>
    <w:rsid w:val="001C31F3"/>
    <w:rsid w:val="001C33F7"/>
    <w:rsid w:val="001C4B95"/>
    <w:rsid w:val="001C4F04"/>
    <w:rsid w:val="001C53D7"/>
    <w:rsid w:val="001C5575"/>
    <w:rsid w:val="001C651E"/>
    <w:rsid w:val="001C6902"/>
    <w:rsid w:val="001C6943"/>
    <w:rsid w:val="001C6A0C"/>
    <w:rsid w:val="001C6A45"/>
    <w:rsid w:val="001C7973"/>
    <w:rsid w:val="001D1B14"/>
    <w:rsid w:val="001D2099"/>
    <w:rsid w:val="001D2588"/>
    <w:rsid w:val="001D419E"/>
    <w:rsid w:val="001D4FC3"/>
    <w:rsid w:val="001D55E2"/>
    <w:rsid w:val="001D7FB5"/>
    <w:rsid w:val="001E1884"/>
    <w:rsid w:val="001E2A3E"/>
    <w:rsid w:val="001E31BF"/>
    <w:rsid w:val="001E355B"/>
    <w:rsid w:val="001E3628"/>
    <w:rsid w:val="001E5E8A"/>
    <w:rsid w:val="001E62EC"/>
    <w:rsid w:val="001F00D5"/>
    <w:rsid w:val="001F1AD8"/>
    <w:rsid w:val="001F1F99"/>
    <w:rsid w:val="001F28DB"/>
    <w:rsid w:val="001F3574"/>
    <w:rsid w:val="001F5472"/>
    <w:rsid w:val="001F555B"/>
    <w:rsid w:val="001F575D"/>
    <w:rsid w:val="001F578B"/>
    <w:rsid w:val="001F598F"/>
    <w:rsid w:val="001F5FEF"/>
    <w:rsid w:val="0020062E"/>
    <w:rsid w:val="002006EC"/>
    <w:rsid w:val="00201109"/>
    <w:rsid w:val="0020219F"/>
    <w:rsid w:val="00203A42"/>
    <w:rsid w:val="00204FE7"/>
    <w:rsid w:val="00205225"/>
    <w:rsid w:val="00205650"/>
    <w:rsid w:val="002057CC"/>
    <w:rsid w:val="00210927"/>
    <w:rsid w:val="00210D8A"/>
    <w:rsid w:val="00210F40"/>
    <w:rsid w:val="00212296"/>
    <w:rsid w:val="00213DE5"/>
    <w:rsid w:val="002154D4"/>
    <w:rsid w:val="002163B2"/>
    <w:rsid w:val="00216D3C"/>
    <w:rsid w:val="00216D83"/>
    <w:rsid w:val="0022073E"/>
    <w:rsid w:val="002213F9"/>
    <w:rsid w:val="00221670"/>
    <w:rsid w:val="00221F4E"/>
    <w:rsid w:val="00222131"/>
    <w:rsid w:val="002225E9"/>
    <w:rsid w:val="00222C54"/>
    <w:rsid w:val="00223C5E"/>
    <w:rsid w:val="00223F45"/>
    <w:rsid w:val="002240D8"/>
    <w:rsid w:val="00225AF5"/>
    <w:rsid w:val="0022646D"/>
    <w:rsid w:val="002266F1"/>
    <w:rsid w:val="00226C0F"/>
    <w:rsid w:val="002278DE"/>
    <w:rsid w:val="0022793B"/>
    <w:rsid w:val="002300AF"/>
    <w:rsid w:val="00231B40"/>
    <w:rsid w:val="002320EA"/>
    <w:rsid w:val="0023250D"/>
    <w:rsid w:val="002339A9"/>
    <w:rsid w:val="00233BF3"/>
    <w:rsid w:val="00233C8B"/>
    <w:rsid w:val="00234BDF"/>
    <w:rsid w:val="0023590E"/>
    <w:rsid w:val="00235985"/>
    <w:rsid w:val="002362E2"/>
    <w:rsid w:val="00236521"/>
    <w:rsid w:val="00236589"/>
    <w:rsid w:val="00236B53"/>
    <w:rsid w:val="00236FB9"/>
    <w:rsid w:val="0023732A"/>
    <w:rsid w:val="00240421"/>
    <w:rsid w:val="00240C8D"/>
    <w:rsid w:val="00242AB1"/>
    <w:rsid w:val="0024413B"/>
    <w:rsid w:val="002444C2"/>
    <w:rsid w:val="00245A15"/>
    <w:rsid w:val="002467F5"/>
    <w:rsid w:val="00246A15"/>
    <w:rsid w:val="002478FC"/>
    <w:rsid w:val="00247B83"/>
    <w:rsid w:val="00247E75"/>
    <w:rsid w:val="00254122"/>
    <w:rsid w:val="00254953"/>
    <w:rsid w:val="00255100"/>
    <w:rsid w:val="00260318"/>
    <w:rsid w:val="002615A2"/>
    <w:rsid w:val="00261E20"/>
    <w:rsid w:val="00262E55"/>
    <w:rsid w:val="00262EB0"/>
    <w:rsid w:val="002637BB"/>
    <w:rsid w:val="00264AC4"/>
    <w:rsid w:val="00264C96"/>
    <w:rsid w:val="002657B3"/>
    <w:rsid w:val="00265C9F"/>
    <w:rsid w:val="00267912"/>
    <w:rsid w:val="0027105D"/>
    <w:rsid w:val="0027116E"/>
    <w:rsid w:val="00272A82"/>
    <w:rsid w:val="00273147"/>
    <w:rsid w:val="002735E0"/>
    <w:rsid w:val="0027405B"/>
    <w:rsid w:val="0027486A"/>
    <w:rsid w:val="002762ED"/>
    <w:rsid w:val="00276DF9"/>
    <w:rsid w:val="00277234"/>
    <w:rsid w:val="002778FD"/>
    <w:rsid w:val="002779C7"/>
    <w:rsid w:val="00277A0A"/>
    <w:rsid w:val="002809AC"/>
    <w:rsid w:val="002811ED"/>
    <w:rsid w:val="002823D2"/>
    <w:rsid w:val="002834AC"/>
    <w:rsid w:val="002839AC"/>
    <w:rsid w:val="00283E76"/>
    <w:rsid w:val="00285618"/>
    <w:rsid w:val="002915BB"/>
    <w:rsid w:val="00291B0B"/>
    <w:rsid w:val="0029277F"/>
    <w:rsid w:val="00293ACC"/>
    <w:rsid w:val="0029489C"/>
    <w:rsid w:val="00294F67"/>
    <w:rsid w:val="00294FEE"/>
    <w:rsid w:val="002959C6"/>
    <w:rsid w:val="002959F0"/>
    <w:rsid w:val="00295BCF"/>
    <w:rsid w:val="0029639C"/>
    <w:rsid w:val="002968EA"/>
    <w:rsid w:val="00297050"/>
    <w:rsid w:val="0029716D"/>
    <w:rsid w:val="00297B61"/>
    <w:rsid w:val="002A1230"/>
    <w:rsid w:val="002A1540"/>
    <w:rsid w:val="002A1A36"/>
    <w:rsid w:val="002A2679"/>
    <w:rsid w:val="002A2CCD"/>
    <w:rsid w:val="002A45FF"/>
    <w:rsid w:val="002A4A93"/>
    <w:rsid w:val="002A4BCF"/>
    <w:rsid w:val="002A5A95"/>
    <w:rsid w:val="002A6075"/>
    <w:rsid w:val="002B0156"/>
    <w:rsid w:val="002B02E7"/>
    <w:rsid w:val="002B0D88"/>
    <w:rsid w:val="002B1DEB"/>
    <w:rsid w:val="002B2222"/>
    <w:rsid w:val="002B23B7"/>
    <w:rsid w:val="002B2473"/>
    <w:rsid w:val="002B27E7"/>
    <w:rsid w:val="002B284B"/>
    <w:rsid w:val="002B2AF3"/>
    <w:rsid w:val="002B4677"/>
    <w:rsid w:val="002B4DF4"/>
    <w:rsid w:val="002B52DA"/>
    <w:rsid w:val="002B5EC0"/>
    <w:rsid w:val="002B6748"/>
    <w:rsid w:val="002B6B37"/>
    <w:rsid w:val="002B736B"/>
    <w:rsid w:val="002B7A3E"/>
    <w:rsid w:val="002C1199"/>
    <w:rsid w:val="002C16AD"/>
    <w:rsid w:val="002C1D45"/>
    <w:rsid w:val="002D02FC"/>
    <w:rsid w:val="002D10A7"/>
    <w:rsid w:val="002D1B26"/>
    <w:rsid w:val="002D1ED9"/>
    <w:rsid w:val="002D2295"/>
    <w:rsid w:val="002D265E"/>
    <w:rsid w:val="002D2A85"/>
    <w:rsid w:val="002D37D2"/>
    <w:rsid w:val="002D4018"/>
    <w:rsid w:val="002D45BF"/>
    <w:rsid w:val="002D7A7A"/>
    <w:rsid w:val="002E2199"/>
    <w:rsid w:val="002E2E70"/>
    <w:rsid w:val="002E42DD"/>
    <w:rsid w:val="002E4E8E"/>
    <w:rsid w:val="002E4F34"/>
    <w:rsid w:val="002E5308"/>
    <w:rsid w:val="002E53BB"/>
    <w:rsid w:val="002E59B7"/>
    <w:rsid w:val="002E6864"/>
    <w:rsid w:val="002E70B6"/>
    <w:rsid w:val="002F06C4"/>
    <w:rsid w:val="002F08DB"/>
    <w:rsid w:val="002F0DAF"/>
    <w:rsid w:val="002F15AA"/>
    <w:rsid w:val="002F188F"/>
    <w:rsid w:val="002F2714"/>
    <w:rsid w:val="002F29D8"/>
    <w:rsid w:val="002F2B52"/>
    <w:rsid w:val="002F2B8D"/>
    <w:rsid w:val="002F3335"/>
    <w:rsid w:val="002F3741"/>
    <w:rsid w:val="002F4E20"/>
    <w:rsid w:val="002F5701"/>
    <w:rsid w:val="002F6622"/>
    <w:rsid w:val="002F763E"/>
    <w:rsid w:val="002F7818"/>
    <w:rsid w:val="002F7F7D"/>
    <w:rsid w:val="003002B0"/>
    <w:rsid w:val="00300F95"/>
    <w:rsid w:val="003013E6"/>
    <w:rsid w:val="00301D77"/>
    <w:rsid w:val="00302E48"/>
    <w:rsid w:val="00303F20"/>
    <w:rsid w:val="0030406D"/>
    <w:rsid w:val="00304AD0"/>
    <w:rsid w:val="00304E7F"/>
    <w:rsid w:val="00305D07"/>
    <w:rsid w:val="003062CC"/>
    <w:rsid w:val="00306454"/>
    <w:rsid w:val="003069DE"/>
    <w:rsid w:val="00307F93"/>
    <w:rsid w:val="00310171"/>
    <w:rsid w:val="0031085E"/>
    <w:rsid w:val="0031088B"/>
    <w:rsid w:val="00312FCA"/>
    <w:rsid w:val="00314DBB"/>
    <w:rsid w:val="003151D9"/>
    <w:rsid w:val="00315521"/>
    <w:rsid w:val="0031593F"/>
    <w:rsid w:val="00315A48"/>
    <w:rsid w:val="00316327"/>
    <w:rsid w:val="00317664"/>
    <w:rsid w:val="00317C37"/>
    <w:rsid w:val="00317D50"/>
    <w:rsid w:val="0032029A"/>
    <w:rsid w:val="0032096C"/>
    <w:rsid w:val="00320F50"/>
    <w:rsid w:val="003223BC"/>
    <w:rsid w:val="00323275"/>
    <w:rsid w:val="0032398E"/>
    <w:rsid w:val="00324506"/>
    <w:rsid w:val="00330D48"/>
    <w:rsid w:val="003313F5"/>
    <w:rsid w:val="00331857"/>
    <w:rsid w:val="00331953"/>
    <w:rsid w:val="00331FB7"/>
    <w:rsid w:val="003325B3"/>
    <w:rsid w:val="0033263F"/>
    <w:rsid w:val="0033365A"/>
    <w:rsid w:val="0033365C"/>
    <w:rsid w:val="00333A39"/>
    <w:rsid w:val="00334358"/>
    <w:rsid w:val="00334477"/>
    <w:rsid w:val="00335BFD"/>
    <w:rsid w:val="00336906"/>
    <w:rsid w:val="00336F10"/>
    <w:rsid w:val="00337C48"/>
    <w:rsid w:val="00337D8C"/>
    <w:rsid w:val="0034214A"/>
    <w:rsid w:val="00342162"/>
    <w:rsid w:val="00344324"/>
    <w:rsid w:val="00344CE6"/>
    <w:rsid w:val="0034520D"/>
    <w:rsid w:val="003455FB"/>
    <w:rsid w:val="0034595D"/>
    <w:rsid w:val="0034766A"/>
    <w:rsid w:val="0035051B"/>
    <w:rsid w:val="00350847"/>
    <w:rsid w:val="00351458"/>
    <w:rsid w:val="00351520"/>
    <w:rsid w:val="00352870"/>
    <w:rsid w:val="00352E55"/>
    <w:rsid w:val="00353262"/>
    <w:rsid w:val="003533B3"/>
    <w:rsid w:val="00353685"/>
    <w:rsid w:val="00353FA0"/>
    <w:rsid w:val="003544DB"/>
    <w:rsid w:val="003544F9"/>
    <w:rsid w:val="003546F4"/>
    <w:rsid w:val="00354907"/>
    <w:rsid w:val="00354954"/>
    <w:rsid w:val="003557DD"/>
    <w:rsid w:val="00355A0A"/>
    <w:rsid w:val="00357311"/>
    <w:rsid w:val="003578C6"/>
    <w:rsid w:val="003612C3"/>
    <w:rsid w:val="003618A5"/>
    <w:rsid w:val="00361B78"/>
    <w:rsid w:val="00362457"/>
    <w:rsid w:val="00363A68"/>
    <w:rsid w:val="00363DAD"/>
    <w:rsid w:val="00364449"/>
    <w:rsid w:val="00365D97"/>
    <w:rsid w:val="00365F2C"/>
    <w:rsid w:val="003670F3"/>
    <w:rsid w:val="003678F8"/>
    <w:rsid w:val="00370E23"/>
    <w:rsid w:val="003717F3"/>
    <w:rsid w:val="00371E22"/>
    <w:rsid w:val="00372FC7"/>
    <w:rsid w:val="00373070"/>
    <w:rsid w:val="0037384B"/>
    <w:rsid w:val="00374142"/>
    <w:rsid w:val="003742E9"/>
    <w:rsid w:val="0037509F"/>
    <w:rsid w:val="00375121"/>
    <w:rsid w:val="00375EFF"/>
    <w:rsid w:val="003767ED"/>
    <w:rsid w:val="00377B22"/>
    <w:rsid w:val="00377EE8"/>
    <w:rsid w:val="0038005A"/>
    <w:rsid w:val="00380CC0"/>
    <w:rsid w:val="00380CC4"/>
    <w:rsid w:val="00381872"/>
    <w:rsid w:val="00381A0F"/>
    <w:rsid w:val="0038211D"/>
    <w:rsid w:val="00384ECF"/>
    <w:rsid w:val="0038500A"/>
    <w:rsid w:val="00386B85"/>
    <w:rsid w:val="00390EDB"/>
    <w:rsid w:val="003919B4"/>
    <w:rsid w:val="00391A75"/>
    <w:rsid w:val="0039221E"/>
    <w:rsid w:val="00393179"/>
    <w:rsid w:val="003936AC"/>
    <w:rsid w:val="003939D9"/>
    <w:rsid w:val="003941C4"/>
    <w:rsid w:val="003959DB"/>
    <w:rsid w:val="003A0B36"/>
    <w:rsid w:val="003A1CCE"/>
    <w:rsid w:val="003A305E"/>
    <w:rsid w:val="003A3D7E"/>
    <w:rsid w:val="003A4681"/>
    <w:rsid w:val="003A4FDD"/>
    <w:rsid w:val="003A6BC8"/>
    <w:rsid w:val="003A6D92"/>
    <w:rsid w:val="003A7F7D"/>
    <w:rsid w:val="003B044B"/>
    <w:rsid w:val="003B08D2"/>
    <w:rsid w:val="003B2BC7"/>
    <w:rsid w:val="003B3998"/>
    <w:rsid w:val="003B39C5"/>
    <w:rsid w:val="003B459C"/>
    <w:rsid w:val="003B6110"/>
    <w:rsid w:val="003B66F6"/>
    <w:rsid w:val="003B694B"/>
    <w:rsid w:val="003C0219"/>
    <w:rsid w:val="003C0650"/>
    <w:rsid w:val="003C0EF0"/>
    <w:rsid w:val="003C2D9D"/>
    <w:rsid w:val="003C2F06"/>
    <w:rsid w:val="003C3DE4"/>
    <w:rsid w:val="003C48F4"/>
    <w:rsid w:val="003C538B"/>
    <w:rsid w:val="003C632C"/>
    <w:rsid w:val="003C6554"/>
    <w:rsid w:val="003C6A33"/>
    <w:rsid w:val="003C72E2"/>
    <w:rsid w:val="003C7967"/>
    <w:rsid w:val="003D097A"/>
    <w:rsid w:val="003D12D1"/>
    <w:rsid w:val="003D1BBA"/>
    <w:rsid w:val="003D1F58"/>
    <w:rsid w:val="003D301D"/>
    <w:rsid w:val="003D6119"/>
    <w:rsid w:val="003D6775"/>
    <w:rsid w:val="003D6AB2"/>
    <w:rsid w:val="003D764E"/>
    <w:rsid w:val="003D789E"/>
    <w:rsid w:val="003E002D"/>
    <w:rsid w:val="003E11CE"/>
    <w:rsid w:val="003E1904"/>
    <w:rsid w:val="003E1C4C"/>
    <w:rsid w:val="003E344E"/>
    <w:rsid w:val="003E4BF4"/>
    <w:rsid w:val="003E7392"/>
    <w:rsid w:val="003F1816"/>
    <w:rsid w:val="003F2C4B"/>
    <w:rsid w:val="003F3A45"/>
    <w:rsid w:val="003F3E40"/>
    <w:rsid w:val="003F5461"/>
    <w:rsid w:val="003F560A"/>
    <w:rsid w:val="003F5781"/>
    <w:rsid w:val="003F597D"/>
    <w:rsid w:val="003F6128"/>
    <w:rsid w:val="003F730B"/>
    <w:rsid w:val="003F777A"/>
    <w:rsid w:val="0040012A"/>
    <w:rsid w:val="0040012B"/>
    <w:rsid w:val="004010BB"/>
    <w:rsid w:val="0040283C"/>
    <w:rsid w:val="00402C3D"/>
    <w:rsid w:val="004051C2"/>
    <w:rsid w:val="00405F49"/>
    <w:rsid w:val="00406174"/>
    <w:rsid w:val="0041005A"/>
    <w:rsid w:val="00410570"/>
    <w:rsid w:val="004124A7"/>
    <w:rsid w:val="00412D8D"/>
    <w:rsid w:val="00413DCE"/>
    <w:rsid w:val="00414972"/>
    <w:rsid w:val="00415B03"/>
    <w:rsid w:val="00416009"/>
    <w:rsid w:val="0041623B"/>
    <w:rsid w:val="0042099A"/>
    <w:rsid w:val="0042211F"/>
    <w:rsid w:val="00422333"/>
    <w:rsid w:val="00422A70"/>
    <w:rsid w:val="0042344C"/>
    <w:rsid w:val="004235A5"/>
    <w:rsid w:val="00426481"/>
    <w:rsid w:val="0042706F"/>
    <w:rsid w:val="00430418"/>
    <w:rsid w:val="00431C2D"/>
    <w:rsid w:val="004342EB"/>
    <w:rsid w:val="004356E2"/>
    <w:rsid w:val="00436048"/>
    <w:rsid w:val="004362E3"/>
    <w:rsid w:val="0044171E"/>
    <w:rsid w:val="00441F4A"/>
    <w:rsid w:val="0044226A"/>
    <w:rsid w:val="004424D0"/>
    <w:rsid w:val="004425F7"/>
    <w:rsid w:val="0044320D"/>
    <w:rsid w:val="00445570"/>
    <w:rsid w:val="00446B5E"/>
    <w:rsid w:val="004475A7"/>
    <w:rsid w:val="004477CC"/>
    <w:rsid w:val="00447A21"/>
    <w:rsid w:val="00447DC4"/>
    <w:rsid w:val="004507A2"/>
    <w:rsid w:val="004513D6"/>
    <w:rsid w:val="004515BD"/>
    <w:rsid w:val="00451FB0"/>
    <w:rsid w:val="004520BC"/>
    <w:rsid w:val="0045456C"/>
    <w:rsid w:val="0045557A"/>
    <w:rsid w:val="004572A1"/>
    <w:rsid w:val="00457C04"/>
    <w:rsid w:val="004607C4"/>
    <w:rsid w:val="00460E21"/>
    <w:rsid w:val="00460E62"/>
    <w:rsid w:val="004615C3"/>
    <w:rsid w:val="004629E9"/>
    <w:rsid w:val="00463E6A"/>
    <w:rsid w:val="00463FD4"/>
    <w:rsid w:val="00464D47"/>
    <w:rsid w:val="00465DB6"/>
    <w:rsid w:val="00465E69"/>
    <w:rsid w:val="00466EC4"/>
    <w:rsid w:val="00467354"/>
    <w:rsid w:val="00467B87"/>
    <w:rsid w:val="00470469"/>
    <w:rsid w:val="0047047A"/>
    <w:rsid w:val="00471276"/>
    <w:rsid w:val="00472F91"/>
    <w:rsid w:val="004741BE"/>
    <w:rsid w:val="0047509E"/>
    <w:rsid w:val="004763FC"/>
    <w:rsid w:val="004767DE"/>
    <w:rsid w:val="00476834"/>
    <w:rsid w:val="00477CB9"/>
    <w:rsid w:val="004806D2"/>
    <w:rsid w:val="00480BA9"/>
    <w:rsid w:val="00482CA8"/>
    <w:rsid w:val="00486731"/>
    <w:rsid w:val="004867C5"/>
    <w:rsid w:val="004874E4"/>
    <w:rsid w:val="004877F7"/>
    <w:rsid w:val="00491A19"/>
    <w:rsid w:val="00491FA3"/>
    <w:rsid w:val="00492778"/>
    <w:rsid w:val="00494448"/>
    <w:rsid w:val="00495097"/>
    <w:rsid w:val="00495966"/>
    <w:rsid w:val="00496194"/>
    <w:rsid w:val="004A0122"/>
    <w:rsid w:val="004A10A6"/>
    <w:rsid w:val="004A1757"/>
    <w:rsid w:val="004A2094"/>
    <w:rsid w:val="004A22B9"/>
    <w:rsid w:val="004A25E0"/>
    <w:rsid w:val="004A2D60"/>
    <w:rsid w:val="004A328F"/>
    <w:rsid w:val="004A3841"/>
    <w:rsid w:val="004A4777"/>
    <w:rsid w:val="004A4F0B"/>
    <w:rsid w:val="004A56C1"/>
    <w:rsid w:val="004A5898"/>
    <w:rsid w:val="004A6E2D"/>
    <w:rsid w:val="004A7A79"/>
    <w:rsid w:val="004B0C88"/>
    <w:rsid w:val="004B18B7"/>
    <w:rsid w:val="004B4A85"/>
    <w:rsid w:val="004B5680"/>
    <w:rsid w:val="004B57E1"/>
    <w:rsid w:val="004B6186"/>
    <w:rsid w:val="004B7CA2"/>
    <w:rsid w:val="004B7D5A"/>
    <w:rsid w:val="004C1064"/>
    <w:rsid w:val="004C108F"/>
    <w:rsid w:val="004C18A8"/>
    <w:rsid w:val="004C2F30"/>
    <w:rsid w:val="004C4A86"/>
    <w:rsid w:val="004C4C95"/>
    <w:rsid w:val="004C567A"/>
    <w:rsid w:val="004C63C9"/>
    <w:rsid w:val="004C6D41"/>
    <w:rsid w:val="004C733E"/>
    <w:rsid w:val="004C7EC5"/>
    <w:rsid w:val="004D0609"/>
    <w:rsid w:val="004D1750"/>
    <w:rsid w:val="004D1A5B"/>
    <w:rsid w:val="004D2F6A"/>
    <w:rsid w:val="004D31F9"/>
    <w:rsid w:val="004D3B7A"/>
    <w:rsid w:val="004D5318"/>
    <w:rsid w:val="004D57DE"/>
    <w:rsid w:val="004D59F7"/>
    <w:rsid w:val="004D6886"/>
    <w:rsid w:val="004D795F"/>
    <w:rsid w:val="004D79B3"/>
    <w:rsid w:val="004E0ACB"/>
    <w:rsid w:val="004E265B"/>
    <w:rsid w:val="004E3121"/>
    <w:rsid w:val="004E4168"/>
    <w:rsid w:val="004E4657"/>
    <w:rsid w:val="004E5686"/>
    <w:rsid w:val="004E58C7"/>
    <w:rsid w:val="004E6515"/>
    <w:rsid w:val="004E75F2"/>
    <w:rsid w:val="004F02DE"/>
    <w:rsid w:val="004F1082"/>
    <w:rsid w:val="004F2774"/>
    <w:rsid w:val="004F2858"/>
    <w:rsid w:val="004F2BF7"/>
    <w:rsid w:val="004F4D8D"/>
    <w:rsid w:val="004F573B"/>
    <w:rsid w:val="004F5916"/>
    <w:rsid w:val="004F5CA3"/>
    <w:rsid w:val="00500F35"/>
    <w:rsid w:val="00501244"/>
    <w:rsid w:val="00503523"/>
    <w:rsid w:val="00503A94"/>
    <w:rsid w:val="00504308"/>
    <w:rsid w:val="005043FD"/>
    <w:rsid w:val="00505108"/>
    <w:rsid w:val="005065C8"/>
    <w:rsid w:val="00506D00"/>
    <w:rsid w:val="00507CB4"/>
    <w:rsid w:val="00513682"/>
    <w:rsid w:val="005137E1"/>
    <w:rsid w:val="00514B18"/>
    <w:rsid w:val="00516187"/>
    <w:rsid w:val="0051703B"/>
    <w:rsid w:val="00517511"/>
    <w:rsid w:val="00520D36"/>
    <w:rsid w:val="00521B18"/>
    <w:rsid w:val="0052220C"/>
    <w:rsid w:val="0052231E"/>
    <w:rsid w:val="005224C0"/>
    <w:rsid w:val="00522757"/>
    <w:rsid w:val="005231CC"/>
    <w:rsid w:val="00523EF7"/>
    <w:rsid w:val="00523FE4"/>
    <w:rsid w:val="00524161"/>
    <w:rsid w:val="005273C3"/>
    <w:rsid w:val="005310C2"/>
    <w:rsid w:val="0053126C"/>
    <w:rsid w:val="005313B8"/>
    <w:rsid w:val="00531406"/>
    <w:rsid w:val="00532250"/>
    <w:rsid w:val="00533164"/>
    <w:rsid w:val="00533ACB"/>
    <w:rsid w:val="00533CE9"/>
    <w:rsid w:val="005350DA"/>
    <w:rsid w:val="0053776C"/>
    <w:rsid w:val="00537B14"/>
    <w:rsid w:val="00540DF7"/>
    <w:rsid w:val="00541157"/>
    <w:rsid w:val="00541E91"/>
    <w:rsid w:val="00543006"/>
    <w:rsid w:val="005431F1"/>
    <w:rsid w:val="0054345B"/>
    <w:rsid w:val="00544075"/>
    <w:rsid w:val="005443F2"/>
    <w:rsid w:val="00544663"/>
    <w:rsid w:val="00545156"/>
    <w:rsid w:val="00546609"/>
    <w:rsid w:val="00547820"/>
    <w:rsid w:val="00550766"/>
    <w:rsid w:val="00550FC3"/>
    <w:rsid w:val="005530F8"/>
    <w:rsid w:val="00553801"/>
    <w:rsid w:val="00554B64"/>
    <w:rsid w:val="00555378"/>
    <w:rsid w:val="005555E8"/>
    <w:rsid w:val="00556889"/>
    <w:rsid w:val="0055739A"/>
    <w:rsid w:val="005611A5"/>
    <w:rsid w:val="005614C5"/>
    <w:rsid w:val="00563249"/>
    <w:rsid w:val="005633C3"/>
    <w:rsid w:val="005635C1"/>
    <w:rsid w:val="005641E8"/>
    <w:rsid w:val="00565214"/>
    <w:rsid w:val="00565B17"/>
    <w:rsid w:val="005665B8"/>
    <w:rsid w:val="00570E4E"/>
    <w:rsid w:val="00572415"/>
    <w:rsid w:val="00572551"/>
    <w:rsid w:val="00572D94"/>
    <w:rsid w:val="00572E1A"/>
    <w:rsid w:val="005738E2"/>
    <w:rsid w:val="00573D60"/>
    <w:rsid w:val="0057540A"/>
    <w:rsid w:val="0057642C"/>
    <w:rsid w:val="00577248"/>
    <w:rsid w:val="005774E3"/>
    <w:rsid w:val="00577522"/>
    <w:rsid w:val="0057761D"/>
    <w:rsid w:val="00581ADE"/>
    <w:rsid w:val="00582567"/>
    <w:rsid w:val="00582E2C"/>
    <w:rsid w:val="00583133"/>
    <w:rsid w:val="00583D6E"/>
    <w:rsid w:val="00583E3E"/>
    <w:rsid w:val="00583F23"/>
    <w:rsid w:val="00587634"/>
    <w:rsid w:val="005876D4"/>
    <w:rsid w:val="00587A4B"/>
    <w:rsid w:val="005936A5"/>
    <w:rsid w:val="005936D1"/>
    <w:rsid w:val="00593C3D"/>
    <w:rsid w:val="00594302"/>
    <w:rsid w:val="0059494D"/>
    <w:rsid w:val="00595033"/>
    <w:rsid w:val="00595650"/>
    <w:rsid w:val="0059621F"/>
    <w:rsid w:val="0059623A"/>
    <w:rsid w:val="005A1511"/>
    <w:rsid w:val="005A1EEA"/>
    <w:rsid w:val="005A2D8C"/>
    <w:rsid w:val="005A3C41"/>
    <w:rsid w:val="005A5CC0"/>
    <w:rsid w:val="005B00F5"/>
    <w:rsid w:val="005B0235"/>
    <w:rsid w:val="005B2702"/>
    <w:rsid w:val="005B2A57"/>
    <w:rsid w:val="005B2D9F"/>
    <w:rsid w:val="005B5C30"/>
    <w:rsid w:val="005B5F44"/>
    <w:rsid w:val="005B612C"/>
    <w:rsid w:val="005B6442"/>
    <w:rsid w:val="005B7D95"/>
    <w:rsid w:val="005B7F2D"/>
    <w:rsid w:val="005C0AE6"/>
    <w:rsid w:val="005C21BC"/>
    <w:rsid w:val="005C32D1"/>
    <w:rsid w:val="005C37B9"/>
    <w:rsid w:val="005C4036"/>
    <w:rsid w:val="005C5DE6"/>
    <w:rsid w:val="005C6A6B"/>
    <w:rsid w:val="005D0976"/>
    <w:rsid w:val="005D0A4D"/>
    <w:rsid w:val="005D1183"/>
    <w:rsid w:val="005D18CD"/>
    <w:rsid w:val="005D1AB3"/>
    <w:rsid w:val="005D1EFC"/>
    <w:rsid w:val="005D2249"/>
    <w:rsid w:val="005D255D"/>
    <w:rsid w:val="005D60A6"/>
    <w:rsid w:val="005D6356"/>
    <w:rsid w:val="005D6559"/>
    <w:rsid w:val="005D728F"/>
    <w:rsid w:val="005D7D5B"/>
    <w:rsid w:val="005D7FA7"/>
    <w:rsid w:val="005E0980"/>
    <w:rsid w:val="005E14B6"/>
    <w:rsid w:val="005E1A63"/>
    <w:rsid w:val="005E1CC9"/>
    <w:rsid w:val="005E2A7F"/>
    <w:rsid w:val="005E2FEB"/>
    <w:rsid w:val="005E363A"/>
    <w:rsid w:val="005E5378"/>
    <w:rsid w:val="005E66BB"/>
    <w:rsid w:val="005E6F7A"/>
    <w:rsid w:val="005E755E"/>
    <w:rsid w:val="005E7A6B"/>
    <w:rsid w:val="005F0319"/>
    <w:rsid w:val="005F0C8E"/>
    <w:rsid w:val="005F1637"/>
    <w:rsid w:val="005F18B8"/>
    <w:rsid w:val="005F2198"/>
    <w:rsid w:val="005F2216"/>
    <w:rsid w:val="005F2486"/>
    <w:rsid w:val="005F2811"/>
    <w:rsid w:val="005F2AEE"/>
    <w:rsid w:val="005F2AFC"/>
    <w:rsid w:val="005F4456"/>
    <w:rsid w:val="005F5C64"/>
    <w:rsid w:val="005F6FCB"/>
    <w:rsid w:val="005F72A3"/>
    <w:rsid w:val="005F761E"/>
    <w:rsid w:val="005F7B48"/>
    <w:rsid w:val="006009D5"/>
    <w:rsid w:val="00600A6A"/>
    <w:rsid w:val="00601365"/>
    <w:rsid w:val="00601E9D"/>
    <w:rsid w:val="006021EB"/>
    <w:rsid w:val="00602436"/>
    <w:rsid w:val="00602944"/>
    <w:rsid w:val="00602BC9"/>
    <w:rsid w:val="00603338"/>
    <w:rsid w:val="00603B8F"/>
    <w:rsid w:val="00604A9D"/>
    <w:rsid w:val="00604E93"/>
    <w:rsid w:val="00604F63"/>
    <w:rsid w:val="0060518E"/>
    <w:rsid w:val="00605779"/>
    <w:rsid w:val="0060747C"/>
    <w:rsid w:val="00610841"/>
    <w:rsid w:val="00610953"/>
    <w:rsid w:val="00610AE6"/>
    <w:rsid w:val="00611174"/>
    <w:rsid w:val="00611518"/>
    <w:rsid w:val="006117C3"/>
    <w:rsid w:val="00611BAF"/>
    <w:rsid w:val="00611D1E"/>
    <w:rsid w:val="00611DB6"/>
    <w:rsid w:val="00612112"/>
    <w:rsid w:val="0061440F"/>
    <w:rsid w:val="00615E04"/>
    <w:rsid w:val="00616094"/>
    <w:rsid w:val="0061610E"/>
    <w:rsid w:val="00616F9B"/>
    <w:rsid w:val="00617253"/>
    <w:rsid w:val="00617A61"/>
    <w:rsid w:val="006207F8"/>
    <w:rsid w:val="00620A81"/>
    <w:rsid w:val="006212A1"/>
    <w:rsid w:val="00621420"/>
    <w:rsid w:val="00622703"/>
    <w:rsid w:val="00622947"/>
    <w:rsid w:val="00622CCE"/>
    <w:rsid w:val="00625D66"/>
    <w:rsid w:val="006328D5"/>
    <w:rsid w:val="006333FB"/>
    <w:rsid w:val="0063590C"/>
    <w:rsid w:val="00635EC0"/>
    <w:rsid w:val="006375B2"/>
    <w:rsid w:val="00641A37"/>
    <w:rsid w:val="00643418"/>
    <w:rsid w:val="00643A46"/>
    <w:rsid w:val="006443FF"/>
    <w:rsid w:val="00644AF7"/>
    <w:rsid w:val="00644EEA"/>
    <w:rsid w:val="006456F2"/>
    <w:rsid w:val="006459F2"/>
    <w:rsid w:val="006462EA"/>
    <w:rsid w:val="006462EF"/>
    <w:rsid w:val="00646E18"/>
    <w:rsid w:val="006504D0"/>
    <w:rsid w:val="00650D64"/>
    <w:rsid w:val="00650F83"/>
    <w:rsid w:val="00652628"/>
    <w:rsid w:val="00653642"/>
    <w:rsid w:val="00653846"/>
    <w:rsid w:val="00654368"/>
    <w:rsid w:val="00655EDD"/>
    <w:rsid w:val="00655F3B"/>
    <w:rsid w:val="00657CFC"/>
    <w:rsid w:val="00657FC3"/>
    <w:rsid w:val="00660466"/>
    <w:rsid w:val="006612CA"/>
    <w:rsid w:val="00661D3B"/>
    <w:rsid w:val="0066729D"/>
    <w:rsid w:val="00667A2A"/>
    <w:rsid w:val="00670084"/>
    <w:rsid w:val="00672203"/>
    <w:rsid w:val="006731F0"/>
    <w:rsid w:val="00673EEB"/>
    <w:rsid w:val="00674047"/>
    <w:rsid w:val="0067489C"/>
    <w:rsid w:val="0067784E"/>
    <w:rsid w:val="00677CEB"/>
    <w:rsid w:val="006805B2"/>
    <w:rsid w:val="00680766"/>
    <w:rsid w:val="006813A4"/>
    <w:rsid w:val="00681824"/>
    <w:rsid w:val="00681D80"/>
    <w:rsid w:val="00683366"/>
    <w:rsid w:val="00684162"/>
    <w:rsid w:val="006843A6"/>
    <w:rsid w:val="00684A26"/>
    <w:rsid w:val="00685F7F"/>
    <w:rsid w:val="00686FD3"/>
    <w:rsid w:val="00687057"/>
    <w:rsid w:val="00687E3D"/>
    <w:rsid w:val="006901CD"/>
    <w:rsid w:val="00690787"/>
    <w:rsid w:val="0069117D"/>
    <w:rsid w:val="006915A6"/>
    <w:rsid w:val="00693321"/>
    <w:rsid w:val="00693D35"/>
    <w:rsid w:val="006949AE"/>
    <w:rsid w:val="00696666"/>
    <w:rsid w:val="00697724"/>
    <w:rsid w:val="00697EE2"/>
    <w:rsid w:val="00697FF1"/>
    <w:rsid w:val="006A0A50"/>
    <w:rsid w:val="006A2ABF"/>
    <w:rsid w:val="006A3103"/>
    <w:rsid w:val="006A3120"/>
    <w:rsid w:val="006A49BA"/>
    <w:rsid w:val="006A4CA3"/>
    <w:rsid w:val="006A6902"/>
    <w:rsid w:val="006A6C1F"/>
    <w:rsid w:val="006A6C85"/>
    <w:rsid w:val="006A6CD1"/>
    <w:rsid w:val="006A7A41"/>
    <w:rsid w:val="006B0A0F"/>
    <w:rsid w:val="006B19D9"/>
    <w:rsid w:val="006B1AAF"/>
    <w:rsid w:val="006B2F9A"/>
    <w:rsid w:val="006B2FA9"/>
    <w:rsid w:val="006B3EB9"/>
    <w:rsid w:val="006B40EB"/>
    <w:rsid w:val="006B4DA1"/>
    <w:rsid w:val="006B4EA3"/>
    <w:rsid w:val="006B5DBF"/>
    <w:rsid w:val="006B6D82"/>
    <w:rsid w:val="006C02BF"/>
    <w:rsid w:val="006C0C42"/>
    <w:rsid w:val="006C16D4"/>
    <w:rsid w:val="006C3E09"/>
    <w:rsid w:val="006C4196"/>
    <w:rsid w:val="006C45AF"/>
    <w:rsid w:val="006C4B0A"/>
    <w:rsid w:val="006C4B74"/>
    <w:rsid w:val="006C51AD"/>
    <w:rsid w:val="006C5B04"/>
    <w:rsid w:val="006C65C0"/>
    <w:rsid w:val="006C6A4D"/>
    <w:rsid w:val="006C6C28"/>
    <w:rsid w:val="006C7653"/>
    <w:rsid w:val="006D18D5"/>
    <w:rsid w:val="006D1F01"/>
    <w:rsid w:val="006D29EC"/>
    <w:rsid w:val="006D2A1B"/>
    <w:rsid w:val="006D3232"/>
    <w:rsid w:val="006D3712"/>
    <w:rsid w:val="006D389B"/>
    <w:rsid w:val="006D3DA4"/>
    <w:rsid w:val="006D5DB1"/>
    <w:rsid w:val="006D7432"/>
    <w:rsid w:val="006D7A1B"/>
    <w:rsid w:val="006D7F18"/>
    <w:rsid w:val="006E11E0"/>
    <w:rsid w:val="006E1349"/>
    <w:rsid w:val="006E1715"/>
    <w:rsid w:val="006E196D"/>
    <w:rsid w:val="006E3C21"/>
    <w:rsid w:val="006E4425"/>
    <w:rsid w:val="006E4FD8"/>
    <w:rsid w:val="006F0D9B"/>
    <w:rsid w:val="006F2FB2"/>
    <w:rsid w:val="006F31EF"/>
    <w:rsid w:val="006F3403"/>
    <w:rsid w:val="006F3B69"/>
    <w:rsid w:val="006F3D98"/>
    <w:rsid w:val="006F444B"/>
    <w:rsid w:val="006F4B78"/>
    <w:rsid w:val="006F4D56"/>
    <w:rsid w:val="006F5490"/>
    <w:rsid w:val="006F54FE"/>
    <w:rsid w:val="006F55C8"/>
    <w:rsid w:val="006F5BBF"/>
    <w:rsid w:val="006F73F8"/>
    <w:rsid w:val="006F7451"/>
    <w:rsid w:val="00700149"/>
    <w:rsid w:val="00700BA1"/>
    <w:rsid w:val="00700DE4"/>
    <w:rsid w:val="00700E79"/>
    <w:rsid w:val="00702792"/>
    <w:rsid w:val="00702E3E"/>
    <w:rsid w:val="00703503"/>
    <w:rsid w:val="007037FB"/>
    <w:rsid w:val="00705E1A"/>
    <w:rsid w:val="0070648C"/>
    <w:rsid w:val="00706886"/>
    <w:rsid w:val="00706E4F"/>
    <w:rsid w:val="00707C0F"/>
    <w:rsid w:val="00710D7A"/>
    <w:rsid w:val="00710F97"/>
    <w:rsid w:val="00711F7E"/>
    <w:rsid w:val="007139E7"/>
    <w:rsid w:val="00713F2B"/>
    <w:rsid w:val="007141ED"/>
    <w:rsid w:val="007146A2"/>
    <w:rsid w:val="00714BEF"/>
    <w:rsid w:val="007166FE"/>
    <w:rsid w:val="00717EFD"/>
    <w:rsid w:val="0072211E"/>
    <w:rsid w:val="00722D10"/>
    <w:rsid w:val="00723801"/>
    <w:rsid w:val="00723E95"/>
    <w:rsid w:val="00724AA7"/>
    <w:rsid w:val="00726718"/>
    <w:rsid w:val="00727A6A"/>
    <w:rsid w:val="00731D56"/>
    <w:rsid w:val="0073373D"/>
    <w:rsid w:val="00734F0A"/>
    <w:rsid w:val="00735E86"/>
    <w:rsid w:val="007360C5"/>
    <w:rsid w:val="007379D5"/>
    <w:rsid w:val="00741756"/>
    <w:rsid w:val="00742704"/>
    <w:rsid w:val="00743515"/>
    <w:rsid w:val="0074453D"/>
    <w:rsid w:val="00744CFE"/>
    <w:rsid w:val="0075006C"/>
    <w:rsid w:val="00750E0D"/>
    <w:rsid w:val="00750FED"/>
    <w:rsid w:val="007524C8"/>
    <w:rsid w:val="00752773"/>
    <w:rsid w:val="0075332F"/>
    <w:rsid w:val="00753E08"/>
    <w:rsid w:val="00754A4A"/>
    <w:rsid w:val="007557DD"/>
    <w:rsid w:val="00756330"/>
    <w:rsid w:val="0075667E"/>
    <w:rsid w:val="00760306"/>
    <w:rsid w:val="00763447"/>
    <w:rsid w:val="007634CE"/>
    <w:rsid w:val="00763F73"/>
    <w:rsid w:val="0076502A"/>
    <w:rsid w:val="00765BA0"/>
    <w:rsid w:val="00766B1F"/>
    <w:rsid w:val="007701FD"/>
    <w:rsid w:val="007706A3"/>
    <w:rsid w:val="00771D85"/>
    <w:rsid w:val="00773223"/>
    <w:rsid w:val="007750BE"/>
    <w:rsid w:val="007754C4"/>
    <w:rsid w:val="007762A8"/>
    <w:rsid w:val="00776A4F"/>
    <w:rsid w:val="00777EBD"/>
    <w:rsid w:val="00780192"/>
    <w:rsid w:val="0078048C"/>
    <w:rsid w:val="00780FEB"/>
    <w:rsid w:val="00781496"/>
    <w:rsid w:val="007819C4"/>
    <w:rsid w:val="00782D75"/>
    <w:rsid w:val="00783454"/>
    <w:rsid w:val="0078450E"/>
    <w:rsid w:val="00785FC2"/>
    <w:rsid w:val="00786259"/>
    <w:rsid w:val="00786616"/>
    <w:rsid w:val="00786E4A"/>
    <w:rsid w:val="00787059"/>
    <w:rsid w:val="0078771B"/>
    <w:rsid w:val="00787990"/>
    <w:rsid w:val="00790B44"/>
    <w:rsid w:val="00791AAF"/>
    <w:rsid w:val="00791B84"/>
    <w:rsid w:val="00794F7E"/>
    <w:rsid w:val="00795E57"/>
    <w:rsid w:val="007962C7"/>
    <w:rsid w:val="00796528"/>
    <w:rsid w:val="007965B1"/>
    <w:rsid w:val="007967CB"/>
    <w:rsid w:val="007A0575"/>
    <w:rsid w:val="007A0593"/>
    <w:rsid w:val="007A0ADA"/>
    <w:rsid w:val="007A19AB"/>
    <w:rsid w:val="007A31E5"/>
    <w:rsid w:val="007A32BA"/>
    <w:rsid w:val="007A520F"/>
    <w:rsid w:val="007A5376"/>
    <w:rsid w:val="007A672E"/>
    <w:rsid w:val="007A71A3"/>
    <w:rsid w:val="007A7A38"/>
    <w:rsid w:val="007A7FBF"/>
    <w:rsid w:val="007B1381"/>
    <w:rsid w:val="007B1CF3"/>
    <w:rsid w:val="007B1E6E"/>
    <w:rsid w:val="007B45AA"/>
    <w:rsid w:val="007B6005"/>
    <w:rsid w:val="007B605F"/>
    <w:rsid w:val="007B67D3"/>
    <w:rsid w:val="007B73C6"/>
    <w:rsid w:val="007B7E30"/>
    <w:rsid w:val="007B7E61"/>
    <w:rsid w:val="007C2321"/>
    <w:rsid w:val="007C26ED"/>
    <w:rsid w:val="007C5680"/>
    <w:rsid w:val="007C5B96"/>
    <w:rsid w:val="007C6DA3"/>
    <w:rsid w:val="007C78DF"/>
    <w:rsid w:val="007C7A50"/>
    <w:rsid w:val="007D0071"/>
    <w:rsid w:val="007D115C"/>
    <w:rsid w:val="007D1973"/>
    <w:rsid w:val="007D1C98"/>
    <w:rsid w:val="007D1F9C"/>
    <w:rsid w:val="007D23BE"/>
    <w:rsid w:val="007D2424"/>
    <w:rsid w:val="007D25BC"/>
    <w:rsid w:val="007D2726"/>
    <w:rsid w:val="007D3030"/>
    <w:rsid w:val="007D3FFD"/>
    <w:rsid w:val="007D4498"/>
    <w:rsid w:val="007D637B"/>
    <w:rsid w:val="007D6ED4"/>
    <w:rsid w:val="007E019F"/>
    <w:rsid w:val="007E032C"/>
    <w:rsid w:val="007E0AC4"/>
    <w:rsid w:val="007E19B4"/>
    <w:rsid w:val="007E4B92"/>
    <w:rsid w:val="007E6F25"/>
    <w:rsid w:val="007F0826"/>
    <w:rsid w:val="007F1631"/>
    <w:rsid w:val="007F16A7"/>
    <w:rsid w:val="007F179A"/>
    <w:rsid w:val="007F2ADC"/>
    <w:rsid w:val="007F30C8"/>
    <w:rsid w:val="007F3D3A"/>
    <w:rsid w:val="007F5E75"/>
    <w:rsid w:val="007F727E"/>
    <w:rsid w:val="007F7980"/>
    <w:rsid w:val="008009AB"/>
    <w:rsid w:val="00801429"/>
    <w:rsid w:val="00801594"/>
    <w:rsid w:val="00801F80"/>
    <w:rsid w:val="00803AD2"/>
    <w:rsid w:val="00804383"/>
    <w:rsid w:val="00806C7A"/>
    <w:rsid w:val="00806D6F"/>
    <w:rsid w:val="00806EB8"/>
    <w:rsid w:val="00807257"/>
    <w:rsid w:val="00807C74"/>
    <w:rsid w:val="00810403"/>
    <w:rsid w:val="0081056F"/>
    <w:rsid w:val="00810CAB"/>
    <w:rsid w:val="0081103C"/>
    <w:rsid w:val="0081113C"/>
    <w:rsid w:val="00811251"/>
    <w:rsid w:val="0081281C"/>
    <w:rsid w:val="00814337"/>
    <w:rsid w:val="00814597"/>
    <w:rsid w:val="00814EAB"/>
    <w:rsid w:val="00815C0B"/>
    <w:rsid w:val="008207D4"/>
    <w:rsid w:val="00820E38"/>
    <w:rsid w:val="0082194E"/>
    <w:rsid w:val="00821D88"/>
    <w:rsid w:val="008222BD"/>
    <w:rsid w:val="0082287E"/>
    <w:rsid w:val="00822D6D"/>
    <w:rsid w:val="00823B9F"/>
    <w:rsid w:val="00824C87"/>
    <w:rsid w:val="00825042"/>
    <w:rsid w:val="00825217"/>
    <w:rsid w:val="00825994"/>
    <w:rsid w:val="008274E2"/>
    <w:rsid w:val="00827DD3"/>
    <w:rsid w:val="008318D1"/>
    <w:rsid w:val="00832403"/>
    <w:rsid w:val="008329E5"/>
    <w:rsid w:val="0083342A"/>
    <w:rsid w:val="0083385B"/>
    <w:rsid w:val="00833EF6"/>
    <w:rsid w:val="00835816"/>
    <w:rsid w:val="00836334"/>
    <w:rsid w:val="008366A9"/>
    <w:rsid w:val="008371F7"/>
    <w:rsid w:val="00840209"/>
    <w:rsid w:val="00842E6D"/>
    <w:rsid w:val="00843690"/>
    <w:rsid w:val="008436EA"/>
    <w:rsid w:val="008442B0"/>
    <w:rsid w:val="008478DB"/>
    <w:rsid w:val="00850D43"/>
    <w:rsid w:val="00851DDE"/>
    <w:rsid w:val="00852A98"/>
    <w:rsid w:val="00856858"/>
    <w:rsid w:val="00857C5E"/>
    <w:rsid w:val="0086064C"/>
    <w:rsid w:val="008619A9"/>
    <w:rsid w:val="008638A9"/>
    <w:rsid w:val="008641BF"/>
    <w:rsid w:val="008643D8"/>
    <w:rsid w:val="008646DA"/>
    <w:rsid w:val="00864FC7"/>
    <w:rsid w:val="00865072"/>
    <w:rsid w:val="00866A46"/>
    <w:rsid w:val="00866E5C"/>
    <w:rsid w:val="00867365"/>
    <w:rsid w:val="00867719"/>
    <w:rsid w:val="00870D9D"/>
    <w:rsid w:val="00870E48"/>
    <w:rsid w:val="00870FBC"/>
    <w:rsid w:val="0087151F"/>
    <w:rsid w:val="008723E2"/>
    <w:rsid w:val="0087261D"/>
    <w:rsid w:val="0087273C"/>
    <w:rsid w:val="00872C72"/>
    <w:rsid w:val="00873378"/>
    <w:rsid w:val="008738D2"/>
    <w:rsid w:val="00873A8C"/>
    <w:rsid w:val="008747B8"/>
    <w:rsid w:val="00877EC7"/>
    <w:rsid w:val="00880C1E"/>
    <w:rsid w:val="00880C55"/>
    <w:rsid w:val="0088239E"/>
    <w:rsid w:val="00882BE9"/>
    <w:rsid w:val="008846D4"/>
    <w:rsid w:val="00885494"/>
    <w:rsid w:val="0088649A"/>
    <w:rsid w:val="00886BB2"/>
    <w:rsid w:val="00887B82"/>
    <w:rsid w:val="0089116D"/>
    <w:rsid w:val="00891D5F"/>
    <w:rsid w:val="008937A4"/>
    <w:rsid w:val="00893995"/>
    <w:rsid w:val="00893B42"/>
    <w:rsid w:val="00893E53"/>
    <w:rsid w:val="00896A5F"/>
    <w:rsid w:val="00896D9C"/>
    <w:rsid w:val="0089762A"/>
    <w:rsid w:val="008A0587"/>
    <w:rsid w:val="008A145C"/>
    <w:rsid w:val="008A3342"/>
    <w:rsid w:val="008A3B74"/>
    <w:rsid w:val="008A47C4"/>
    <w:rsid w:val="008A4CD9"/>
    <w:rsid w:val="008A5280"/>
    <w:rsid w:val="008A54B0"/>
    <w:rsid w:val="008A6587"/>
    <w:rsid w:val="008B09ED"/>
    <w:rsid w:val="008B686A"/>
    <w:rsid w:val="008B6CA9"/>
    <w:rsid w:val="008B6D87"/>
    <w:rsid w:val="008C1B2D"/>
    <w:rsid w:val="008C1EA3"/>
    <w:rsid w:val="008C21BC"/>
    <w:rsid w:val="008C2FDE"/>
    <w:rsid w:val="008C3085"/>
    <w:rsid w:val="008C3D4F"/>
    <w:rsid w:val="008C425B"/>
    <w:rsid w:val="008C4F4C"/>
    <w:rsid w:val="008C59EF"/>
    <w:rsid w:val="008C7633"/>
    <w:rsid w:val="008C777F"/>
    <w:rsid w:val="008C7FE6"/>
    <w:rsid w:val="008D38BF"/>
    <w:rsid w:val="008D4A76"/>
    <w:rsid w:val="008D4E00"/>
    <w:rsid w:val="008D4FC4"/>
    <w:rsid w:val="008D6192"/>
    <w:rsid w:val="008D6AD9"/>
    <w:rsid w:val="008D7AE4"/>
    <w:rsid w:val="008D7EB3"/>
    <w:rsid w:val="008E0490"/>
    <w:rsid w:val="008E166A"/>
    <w:rsid w:val="008E252B"/>
    <w:rsid w:val="008E256E"/>
    <w:rsid w:val="008E4439"/>
    <w:rsid w:val="008E4620"/>
    <w:rsid w:val="008E570A"/>
    <w:rsid w:val="008E5EE4"/>
    <w:rsid w:val="008E6023"/>
    <w:rsid w:val="008E67C3"/>
    <w:rsid w:val="008E76B5"/>
    <w:rsid w:val="008F0875"/>
    <w:rsid w:val="008F0D74"/>
    <w:rsid w:val="008F144D"/>
    <w:rsid w:val="008F265F"/>
    <w:rsid w:val="008F2BB8"/>
    <w:rsid w:val="008F2D98"/>
    <w:rsid w:val="008F2E97"/>
    <w:rsid w:val="008F357E"/>
    <w:rsid w:val="008F5F35"/>
    <w:rsid w:val="008F7461"/>
    <w:rsid w:val="00901068"/>
    <w:rsid w:val="009028AC"/>
    <w:rsid w:val="00903132"/>
    <w:rsid w:val="0090350A"/>
    <w:rsid w:val="0090462A"/>
    <w:rsid w:val="009047C3"/>
    <w:rsid w:val="00904B6B"/>
    <w:rsid w:val="0090503D"/>
    <w:rsid w:val="00905B20"/>
    <w:rsid w:val="00906EE6"/>
    <w:rsid w:val="009071D1"/>
    <w:rsid w:val="00907974"/>
    <w:rsid w:val="0090797B"/>
    <w:rsid w:val="00907CED"/>
    <w:rsid w:val="0091115D"/>
    <w:rsid w:val="009113DC"/>
    <w:rsid w:val="00911ACF"/>
    <w:rsid w:val="009146C9"/>
    <w:rsid w:val="00914BB0"/>
    <w:rsid w:val="009158AF"/>
    <w:rsid w:val="009163F9"/>
    <w:rsid w:val="009165A4"/>
    <w:rsid w:val="00916A97"/>
    <w:rsid w:val="0092000C"/>
    <w:rsid w:val="00920150"/>
    <w:rsid w:val="009210AE"/>
    <w:rsid w:val="009212D5"/>
    <w:rsid w:val="00921EA6"/>
    <w:rsid w:val="00922F21"/>
    <w:rsid w:val="00923CB3"/>
    <w:rsid w:val="00926EA2"/>
    <w:rsid w:val="009272FB"/>
    <w:rsid w:val="009306A9"/>
    <w:rsid w:val="009312C2"/>
    <w:rsid w:val="009316E4"/>
    <w:rsid w:val="009320ED"/>
    <w:rsid w:val="00932A80"/>
    <w:rsid w:val="00933505"/>
    <w:rsid w:val="00933792"/>
    <w:rsid w:val="00934274"/>
    <w:rsid w:val="009344FF"/>
    <w:rsid w:val="00935333"/>
    <w:rsid w:val="00935517"/>
    <w:rsid w:val="009366E1"/>
    <w:rsid w:val="00940050"/>
    <w:rsid w:val="00940F76"/>
    <w:rsid w:val="009412B7"/>
    <w:rsid w:val="00942A5B"/>
    <w:rsid w:val="00943BD1"/>
    <w:rsid w:val="00944962"/>
    <w:rsid w:val="00946B68"/>
    <w:rsid w:val="0094712C"/>
    <w:rsid w:val="00947500"/>
    <w:rsid w:val="00952386"/>
    <w:rsid w:val="0095542D"/>
    <w:rsid w:val="00955463"/>
    <w:rsid w:val="00956575"/>
    <w:rsid w:val="00957C03"/>
    <w:rsid w:val="00961B35"/>
    <w:rsid w:val="0096304C"/>
    <w:rsid w:val="00964419"/>
    <w:rsid w:val="00966FB9"/>
    <w:rsid w:val="00970CBF"/>
    <w:rsid w:val="0097109A"/>
    <w:rsid w:val="0097157F"/>
    <w:rsid w:val="009718A4"/>
    <w:rsid w:val="00972534"/>
    <w:rsid w:val="00973EE5"/>
    <w:rsid w:val="0097401E"/>
    <w:rsid w:val="009748C6"/>
    <w:rsid w:val="00975741"/>
    <w:rsid w:val="00976A51"/>
    <w:rsid w:val="00976AAB"/>
    <w:rsid w:val="009809E9"/>
    <w:rsid w:val="00981DF1"/>
    <w:rsid w:val="00984766"/>
    <w:rsid w:val="0099144E"/>
    <w:rsid w:val="00991E0D"/>
    <w:rsid w:val="009957B3"/>
    <w:rsid w:val="009A0769"/>
    <w:rsid w:val="009A16B0"/>
    <w:rsid w:val="009A2288"/>
    <w:rsid w:val="009A3143"/>
    <w:rsid w:val="009A4845"/>
    <w:rsid w:val="009A6BBE"/>
    <w:rsid w:val="009A7175"/>
    <w:rsid w:val="009A71D1"/>
    <w:rsid w:val="009A77FE"/>
    <w:rsid w:val="009B1271"/>
    <w:rsid w:val="009B151A"/>
    <w:rsid w:val="009B2225"/>
    <w:rsid w:val="009B3A24"/>
    <w:rsid w:val="009B4D6E"/>
    <w:rsid w:val="009B5B0D"/>
    <w:rsid w:val="009B68AE"/>
    <w:rsid w:val="009B6F85"/>
    <w:rsid w:val="009B7382"/>
    <w:rsid w:val="009B78CC"/>
    <w:rsid w:val="009C0A5B"/>
    <w:rsid w:val="009C190D"/>
    <w:rsid w:val="009C1A1D"/>
    <w:rsid w:val="009C2637"/>
    <w:rsid w:val="009C2699"/>
    <w:rsid w:val="009C26B9"/>
    <w:rsid w:val="009C2A74"/>
    <w:rsid w:val="009C52B3"/>
    <w:rsid w:val="009C55EA"/>
    <w:rsid w:val="009C5F10"/>
    <w:rsid w:val="009C627B"/>
    <w:rsid w:val="009C7921"/>
    <w:rsid w:val="009D0245"/>
    <w:rsid w:val="009D09C8"/>
    <w:rsid w:val="009D09D3"/>
    <w:rsid w:val="009D3323"/>
    <w:rsid w:val="009D3B00"/>
    <w:rsid w:val="009D47BD"/>
    <w:rsid w:val="009E0C22"/>
    <w:rsid w:val="009E181E"/>
    <w:rsid w:val="009E2136"/>
    <w:rsid w:val="009E2304"/>
    <w:rsid w:val="009E29C2"/>
    <w:rsid w:val="009E2BF4"/>
    <w:rsid w:val="009E3CBA"/>
    <w:rsid w:val="009E5E26"/>
    <w:rsid w:val="009E69BD"/>
    <w:rsid w:val="009E71A2"/>
    <w:rsid w:val="009F0D44"/>
    <w:rsid w:val="009F1459"/>
    <w:rsid w:val="009F2393"/>
    <w:rsid w:val="009F4CE2"/>
    <w:rsid w:val="009F51E3"/>
    <w:rsid w:val="009F7E0D"/>
    <w:rsid w:val="00A00028"/>
    <w:rsid w:val="00A016F6"/>
    <w:rsid w:val="00A01A8C"/>
    <w:rsid w:val="00A026DF"/>
    <w:rsid w:val="00A03421"/>
    <w:rsid w:val="00A03DED"/>
    <w:rsid w:val="00A04060"/>
    <w:rsid w:val="00A06AF6"/>
    <w:rsid w:val="00A072EA"/>
    <w:rsid w:val="00A07888"/>
    <w:rsid w:val="00A078B0"/>
    <w:rsid w:val="00A07D12"/>
    <w:rsid w:val="00A1059D"/>
    <w:rsid w:val="00A10969"/>
    <w:rsid w:val="00A12024"/>
    <w:rsid w:val="00A1300C"/>
    <w:rsid w:val="00A13AD6"/>
    <w:rsid w:val="00A148D7"/>
    <w:rsid w:val="00A15806"/>
    <w:rsid w:val="00A16B39"/>
    <w:rsid w:val="00A171D9"/>
    <w:rsid w:val="00A175F8"/>
    <w:rsid w:val="00A17CD8"/>
    <w:rsid w:val="00A20099"/>
    <w:rsid w:val="00A20E9E"/>
    <w:rsid w:val="00A21D33"/>
    <w:rsid w:val="00A25679"/>
    <w:rsid w:val="00A26C78"/>
    <w:rsid w:val="00A303BB"/>
    <w:rsid w:val="00A30BB7"/>
    <w:rsid w:val="00A31128"/>
    <w:rsid w:val="00A33A4D"/>
    <w:rsid w:val="00A33FE7"/>
    <w:rsid w:val="00A355DF"/>
    <w:rsid w:val="00A35769"/>
    <w:rsid w:val="00A36AB2"/>
    <w:rsid w:val="00A4227F"/>
    <w:rsid w:val="00A4235E"/>
    <w:rsid w:val="00A4240D"/>
    <w:rsid w:val="00A426B9"/>
    <w:rsid w:val="00A42B66"/>
    <w:rsid w:val="00A43E6C"/>
    <w:rsid w:val="00A4406F"/>
    <w:rsid w:val="00A449AC"/>
    <w:rsid w:val="00A4538A"/>
    <w:rsid w:val="00A457D9"/>
    <w:rsid w:val="00A45B90"/>
    <w:rsid w:val="00A46AA8"/>
    <w:rsid w:val="00A47C02"/>
    <w:rsid w:val="00A47D41"/>
    <w:rsid w:val="00A47DC9"/>
    <w:rsid w:val="00A51863"/>
    <w:rsid w:val="00A518F3"/>
    <w:rsid w:val="00A528DF"/>
    <w:rsid w:val="00A533D1"/>
    <w:rsid w:val="00A53632"/>
    <w:rsid w:val="00A53AF6"/>
    <w:rsid w:val="00A5469C"/>
    <w:rsid w:val="00A55F2F"/>
    <w:rsid w:val="00A56505"/>
    <w:rsid w:val="00A5755B"/>
    <w:rsid w:val="00A6000C"/>
    <w:rsid w:val="00A605BE"/>
    <w:rsid w:val="00A6066A"/>
    <w:rsid w:val="00A61007"/>
    <w:rsid w:val="00A62C27"/>
    <w:rsid w:val="00A62F21"/>
    <w:rsid w:val="00A63909"/>
    <w:rsid w:val="00A64687"/>
    <w:rsid w:val="00A64E64"/>
    <w:rsid w:val="00A64EA7"/>
    <w:rsid w:val="00A65F5B"/>
    <w:rsid w:val="00A66610"/>
    <w:rsid w:val="00A70F51"/>
    <w:rsid w:val="00A71204"/>
    <w:rsid w:val="00A72149"/>
    <w:rsid w:val="00A7331F"/>
    <w:rsid w:val="00A73517"/>
    <w:rsid w:val="00A73FC1"/>
    <w:rsid w:val="00A74D16"/>
    <w:rsid w:val="00A750DE"/>
    <w:rsid w:val="00A7533B"/>
    <w:rsid w:val="00A764B3"/>
    <w:rsid w:val="00A767C7"/>
    <w:rsid w:val="00A80A04"/>
    <w:rsid w:val="00A80A42"/>
    <w:rsid w:val="00A8134E"/>
    <w:rsid w:val="00A82E26"/>
    <w:rsid w:val="00A83081"/>
    <w:rsid w:val="00A83227"/>
    <w:rsid w:val="00A84053"/>
    <w:rsid w:val="00A84118"/>
    <w:rsid w:val="00A84A55"/>
    <w:rsid w:val="00A84AFA"/>
    <w:rsid w:val="00A86040"/>
    <w:rsid w:val="00A8630C"/>
    <w:rsid w:val="00A8679D"/>
    <w:rsid w:val="00A86C95"/>
    <w:rsid w:val="00A87696"/>
    <w:rsid w:val="00A87A5D"/>
    <w:rsid w:val="00A9078F"/>
    <w:rsid w:val="00A90DD0"/>
    <w:rsid w:val="00A90F83"/>
    <w:rsid w:val="00A914A1"/>
    <w:rsid w:val="00A933C9"/>
    <w:rsid w:val="00A93EFB"/>
    <w:rsid w:val="00A94371"/>
    <w:rsid w:val="00A96158"/>
    <w:rsid w:val="00A96170"/>
    <w:rsid w:val="00A964B5"/>
    <w:rsid w:val="00A96705"/>
    <w:rsid w:val="00A96C3C"/>
    <w:rsid w:val="00A96E5E"/>
    <w:rsid w:val="00A96E9E"/>
    <w:rsid w:val="00A977F9"/>
    <w:rsid w:val="00AA00D8"/>
    <w:rsid w:val="00AA0DFB"/>
    <w:rsid w:val="00AA2BC7"/>
    <w:rsid w:val="00AA2E3D"/>
    <w:rsid w:val="00AA3C3F"/>
    <w:rsid w:val="00AA44B6"/>
    <w:rsid w:val="00AA4BA8"/>
    <w:rsid w:val="00AA4F0D"/>
    <w:rsid w:val="00AA7FFE"/>
    <w:rsid w:val="00AB2B4A"/>
    <w:rsid w:val="00AB321F"/>
    <w:rsid w:val="00AB43E1"/>
    <w:rsid w:val="00AB4F4F"/>
    <w:rsid w:val="00AB558E"/>
    <w:rsid w:val="00AB6159"/>
    <w:rsid w:val="00AB790D"/>
    <w:rsid w:val="00AC03AE"/>
    <w:rsid w:val="00AC045B"/>
    <w:rsid w:val="00AC1048"/>
    <w:rsid w:val="00AC1E05"/>
    <w:rsid w:val="00AC30C3"/>
    <w:rsid w:val="00AC3573"/>
    <w:rsid w:val="00AC39B4"/>
    <w:rsid w:val="00AC4236"/>
    <w:rsid w:val="00AC4327"/>
    <w:rsid w:val="00AC4476"/>
    <w:rsid w:val="00AC44F2"/>
    <w:rsid w:val="00AC4509"/>
    <w:rsid w:val="00AC528F"/>
    <w:rsid w:val="00AC5E80"/>
    <w:rsid w:val="00AC6E2C"/>
    <w:rsid w:val="00AC70B1"/>
    <w:rsid w:val="00AD05FD"/>
    <w:rsid w:val="00AD0D37"/>
    <w:rsid w:val="00AD156D"/>
    <w:rsid w:val="00AD2B3B"/>
    <w:rsid w:val="00AD2ECC"/>
    <w:rsid w:val="00AD34CC"/>
    <w:rsid w:val="00AD36C1"/>
    <w:rsid w:val="00AD6205"/>
    <w:rsid w:val="00AD6A73"/>
    <w:rsid w:val="00AD76EC"/>
    <w:rsid w:val="00AE07DB"/>
    <w:rsid w:val="00AE1900"/>
    <w:rsid w:val="00AE2849"/>
    <w:rsid w:val="00AE30D5"/>
    <w:rsid w:val="00AE4FC1"/>
    <w:rsid w:val="00AE5057"/>
    <w:rsid w:val="00AE6176"/>
    <w:rsid w:val="00AE654D"/>
    <w:rsid w:val="00AE73EE"/>
    <w:rsid w:val="00AF0E3E"/>
    <w:rsid w:val="00AF10EC"/>
    <w:rsid w:val="00AF17EB"/>
    <w:rsid w:val="00AF3560"/>
    <w:rsid w:val="00AF3D29"/>
    <w:rsid w:val="00AF42FC"/>
    <w:rsid w:val="00AF5B20"/>
    <w:rsid w:val="00AF6676"/>
    <w:rsid w:val="00AF670A"/>
    <w:rsid w:val="00AF74C9"/>
    <w:rsid w:val="00B00006"/>
    <w:rsid w:val="00B006AE"/>
    <w:rsid w:val="00B01B17"/>
    <w:rsid w:val="00B020EF"/>
    <w:rsid w:val="00B02404"/>
    <w:rsid w:val="00B02AED"/>
    <w:rsid w:val="00B038F4"/>
    <w:rsid w:val="00B0407A"/>
    <w:rsid w:val="00B047CA"/>
    <w:rsid w:val="00B04869"/>
    <w:rsid w:val="00B04A04"/>
    <w:rsid w:val="00B04D53"/>
    <w:rsid w:val="00B050FB"/>
    <w:rsid w:val="00B05111"/>
    <w:rsid w:val="00B052E1"/>
    <w:rsid w:val="00B05928"/>
    <w:rsid w:val="00B0681F"/>
    <w:rsid w:val="00B06A16"/>
    <w:rsid w:val="00B102D5"/>
    <w:rsid w:val="00B10BB4"/>
    <w:rsid w:val="00B10BDB"/>
    <w:rsid w:val="00B13568"/>
    <w:rsid w:val="00B13B3B"/>
    <w:rsid w:val="00B13C60"/>
    <w:rsid w:val="00B146A0"/>
    <w:rsid w:val="00B14B0C"/>
    <w:rsid w:val="00B150DE"/>
    <w:rsid w:val="00B15213"/>
    <w:rsid w:val="00B164C6"/>
    <w:rsid w:val="00B16E0E"/>
    <w:rsid w:val="00B170D6"/>
    <w:rsid w:val="00B17D5E"/>
    <w:rsid w:val="00B2043C"/>
    <w:rsid w:val="00B204DE"/>
    <w:rsid w:val="00B20FB3"/>
    <w:rsid w:val="00B210C3"/>
    <w:rsid w:val="00B215EC"/>
    <w:rsid w:val="00B21C13"/>
    <w:rsid w:val="00B22892"/>
    <w:rsid w:val="00B23679"/>
    <w:rsid w:val="00B24BD3"/>
    <w:rsid w:val="00B26285"/>
    <w:rsid w:val="00B2758D"/>
    <w:rsid w:val="00B27839"/>
    <w:rsid w:val="00B27F07"/>
    <w:rsid w:val="00B3022E"/>
    <w:rsid w:val="00B32377"/>
    <w:rsid w:val="00B334C0"/>
    <w:rsid w:val="00B340E9"/>
    <w:rsid w:val="00B34156"/>
    <w:rsid w:val="00B35464"/>
    <w:rsid w:val="00B3555B"/>
    <w:rsid w:val="00B36D07"/>
    <w:rsid w:val="00B41C97"/>
    <w:rsid w:val="00B420FF"/>
    <w:rsid w:val="00B425C7"/>
    <w:rsid w:val="00B4483E"/>
    <w:rsid w:val="00B44D21"/>
    <w:rsid w:val="00B45A81"/>
    <w:rsid w:val="00B45DFC"/>
    <w:rsid w:val="00B45EA6"/>
    <w:rsid w:val="00B471FC"/>
    <w:rsid w:val="00B47C37"/>
    <w:rsid w:val="00B50901"/>
    <w:rsid w:val="00B51315"/>
    <w:rsid w:val="00B537AA"/>
    <w:rsid w:val="00B53E9A"/>
    <w:rsid w:val="00B5471F"/>
    <w:rsid w:val="00B54D98"/>
    <w:rsid w:val="00B57C1D"/>
    <w:rsid w:val="00B62895"/>
    <w:rsid w:val="00B64A11"/>
    <w:rsid w:val="00B64F72"/>
    <w:rsid w:val="00B65954"/>
    <w:rsid w:val="00B65F09"/>
    <w:rsid w:val="00B6690B"/>
    <w:rsid w:val="00B677AA"/>
    <w:rsid w:val="00B67887"/>
    <w:rsid w:val="00B678D9"/>
    <w:rsid w:val="00B67D26"/>
    <w:rsid w:val="00B70E9F"/>
    <w:rsid w:val="00B72E61"/>
    <w:rsid w:val="00B741D3"/>
    <w:rsid w:val="00B74C6A"/>
    <w:rsid w:val="00B74DF2"/>
    <w:rsid w:val="00B74E2D"/>
    <w:rsid w:val="00B75C74"/>
    <w:rsid w:val="00B76D9D"/>
    <w:rsid w:val="00B77102"/>
    <w:rsid w:val="00B7744E"/>
    <w:rsid w:val="00B77D34"/>
    <w:rsid w:val="00B80B91"/>
    <w:rsid w:val="00B812B2"/>
    <w:rsid w:val="00B81DA3"/>
    <w:rsid w:val="00B83C74"/>
    <w:rsid w:val="00B84571"/>
    <w:rsid w:val="00B8463E"/>
    <w:rsid w:val="00B859CD"/>
    <w:rsid w:val="00B85A1F"/>
    <w:rsid w:val="00B865C2"/>
    <w:rsid w:val="00B8693E"/>
    <w:rsid w:val="00B87106"/>
    <w:rsid w:val="00B87278"/>
    <w:rsid w:val="00B90CBD"/>
    <w:rsid w:val="00B91B27"/>
    <w:rsid w:val="00B91BD4"/>
    <w:rsid w:val="00B92838"/>
    <w:rsid w:val="00B939F0"/>
    <w:rsid w:val="00B95351"/>
    <w:rsid w:val="00BA5189"/>
    <w:rsid w:val="00BA52E9"/>
    <w:rsid w:val="00BA791B"/>
    <w:rsid w:val="00BA7A8B"/>
    <w:rsid w:val="00BA7A94"/>
    <w:rsid w:val="00BB11B3"/>
    <w:rsid w:val="00BB253F"/>
    <w:rsid w:val="00BB347A"/>
    <w:rsid w:val="00BB43FB"/>
    <w:rsid w:val="00BB5813"/>
    <w:rsid w:val="00BB5B9F"/>
    <w:rsid w:val="00BB664B"/>
    <w:rsid w:val="00BC1A55"/>
    <w:rsid w:val="00BC1E64"/>
    <w:rsid w:val="00BC2C0F"/>
    <w:rsid w:val="00BC2FD0"/>
    <w:rsid w:val="00BC36E0"/>
    <w:rsid w:val="00BC4464"/>
    <w:rsid w:val="00BC5E4C"/>
    <w:rsid w:val="00BC6603"/>
    <w:rsid w:val="00BC6637"/>
    <w:rsid w:val="00BC6684"/>
    <w:rsid w:val="00BC6884"/>
    <w:rsid w:val="00BC6BD0"/>
    <w:rsid w:val="00BC74CB"/>
    <w:rsid w:val="00BC7B2C"/>
    <w:rsid w:val="00BC7BC4"/>
    <w:rsid w:val="00BC7E71"/>
    <w:rsid w:val="00BD1813"/>
    <w:rsid w:val="00BD1833"/>
    <w:rsid w:val="00BD2813"/>
    <w:rsid w:val="00BD3B29"/>
    <w:rsid w:val="00BD6B04"/>
    <w:rsid w:val="00BD7D79"/>
    <w:rsid w:val="00BE1318"/>
    <w:rsid w:val="00BE17EF"/>
    <w:rsid w:val="00BE23AA"/>
    <w:rsid w:val="00BE27E5"/>
    <w:rsid w:val="00BE2FD5"/>
    <w:rsid w:val="00BE331C"/>
    <w:rsid w:val="00BE3563"/>
    <w:rsid w:val="00BE38A5"/>
    <w:rsid w:val="00BE4C0E"/>
    <w:rsid w:val="00BE557D"/>
    <w:rsid w:val="00BE57BE"/>
    <w:rsid w:val="00BE5A1B"/>
    <w:rsid w:val="00BE5AF3"/>
    <w:rsid w:val="00BE65F7"/>
    <w:rsid w:val="00BE6A02"/>
    <w:rsid w:val="00BE7335"/>
    <w:rsid w:val="00BF07C3"/>
    <w:rsid w:val="00BF12D7"/>
    <w:rsid w:val="00BF171D"/>
    <w:rsid w:val="00BF1EC1"/>
    <w:rsid w:val="00BF2585"/>
    <w:rsid w:val="00BF2869"/>
    <w:rsid w:val="00BF2937"/>
    <w:rsid w:val="00BF351E"/>
    <w:rsid w:val="00BF43FD"/>
    <w:rsid w:val="00BF524B"/>
    <w:rsid w:val="00C00076"/>
    <w:rsid w:val="00C01FD6"/>
    <w:rsid w:val="00C0239C"/>
    <w:rsid w:val="00C032CA"/>
    <w:rsid w:val="00C032D0"/>
    <w:rsid w:val="00C03521"/>
    <w:rsid w:val="00C036D0"/>
    <w:rsid w:val="00C037E8"/>
    <w:rsid w:val="00C04B3D"/>
    <w:rsid w:val="00C04C44"/>
    <w:rsid w:val="00C05369"/>
    <w:rsid w:val="00C058BD"/>
    <w:rsid w:val="00C06364"/>
    <w:rsid w:val="00C065F7"/>
    <w:rsid w:val="00C06AF9"/>
    <w:rsid w:val="00C07CDD"/>
    <w:rsid w:val="00C10527"/>
    <w:rsid w:val="00C10785"/>
    <w:rsid w:val="00C119DE"/>
    <w:rsid w:val="00C11DEE"/>
    <w:rsid w:val="00C1331B"/>
    <w:rsid w:val="00C14272"/>
    <w:rsid w:val="00C16D7E"/>
    <w:rsid w:val="00C17423"/>
    <w:rsid w:val="00C176E5"/>
    <w:rsid w:val="00C21611"/>
    <w:rsid w:val="00C2294C"/>
    <w:rsid w:val="00C23081"/>
    <w:rsid w:val="00C23C3A"/>
    <w:rsid w:val="00C248EE"/>
    <w:rsid w:val="00C25A62"/>
    <w:rsid w:val="00C2618D"/>
    <w:rsid w:val="00C26DAD"/>
    <w:rsid w:val="00C3296C"/>
    <w:rsid w:val="00C32A50"/>
    <w:rsid w:val="00C32F99"/>
    <w:rsid w:val="00C33D16"/>
    <w:rsid w:val="00C36233"/>
    <w:rsid w:val="00C36248"/>
    <w:rsid w:val="00C37140"/>
    <w:rsid w:val="00C372ED"/>
    <w:rsid w:val="00C412CA"/>
    <w:rsid w:val="00C41F90"/>
    <w:rsid w:val="00C42468"/>
    <w:rsid w:val="00C430BA"/>
    <w:rsid w:val="00C44359"/>
    <w:rsid w:val="00C45ABA"/>
    <w:rsid w:val="00C45BDB"/>
    <w:rsid w:val="00C45C8C"/>
    <w:rsid w:val="00C46DE1"/>
    <w:rsid w:val="00C47064"/>
    <w:rsid w:val="00C47FE4"/>
    <w:rsid w:val="00C50BBA"/>
    <w:rsid w:val="00C53349"/>
    <w:rsid w:val="00C537EC"/>
    <w:rsid w:val="00C54174"/>
    <w:rsid w:val="00C55AC0"/>
    <w:rsid w:val="00C55DE1"/>
    <w:rsid w:val="00C56103"/>
    <w:rsid w:val="00C574BD"/>
    <w:rsid w:val="00C575D2"/>
    <w:rsid w:val="00C6218B"/>
    <w:rsid w:val="00C6246A"/>
    <w:rsid w:val="00C62C64"/>
    <w:rsid w:val="00C63BE4"/>
    <w:rsid w:val="00C65AD7"/>
    <w:rsid w:val="00C66005"/>
    <w:rsid w:val="00C66C89"/>
    <w:rsid w:val="00C705A7"/>
    <w:rsid w:val="00C70B77"/>
    <w:rsid w:val="00C71515"/>
    <w:rsid w:val="00C71A53"/>
    <w:rsid w:val="00C72511"/>
    <w:rsid w:val="00C74408"/>
    <w:rsid w:val="00C7485D"/>
    <w:rsid w:val="00C760A4"/>
    <w:rsid w:val="00C76334"/>
    <w:rsid w:val="00C76609"/>
    <w:rsid w:val="00C77281"/>
    <w:rsid w:val="00C800A2"/>
    <w:rsid w:val="00C86C4D"/>
    <w:rsid w:val="00C86DDD"/>
    <w:rsid w:val="00C87C59"/>
    <w:rsid w:val="00C9117E"/>
    <w:rsid w:val="00C9143D"/>
    <w:rsid w:val="00C91E51"/>
    <w:rsid w:val="00C9289C"/>
    <w:rsid w:val="00C94170"/>
    <w:rsid w:val="00C9465B"/>
    <w:rsid w:val="00C94C20"/>
    <w:rsid w:val="00C966E5"/>
    <w:rsid w:val="00C96935"/>
    <w:rsid w:val="00C96AC4"/>
    <w:rsid w:val="00C96DF1"/>
    <w:rsid w:val="00C97195"/>
    <w:rsid w:val="00C976E6"/>
    <w:rsid w:val="00C977F3"/>
    <w:rsid w:val="00C97D1B"/>
    <w:rsid w:val="00CA0890"/>
    <w:rsid w:val="00CA13B1"/>
    <w:rsid w:val="00CA160B"/>
    <w:rsid w:val="00CA1D3A"/>
    <w:rsid w:val="00CA21CA"/>
    <w:rsid w:val="00CA3877"/>
    <w:rsid w:val="00CA44BA"/>
    <w:rsid w:val="00CA4E2B"/>
    <w:rsid w:val="00CB033A"/>
    <w:rsid w:val="00CB2E6D"/>
    <w:rsid w:val="00CB3D7C"/>
    <w:rsid w:val="00CB66AB"/>
    <w:rsid w:val="00CB6828"/>
    <w:rsid w:val="00CB7417"/>
    <w:rsid w:val="00CB7DFA"/>
    <w:rsid w:val="00CC249D"/>
    <w:rsid w:val="00CC264E"/>
    <w:rsid w:val="00CC45D5"/>
    <w:rsid w:val="00CC6125"/>
    <w:rsid w:val="00CC6D4E"/>
    <w:rsid w:val="00CC75AF"/>
    <w:rsid w:val="00CD0950"/>
    <w:rsid w:val="00CD1A4C"/>
    <w:rsid w:val="00CD425B"/>
    <w:rsid w:val="00CD4A08"/>
    <w:rsid w:val="00CD51A8"/>
    <w:rsid w:val="00CD55DD"/>
    <w:rsid w:val="00CD55F3"/>
    <w:rsid w:val="00CD5A08"/>
    <w:rsid w:val="00CD5D89"/>
    <w:rsid w:val="00CD5F5E"/>
    <w:rsid w:val="00CD789E"/>
    <w:rsid w:val="00CD78ED"/>
    <w:rsid w:val="00CE028E"/>
    <w:rsid w:val="00CE02B5"/>
    <w:rsid w:val="00CE04D3"/>
    <w:rsid w:val="00CE05A0"/>
    <w:rsid w:val="00CE0A96"/>
    <w:rsid w:val="00CE1A38"/>
    <w:rsid w:val="00CE2089"/>
    <w:rsid w:val="00CE288A"/>
    <w:rsid w:val="00CE448E"/>
    <w:rsid w:val="00CE5477"/>
    <w:rsid w:val="00CE5D92"/>
    <w:rsid w:val="00CE60DE"/>
    <w:rsid w:val="00CE62EA"/>
    <w:rsid w:val="00CE660D"/>
    <w:rsid w:val="00CE6D10"/>
    <w:rsid w:val="00CE7847"/>
    <w:rsid w:val="00CF0EA3"/>
    <w:rsid w:val="00CF14C0"/>
    <w:rsid w:val="00CF273A"/>
    <w:rsid w:val="00CF2CBA"/>
    <w:rsid w:val="00CF3476"/>
    <w:rsid w:val="00CF49D4"/>
    <w:rsid w:val="00CF4CB2"/>
    <w:rsid w:val="00CF6BD0"/>
    <w:rsid w:val="00CF7057"/>
    <w:rsid w:val="00CF7753"/>
    <w:rsid w:val="00D0127D"/>
    <w:rsid w:val="00D0395A"/>
    <w:rsid w:val="00D04619"/>
    <w:rsid w:val="00D05A84"/>
    <w:rsid w:val="00D065CA"/>
    <w:rsid w:val="00D06862"/>
    <w:rsid w:val="00D1333C"/>
    <w:rsid w:val="00D13962"/>
    <w:rsid w:val="00D13BDD"/>
    <w:rsid w:val="00D14762"/>
    <w:rsid w:val="00D149F1"/>
    <w:rsid w:val="00D14EDE"/>
    <w:rsid w:val="00D150A4"/>
    <w:rsid w:val="00D15768"/>
    <w:rsid w:val="00D17D14"/>
    <w:rsid w:val="00D20012"/>
    <w:rsid w:val="00D20938"/>
    <w:rsid w:val="00D21543"/>
    <w:rsid w:val="00D219C2"/>
    <w:rsid w:val="00D22743"/>
    <w:rsid w:val="00D252DD"/>
    <w:rsid w:val="00D3072B"/>
    <w:rsid w:val="00D31902"/>
    <w:rsid w:val="00D32B6A"/>
    <w:rsid w:val="00D32F18"/>
    <w:rsid w:val="00D34809"/>
    <w:rsid w:val="00D36BAB"/>
    <w:rsid w:val="00D36E9B"/>
    <w:rsid w:val="00D36F29"/>
    <w:rsid w:val="00D375C1"/>
    <w:rsid w:val="00D400D1"/>
    <w:rsid w:val="00D406F2"/>
    <w:rsid w:val="00D43754"/>
    <w:rsid w:val="00D43A8F"/>
    <w:rsid w:val="00D43C47"/>
    <w:rsid w:val="00D448DD"/>
    <w:rsid w:val="00D457A3"/>
    <w:rsid w:val="00D46B4C"/>
    <w:rsid w:val="00D47E65"/>
    <w:rsid w:val="00D5059B"/>
    <w:rsid w:val="00D528C8"/>
    <w:rsid w:val="00D54CE1"/>
    <w:rsid w:val="00D54DBB"/>
    <w:rsid w:val="00D55AB5"/>
    <w:rsid w:val="00D57DDB"/>
    <w:rsid w:val="00D61145"/>
    <w:rsid w:val="00D611CE"/>
    <w:rsid w:val="00D61841"/>
    <w:rsid w:val="00D62240"/>
    <w:rsid w:val="00D623D3"/>
    <w:rsid w:val="00D6391E"/>
    <w:rsid w:val="00D63D7E"/>
    <w:rsid w:val="00D64910"/>
    <w:rsid w:val="00D65BC1"/>
    <w:rsid w:val="00D66915"/>
    <w:rsid w:val="00D673C4"/>
    <w:rsid w:val="00D709A4"/>
    <w:rsid w:val="00D70BBB"/>
    <w:rsid w:val="00D73811"/>
    <w:rsid w:val="00D73BF8"/>
    <w:rsid w:val="00D741A7"/>
    <w:rsid w:val="00D746FB"/>
    <w:rsid w:val="00D75969"/>
    <w:rsid w:val="00D7658F"/>
    <w:rsid w:val="00D7671D"/>
    <w:rsid w:val="00D76ECD"/>
    <w:rsid w:val="00D774F6"/>
    <w:rsid w:val="00D7781B"/>
    <w:rsid w:val="00D8087A"/>
    <w:rsid w:val="00D8127A"/>
    <w:rsid w:val="00D81795"/>
    <w:rsid w:val="00D824A1"/>
    <w:rsid w:val="00D83537"/>
    <w:rsid w:val="00D83791"/>
    <w:rsid w:val="00D83A41"/>
    <w:rsid w:val="00D8560F"/>
    <w:rsid w:val="00D8719C"/>
    <w:rsid w:val="00D874F8"/>
    <w:rsid w:val="00D900EF"/>
    <w:rsid w:val="00D902AE"/>
    <w:rsid w:val="00D9077C"/>
    <w:rsid w:val="00D90AFB"/>
    <w:rsid w:val="00D91C58"/>
    <w:rsid w:val="00D93415"/>
    <w:rsid w:val="00D9498B"/>
    <w:rsid w:val="00D95A7F"/>
    <w:rsid w:val="00D96B77"/>
    <w:rsid w:val="00DA20C7"/>
    <w:rsid w:val="00DA2335"/>
    <w:rsid w:val="00DA2D4D"/>
    <w:rsid w:val="00DA3AB5"/>
    <w:rsid w:val="00DA5DA3"/>
    <w:rsid w:val="00DA6221"/>
    <w:rsid w:val="00DA62E5"/>
    <w:rsid w:val="00DA6593"/>
    <w:rsid w:val="00DA67E7"/>
    <w:rsid w:val="00DA6B47"/>
    <w:rsid w:val="00DA716A"/>
    <w:rsid w:val="00DA78E7"/>
    <w:rsid w:val="00DB0261"/>
    <w:rsid w:val="00DB1F2D"/>
    <w:rsid w:val="00DB22D5"/>
    <w:rsid w:val="00DB2788"/>
    <w:rsid w:val="00DB2B78"/>
    <w:rsid w:val="00DB5299"/>
    <w:rsid w:val="00DB7748"/>
    <w:rsid w:val="00DC0BB3"/>
    <w:rsid w:val="00DC0C4A"/>
    <w:rsid w:val="00DC17A7"/>
    <w:rsid w:val="00DC1CFB"/>
    <w:rsid w:val="00DC1F44"/>
    <w:rsid w:val="00DC2917"/>
    <w:rsid w:val="00DC29A7"/>
    <w:rsid w:val="00DC41A4"/>
    <w:rsid w:val="00DC5303"/>
    <w:rsid w:val="00DC5EEC"/>
    <w:rsid w:val="00DC67E3"/>
    <w:rsid w:val="00DC6BF7"/>
    <w:rsid w:val="00DD125B"/>
    <w:rsid w:val="00DD132C"/>
    <w:rsid w:val="00DD18A1"/>
    <w:rsid w:val="00DD3838"/>
    <w:rsid w:val="00DD40CC"/>
    <w:rsid w:val="00DE03CB"/>
    <w:rsid w:val="00DE081C"/>
    <w:rsid w:val="00DE13DA"/>
    <w:rsid w:val="00DE1757"/>
    <w:rsid w:val="00DE22C1"/>
    <w:rsid w:val="00DE26AC"/>
    <w:rsid w:val="00DE2C9A"/>
    <w:rsid w:val="00DE5820"/>
    <w:rsid w:val="00DE6ABB"/>
    <w:rsid w:val="00DE70C9"/>
    <w:rsid w:val="00DE725E"/>
    <w:rsid w:val="00DE77D8"/>
    <w:rsid w:val="00DE7B8A"/>
    <w:rsid w:val="00DF0163"/>
    <w:rsid w:val="00DF0AE6"/>
    <w:rsid w:val="00DF2567"/>
    <w:rsid w:val="00DF3C73"/>
    <w:rsid w:val="00DF46F1"/>
    <w:rsid w:val="00DF610A"/>
    <w:rsid w:val="00DF6114"/>
    <w:rsid w:val="00DF7ACE"/>
    <w:rsid w:val="00E0019E"/>
    <w:rsid w:val="00E007E9"/>
    <w:rsid w:val="00E00908"/>
    <w:rsid w:val="00E00E0B"/>
    <w:rsid w:val="00E0163D"/>
    <w:rsid w:val="00E03DF9"/>
    <w:rsid w:val="00E04A11"/>
    <w:rsid w:val="00E053E0"/>
    <w:rsid w:val="00E05893"/>
    <w:rsid w:val="00E05C3D"/>
    <w:rsid w:val="00E06A7B"/>
    <w:rsid w:val="00E07CC9"/>
    <w:rsid w:val="00E07D72"/>
    <w:rsid w:val="00E11449"/>
    <w:rsid w:val="00E11A0B"/>
    <w:rsid w:val="00E11C4B"/>
    <w:rsid w:val="00E121D9"/>
    <w:rsid w:val="00E12B1F"/>
    <w:rsid w:val="00E12C33"/>
    <w:rsid w:val="00E130C4"/>
    <w:rsid w:val="00E13539"/>
    <w:rsid w:val="00E1367C"/>
    <w:rsid w:val="00E1468B"/>
    <w:rsid w:val="00E14FB3"/>
    <w:rsid w:val="00E20A13"/>
    <w:rsid w:val="00E21078"/>
    <w:rsid w:val="00E21364"/>
    <w:rsid w:val="00E219D1"/>
    <w:rsid w:val="00E21B0C"/>
    <w:rsid w:val="00E21D17"/>
    <w:rsid w:val="00E23759"/>
    <w:rsid w:val="00E23F18"/>
    <w:rsid w:val="00E243B8"/>
    <w:rsid w:val="00E245D0"/>
    <w:rsid w:val="00E25137"/>
    <w:rsid w:val="00E2515E"/>
    <w:rsid w:val="00E2573A"/>
    <w:rsid w:val="00E258ED"/>
    <w:rsid w:val="00E2719C"/>
    <w:rsid w:val="00E30872"/>
    <w:rsid w:val="00E3175D"/>
    <w:rsid w:val="00E321A0"/>
    <w:rsid w:val="00E330D9"/>
    <w:rsid w:val="00E33F8A"/>
    <w:rsid w:val="00E33F97"/>
    <w:rsid w:val="00E3491F"/>
    <w:rsid w:val="00E3563B"/>
    <w:rsid w:val="00E35910"/>
    <w:rsid w:val="00E365D5"/>
    <w:rsid w:val="00E36733"/>
    <w:rsid w:val="00E369B1"/>
    <w:rsid w:val="00E37B3A"/>
    <w:rsid w:val="00E41061"/>
    <w:rsid w:val="00E41E98"/>
    <w:rsid w:val="00E431D5"/>
    <w:rsid w:val="00E45234"/>
    <w:rsid w:val="00E50117"/>
    <w:rsid w:val="00E5057F"/>
    <w:rsid w:val="00E520F6"/>
    <w:rsid w:val="00E5213E"/>
    <w:rsid w:val="00E5249E"/>
    <w:rsid w:val="00E52C48"/>
    <w:rsid w:val="00E52D13"/>
    <w:rsid w:val="00E54DFB"/>
    <w:rsid w:val="00E558F8"/>
    <w:rsid w:val="00E56D3F"/>
    <w:rsid w:val="00E60530"/>
    <w:rsid w:val="00E60C6B"/>
    <w:rsid w:val="00E61231"/>
    <w:rsid w:val="00E61965"/>
    <w:rsid w:val="00E620DA"/>
    <w:rsid w:val="00E6247A"/>
    <w:rsid w:val="00E64684"/>
    <w:rsid w:val="00E656A5"/>
    <w:rsid w:val="00E6753C"/>
    <w:rsid w:val="00E67AA9"/>
    <w:rsid w:val="00E67C7D"/>
    <w:rsid w:val="00E7105C"/>
    <w:rsid w:val="00E715E8"/>
    <w:rsid w:val="00E71B7B"/>
    <w:rsid w:val="00E71D4C"/>
    <w:rsid w:val="00E722DA"/>
    <w:rsid w:val="00E724F4"/>
    <w:rsid w:val="00E73FB9"/>
    <w:rsid w:val="00E75DE5"/>
    <w:rsid w:val="00E762F3"/>
    <w:rsid w:val="00E7665C"/>
    <w:rsid w:val="00E7737E"/>
    <w:rsid w:val="00E82662"/>
    <w:rsid w:val="00E82A26"/>
    <w:rsid w:val="00E831A4"/>
    <w:rsid w:val="00E834C8"/>
    <w:rsid w:val="00E83CAE"/>
    <w:rsid w:val="00E84F2F"/>
    <w:rsid w:val="00E85F0D"/>
    <w:rsid w:val="00E8655D"/>
    <w:rsid w:val="00E87BF9"/>
    <w:rsid w:val="00E87C68"/>
    <w:rsid w:val="00E90676"/>
    <w:rsid w:val="00E91852"/>
    <w:rsid w:val="00E93662"/>
    <w:rsid w:val="00E93CB8"/>
    <w:rsid w:val="00E93DF4"/>
    <w:rsid w:val="00E94382"/>
    <w:rsid w:val="00E94982"/>
    <w:rsid w:val="00E95FE5"/>
    <w:rsid w:val="00E9625E"/>
    <w:rsid w:val="00E9693A"/>
    <w:rsid w:val="00E96BFE"/>
    <w:rsid w:val="00E96F4D"/>
    <w:rsid w:val="00EA7889"/>
    <w:rsid w:val="00EB0AA8"/>
    <w:rsid w:val="00EB0B4D"/>
    <w:rsid w:val="00EB208A"/>
    <w:rsid w:val="00EB29E8"/>
    <w:rsid w:val="00EB3253"/>
    <w:rsid w:val="00EB34C2"/>
    <w:rsid w:val="00EB4BDC"/>
    <w:rsid w:val="00EB4C2E"/>
    <w:rsid w:val="00EB50E6"/>
    <w:rsid w:val="00EB56CC"/>
    <w:rsid w:val="00EB58B0"/>
    <w:rsid w:val="00EB5CAC"/>
    <w:rsid w:val="00EB6705"/>
    <w:rsid w:val="00EC0508"/>
    <w:rsid w:val="00EC343F"/>
    <w:rsid w:val="00EC3F22"/>
    <w:rsid w:val="00EC6BDB"/>
    <w:rsid w:val="00EC6E1A"/>
    <w:rsid w:val="00ED026D"/>
    <w:rsid w:val="00ED1EE3"/>
    <w:rsid w:val="00ED3754"/>
    <w:rsid w:val="00ED4570"/>
    <w:rsid w:val="00ED4A21"/>
    <w:rsid w:val="00EE0854"/>
    <w:rsid w:val="00EE1819"/>
    <w:rsid w:val="00EE2AC4"/>
    <w:rsid w:val="00EE2EB8"/>
    <w:rsid w:val="00EE3257"/>
    <w:rsid w:val="00EE3B0E"/>
    <w:rsid w:val="00EE415B"/>
    <w:rsid w:val="00EE4767"/>
    <w:rsid w:val="00EE5D1E"/>
    <w:rsid w:val="00EE60EC"/>
    <w:rsid w:val="00EE6F4C"/>
    <w:rsid w:val="00EE7D2E"/>
    <w:rsid w:val="00EF0398"/>
    <w:rsid w:val="00EF1A15"/>
    <w:rsid w:val="00EF246A"/>
    <w:rsid w:val="00EF4782"/>
    <w:rsid w:val="00EF547A"/>
    <w:rsid w:val="00EF54E4"/>
    <w:rsid w:val="00EF57E3"/>
    <w:rsid w:val="00F016B4"/>
    <w:rsid w:val="00F01E8D"/>
    <w:rsid w:val="00F024B2"/>
    <w:rsid w:val="00F0302D"/>
    <w:rsid w:val="00F03F3C"/>
    <w:rsid w:val="00F049FF"/>
    <w:rsid w:val="00F0530F"/>
    <w:rsid w:val="00F07E76"/>
    <w:rsid w:val="00F10184"/>
    <w:rsid w:val="00F10EC8"/>
    <w:rsid w:val="00F1179D"/>
    <w:rsid w:val="00F136B7"/>
    <w:rsid w:val="00F14359"/>
    <w:rsid w:val="00F14AE8"/>
    <w:rsid w:val="00F14F18"/>
    <w:rsid w:val="00F1542E"/>
    <w:rsid w:val="00F15527"/>
    <w:rsid w:val="00F1725F"/>
    <w:rsid w:val="00F176A7"/>
    <w:rsid w:val="00F17EA2"/>
    <w:rsid w:val="00F2156E"/>
    <w:rsid w:val="00F215AB"/>
    <w:rsid w:val="00F2424D"/>
    <w:rsid w:val="00F24861"/>
    <w:rsid w:val="00F27468"/>
    <w:rsid w:val="00F275C6"/>
    <w:rsid w:val="00F27ADF"/>
    <w:rsid w:val="00F30329"/>
    <w:rsid w:val="00F31894"/>
    <w:rsid w:val="00F325BD"/>
    <w:rsid w:val="00F365D9"/>
    <w:rsid w:val="00F3685B"/>
    <w:rsid w:val="00F3702F"/>
    <w:rsid w:val="00F411D5"/>
    <w:rsid w:val="00F42394"/>
    <w:rsid w:val="00F437A4"/>
    <w:rsid w:val="00F43D25"/>
    <w:rsid w:val="00F4403A"/>
    <w:rsid w:val="00F449E2"/>
    <w:rsid w:val="00F44A39"/>
    <w:rsid w:val="00F454F1"/>
    <w:rsid w:val="00F4555F"/>
    <w:rsid w:val="00F4571A"/>
    <w:rsid w:val="00F45935"/>
    <w:rsid w:val="00F47047"/>
    <w:rsid w:val="00F50421"/>
    <w:rsid w:val="00F507EF"/>
    <w:rsid w:val="00F516ED"/>
    <w:rsid w:val="00F52239"/>
    <w:rsid w:val="00F524F0"/>
    <w:rsid w:val="00F557CF"/>
    <w:rsid w:val="00F56314"/>
    <w:rsid w:val="00F5634F"/>
    <w:rsid w:val="00F57F9C"/>
    <w:rsid w:val="00F60E22"/>
    <w:rsid w:val="00F617A6"/>
    <w:rsid w:val="00F61D0F"/>
    <w:rsid w:val="00F6437B"/>
    <w:rsid w:val="00F64D45"/>
    <w:rsid w:val="00F66926"/>
    <w:rsid w:val="00F669C5"/>
    <w:rsid w:val="00F72A2C"/>
    <w:rsid w:val="00F73075"/>
    <w:rsid w:val="00F731EB"/>
    <w:rsid w:val="00F73494"/>
    <w:rsid w:val="00F7483F"/>
    <w:rsid w:val="00F75CF5"/>
    <w:rsid w:val="00F77E09"/>
    <w:rsid w:val="00F81388"/>
    <w:rsid w:val="00F82AAC"/>
    <w:rsid w:val="00F82CE6"/>
    <w:rsid w:val="00F835D6"/>
    <w:rsid w:val="00F83825"/>
    <w:rsid w:val="00F8681E"/>
    <w:rsid w:val="00F868CF"/>
    <w:rsid w:val="00F872D1"/>
    <w:rsid w:val="00F93309"/>
    <w:rsid w:val="00F94175"/>
    <w:rsid w:val="00F94919"/>
    <w:rsid w:val="00F94B2E"/>
    <w:rsid w:val="00F94BB2"/>
    <w:rsid w:val="00F95AC8"/>
    <w:rsid w:val="00F963C5"/>
    <w:rsid w:val="00F96F81"/>
    <w:rsid w:val="00F9742A"/>
    <w:rsid w:val="00FA00FE"/>
    <w:rsid w:val="00FA08F2"/>
    <w:rsid w:val="00FA17B1"/>
    <w:rsid w:val="00FA1CF4"/>
    <w:rsid w:val="00FA2B3D"/>
    <w:rsid w:val="00FA3727"/>
    <w:rsid w:val="00FA4663"/>
    <w:rsid w:val="00FA65B9"/>
    <w:rsid w:val="00FB01CE"/>
    <w:rsid w:val="00FB19F2"/>
    <w:rsid w:val="00FB2E17"/>
    <w:rsid w:val="00FB5EB0"/>
    <w:rsid w:val="00FB647F"/>
    <w:rsid w:val="00FB6CE2"/>
    <w:rsid w:val="00FC05E6"/>
    <w:rsid w:val="00FC154A"/>
    <w:rsid w:val="00FC1BB5"/>
    <w:rsid w:val="00FC1D24"/>
    <w:rsid w:val="00FC2376"/>
    <w:rsid w:val="00FC4666"/>
    <w:rsid w:val="00FC565B"/>
    <w:rsid w:val="00FC59C2"/>
    <w:rsid w:val="00FC684C"/>
    <w:rsid w:val="00FC72F7"/>
    <w:rsid w:val="00FC753A"/>
    <w:rsid w:val="00FC7563"/>
    <w:rsid w:val="00FD18F2"/>
    <w:rsid w:val="00FD197F"/>
    <w:rsid w:val="00FD2397"/>
    <w:rsid w:val="00FD2913"/>
    <w:rsid w:val="00FD2DE9"/>
    <w:rsid w:val="00FD446A"/>
    <w:rsid w:val="00FD473C"/>
    <w:rsid w:val="00FD624D"/>
    <w:rsid w:val="00FD65C9"/>
    <w:rsid w:val="00FE0680"/>
    <w:rsid w:val="00FE0ADF"/>
    <w:rsid w:val="00FE2032"/>
    <w:rsid w:val="00FE26CF"/>
    <w:rsid w:val="00FE2E3F"/>
    <w:rsid w:val="00FE381C"/>
    <w:rsid w:val="00FE45C7"/>
    <w:rsid w:val="00FE46DD"/>
    <w:rsid w:val="00FE4866"/>
    <w:rsid w:val="00FE5797"/>
    <w:rsid w:val="00FE59AE"/>
    <w:rsid w:val="00FE63F1"/>
    <w:rsid w:val="00FE68B7"/>
    <w:rsid w:val="00FE73BC"/>
    <w:rsid w:val="00FE75A5"/>
    <w:rsid w:val="00FE75F2"/>
    <w:rsid w:val="00FF0094"/>
    <w:rsid w:val="00FF013D"/>
    <w:rsid w:val="00FF0A32"/>
    <w:rsid w:val="00FF2F69"/>
    <w:rsid w:val="00FF35CD"/>
    <w:rsid w:val="00FF5D12"/>
    <w:rsid w:val="00FF6159"/>
    <w:rsid w:val="00FF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,"/>
  <w:listSeparator w:val=";"/>
  <w14:docId w14:val="1DB561E1"/>
  <w15:docId w15:val="{922B102D-4A23-4F7F-9989-447CF6BB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72C72"/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6443FF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8E252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1,Верхний колонтитул Знак Знак,Верхний колонтитул Знак Знак Знак"/>
    <w:basedOn w:val="a"/>
    <w:link w:val="a4"/>
    <w:pPr>
      <w:tabs>
        <w:tab w:val="center" w:pos="4153"/>
        <w:tab w:val="right" w:pos="8306"/>
      </w:tabs>
    </w:pPr>
  </w:style>
  <w:style w:type="paragraph" w:styleId="a5">
    <w:name w:val="footer"/>
    <w:aliases w:val="Не удалять!"/>
    <w:basedOn w:val="a"/>
    <w:link w:val="a6"/>
    <w:pPr>
      <w:tabs>
        <w:tab w:val="center" w:pos="4153"/>
        <w:tab w:val="right" w:pos="8306"/>
      </w:tabs>
    </w:pPr>
  </w:style>
  <w:style w:type="character" w:styleId="a7">
    <w:name w:val="page number"/>
    <w:basedOn w:val="a0"/>
  </w:style>
  <w:style w:type="paragraph" w:customStyle="1" w:styleId="Pragmatica">
    <w:name w:val="Pragmatica"/>
    <w:basedOn w:val="a"/>
    <w:rsid w:val="003B2BC7"/>
    <w:rPr>
      <w:rFonts w:ascii="Pragmatica" w:hAnsi="Pragmatica"/>
      <w:sz w:val="24"/>
    </w:rPr>
  </w:style>
  <w:style w:type="paragraph" w:styleId="a8">
    <w:name w:val="Balloon Text"/>
    <w:basedOn w:val="a"/>
    <w:link w:val="a9"/>
    <w:rsid w:val="000D150F"/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rsid w:val="000D150F"/>
    <w:rPr>
      <w:rFonts w:ascii="Tahoma" w:hAnsi="Tahoma" w:cs="Tahoma"/>
      <w:sz w:val="16"/>
      <w:szCs w:val="16"/>
    </w:rPr>
  </w:style>
  <w:style w:type="paragraph" w:customStyle="1" w:styleId="eci">
    <w:name w:val="eci"/>
    <w:rsid w:val="008E252B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character" w:customStyle="1" w:styleId="50">
    <w:name w:val="Заголовок 5 Знак"/>
    <w:link w:val="5"/>
    <w:semiHidden/>
    <w:rsid w:val="008E252B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aa">
    <w:name w:val="annotation reference"/>
    <w:rsid w:val="00786259"/>
    <w:rPr>
      <w:sz w:val="16"/>
      <w:szCs w:val="16"/>
    </w:rPr>
  </w:style>
  <w:style w:type="paragraph" w:styleId="ab">
    <w:name w:val="annotation text"/>
    <w:basedOn w:val="a"/>
    <w:link w:val="ac"/>
    <w:rsid w:val="00786259"/>
  </w:style>
  <w:style w:type="character" w:customStyle="1" w:styleId="ac">
    <w:name w:val="Текст примечания Знак"/>
    <w:basedOn w:val="a0"/>
    <w:link w:val="ab"/>
    <w:rsid w:val="00786259"/>
  </w:style>
  <w:style w:type="paragraph" w:styleId="ad">
    <w:name w:val="annotation subject"/>
    <w:basedOn w:val="ab"/>
    <w:next w:val="ab"/>
    <w:link w:val="ae"/>
    <w:rsid w:val="00786259"/>
    <w:rPr>
      <w:b/>
      <w:bCs/>
      <w:lang w:val="x-none" w:eastAsia="x-none"/>
    </w:rPr>
  </w:style>
  <w:style w:type="character" w:customStyle="1" w:styleId="ae">
    <w:name w:val="Тема примечания Знак"/>
    <w:link w:val="ad"/>
    <w:rsid w:val="00786259"/>
    <w:rPr>
      <w:b/>
      <w:bCs/>
    </w:rPr>
  </w:style>
  <w:style w:type="table" w:styleId="af">
    <w:name w:val="Table Grid"/>
    <w:basedOn w:val="a1"/>
    <w:rsid w:val="00835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Нижний колонтитул Знак"/>
    <w:aliases w:val="Не удалять! Знак"/>
    <w:link w:val="a5"/>
    <w:rsid w:val="00B7744E"/>
  </w:style>
  <w:style w:type="paragraph" w:styleId="af0">
    <w:name w:val="No Spacing"/>
    <w:aliases w:val="Текст (-14)"/>
    <w:link w:val="af1"/>
    <w:uiPriority w:val="1"/>
    <w:qFormat/>
    <w:rsid w:val="002E2E70"/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Без интервала Знак"/>
    <w:aliases w:val="Текст (-14) Знак"/>
    <w:link w:val="af0"/>
    <w:uiPriority w:val="1"/>
    <w:rsid w:val="002E2E70"/>
    <w:rPr>
      <w:rFonts w:ascii="Calibri" w:eastAsia="Calibri" w:hAnsi="Calibri"/>
      <w:sz w:val="22"/>
      <w:szCs w:val="22"/>
      <w:lang w:eastAsia="en-US" w:bidi="ar-SA"/>
    </w:rPr>
  </w:style>
  <w:style w:type="character" w:customStyle="1" w:styleId="10">
    <w:name w:val="Заголовок 1 Знак"/>
    <w:link w:val="1"/>
    <w:rsid w:val="00E93CB8"/>
    <w:rPr>
      <w:rFonts w:ascii="Arial" w:hAnsi="Arial"/>
      <w:b/>
      <w:kern w:val="28"/>
      <w:sz w:val="28"/>
    </w:rPr>
  </w:style>
  <w:style w:type="character" w:customStyle="1" w:styleId="Arial9pt">
    <w:name w:val="Основной текст + Arial;9 pt"/>
    <w:rsid w:val="009A484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20">
    <w:name w:val="Заголовок 2 Знак"/>
    <w:link w:val="2"/>
    <w:rsid w:val="006443F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a4">
    <w:name w:val="Верхний колонтитул Знак"/>
    <w:aliases w:val="Верхний колонтитул1 Знак,Верхний колонтитул Знак Знак Знак1,Верхний колонтитул Знак Знак Знак Знак"/>
    <w:link w:val="a3"/>
    <w:rsid w:val="00F61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1064;&#1072;&#1073;&#1083;&#1086;&#1085;&#1099;\&#1060;&#1086;&#1088;&#1084;&#1072;&#1090;&#1099;\Spe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D29EF1-4B1A-484E-BBD2-B917E5520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Spec.dot</Template>
  <TotalTime>906</TotalTime>
  <Pages>3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5030-04-32,33-ЭМ.02С</vt:lpstr>
    </vt:vector>
  </TitlesOfParts>
  <Manager>Канторович</Manager>
  <Company>Elcom Ltd</Company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5030-04-32,33-ЭМ.02С</dc:title>
  <dc:subject>ОАО "Сыктывкарский ЛПК"</dc:subject>
  <dc:creator>Едовин</dc:creator>
  <cp:keywords/>
  <dc:description/>
  <cp:lastModifiedBy>1</cp:lastModifiedBy>
  <cp:revision>24</cp:revision>
  <cp:lastPrinted>2024-12-24T08:18:00Z</cp:lastPrinted>
  <dcterms:created xsi:type="dcterms:W3CDTF">2022-10-27T13:50:00Z</dcterms:created>
  <dcterms:modified xsi:type="dcterms:W3CDTF">2026-03-27T12:11:00Z</dcterms:modified>
</cp:coreProperties>
</file>