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36" w:type="dxa"/>
        <w:tblInd w:w="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078"/>
        <w:gridCol w:w="2608"/>
        <w:gridCol w:w="3346"/>
        <w:gridCol w:w="2263"/>
        <w:gridCol w:w="1843"/>
        <w:gridCol w:w="1275"/>
        <w:gridCol w:w="3128"/>
        <w:gridCol w:w="2268"/>
        <w:gridCol w:w="2126"/>
        <w:gridCol w:w="1276"/>
        <w:gridCol w:w="1125"/>
      </w:tblGrid>
      <w:tr w:rsidR="006B1AAF" w:rsidRPr="008638A9" w14:paraId="5A472561" w14:textId="77777777" w:rsidTr="0081113C">
        <w:trPr>
          <w:trHeight w:val="426"/>
          <w:tblHeader/>
        </w:trPr>
        <w:tc>
          <w:tcPr>
            <w:tcW w:w="1078" w:type="dxa"/>
            <w:vMerge w:val="restart"/>
            <w:vAlign w:val="center"/>
          </w:tcPr>
          <w:p w14:paraId="1D62CECA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proofErr w:type="gramStart"/>
            <w:r w:rsidRPr="008638A9">
              <w:rPr>
                <w:rFonts w:ascii="ISOCPEUR" w:hAnsi="ISOCPEUR"/>
                <w:bCs/>
                <w:sz w:val="22"/>
                <w:szCs w:val="22"/>
              </w:rPr>
              <w:t>Марки</w:t>
            </w:r>
            <w:r w:rsidR="00C575D2" w:rsidRPr="008638A9">
              <w:rPr>
                <w:rFonts w:ascii="ISOCPEUR" w:hAnsi="ISOCPEUR"/>
                <w:bCs/>
                <w:sz w:val="22"/>
                <w:szCs w:val="22"/>
              </w:rPr>
              <w:t xml:space="preserve">- </w:t>
            </w:r>
            <w:proofErr w:type="spellStart"/>
            <w:r w:rsidRPr="008638A9">
              <w:rPr>
                <w:rFonts w:ascii="ISOCPEUR" w:hAnsi="ISOCPEUR"/>
                <w:bCs/>
                <w:sz w:val="22"/>
                <w:szCs w:val="22"/>
              </w:rPr>
              <w:t>ровка</w:t>
            </w:r>
            <w:proofErr w:type="spellEnd"/>
            <w:proofErr w:type="gramEnd"/>
            <w:r w:rsidRPr="008638A9">
              <w:rPr>
                <w:rFonts w:ascii="ISOCPEUR" w:hAnsi="ISOCPEUR"/>
                <w:bCs/>
                <w:sz w:val="22"/>
                <w:szCs w:val="22"/>
              </w:rPr>
              <w:t xml:space="preserve"> кабеля</w:t>
            </w:r>
          </w:p>
        </w:tc>
        <w:tc>
          <w:tcPr>
            <w:tcW w:w="5954" w:type="dxa"/>
            <w:gridSpan w:val="2"/>
            <w:vMerge w:val="restart"/>
            <w:vAlign w:val="center"/>
          </w:tcPr>
          <w:p w14:paraId="72A3D4A0" w14:textId="77777777" w:rsidR="006B1AAF" w:rsidRPr="008638A9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Направление</w:t>
            </w:r>
          </w:p>
        </w:tc>
        <w:tc>
          <w:tcPr>
            <w:tcW w:w="8509" w:type="dxa"/>
            <w:gridSpan w:val="4"/>
            <w:vAlign w:val="center"/>
          </w:tcPr>
          <w:p w14:paraId="1220F5A4" w14:textId="77777777" w:rsidR="006B1AAF" w:rsidRPr="008638A9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Кабель, провод</w:t>
            </w:r>
          </w:p>
        </w:tc>
        <w:tc>
          <w:tcPr>
            <w:tcW w:w="6795" w:type="dxa"/>
            <w:gridSpan w:val="4"/>
            <w:vAlign w:val="center"/>
          </w:tcPr>
          <w:p w14:paraId="157C3D44" w14:textId="1134A532" w:rsidR="006B1AAF" w:rsidRPr="008638A9" w:rsidRDefault="006B1AAF" w:rsidP="00AA4BA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Кабель, провод</w:t>
            </w:r>
          </w:p>
        </w:tc>
      </w:tr>
      <w:tr w:rsidR="006B1AAF" w:rsidRPr="008638A9" w14:paraId="1B1B5B60" w14:textId="77777777" w:rsidTr="0081113C">
        <w:trPr>
          <w:trHeight w:val="407"/>
          <w:tblHeader/>
        </w:trPr>
        <w:tc>
          <w:tcPr>
            <w:tcW w:w="1078" w:type="dxa"/>
            <w:vMerge/>
            <w:vAlign w:val="center"/>
          </w:tcPr>
          <w:p w14:paraId="7671E59C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vMerge/>
            <w:vAlign w:val="center"/>
          </w:tcPr>
          <w:p w14:paraId="0A8276AE" w14:textId="77777777" w:rsidR="006B1AAF" w:rsidRPr="008638A9" w:rsidRDefault="006B1AAF" w:rsidP="002D4018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</w:p>
        </w:tc>
        <w:tc>
          <w:tcPr>
            <w:tcW w:w="8509" w:type="dxa"/>
            <w:gridSpan w:val="4"/>
            <w:vAlign w:val="center"/>
          </w:tcPr>
          <w:p w14:paraId="4A0F9EFE" w14:textId="77777777" w:rsidR="006B1AAF" w:rsidRPr="008638A9" w:rsidRDefault="006B1AAF" w:rsidP="00AA4BA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По проекту</w:t>
            </w:r>
          </w:p>
        </w:tc>
        <w:tc>
          <w:tcPr>
            <w:tcW w:w="6795" w:type="dxa"/>
            <w:gridSpan w:val="4"/>
            <w:vAlign w:val="center"/>
          </w:tcPr>
          <w:p w14:paraId="54534F70" w14:textId="77777777" w:rsidR="006B1AAF" w:rsidRPr="008638A9" w:rsidRDefault="006B1AAF" w:rsidP="00AA4BA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Проложен</w:t>
            </w:r>
          </w:p>
        </w:tc>
      </w:tr>
      <w:tr w:rsidR="006B1AAF" w:rsidRPr="008638A9" w14:paraId="50866D22" w14:textId="77777777" w:rsidTr="0081113C">
        <w:trPr>
          <w:trHeight w:val="856"/>
          <w:tblHeader/>
        </w:trPr>
        <w:tc>
          <w:tcPr>
            <w:tcW w:w="1078" w:type="dxa"/>
            <w:vMerge/>
          </w:tcPr>
          <w:p w14:paraId="038D23A2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589CA257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Откуда</w:t>
            </w:r>
          </w:p>
        </w:tc>
        <w:tc>
          <w:tcPr>
            <w:tcW w:w="3346" w:type="dxa"/>
            <w:vAlign w:val="center"/>
          </w:tcPr>
          <w:p w14:paraId="0C0CCF0E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Куда</w:t>
            </w:r>
          </w:p>
        </w:tc>
        <w:tc>
          <w:tcPr>
            <w:tcW w:w="2263" w:type="dxa"/>
            <w:vAlign w:val="center"/>
          </w:tcPr>
          <w:p w14:paraId="627011B1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Марка</w:t>
            </w:r>
          </w:p>
        </w:tc>
        <w:tc>
          <w:tcPr>
            <w:tcW w:w="1843" w:type="dxa"/>
            <w:vAlign w:val="center"/>
          </w:tcPr>
          <w:p w14:paraId="0063A9B1" w14:textId="77777777" w:rsidR="006B1AAF" w:rsidRPr="008638A9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 xml:space="preserve">Количество кабелей </w:t>
            </w:r>
          </w:p>
          <w:p w14:paraId="0A719E7B" w14:textId="77777777" w:rsidR="006B1AAF" w:rsidRPr="008638A9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и сечение жил, напряжение</w:t>
            </w:r>
          </w:p>
        </w:tc>
        <w:tc>
          <w:tcPr>
            <w:tcW w:w="1275" w:type="dxa"/>
            <w:vAlign w:val="center"/>
          </w:tcPr>
          <w:p w14:paraId="43D98A7C" w14:textId="77777777" w:rsidR="006B1AAF" w:rsidRPr="008638A9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Длина</w:t>
            </w:r>
          </w:p>
        </w:tc>
        <w:tc>
          <w:tcPr>
            <w:tcW w:w="3128" w:type="dxa"/>
            <w:vAlign w:val="center"/>
          </w:tcPr>
          <w:p w14:paraId="0BA288F0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Тип прокладки</w:t>
            </w:r>
          </w:p>
        </w:tc>
        <w:tc>
          <w:tcPr>
            <w:tcW w:w="2268" w:type="dxa"/>
            <w:vAlign w:val="center"/>
          </w:tcPr>
          <w:p w14:paraId="756C17D5" w14:textId="5781DF10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Марка</w:t>
            </w:r>
          </w:p>
        </w:tc>
        <w:tc>
          <w:tcPr>
            <w:tcW w:w="2126" w:type="dxa"/>
            <w:vAlign w:val="center"/>
          </w:tcPr>
          <w:p w14:paraId="4EDB2C81" w14:textId="77777777" w:rsidR="006B1AAF" w:rsidRPr="008638A9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 xml:space="preserve">Количество кабелей </w:t>
            </w:r>
          </w:p>
          <w:p w14:paraId="494740E1" w14:textId="77777777" w:rsidR="006B1AAF" w:rsidRPr="008638A9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и сечение жил, напряжение</w:t>
            </w:r>
          </w:p>
        </w:tc>
        <w:tc>
          <w:tcPr>
            <w:tcW w:w="1276" w:type="dxa"/>
            <w:vAlign w:val="center"/>
          </w:tcPr>
          <w:p w14:paraId="4D90E6C8" w14:textId="77777777" w:rsidR="006B1AAF" w:rsidRPr="008638A9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Длина</w:t>
            </w:r>
          </w:p>
        </w:tc>
        <w:tc>
          <w:tcPr>
            <w:tcW w:w="1125" w:type="dxa"/>
            <w:vAlign w:val="center"/>
          </w:tcPr>
          <w:p w14:paraId="4AF267D7" w14:textId="77777777" w:rsidR="006B1AAF" w:rsidRPr="008638A9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Тип прокладки</w:t>
            </w:r>
          </w:p>
        </w:tc>
      </w:tr>
      <w:tr w:rsidR="006B1AAF" w:rsidRPr="008638A9" w14:paraId="3D8D7B4F" w14:textId="77777777" w:rsidTr="0081113C">
        <w:trPr>
          <w:trHeight w:val="407"/>
          <w:tblHeader/>
        </w:trPr>
        <w:tc>
          <w:tcPr>
            <w:tcW w:w="1078" w:type="dxa"/>
            <w:vAlign w:val="center"/>
          </w:tcPr>
          <w:p w14:paraId="50159CDF" w14:textId="77777777" w:rsidR="006B1AAF" w:rsidRPr="008638A9" w:rsidRDefault="006B1AAF" w:rsidP="00935517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1</w:t>
            </w:r>
          </w:p>
        </w:tc>
        <w:tc>
          <w:tcPr>
            <w:tcW w:w="2608" w:type="dxa"/>
            <w:vAlign w:val="center"/>
          </w:tcPr>
          <w:p w14:paraId="683009F3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2</w:t>
            </w:r>
          </w:p>
        </w:tc>
        <w:tc>
          <w:tcPr>
            <w:tcW w:w="3346" w:type="dxa"/>
            <w:vAlign w:val="center"/>
          </w:tcPr>
          <w:p w14:paraId="15FAA18C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3</w:t>
            </w:r>
          </w:p>
        </w:tc>
        <w:tc>
          <w:tcPr>
            <w:tcW w:w="2263" w:type="dxa"/>
            <w:vAlign w:val="center"/>
          </w:tcPr>
          <w:p w14:paraId="4B142B69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4</w:t>
            </w:r>
          </w:p>
        </w:tc>
        <w:tc>
          <w:tcPr>
            <w:tcW w:w="1843" w:type="dxa"/>
            <w:vAlign w:val="center"/>
          </w:tcPr>
          <w:p w14:paraId="5FD233C8" w14:textId="77777777" w:rsidR="006B1AAF" w:rsidRPr="008638A9" w:rsidRDefault="006B1AAF" w:rsidP="00697EE2">
            <w:pPr>
              <w:spacing w:before="40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5</w:t>
            </w:r>
          </w:p>
        </w:tc>
        <w:tc>
          <w:tcPr>
            <w:tcW w:w="1275" w:type="dxa"/>
            <w:vAlign w:val="center"/>
          </w:tcPr>
          <w:p w14:paraId="1E197B4A" w14:textId="77777777" w:rsidR="006B1AAF" w:rsidRPr="008638A9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6</w:t>
            </w:r>
          </w:p>
        </w:tc>
        <w:tc>
          <w:tcPr>
            <w:tcW w:w="3128" w:type="dxa"/>
            <w:vAlign w:val="center"/>
          </w:tcPr>
          <w:p w14:paraId="529B947B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7</w:t>
            </w:r>
          </w:p>
        </w:tc>
        <w:tc>
          <w:tcPr>
            <w:tcW w:w="2268" w:type="dxa"/>
            <w:vAlign w:val="center"/>
          </w:tcPr>
          <w:p w14:paraId="359C2147" w14:textId="77777777" w:rsidR="006B1AAF" w:rsidRPr="008638A9" w:rsidRDefault="006B1AAF" w:rsidP="002D4018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8</w:t>
            </w:r>
          </w:p>
        </w:tc>
        <w:tc>
          <w:tcPr>
            <w:tcW w:w="2126" w:type="dxa"/>
            <w:vAlign w:val="center"/>
          </w:tcPr>
          <w:p w14:paraId="41B57E87" w14:textId="77777777" w:rsidR="006B1AAF" w:rsidRPr="008638A9" w:rsidRDefault="006B1AAF" w:rsidP="00697EE2">
            <w:pPr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9</w:t>
            </w:r>
          </w:p>
        </w:tc>
        <w:tc>
          <w:tcPr>
            <w:tcW w:w="1276" w:type="dxa"/>
            <w:vAlign w:val="center"/>
          </w:tcPr>
          <w:p w14:paraId="6AC3E3CC" w14:textId="77777777" w:rsidR="006B1AAF" w:rsidRPr="008638A9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10</w:t>
            </w:r>
          </w:p>
        </w:tc>
        <w:tc>
          <w:tcPr>
            <w:tcW w:w="1125" w:type="dxa"/>
            <w:vAlign w:val="center"/>
          </w:tcPr>
          <w:p w14:paraId="7806F261" w14:textId="77777777" w:rsidR="006B1AAF" w:rsidRPr="008638A9" w:rsidRDefault="006B1AAF" w:rsidP="002D4018">
            <w:pPr>
              <w:ind w:left="-57" w:right="-57"/>
              <w:jc w:val="center"/>
              <w:rPr>
                <w:rFonts w:ascii="ISOCPEUR" w:hAnsi="ISOCPEUR"/>
                <w:bCs/>
                <w:sz w:val="22"/>
                <w:szCs w:val="22"/>
                <w:lang w:val="en-US"/>
              </w:rPr>
            </w:pPr>
            <w:r w:rsidRPr="008638A9">
              <w:rPr>
                <w:rFonts w:ascii="ISOCPEUR" w:hAnsi="ISOCPEUR"/>
                <w:bCs/>
                <w:sz w:val="22"/>
                <w:szCs w:val="22"/>
              </w:rPr>
              <w:t>11</w:t>
            </w:r>
          </w:p>
        </w:tc>
      </w:tr>
      <w:tr w:rsidR="00B57C1D" w:rsidRPr="008638A9" w14:paraId="22C1FA68" w14:textId="77777777" w:rsidTr="0081113C">
        <w:trPr>
          <w:trHeight w:val="159"/>
        </w:trPr>
        <w:tc>
          <w:tcPr>
            <w:tcW w:w="1078" w:type="dxa"/>
            <w:vAlign w:val="center"/>
          </w:tcPr>
          <w:p w14:paraId="77C05A24" w14:textId="2A0E96A6" w:rsidR="00B57C1D" w:rsidRPr="008638A9" w:rsidRDefault="00B57C1D" w:rsidP="00B57C1D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АЛС1.1</w:t>
            </w:r>
          </w:p>
        </w:tc>
        <w:tc>
          <w:tcPr>
            <w:tcW w:w="2608" w:type="dxa"/>
            <w:vAlign w:val="center"/>
          </w:tcPr>
          <w:p w14:paraId="294F0C1E" w14:textId="164B4A2D" w:rsidR="00B57C1D" w:rsidRPr="00CE288A" w:rsidRDefault="00B57C1D" w:rsidP="00B57C1D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3346" w:type="dxa"/>
            <w:vAlign w:val="center"/>
          </w:tcPr>
          <w:p w14:paraId="5890AA3F" w14:textId="0894F7DB" w:rsidR="00B57C1D" w:rsidRPr="008638A9" w:rsidRDefault="00B57C1D" w:rsidP="00B57C1D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2263" w:type="dxa"/>
            <w:vAlign w:val="center"/>
          </w:tcPr>
          <w:p w14:paraId="40E01A70" w14:textId="65F4F326" w:rsidR="00B57C1D" w:rsidRPr="008638A9" w:rsidRDefault="00184009" w:rsidP="00B57C1D">
            <w:pPr>
              <w:autoSpaceDE w:val="0"/>
              <w:autoSpaceDN w:val="0"/>
              <w:adjustRightInd w:val="0"/>
              <w:jc w:val="center"/>
              <w:rPr>
                <w:rFonts w:ascii="ISOCPEUR" w:hAnsi="ISOCPEUR"/>
                <w:sz w:val="22"/>
                <w:szCs w:val="22"/>
              </w:rPr>
            </w:pPr>
            <w:r w:rsidRPr="00184009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70631593" w14:textId="289F847E" w:rsidR="00B57C1D" w:rsidRPr="00603B8F" w:rsidRDefault="00B57C1D" w:rsidP="00B57C1D">
            <w:pPr>
              <w:autoSpaceDE w:val="0"/>
              <w:autoSpaceDN w:val="0"/>
              <w:adjustRightInd w:val="0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243F8EE8" w14:textId="31FA9CCA" w:rsidR="00B57C1D" w:rsidRPr="00E60753" w:rsidRDefault="00F806A6" w:rsidP="00B57C1D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60753">
              <w:rPr>
                <w:rFonts w:ascii="ISOCPEUR" w:hAnsi="ISOCPEUR"/>
                <w:sz w:val="24"/>
                <w:szCs w:val="24"/>
              </w:rPr>
              <w:t>610</w:t>
            </w:r>
          </w:p>
        </w:tc>
        <w:tc>
          <w:tcPr>
            <w:tcW w:w="3128" w:type="dxa"/>
            <w:vAlign w:val="center"/>
          </w:tcPr>
          <w:p w14:paraId="355A2057" w14:textId="3648BB3F" w:rsidR="00B57C1D" w:rsidRPr="0010088D" w:rsidRDefault="00B57C1D" w:rsidP="00B57C1D">
            <w:pPr>
              <w:jc w:val="center"/>
              <w:rPr>
                <w:rFonts w:ascii="ISOCPEUR" w:hAnsi="ISOCPEUR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5D977D13" w14:textId="77777777" w:rsidR="00B57C1D" w:rsidRPr="008638A9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A62915" w14:textId="77777777" w:rsidR="00B57C1D" w:rsidRPr="008638A9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82C2AD" w14:textId="77777777" w:rsidR="00B57C1D" w:rsidRPr="008638A9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F733B98" w14:textId="77777777" w:rsidR="00B57C1D" w:rsidRPr="008638A9" w:rsidRDefault="00B57C1D" w:rsidP="00B57C1D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84009" w:rsidRPr="008638A9" w14:paraId="1F40F93E" w14:textId="77777777" w:rsidTr="0081113C">
        <w:trPr>
          <w:trHeight w:val="159"/>
        </w:trPr>
        <w:tc>
          <w:tcPr>
            <w:tcW w:w="1078" w:type="dxa"/>
            <w:vAlign w:val="center"/>
          </w:tcPr>
          <w:p w14:paraId="06B02680" w14:textId="7EC99877" w:rsidR="00184009" w:rsidRPr="008638A9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B0977">
              <w:rPr>
                <w:rFonts w:ascii="ISOCPEUR" w:hAnsi="ISOCPEUR"/>
                <w:sz w:val="24"/>
                <w:szCs w:val="24"/>
              </w:rPr>
              <w:t>АЛС1.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2EC1B140" w14:textId="0399CD41" w:rsidR="00184009" w:rsidRPr="008638A9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3346" w:type="dxa"/>
            <w:vAlign w:val="center"/>
          </w:tcPr>
          <w:p w14:paraId="57B9B94B" w14:textId="55F53DE6" w:rsidR="00184009" w:rsidRPr="0010088D" w:rsidRDefault="00184009" w:rsidP="00184009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2263" w:type="dxa"/>
            <w:vAlign w:val="center"/>
          </w:tcPr>
          <w:p w14:paraId="0B06524F" w14:textId="5E994584" w:rsidR="00184009" w:rsidRPr="008638A9" w:rsidRDefault="00184009" w:rsidP="00184009">
            <w:pPr>
              <w:ind w:left="-92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0C904EEF" w14:textId="400BF25D" w:rsidR="00184009" w:rsidRPr="008638A9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1730DD13" w14:textId="3806B3DC" w:rsidR="00184009" w:rsidRPr="00E60753" w:rsidRDefault="00F806A6" w:rsidP="00184009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60753">
              <w:rPr>
                <w:rFonts w:ascii="ISOCPEUR" w:hAnsi="ISOCPEUR"/>
                <w:sz w:val="24"/>
                <w:szCs w:val="24"/>
              </w:rPr>
              <w:t>7</w:t>
            </w:r>
            <w:r w:rsidR="00421B94">
              <w:rPr>
                <w:rFonts w:ascii="ISOCPEUR" w:hAnsi="ISOCPEUR"/>
                <w:sz w:val="24"/>
                <w:szCs w:val="24"/>
              </w:rPr>
              <w:t>8</w:t>
            </w:r>
            <w:r w:rsidRPr="00E60753"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3128" w:type="dxa"/>
            <w:vAlign w:val="center"/>
          </w:tcPr>
          <w:p w14:paraId="489DE8DC" w14:textId="1F441F2F" w:rsidR="00184009" w:rsidRPr="0010088D" w:rsidRDefault="00184009" w:rsidP="00184009">
            <w:pPr>
              <w:jc w:val="center"/>
              <w:rPr>
                <w:rFonts w:ascii="ISOCPEUR" w:hAnsi="ISOCPEUR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6CFB1A48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82C3E9A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6AA34A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A0725C7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84009" w:rsidRPr="008638A9" w14:paraId="60E1E0A6" w14:textId="77777777" w:rsidTr="0081113C">
        <w:trPr>
          <w:trHeight w:val="159"/>
        </w:trPr>
        <w:tc>
          <w:tcPr>
            <w:tcW w:w="1078" w:type="dxa"/>
            <w:vAlign w:val="center"/>
          </w:tcPr>
          <w:p w14:paraId="1AA690F9" w14:textId="52AE6A3A" w:rsidR="00184009" w:rsidRPr="00142FA2" w:rsidRDefault="00184009" w:rsidP="00184009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1B0977">
              <w:rPr>
                <w:rFonts w:ascii="ISOCPEUR" w:hAnsi="ISOCPEUR"/>
                <w:sz w:val="24"/>
                <w:szCs w:val="24"/>
              </w:rPr>
              <w:t>АЛС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1B0977">
              <w:rPr>
                <w:rFonts w:ascii="ISOCPEUR" w:hAnsi="ISOCPEUR"/>
                <w:sz w:val="24"/>
                <w:szCs w:val="24"/>
              </w:rPr>
              <w:t>.1</w:t>
            </w:r>
          </w:p>
        </w:tc>
        <w:tc>
          <w:tcPr>
            <w:tcW w:w="2608" w:type="dxa"/>
            <w:vAlign w:val="center"/>
          </w:tcPr>
          <w:p w14:paraId="031464F2" w14:textId="035D56C7" w:rsidR="00184009" w:rsidRPr="0059623A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40714C24" w14:textId="3C547EA1" w:rsidR="00184009" w:rsidRPr="0010088D" w:rsidRDefault="00184009" w:rsidP="00184009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5582CBB5" w14:textId="390CB1E5" w:rsidR="00184009" w:rsidRPr="008638A9" w:rsidRDefault="00184009" w:rsidP="00184009">
            <w:pPr>
              <w:ind w:left="-92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15CDCC4D" w14:textId="18C35BA6" w:rsidR="00184009" w:rsidRPr="008638A9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13236EE2" w14:textId="48BC3A4C" w:rsidR="00184009" w:rsidRPr="00E60753" w:rsidRDefault="00F806A6" w:rsidP="00184009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60753">
              <w:rPr>
                <w:rFonts w:ascii="ISOCPEUR" w:hAnsi="ISOCPEUR"/>
                <w:sz w:val="24"/>
                <w:szCs w:val="24"/>
              </w:rPr>
              <w:t>670</w:t>
            </w:r>
          </w:p>
        </w:tc>
        <w:tc>
          <w:tcPr>
            <w:tcW w:w="3128" w:type="dxa"/>
            <w:vAlign w:val="center"/>
          </w:tcPr>
          <w:p w14:paraId="51617D76" w14:textId="136D1C14" w:rsidR="00184009" w:rsidRPr="0010088D" w:rsidRDefault="00184009" w:rsidP="00184009">
            <w:pPr>
              <w:jc w:val="center"/>
              <w:rPr>
                <w:rFonts w:ascii="ISOCPEUR" w:hAnsi="ISOCPEUR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2416FBE6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0CA6CD7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BE361F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C2EF7B6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184009" w:rsidRPr="008638A9" w14:paraId="5E21478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47430EC" w14:textId="42B18014" w:rsidR="00184009" w:rsidRPr="00142FA2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B0977">
              <w:rPr>
                <w:rFonts w:ascii="ISOCPEUR" w:hAnsi="ISOCPEUR"/>
                <w:sz w:val="24"/>
                <w:szCs w:val="24"/>
              </w:rPr>
              <w:t>АЛС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  <w:r w:rsidRPr="001B0977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0885A7CD" w14:textId="35F82916" w:rsidR="00184009" w:rsidRPr="0059623A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0A8323B1" w14:textId="108AAF06" w:rsidR="00184009" w:rsidRPr="0010088D" w:rsidRDefault="00184009" w:rsidP="00184009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63FCE3F6" w14:textId="371168F9" w:rsidR="00184009" w:rsidRPr="008638A9" w:rsidRDefault="00184009" w:rsidP="00184009">
            <w:pPr>
              <w:ind w:left="-92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77C24A14" w14:textId="2092D206" w:rsidR="00184009" w:rsidRPr="008638A9" w:rsidRDefault="00184009" w:rsidP="00184009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73A0C8D0" w14:textId="0B0E5AD9" w:rsidR="00184009" w:rsidRPr="00E60753" w:rsidRDefault="00F806A6" w:rsidP="00184009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60753">
              <w:rPr>
                <w:rFonts w:ascii="ISOCPEUR" w:hAnsi="ISOCPEUR"/>
                <w:sz w:val="24"/>
                <w:szCs w:val="24"/>
              </w:rPr>
              <w:t>690</w:t>
            </w:r>
          </w:p>
        </w:tc>
        <w:tc>
          <w:tcPr>
            <w:tcW w:w="3128" w:type="dxa"/>
            <w:vAlign w:val="center"/>
          </w:tcPr>
          <w:p w14:paraId="7A44D4F6" w14:textId="5BDAE21D" w:rsidR="00184009" w:rsidRPr="0010088D" w:rsidRDefault="00184009" w:rsidP="00184009">
            <w:pPr>
              <w:jc w:val="center"/>
              <w:rPr>
                <w:rFonts w:ascii="ISOCPEUR" w:hAnsi="ISOCPEUR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3DAAD5E2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DC03F6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90CB6F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9D93DB6" w14:textId="77777777" w:rsidR="00184009" w:rsidRPr="008638A9" w:rsidRDefault="00184009" w:rsidP="00184009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5B30" w:rsidRPr="008638A9" w14:paraId="39FE612A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701ED76" w14:textId="25CF1FF9" w:rsidR="00F85B30" w:rsidRPr="001B0977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B0977">
              <w:rPr>
                <w:rFonts w:ascii="ISOCPEUR" w:hAnsi="ISOCPEUR"/>
                <w:sz w:val="24"/>
                <w:szCs w:val="24"/>
              </w:rPr>
              <w:t>АЛС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1B0977">
              <w:rPr>
                <w:rFonts w:ascii="ISOCPEUR" w:hAnsi="ISOCPEUR"/>
                <w:sz w:val="24"/>
                <w:szCs w:val="24"/>
              </w:rPr>
              <w:t>.1</w:t>
            </w:r>
          </w:p>
        </w:tc>
        <w:tc>
          <w:tcPr>
            <w:tcW w:w="2608" w:type="dxa"/>
            <w:vAlign w:val="center"/>
          </w:tcPr>
          <w:p w14:paraId="7FFFAA65" w14:textId="3C0AEA87" w:rsidR="00F85B30" w:rsidRDefault="00F85B30" w:rsidP="00F85B30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0E38DF6D" w14:textId="3B74EF66" w:rsidR="00F85B30" w:rsidRDefault="00F85B30" w:rsidP="00F85B30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36E02074" w14:textId="6211FD6B" w:rsidR="00F85B30" w:rsidRPr="00296388" w:rsidRDefault="00F85B30" w:rsidP="00F85B30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F49E366" w14:textId="6733D8AC" w:rsidR="00F85B30" w:rsidRPr="005A7AC2" w:rsidRDefault="00F85B30" w:rsidP="00F85B30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60A5910D" w14:textId="497DE49C" w:rsidR="00F85B30" w:rsidRPr="00E60753" w:rsidRDefault="00F806A6" w:rsidP="00F85B30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60753">
              <w:rPr>
                <w:rFonts w:ascii="ISOCPEUR" w:hAnsi="ISOCPEUR"/>
                <w:sz w:val="24"/>
                <w:szCs w:val="24"/>
              </w:rPr>
              <w:t>450</w:t>
            </w:r>
          </w:p>
        </w:tc>
        <w:tc>
          <w:tcPr>
            <w:tcW w:w="3128" w:type="dxa"/>
            <w:vAlign w:val="center"/>
          </w:tcPr>
          <w:p w14:paraId="4ABA8720" w14:textId="77777777" w:rsidR="00F85B30" w:rsidRPr="0010088D" w:rsidRDefault="00F85B30" w:rsidP="00F85B30">
            <w:pPr>
              <w:jc w:val="center"/>
              <w:rPr>
                <w:rFonts w:ascii="ISOCPEUR" w:hAnsi="ISOCPEUR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70DEA393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8362D26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6ED043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33882CA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5B30" w:rsidRPr="008638A9" w14:paraId="6E771147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66D3A1B" w14:textId="238C6DC8" w:rsidR="00F85B30" w:rsidRPr="001B0977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1B0977">
              <w:rPr>
                <w:rFonts w:ascii="ISOCPEUR" w:hAnsi="ISOCPEUR"/>
                <w:sz w:val="24"/>
                <w:szCs w:val="24"/>
              </w:rPr>
              <w:t>АЛС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1B0977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175ADB7A" w14:textId="26CCA14E" w:rsidR="00F85B30" w:rsidRDefault="00F85B30" w:rsidP="00F85B30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3346" w:type="dxa"/>
            <w:vAlign w:val="center"/>
          </w:tcPr>
          <w:p w14:paraId="13A29D9B" w14:textId="72CDA55B" w:rsidR="00F85B30" w:rsidRDefault="00F85B30" w:rsidP="00F85B30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60850552" w14:textId="0AB86B51" w:rsidR="00F85B30" w:rsidRPr="00296388" w:rsidRDefault="00F85B30" w:rsidP="00F85B30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6A29F59A" w14:textId="5FF9A7BD" w:rsidR="00F85B30" w:rsidRPr="005A7AC2" w:rsidRDefault="00F85B30" w:rsidP="00F85B30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1x2x0,75</w:t>
            </w:r>
          </w:p>
        </w:tc>
        <w:tc>
          <w:tcPr>
            <w:tcW w:w="1275" w:type="dxa"/>
            <w:vAlign w:val="center"/>
          </w:tcPr>
          <w:p w14:paraId="66BFF47A" w14:textId="3EF5DC27" w:rsidR="00F85B30" w:rsidRPr="00E60753" w:rsidRDefault="00F806A6" w:rsidP="00F85B30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60753">
              <w:rPr>
                <w:rFonts w:ascii="ISOCPEUR" w:hAnsi="ISOCPEUR"/>
                <w:sz w:val="24"/>
                <w:szCs w:val="24"/>
              </w:rPr>
              <w:t>500</w:t>
            </w:r>
          </w:p>
        </w:tc>
        <w:tc>
          <w:tcPr>
            <w:tcW w:w="3128" w:type="dxa"/>
            <w:vAlign w:val="center"/>
          </w:tcPr>
          <w:p w14:paraId="6D12DCDC" w14:textId="77777777" w:rsidR="00F85B30" w:rsidRPr="0010088D" w:rsidRDefault="00F85B30" w:rsidP="00F85B30">
            <w:pPr>
              <w:jc w:val="center"/>
              <w:rPr>
                <w:rFonts w:ascii="ISOCPEUR" w:hAnsi="ISOCPEUR"/>
                <w:highlight w:val="yellow"/>
              </w:rPr>
            </w:pPr>
          </w:p>
        </w:tc>
        <w:tc>
          <w:tcPr>
            <w:tcW w:w="2268" w:type="dxa"/>
            <w:vAlign w:val="center"/>
          </w:tcPr>
          <w:p w14:paraId="07AFDD62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0CCBD04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7BEFB6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2A7E7DE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5B30" w:rsidRPr="008638A9" w14:paraId="7CB51A1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0F77F9F" w14:textId="6B02FFFF" w:rsidR="00F85B30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Р1</w:t>
            </w:r>
          </w:p>
        </w:tc>
        <w:tc>
          <w:tcPr>
            <w:tcW w:w="2608" w:type="dxa"/>
            <w:vAlign w:val="center"/>
          </w:tcPr>
          <w:p w14:paraId="01E7BEEC" w14:textId="263CD250" w:rsidR="00F85B30" w:rsidRPr="00F806A6" w:rsidRDefault="00F85B30" w:rsidP="00F85B30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274803">
              <w:rPr>
                <w:rFonts w:ascii="ISOCPEUR" w:hAnsi="ISOCPEUR"/>
                <w:sz w:val="24"/>
                <w:szCs w:val="24"/>
              </w:rPr>
              <w:t>1</w:t>
            </w:r>
            <w:r w:rsidRPr="00274803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2748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F806A6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3346" w:type="dxa"/>
            <w:vAlign w:val="center"/>
          </w:tcPr>
          <w:p w14:paraId="32941424" w14:textId="19538ED1" w:rsidR="00F85B30" w:rsidRPr="0010088D" w:rsidRDefault="00F85B30" w:rsidP="00F85B30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2263" w:type="dxa"/>
            <w:vAlign w:val="center"/>
          </w:tcPr>
          <w:p w14:paraId="75D56997" w14:textId="31F4D693" w:rsidR="00F85B30" w:rsidRPr="00304F60" w:rsidRDefault="00F85B30" w:rsidP="00F85B30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1740C5C3" w14:textId="312A0CEE" w:rsidR="00F85B30" w:rsidRPr="0010088D" w:rsidRDefault="00F85B30" w:rsidP="00F85B30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2AEF7FB7" w14:textId="674CB3CB" w:rsidR="00F85B30" w:rsidRPr="00E87D43" w:rsidRDefault="00F85B30" w:rsidP="00F85B30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410359F6" w14:textId="77214ADF" w:rsidR="00F85B30" w:rsidRPr="0082194E" w:rsidRDefault="00F85B30" w:rsidP="00F85B30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89EFAF9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0EFCAC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0020A2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7F0D200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5B30" w:rsidRPr="008638A9" w14:paraId="6DD38DC6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C4B64AC" w14:textId="4525B400" w:rsidR="00F85B30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Р2</w:t>
            </w:r>
          </w:p>
        </w:tc>
        <w:tc>
          <w:tcPr>
            <w:tcW w:w="2608" w:type="dxa"/>
            <w:vAlign w:val="center"/>
          </w:tcPr>
          <w:p w14:paraId="3361F4A0" w14:textId="3F81176F" w:rsidR="00F85B30" w:rsidRPr="00F806A6" w:rsidRDefault="00F85B30" w:rsidP="00F85B30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.1</w:t>
            </w:r>
            <w:r w:rsidR="00F806A6">
              <w:rPr>
                <w:rFonts w:ascii="ISOCPEUR" w:hAnsi="ISOCPEUR"/>
                <w:sz w:val="24"/>
                <w:szCs w:val="24"/>
                <w:lang w:val="en-US"/>
              </w:rPr>
              <w:t>15</w:t>
            </w:r>
          </w:p>
        </w:tc>
        <w:tc>
          <w:tcPr>
            <w:tcW w:w="3346" w:type="dxa"/>
            <w:vAlign w:val="center"/>
          </w:tcPr>
          <w:p w14:paraId="4FF2654E" w14:textId="0B6D6030" w:rsidR="00F85B30" w:rsidRDefault="00F85B30" w:rsidP="00F85B30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2125509B" w14:textId="18D88F22" w:rsidR="00F85B30" w:rsidRPr="00766417" w:rsidRDefault="00F85B30" w:rsidP="00F85B30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2F921A09" w14:textId="47B9E0F2" w:rsidR="00F85B30" w:rsidRDefault="00F85B30" w:rsidP="00F85B30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2FD88F0" w14:textId="2EBB0531" w:rsidR="00F85B30" w:rsidRPr="00E87D43" w:rsidRDefault="00F85B30" w:rsidP="00F85B30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237B2579" w14:textId="53425322" w:rsidR="00F85B30" w:rsidRPr="00976A51" w:rsidRDefault="00F85B30" w:rsidP="00F85B30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65954F8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1D88E8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1A0BD1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6441B2E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5B30" w:rsidRPr="008638A9" w14:paraId="0A166136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EBC97F6" w14:textId="44F0A2BE" w:rsidR="00F85B30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Р3</w:t>
            </w:r>
          </w:p>
        </w:tc>
        <w:tc>
          <w:tcPr>
            <w:tcW w:w="2608" w:type="dxa"/>
            <w:vAlign w:val="center"/>
          </w:tcPr>
          <w:p w14:paraId="041E99EE" w14:textId="0CBAEE89" w:rsidR="00F85B30" w:rsidRPr="00F806A6" w:rsidRDefault="00F85B30" w:rsidP="00F85B30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.1</w:t>
            </w:r>
            <w:r w:rsidR="00F806A6">
              <w:rPr>
                <w:rFonts w:ascii="ISOCPEUR" w:hAnsi="ISOCPEUR"/>
                <w:sz w:val="24"/>
                <w:szCs w:val="24"/>
                <w:lang w:val="en-US"/>
              </w:rPr>
              <w:t>15</w:t>
            </w:r>
          </w:p>
        </w:tc>
        <w:tc>
          <w:tcPr>
            <w:tcW w:w="3346" w:type="dxa"/>
            <w:vAlign w:val="center"/>
          </w:tcPr>
          <w:p w14:paraId="2503DF9B" w14:textId="3DB8040F" w:rsidR="00F85B30" w:rsidRPr="00976A51" w:rsidRDefault="00F85B30" w:rsidP="00F85B30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BI1</w:t>
            </w:r>
          </w:p>
        </w:tc>
        <w:tc>
          <w:tcPr>
            <w:tcW w:w="2263" w:type="dxa"/>
            <w:vAlign w:val="center"/>
          </w:tcPr>
          <w:p w14:paraId="20A6143A" w14:textId="46F7DB00" w:rsidR="00F85B30" w:rsidRPr="00766417" w:rsidRDefault="00F85B30" w:rsidP="00F85B30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1E62C386" w14:textId="73E1ECCA" w:rsidR="00F85B30" w:rsidRDefault="00F85B30" w:rsidP="00F85B30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4DF3A5F9" w14:textId="6C831F31" w:rsidR="00F85B30" w:rsidRPr="00E87D43" w:rsidRDefault="00F85B30" w:rsidP="00F85B30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17332770" w14:textId="327C1E96" w:rsidR="00F85B30" w:rsidRPr="00736F44" w:rsidRDefault="00F85B30" w:rsidP="00F85B30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07CAF55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A5F19D5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6EE4EE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2517587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5B30" w:rsidRPr="008638A9" w14:paraId="7C86E591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70D3C52E" w14:textId="31B7431D" w:rsidR="00F85B30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Р4</w:t>
            </w:r>
          </w:p>
        </w:tc>
        <w:tc>
          <w:tcPr>
            <w:tcW w:w="2608" w:type="dxa"/>
            <w:vAlign w:val="center"/>
          </w:tcPr>
          <w:p w14:paraId="07407B3D" w14:textId="32775E01" w:rsidR="00F85B30" w:rsidRPr="00F806A6" w:rsidRDefault="00F85B30" w:rsidP="00F85B30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.1</w:t>
            </w:r>
            <w:r w:rsidR="00F806A6">
              <w:rPr>
                <w:rFonts w:ascii="ISOCPEUR" w:hAnsi="ISOCPEUR"/>
                <w:sz w:val="24"/>
                <w:szCs w:val="24"/>
                <w:lang w:val="en-US"/>
              </w:rPr>
              <w:t>15</w:t>
            </w:r>
          </w:p>
        </w:tc>
        <w:tc>
          <w:tcPr>
            <w:tcW w:w="3346" w:type="dxa"/>
            <w:vAlign w:val="center"/>
          </w:tcPr>
          <w:p w14:paraId="4FC47AA6" w14:textId="59622A5B" w:rsidR="00F85B30" w:rsidRPr="00184009" w:rsidRDefault="00F85B30" w:rsidP="00F85B30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3FA20194" w14:textId="2DB7A926" w:rsidR="00F85B30" w:rsidRPr="00296388" w:rsidRDefault="00F85B30" w:rsidP="00F85B30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45236B59" w14:textId="79E0E1CE" w:rsidR="00F85B30" w:rsidRDefault="00F85B30" w:rsidP="00F85B30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7ADA1456" w14:textId="159706DF" w:rsidR="00F85B30" w:rsidRPr="00E87D43" w:rsidRDefault="00F85B30" w:rsidP="00F85B30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1B4B33BC" w14:textId="5EAE3529" w:rsidR="00F85B30" w:rsidRDefault="00F85B30" w:rsidP="00F85B30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F0C7CF4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D226553" w14:textId="77777777" w:rsidR="00F85B30" w:rsidRPr="008638A9" w:rsidRDefault="00F85B30" w:rsidP="00F85B30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95DBF8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F24A97D" w14:textId="77777777" w:rsidR="00F85B30" w:rsidRPr="008638A9" w:rsidRDefault="00F85B30" w:rsidP="00F85B30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38C15CD5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06AC74DA" w14:textId="172D5628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Р5</w:t>
            </w:r>
          </w:p>
        </w:tc>
        <w:tc>
          <w:tcPr>
            <w:tcW w:w="2608" w:type="dxa"/>
            <w:vAlign w:val="center"/>
          </w:tcPr>
          <w:p w14:paraId="210B873E" w14:textId="5670038B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14</w:t>
            </w:r>
          </w:p>
        </w:tc>
        <w:tc>
          <w:tcPr>
            <w:tcW w:w="3346" w:type="dxa"/>
            <w:vAlign w:val="center"/>
          </w:tcPr>
          <w:p w14:paraId="52502A44" w14:textId="12A90777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ARK3</w:t>
            </w:r>
          </w:p>
        </w:tc>
        <w:tc>
          <w:tcPr>
            <w:tcW w:w="2263" w:type="dxa"/>
            <w:vAlign w:val="center"/>
          </w:tcPr>
          <w:p w14:paraId="68725D40" w14:textId="04716C65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6704555" w14:textId="0E582008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C2082A2" w14:textId="65D1955E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26402F89" w14:textId="77777777" w:rsidR="00F806A6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76C5478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1F12DD3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77D443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C16FBAA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7815AD22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81536F2" w14:textId="414EE8BD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Р6</w:t>
            </w:r>
          </w:p>
        </w:tc>
        <w:tc>
          <w:tcPr>
            <w:tcW w:w="2608" w:type="dxa"/>
            <w:vAlign w:val="center"/>
          </w:tcPr>
          <w:p w14:paraId="70E9AD5E" w14:textId="52FB7DB6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14</w:t>
            </w:r>
          </w:p>
        </w:tc>
        <w:tc>
          <w:tcPr>
            <w:tcW w:w="3346" w:type="dxa"/>
            <w:vAlign w:val="center"/>
          </w:tcPr>
          <w:p w14:paraId="4FACD114" w14:textId="28B54864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BI3</w:t>
            </w:r>
          </w:p>
        </w:tc>
        <w:tc>
          <w:tcPr>
            <w:tcW w:w="2263" w:type="dxa"/>
            <w:vAlign w:val="center"/>
          </w:tcPr>
          <w:p w14:paraId="33DDD5B1" w14:textId="6A9E37D0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605BB094" w14:textId="52D00AD1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38921055" w14:textId="123BCF1E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56895C4D" w14:textId="77777777" w:rsidR="00F806A6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EA6E47D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3988C8B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547128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886025E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3B077042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A3E5E71" w14:textId="0B437AF2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Р7</w:t>
            </w:r>
          </w:p>
        </w:tc>
        <w:tc>
          <w:tcPr>
            <w:tcW w:w="2608" w:type="dxa"/>
            <w:vAlign w:val="center"/>
          </w:tcPr>
          <w:p w14:paraId="55B9DEEE" w14:textId="1BD63EB7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56AA2E0C" w14:textId="3561CED0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proofErr w:type="gramStart"/>
            <w:r>
              <w:rPr>
                <w:rFonts w:ascii="ISOCPEUR" w:hAnsi="ISOCPEUR"/>
                <w:sz w:val="24"/>
                <w:szCs w:val="24"/>
                <w:lang w:val="en-US"/>
              </w:rPr>
              <w:t>2.174..</w:t>
            </w:r>
            <w:proofErr w:type="gramEnd"/>
            <w:r>
              <w:rPr>
                <w:rFonts w:ascii="ISOCPEUR" w:hAnsi="ISOCPEUR"/>
                <w:sz w:val="24"/>
                <w:szCs w:val="24"/>
                <w:lang w:val="en-US"/>
              </w:rPr>
              <w:t>177</w:t>
            </w:r>
          </w:p>
        </w:tc>
        <w:tc>
          <w:tcPr>
            <w:tcW w:w="2263" w:type="dxa"/>
            <w:vAlign w:val="center"/>
          </w:tcPr>
          <w:p w14:paraId="59B5572D" w14:textId="2D996C10" w:rsidR="00F806A6" w:rsidRPr="00766417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CDE4ADE" w14:textId="3E3F7147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6EAE13F" w14:textId="4432FC98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3128" w:type="dxa"/>
            <w:vAlign w:val="center"/>
          </w:tcPr>
          <w:p w14:paraId="4BCFE303" w14:textId="5C3A4979" w:rsidR="00F806A6" w:rsidRPr="00736F44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144BB9E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4DE417D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832EE2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AA4435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4ECDF3ED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E88D0E7" w14:textId="36D0590D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Р8</w:t>
            </w:r>
          </w:p>
        </w:tc>
        <w:tc>
          <w:tcPr>
            <w:tcW w:w="2608" w:type="dxa"/>
            <w:vAlign w:val="center"/>
          </w:tcPr>
          <w:p w14:paraId="01C2F0E8" w14:textId="05C5FD8B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2EA0B698" w14:textId="119DA3E8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proofErr w:type="gramStart"/>
            <w:r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</w:t>
            </w:r>
            <w:r w:rsidR="009E24BB">
              <w:rPr>
                <w:rFonts w:ascii="ISOCPEUR" w:hAnsi="ISOCPEUR"/>
                <w:sz w:val="24"/>
                <w:szCs w:val="24"/>
              </w:rPr>
              <w:t>70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>
              <w:rPr>
                <w:rFonts w:ascii="ISOCPEUR" w:hAnsi="ISOCPEUR"/>
                <w:sz w:val="24"/>
                <w:szCs w:val="24"/>
              </w:rPr>
              <w:t>17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263" w:type="dxa"/>
            <w:vAlign w:val="center"/>
          </w:tcPr>
          <w:p w14:paraId="6689B58B" w14:textId="2E67D016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C067B8C" w14:textId="5FA69E3A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2FBE92D6" w14:textId="752E27CA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3128" w:type="dxa"/>
            <w:vAlign w:val="center"/>
          </w:tcPr>
          <w:p w14:paraId="3D13E193" w14:textId="43219028" w:rsidR="00F806A6" w:rsidRPr="00736F44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EC1A955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689EF0F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A4C960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0CE20D3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67C15783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3DA8A66" w14:textId="71F517F8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Р9</w:t>
            </w:r>
          </w:p>
        </w:tc>
        <w:tc>
          <w:tcPr>
            <w:tcW w:w="2608" w:type="dxa"/>
            <w:vAlign w:val="center"/>
          </w:tcPr>
          <w:p w14:paraId="41FC35AF" w14:textId="29897BD0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03A4511F" w14:textId="0D3EB370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3SC</w:t>
            </w:r>
            <w:proofErr w:type="gramStart"/>
            <w:r>
              <w:rPr>
                <w:rFonts w:ascii="ISOCPEUR" w:hAnsi="ISOCPEUR"/>
                <w:sz w:val="24"/>
                <w:szCs w:val="24"/>
                <w:lang w:val="en-US"/>
              </w:rPr>
              <w:t>1.64..</w:t>
            </w:r>
            <w:proofErr w:type="gramEnd"/>
            <w:r>
              <w:rPr>
                <w:rFonts w:ascii="ISOCPEUR" w:hAnsi="ISOCPEUR"/>
                <w:sz w:val="24"/>
                <w:szCs w:val="24"/>
              </w:rPr>
              <w:t>6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7</w:t>
            </w:r>
          </w:p>
        </w:tc>
        <w:tc>
          <w:tcPr>
            <w:tcW w:w="2263" w:type="dxa"/>
            <w:vAlign w:val="center"/>
          </w:tcPr>
          <w:p w14:paraId="51C8BDDF" w14:textId="7D50E9F1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D28E2EA" w14:textId="242BC920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4495E8C0" w14:textId="1371789F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25</w:t>
            </w:r>
          </w:p>
        </w:tc>
        <w:tc>
          <w:tcPr>
            <w:tcW w:w="3128" w:type="dxa"/>
            <w:vAlign w:val="center"/>
          </w:tcPr>
          <w:p w14:paraId="460EDB00" w14:textId="79A42944" w:rsidR="00F806A6" w:rsidRPr="00736F44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2F47341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6F65FCD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C6177D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E7FCBFB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25548C3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5020E29" w14:textId="62A57389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Р10</w:t>
            </w:r>
          </w:p>
        </w:tc>
        <w:tc>
          <w:tcPr>
            <w:tcW w:w="2608" w:type="dxa"/>
            <w:vAlign w:val="center"/>
          </w:tcPr>
          <w:p w14:paraId="4AE60D2A" w14:textId="49AAE7E0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7693EF07" w14:textId="03C0E9F5" w:rsidR="00F806A6" w:rsidRPr="00BF1A43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3SC</w:t>
            </w:r>
            <w:proofErr w:type="gramStart"/>
            <w:r>
              <w:rPr>
                <w:rFonts w:ascii="ISOCPEUR" w:hAnsi="ISOCPEUR"/>
                <w:sz w:val="24"/>
                <w:szCs w:val="24"/>
                <w:lang w:val="en-US"/>
              </w:rPr>
              <w:t>1.60..</w:t>
            </w:r>
            <w:proofErr w:type="gramEnd"/>
            <w:r>
              <w:rPr>
                <w:rFonts w:ascii="ISOCPEUR" w:hAnsi="ISOCPEUR"/>
                <w:sz w:val="24"/>
                <w:szCs w:val="24"/>
              </w:rPr>
              <w:t>6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263" w:type="dxa"/>
            <w:vAlign w:val="center"/>
          </w:tcPr>
          <w:p w14:paraId="2445D987" w14:textId="1CBBB4F7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6B6DECB" w14:textId="681A35E1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508DE7EA" w14:textId="7602CE18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25</w:t>
            </w:r>
          </w:p>
        </w:tc>
        <w:tc>
          <w:tcPr>
            <w:tcW w:w="3128" w:type="dxa"/>
            <w:vAlign w:val="center"/>
          </w:tcPr>
          <w:p w14:paraId="6F06D180" w14:textId="29D014A2" w:rsidR="00F806A6" w:rsidRPr="00736F44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39FFF00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C06AB98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F1C528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4254855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3DEAAB7F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F5784FA" w14:textId="004E4516" w:rsid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Р11</w:t>
            </w:r>
          </w:p>
        </w:tc>
        <w:tc>
          <w:tcPr>
            <w:tcW w:w="2608" w:type="dxa"/>
            <w:vAlign w:val="center"/>
          </w:tcPr>
          <w:p w14:paraId="4B953CA4" w14:textId="246A6BB6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374446E8" w14:textId="6AC563ED" w:rsidR="00F806A6" w:rsidRPr="009E24BB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proofErr w:type="gramStart"/>
            <w:r>
              <w:rPr>
                <w:rFonts w:ascii="ISOCPEUR" w:hAnsi="ISOCPEUR"/>
                <w:sz w:val="24"/>
                <w:szCs w:val="24"/>
                <w:lang w:val="en-US"/>
              </w:rPr>
              <w:t>2.166.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proofErr w:type="gramEnd"/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16</w:t>
            </w:r>
            <w:r w:rsidR="009E24BB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263" w:type="dxa"/>
            <w:vAlign w:val="center"/>
          </w:tcPr>
          <w:p w14:paraId="5160F843" w14:textId="0ABD1BC4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0211535" w14:textId="13DEF769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0375730" w14:textId="537B97B3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3128" w:type="dxa"/>
            <w:vAlign w:val="center"/>
          </w:tcPr>
          <w:p w14:paraId="4618AA79" w14:textId="2EB4594E" w:rsidR="00F806A6" w:rsidRPr="00736F44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B50BC39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351AF80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C67E58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E9BC53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649D1229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044CC6D0" w14:textId="55BD0933" w:rsidR="00F806A6" w:rsidRPr="0009384A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6204A2">
              <w:rPr>
                <w:rFonts w:ascii="ISOCPEUR" w:hAnsi="ISOCPEUR"/>
                <w:sz w:val="24"/>
                <w:szCs w:val="24"/>
              </w:rPr>
              <w:t>Р12</w:t>
            </w:r>
          </w:p>
        </w:tc>
        <w:tc>
          <w:tcPr>
            <w:tcW w:w="2608" w:type="dxa"/>
            <w:vAlign w:val="center"/>
          </w:tcPr>
          <w:p w14:paraId="1073DBF4" w14:textId="1F4D2476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47C9D092" w14:textId="2275F8B7" w:rsidR="00F806A6" w:rsidRPr="009E24BB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proofErr w:type="gramStart"/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="009E24BB">
              <w:rPr>
                <w:rFonts w:ascii="ISOCPEUR" w:hAnsi="ISOCPEUR"/>
                <w:sz w:val="24"/>
                <w:szCs w:val="24"/>
              </w:rPr>
              <w:t>95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="009E24BB">
              <w:rPr>
                <w:rFonts w:ascii="ISOCPEUR" w:hAnsi="ISOCPEUR"/>
                <w:sz w:val="24"/>
                <w:szCs w:val="24"/>
              </w:rPr>
              <w:t>98</w:t>
            </w:r>
          </w:p>
        </w:tc>
        <w:tc>
          <w:tcPr>
            <w:tcW w:w="2263" w:type="dxa"/>
            <w:vAlign w:val="center"/>
          </w:tcPr>
          <w:p w14:paraId="24533BF8" w14:textId="35BD5CD2" w:rsidR="00F806A6" w:rsidRPr="0029638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8306526" w14:textId="3C9EA7F3" w:rsidR="00F806A6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3A5244A" w14:textId="4F67C409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516E21A5" w14:textId="57D2BFA1" w:rsidR="00F806A6" w:rsidRPr="00736F44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90D8CF6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7E580EC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8FC97B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931552B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7A9BF4E4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0711EBC" w14:textId="5016C9D0" w:rsidR="00F806A6" w:rsidRPr="000B1AF7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Р13</w:t>
            </w:r>
          </w:p>
        </w:tc>
        <w:tc>
          <w:tcPr>
            <w:tcW w:w="2608" w:type="dxa"/>
            <w:vAlign w:val="center"/>
          </w:tcPr>
          <w:p w14:paraId="7EB4EC95" w14:textId="7DCC1C40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7DE50B9B" w14:textId="7820EA8B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2</w:t>
            </w:r>
            <w:r w:rsidRPr="000B1AF7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proofErr w:type="gramStart"/>
            <w:r w:rsidRPr="000B1AF7">
              <w:rPr>
                <w:rFonts w:ascii="ISOCPEUR" w:hAnsi="ISOCPEUR"/>
                <w:sz w:val="24"/>
                <w:szCs w:val="24"/>
              </w:rPr>
              <w:t>1</w:t>
            </w:r>
            <w:r w:rsidRPr="000B1AF7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156</w:t>
            </w:r>
            <w:r w:rsidRPr="000B1AF7">
              <w:rPr>
                <w:rFonts w:ascii="ISOCPEUR" w:hAnsi="ISOCPEUR"/>
                <w:sz w:val="24"/>
                <w:szCs w:val="24"/>
              </w:rPr>
              <w:t>..</w:t>
            </w:r>
            <w:proofErr w:type="gramEnd"/>
            <w:r>
              <w:rPr>
                <w:rFonts w:ascii="ISOCPEUR" w:hAnsi="ISOCPEUR"/>
                <w:sz w:val="24"/>
                <w:szCs w:val="24"/>
                <w:lang w:val="en-US"/>
              </w:rPr>
              <w:t>159</w:t>
            </w:r>
          </w:p>
        </w:tc>
        <w:tc>
          <w:tcPr>
            <w:tcW w:w="2263" w:type="dxa"/>
            <w:vAlign w:val="center"/>
          </w:tcPr>
          <w:p w14:paraId="56FB46B2" w14:textId="32C2CDEE" w:rsidR="00F806A6" w:rsidRPr="000B1AF7" w:rsidRDefault="00F806A6" w:rsidP="00F806A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0B1AF7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0B1AF7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0B1AF7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0D41194" w14:textId="7662E984" w:rsidR="00F806A6" w:rsidRPr="000B1AF7" w:rsidRDefault="00F806A6" w:rsidP="00F806A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0B1AF7">
              <w:rPr>
                <w:rFonts w:ascii="ISOCPEUR" w:hAnsi="ISOCPEUR" w:cs="ISOCPEUR"/>
                <w:sz w:val="24"/>
                <w:szCs w:val="24"/>
              </w:rPr>
              <w:t>1х2х1,0</w:t>
            </w:r>
          </w:p>
        </w:tc>
        <w:tc>
          <w:tcPr>
            <w:tcW w:w="1275" w:type="dxa"/>
            <w:vAlign w:val="center"/>
          </w:tcPr>
          <w:p w14:paraId="62B3185B" w14:textId="3C5FBEAE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0BBA40BE" w14:textId="4B0E6977" w:rsidR="00F806A6" w:rsidRPr="00886140" w:rsidRDefault="00F806A6" w:rsidP="00F806A6">
            <w:pPr>
              <w:jc w:val="center"/>
              <w:rPr>
                <w:rFonts w:ascii="ISOCPEUR" w:hAnsi="ISOCPEUR"/>
                <w:bCs/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3526443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ADD0A67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E4BD67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E42FACA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8638A9" w14:paraId="1E506B9C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E5A798D" w14:textId="3293D8C0" w:rsidR="00F806A6" w:rsidRPr="00F806A6" w:rsidRDefault="00F806A6" w:rsidP="00F806A6">
            <w:pPr>
              <w:jc w:val="center"/>
              <w:rPr>
                <w:rFonts w:ascii="ISOCPEUR" w:hAnsi="ISOCPEUR"/>
                <w:color w:val="FF0000"/>
                <w:sz w:val="24"/>
                <w:szCs w:val="24"/>
                <w:lang w:val="en-US"/>
              </w:rPr>
            </w:pPr>
            <w:r w:rsidRPr="00F806A6">
              <w:rPr>
                <w:rFonts w:ascii="ISOCPEUR" w:hAnsi="ISOCPEUR"/>
                <w:sz w:val="24"/>
                <w:szCs w:val="24"/>
                <w:lang w:val="en-US"/>
              </w:rPr>
              <w:t>P14</w:t>
            </w:r>
          </w:p>
        </w:tc>
        <w:tc>
          <w:tcPr>
            <w:tcW w:w="2608" w:type="dxa"/>
            <w:vAlign w:val="center"/>
          </w:tcPr>
          <w:p w14:paraId="0FF5DA30" w14:textId="31F23DEF" w:rsidR="00F806A6" w:rsidRPr="00F806A6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23BBE">
              <w:rPr>
                <w:rFonts w:ascii="ISOCPEUR" w:hAnsi="ISOCPEUR"/>
                <w:sz w:val="24"/>
                <w:szCs w:val="24"/>
              </w:rPr>
              <w:t>1</w:t>
            </w:r>
            <w:r w:rsidRPr="00E23BBE">
              <w:rPr>
                <w:rFonts w:ascii="ISOCPEUR" w:hAnsi="ISOCPEUR"/>
                <w:sz w:val="24"/>
                <w:szCs w:val="24"/>
                <w:lang w:val="en-US"/>
              </w:rPr>
              <w:t>G1</w:t>
            </w:r>
            <w:r w:rsidRPr="00E23BBE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3346" w:type="dxa"/>
            <w:vAlign w:val="center"/>
          </w:tcPr>
          <w:p w14:paraId="65C00D3F" w14:textId="2775E815" w:rsidR="00F806A6" w:rsidRPr="00F806A6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  <w:r w:rsidRPr="006523E3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proofErr w:type="gramStart"/>
            <w:r w:rsidRPr="006523E3">
              <w:rPr>
                <w:rFonts w:ascii="ISOCPEUR" w:hAnsi="ISOCPEUR"/>
                <w:sz w:val="24"/>
                <w:szCs w:val="24"/>
              </w:rPr>
              <w:t>2</w:t>
            </w:r>
            <w:r w:rsidRPr="006523E3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21</w:t>
            </w:r>
            <w:r w:rsidRPr="006523E3">
              <w:rPr>
                <w:rFonts w:ascii="ISOCPEUR" w:hAnsi="ISOCPEUR"/>
                <w:sz w:val="24"/>
                <w:szCs w:val="24"/>
              </w:rPr>
              <w:t>..</w:t>
            </w:r>
            <w:proofErr w:type="gramEnd"/>
            <w:r>
              <w:rPr>
                <w:rFonts w:ascii="ISOCPEUR" w:hAnsi="ISOCPEUR"/>
                <w:sz w:val="24"/>
                <w:szCs w:val="24"/>
                <w:lang w:val="en-US"/>
              </w:rPr>
              <w:t>24</w:t>
            </w:r>
          </w:p>
        </w:tc>
        <w:tc>
          <w:tcPr>
            <w:tcW w:w="2263" w:type="dxa"/>
            <w:vAlign w:val="center"/>
          </w:tcPr>
          <w:p w14:paraId="13C9115E" w14:textId="5E918B4C" w:rsidR="00F806A6" w:rsidRPr="006523E3" w:rsidRDefault="00F806A6" w:rsidP="00F806A6">
            <w:pPr>
              <w:ind w:left="-92" w:right="-108"/>
              <w:jc w:val="center"/>
              <w:rPr>
                <w:rFonts w:ascii="ISOCPEUR" w:hAnsi="ISOCPEUR" w:cs="ISOCPEUR"/>
                <w:sz w:val="24"/>
                <w:szCs w:val="24"/>
              </w:rPr>
            </w:pPr>
            <w:proofErr w:type="spellStart"/>
            <w:r w:rsidRPr="006523E3">
              <w:rPr>
                <w:rFonts w:ascii="ISOCPEUR" w:hAnsi="ISOCPEUR" w:cs="ISOCPEUR"/>
                <w:sz w:val="24"/>
                <w:szCs w:val="24"/>
              </w:rPr>
              <w:t>КПСнг</w:t>
            </w:r>
            <w:proofErr w:type="spellEnd"/>
            <w:r w:rsidRPr="006523E3">
              <w:rPr>
                <w:rFonts w:ascii="ISOCPEUR" w:hAnsi="ISOCPEUR" w:cs="ISOCPEUR"/>
                <w:sz w:val="24"/>
                <w:szCs w:val="24"/>
              </w:rPr>
              <w:t>(А)-</w:t>
            </w:r>
            <w:proofErr w:type="spellStart"/>
            <w:r w:rsidRPr="006523E3">
              <w:rPr>
                <w:rFonts w:ascii="ISOCPEUR" w:hAnsi="ISOCPEUR" w:cs="ISOCPEUR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3ABF0B5" w14:textId="1099D3D4" w:rsidR="00F806A6" w:rsidRPr="006523E3" w:rsidRDefault="00F806A6" w:rsidP="00F806A6">
            <w:pPr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6523E3">
              <w:rPr>
                <w:rFonts w:ascii="ISOCPEUR" w:hAnsi="ISOCPEUR" w:cs="ISOCPEUR"/>
                <w:sz w:val="24"/>
                <w:szCs w:val="24"/>
              </w:rPr>
              <w:t>1х2х1,0</w:t>
            </w:r>
          </w:p>
        </w:tc>
        <w:tc>
          <w:tcPr>
            <w:tcW w:w="1275" w:type="dxa"/>
            <w:vAlign w:val="center"/>
          </w:tcPr>
          <w:p w14:paraId="163E1404" w14:textId="154C487F" w:rsidR="00F806A6" w:rsidRPr="00E87D43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 w:rsidRPr="00E87D43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3128" w:type="dxa"/>
            <w:vAlign w:val="center"/>
          </w:tcPr>
          <w:p w14:paraId="6692A322" w14:textId="02F0DC3E" w:rsidR="00F806A6" w:rsidRPr="00886140" w:rsidRDefault="00F806A6" w:rsidP="00F806A6">
            <w:pPr>
              <w:jc w:val="center"/>
              <w:rPr>
                <w:rFonts w:ascii="ISOCPEUR" w:hAnsi="ISOCPEUR"/>
                <w:bCs/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2894CB5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850912D" w14:textId="77777777" w:rsidR="00F806A6" w:rsidRPr="008638A9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DE2186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5B8D1AC" w14:textId="77777777" w:rsidR="00F806A6" w:rsidRPr="008638A9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F806A6" w:rsidRPr="003A6BC8" w14:paraId="7617A93F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8E67143" w14:textId="518D09B9" w:rsidR="00F806A6" w:rsidRPr="003A6BC8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RS1</w:t>
            </w:r>
          </w:p>
        </w:tc>
        <w:tc>
          <w:tcPr>
            <w:tcW w:w="2608" w:type="dxa"/>
            <w:vAlign w:val="center"/>
          </w:tcPr>
          <w:p w14:paraId="4B93F560" w14:textId="76C3C120" w:rsidR="00F806A6" w:rsidRPr="00BF1A43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ARK1</w:t>
            </w:r>
          </w:p>
        </w:tc>
        <w:tc>
          <w:tcPr>
            <w:tcW w:w="3346" w:type="dxa"/>
            <w:vAlign w:val="center"/>
          </w:tcPr>
          <w:p w14:paraId="06393C25" w14:textId="72F36661" w:rsidR="00F806A6" w:rsidRPr="00B57C1D" w:rsidRDefault="00F806A6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</w:tcPr>
          <w:p w14:paraId="5CC509DE" w14:textId="082688D5" w:rsidR="00F806A6" w:rsidRPr="003A6BC8" w:rsidRDefault="00F806A6" w:rsidP="00F806A6">
            <w:pPr>
              <w:autoSpaceDE w:val="0"/>
              <w:autoSpaceDN w:val="0"/>
              <w:adjustRightInd w:val="0"/>
              <w:ind w:left="-58" w:right="-141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E186CDB" w14:textId="3A7D1768" w:rsidR="00F806A6" w:rsidRPr="003A6BC8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5A14D3EA" w14:textId="255BC39A" w:rsidR="00F806A6" w:rsidRPr="00B57C1D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6C12A759" w14:textId="78E56F17" w:rsidR="00F806A6" w:rsidRPr="003A6BC8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2AAFE64" w14:textId="77777777" w:rsidR="00F806A6" w:rsidRPr="003A6BC8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4EDFBF3" w14:textId="77777777" w:rsidR="00F806A6" w:rsidRPr="003A6BC8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08E766E8" w14:textId="77777777" w:rsidR="00F806A6" w:rsidRPr="003A6BC8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</w:tcPr>
          <w:p w14:paraId="30638CA7" w14:textId="77777777" w:rsidR="00F806A6" w:rsidRPr="003A6BC8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</w:tr>
      <w:tr w:rsidR="00F806A6" w:rsidRPr="003A6BC8" w14:paraId="7D493A6C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A28A274" w14:textId="0C203E16" w:rsidR="00F806A6" w:rsidRPr="00B57C1D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73ED0F6C" w14:textId="67ECFB16" w:rsidR="00F806A6" w:rsidRPr="00B57C1D" w:rsidRDefault="00F806A6" w:rsidP="00F806A6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68758B2B" w14:textId="5DD8504F" w:rsidR="00F806A6" w:rsidRPr="00D97F94" w:rsidRDefault="00D97F94" w:rsidP="00F806A6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263" w:type="dxa"/>
          </w:tcPr>
          <w:p w14:paraId="0068ECA2" w14:textId="69F5D770" w:rsidR="00F806A6" w:rsidRPr="003A6BC8" w:rsidRDefault="00F806A6" w:rsidP="00F806A6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44AA791" w14:textId="0A5449BB" w:rsidR="00F806A6" w:rsidRPr="003A6BC8" w:rsidRDefault="00F806A6" w:rsidP="00F806A6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4F0B3FAA" w14:textId="4C6BAD8E" w:rsidR="00F806A6" w:rsidRPr="0009384A" w:rsidRDefault="00F806A6" w:rsidP="00F806A6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7D964AC0" w14:textId="14E3AD22" w:rsidR="00F806A6" w:rsidRPr="003A6BC8" w:rsidRDefault="00F806A6" w:rsidP="00F806A6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9BE9A78" w14:textId="77777777" w:rsidR="00F806A6" w:rsidRPr="003A6BC8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038A4AA" w14:textId="77777777" w:rsidR="00F806A6" w:rsidRPr="003A6BC8" w:rsidRDefault="00F806A6" w:rsidP="00F806A6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4811FB01" w14:textId="77777777" w:rsidR="00F806A6" w:rsidRPr="003A6BC8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</w:tcPr>
          <w:p w14:paraId="74D728E8" w14:textId="77777777" w:rsidR="00F806A6" w:rsidRPr="003A6BC8" w:rsidRDefault="00F806A6" w:rsidP="00F806A6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</w:tr>
      <w:tr w:rsidR="00D97F94" w:rsidRPr="003A6BC8" w14:paraId="4C899C94" w14:textId="77777777" w:rsidTr="00E5679A">
        <w:trPr>
          <w:trHeight w:val="320"/>
        </w:trPr>
        <w:tc>
          <w:tcPr>
            <w:tcW w:w="1078" w:type="dxa"/>
            <w:vAlign w:val="center"/>
          </w:tcPr>
          <w:p w14:paraId="33F93D97" w14:textId="5265CB74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B5D4C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608" w:type="dxa"/>
            <w:vAlign w:val="center"/>
          </w:tcPr>
          <w:p w14:paraId="7BBC9FCB" w14:textId="7D68D1EC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3346" w:type="dxa"/>
            <w:vAlign w:val="center"/>
          </w:tcPr>
          <w:p w14:paraId="0E4B3C10" w14:textId="6E9E2FA7" w:rsidR="00D97F94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BI1</w:t>
            </w:r>
          </w:p>
        </w:tc>
        <w:tc>
          <w:tcPr>
            <w:tcW w:w="2263" w:type="dxa"/>
            <w:vAlign w:val="center"/>
          </w:tcPr>
          <w:p w14:paraId="774BFB77" w14:textId="5399AEE2" w:rsidR="00D97F94" w:rsidRPr="001677BA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8FAF346" w14:textId="49D6E82C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0E53A5C4" w14:textId="5495B22E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3A0B01CE" w14:textId="77777777" w:rsidR="00D97F94" w:rsidRPr="003A6BC8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3511F1D" w14:textId="77777777" w:rsidR="00D97F94" w:rsidRPr="003A6BC8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A238F39" w14:textId="77777777" w:rsidR="00D97F94" w:rsidRPr="003A6BC8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713A68ED" w14:textId="77777777" w:rsidR="00D97F94" w:rsidRPr="003A6BC8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</w:tcPr>
          <w:p w14:paraId="68D84987" w14:textId="77777777" w:rsidR="00D97F94" w:rsidRPr="003A6BC8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</w:tr>
      <w:tr w:rsidR="00D97F94" w:rsidRPr="003A6BC8" w14:paraId="617B3417" w14:textId="77777777" w:rsidTr="00DD34DB">
        <w:trPr>
          <w:trHeight w:val="320"/>
        </w:trPr>
        <w:tc>
          <w:tcPr>
            <w:tcW w:w="1078" w:type="dxa"/>
            <w:vAlign w:val="center"/>
          </w:tcPr>
          <w:p w14:paraId="41141289" w14:textId="24C15875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B5D4C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2608" w:type="dxa"/>
            <w:vAlign w:val="center"/>
          </w:tcPr>
          <w:p w14:paraId="3A17DFB2" w14:textId="6A5FFD0F" w:rsidR="00D97F94" w:rsidRPr="00647E35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BI1</w:t>
            </w:r>
          </w:p>
        </w:tc>
        <w:tc>
          <w:tcPr>
            <w:tcW w:w="3346" w:type="dxa"/>
            <w:vAlign w:val="center"/>
          </w:tcPr>
          <w:p w14:paraId="40ED85E8" w14:textId="60623BC7" w:rsidR="00D97F94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7336F1BD" w14:textId="7D9A14F8" w:rsidR="00D97F94" w:rsidRPr="001677BA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DE4E569" w14:textId="1B23751E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7141A976" w14:textId="3A50BFAA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7F0EF62B" w14:textId="77777777" w:rsidR="00D97F94" w:rsidRPr="003A6BC8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7C06DBCF" w14:textId="77777777" w:rsidR="00D97F94" w:rsidRPr="003A6BC8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E2B8EB5" w14:textId="77777777" w:rsidR="00D97F94" w:rsidRPr="003A6BC8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80E8EFE" w14:textId="77777777" w:rsidR="00D97F94" w:rsidRPr="003A6BC8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</w:tcPr>
          <w:p w14:paraId="41908CED" w14:textId="77777777" w:rsidR="00D97F94" w:rsidRPr="003A6BC8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</w:tr>
      <w:tr w:rsidR="00D97F94" w:rsidRPr="003A6BC8" w14:paraId="2067C9D0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3C85ACE" w14:textId="385360B4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B5D4C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2608" w:type="dxa"/>
            <w:vAlign w:val="center"/>
          </w:tcPr>
          <w:p w14:paraId="58505193" w14:textId="702B7A65" w:rsidR="00D97F94" w:rsidRPr="00BF1A43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1C564BD9" w14:textId="75F1C5A0" w:rsidR="00D97F94" w:rsidRPr="00D97F94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BI3</w:t>
            </w:r>
          </w:p>
        </w:tc>
        <w:tc>
          <w:tcPr>
            <w:tcW w:w="2263" w:type="dxa"/>
            <w:vAlign w:val="center"/>
          </w:tcPr>
          <w:p w14:paraId="35A87656" w14:textId="76866C24" w:rsidR="00D97F94" w:rsidRPr="00B57C1D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AD0850E" w14:textId="28CEB458" w:rsidR="00D97F94" w:rsidRPr="00B57C1D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4C8D2C52" w14:textId="59EE0CC8" w:rsidR="00D97F94" w:rsidRPr="00B57C1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5EEA3581" w14:textId="7D75BADA" w:rsidR="00D97F94" w:rsidRPr="00B57C1D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A138F65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B71075C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341CF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C478FE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DABAA33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647EE13C" w14:textId="48471AD7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B5D4C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2608" w:type="dxa"/>
            <w:vAlign w:val="center"/>
          </w:tcPr>
          <w:p w14:paraId="729399F4" w14:textId="0545912B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BI3</w:t>
            </w:r>
          </w:p>
        </w:tc>
        <w:tc>
          <w:tcPr>
            <w:tcW w:w="3346" w:type="dxa"/>
            <w:vAlign w:val="center"/>
          </w:tcPr>
          <w:p w14:paraId="238619B5" w14:textId="3850097C" w:rsidR="00D97F94" w:rsidRPr="00B57C1D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2263" w:type="dxa"/>
            <w:vAlign w:val="center"/>
          </w:tcPr>
          <w:p w14:paraId="6A94F62A" w14:textId="0D449652" w:rsidR="00D97F94" w:rsidRPr="00B57C1D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6FB4990C" w14:textId="4B0CB751" w:rsidR="00D97F94" w:rsidRPr="00B57C1D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7E6061DC" w14:textId="1C6D3996" w:rsidR="00D97F94" w:rsidRPr="00B57C1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5297228B" w14:textId="288E44AB" w:rsidR="00D97F94" w:rsidRPr="00B57C1D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B14FE7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F722DFC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5AFCD5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FA23A84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6802AA8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FE162E7" w14:textId="4E91B2CB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B5D4C">
              <w:rPr>
                <w:rFonts w:ascii="ISOCPEUR" w:hAnsi="ISOCPEUR"/>
                <w:sz w:val="24"/>
                <w:szCs w:val="24"/>
                <w:lang w:val="en-US"/>
              </w:rPr>
              <w:lastRenderedPageBreak/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7</w:t>
            </w:r>
          </w:p>
        </w:tc>
        <w:tc>
          <w:tcPr>
            <w:tcW w:w="2608" w:type="dxa"/>
            <w:vAlign w:val="center"/>
          </w:tcPr>
          <w:p w14:paraId="249BECE5" w14:textId="7B4E420D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3346" w:type="dxa"/>
            <w:vAlign w:val="center"/>
          </w:tcPr>
          <w:p w14:paraId="0CDBD0C8" w14:textId="0B944EE8" w:rsidR="00D97F94" w:rsidRPr="0009384A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2263" w:type="dxa"/>
            <w:vAlign w:val="center"/>
          </w:tcPr>
          <w:p w14:paraId="67E535FC" w14:textId="20704FF4" w:rsidR="00D97F94" w:rsidRPr="00B57C1D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1677BA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F5500A0" w14:textId="78B09E53" w:rsidR="00D97F94" w:rsidRPr="00B57C1D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5B05F289" w14:textId="2546FCAC" w:rsidR="00D97F94" w:rsidRPr="00B57C1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0E3647A4" w14:textId="74ED172E" w:rsidR="00D97F94" w:rsidRPr="00B57C1D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3671832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182A27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15FAE6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5473681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20AA8043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08F07769" w14:textId="75C29555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2608" w:type="dxa"/>
            <w:vAlign w:val="center"/>
          </w:tcPr>
          <w:p w14:paraId="0C21ABBF" w14:textId="2039B710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3346" w:type="dxa"/>
            <w:vAlign w:val="center"/>
          </w:tcPr>
          <w:p w14:paraId="02C6857F" w14:textId="1105F2BC" w:rsidR="00D97F94" w:rsidRPr="00647E35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2263" w:type="dxa"/>
            <w:vAlign w:val="center"/>
          </w:tcPr>
          <w:p w14:paraId="14FC1B14" w14:textId="64916AFA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6A77BC0" w14:textId="01E858C6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0243490C" w14:textId="72033958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6A561218" w14:textId="469F2F5B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3012088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D49A48C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3A6FF7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5E65728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2D1BF512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6076D674" w14:textId="0D3CE905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9</w:t>
            </w:r>
          </w:p>
        </w:tc>
        <w:tc>
          <w:tcPr>
            <w:tcW w:w="2608" w:type="dxa"/>
            <w:vAlign w:val="center"/>
          </w:tcPr>
          <w:p w14:paraId="4A0E158E" w14:textId="2C3DD982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R3-</w:t>
            </w:r>
            <w:r>
              <w:rPr>
                <w:rFonts w:ascii="ISOCPEUR" w:hAnsi="ISOCPEUR"/>
                <w:sz w:val="24"/>
                <w:szCs w:val="24"/>
              </w:rPr>
              <w:t>МС</w:t>
            </w:r>
          </w:p>
        </w:tc>
        <w:tc>
          <w:tcPr>
            <w:tcW w:w="3346" w:type="dxa"/>
            <w:vAlign w:val="center"/>
          </w:tcPr>
          <w:p w14:paraId="195DB444" w14:textId="25ECA7CE" w:rsidR="00D97F94" w:rsidRPr="00D97F94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BI3</w:t>
            </w:r>
          </w:p>
        </w:tc>
        <w:tc>
          <w:tcPr>
            <w:tcW w:w="2263" w:type="dxa"/>
            <w:vAlign w:val="center"/>
          </w:tcPr>
          <w:p w14:paraId="3AD959B6" w14:textId="39C1F700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F53801F" w14:textId="4109351D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0166F969" w14:textId="1947769A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667AE3F2" w14:textId="63E88269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3879A9A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442C329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45E519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472A475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5146555E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0645647E" w14:textId="26FD2C50" w:rsidR="00D97F94" w:rsidRPr="00C233E7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10</w:t>
            </w:r>
          </w:p>
        </w:tc>
        <w:tc>
          <w:tcPr>
            <w:tcW w:w="2608" w:type="dxa"/>
            <w:vAlign w:val="center"/>
          </w:tcPr>
          <w:p w14:paraId="2F2CE74E" w14:textId="442A42E5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BI3</w:t>
            </w:r>
          </w:p>
        </w:tc>
        <w:tc>
          <w:tcPr>
            <w:tcW w:w="3346" w:type="dxa"/>
            <w:vAlign w:val="center"/>
          </w:tcPr>
          <w:p w14:paraId="68B25CC7" w14:textId="1243896D" w:rsidR="00D97F94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1D9E3D1D" w14:textId="43FBD857" w:rsidR="00D97F94" w:rsidRPr="003E6D1F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A9B323D" w14:textId="2FA74EDC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0EE32A8D" w14:textId="40890BD0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3BE41546" w14:textId="77777777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8110528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FFFAA7E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C913F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49CDFE6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12A85221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607B48A" w14:textId="7D08FBEA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11</w:t>
            </w:r>
          </w:p>
        </w:tc>
        <w:tc>
          <w:tcPr>
            <w:tcW w:w="2608" w:type="dxa"/>
            <w:vAlign w:val="center"/>
          </w:tcPr>
          <w:p w14:paraId="30A5FBB5" w14:textId="769C0199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6AB625F8" w14:textId="2BBF99D8" w:rsidR="00D97F94" w:rsidRPr="00647E35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68DB856A" w14:textId="612D9057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89A2A0B" w14:textId="6B4798C2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5D4BCF78" w14:textId="34BC3E77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406328E1" w14:textId="69DFD381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7240400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BBA39AE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43C591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CFF212B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6931BA93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54AF751" w14:textId="2FFA2E8A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12</w:t>
            </w:r>
          </w:p>
        </w:tc>
        <w:tc>
          <w:tcPr>
            <w:tcW w:w="2608" w:type="dxa"/>
            <w:vAlign w:val="center"/>
          </w:tcPr>
          <w:p w14:paraId="17FE9E0B" w14:textId="071E876E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1E01C7A4" w14:textId="3053DCEF" w:rsidR="00D97F94" w:rsidRPr="00D97F94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263" w:type="dxa"/>
            <w:vAlign w:val="center"/>
          </w:tcPr>
          <w:p w14:paraId="4554A888" w14:textId="2C07558A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BD24DF5" w14:textId="27CA3951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2E05A711" w14:textId="14058FF3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29E702B5" w14:textId="4AC1E224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E5F90D4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343DBE6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57D9F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E511F7C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A8097BC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426AFCE" w14:textId="1EBD8E70" w:rsidR="00D97F94" w:rsidRPr="00C233E7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13</w:t>
            </w:r>
          </w:p>
        </w:tc>
        <w:tc>
          <w:tcPr>
            <w:tcW w:w="2608" w:type="dxa"/>
            <w:vAlign w:val="center"/>
          </w:tcPr>
          <w:p w14:paraId="7B333844" w14:textId="07BF4076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3346" w:type="dxa"/>
            <w:vAlign w:val="center"/>
          </w:tcPr>
          <w:p w14:paraId="77027F03" w14:textId="0D859C61" w:rsidR="00D97F94" w:rsidRPr="00647E35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35CF8F1A" w14:textId="59CCDEBF" w:rsidR="00D97F94" w:rsidRPr="003E6D1F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3E6D1F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76B19968" w14:textId="238A375B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16571721" w14:textId="087A5C1A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261F19A4" w14:textId="77777777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2277B74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FB7C09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637A0F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E4E3CD5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6271D76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71A5EAD6" w14:textId="5DAA721B" w:rsidR="00D97F94" w:rsidRP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C233E7">
              <w:rPr>
                <w:rFonts w:ascii="ISOCPEUR" w:hAnsi="ISOCPEUR"/>
                <w:sz w:val="24"/>
                <w:szCs w:val="24"/>
                <w:lang w:val="en-US"/>
              </w:rPr>
              <w:t>RS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14</w:t>
            </w:r>
          </w:p>
        </w:tc>
        <w:tc>
          <w:tcPr>
            <w:tcW w:w="2608" w:type="dxa"/>
            <w:vAlign w:val="center"/>
          </w:tcPr>
          <w:p w14:paraId="052F148C" w14:textId="4EFAED85" w:rsidR="00D97F94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  <w:vAlign w:val="center"/>
          </w:tcPr>
          <w:p w14:paraId="7A33FB9F" w14:textId="2DDEE315" w:rsidR="00D97F94" w:rsidRPr="00647E35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647E35">
              <w:rPr>
                <w:rFonts w:ascii="ISOCPEUR" w:hAnsi="ISOCPEUR"/>
                <w:sz w:val="24"/>
                <w:szCs w:val="24"/>
                <w:lang w:val="en-US"/>
              </w:rPr>
              <w:t>ARK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37490EE1" w14:textId="53AB4FA2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8CC9AFE" w14:textId="4DAC4657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х</w:t>
            </w:r>
            <w:r w:rsidRPr="003A6BC8"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0,52</w:t>
            </w:r>
          </w:p>
        </w:tc>
        <w:tc>
          <w:tcPr>
            <w:tcW w:w="1275" w:type="dxa"/>
            <w:vAlign w:val="center"/>
          </w:tcPr>
          <w:p w14:paraId="2C62C02A" w14:textId="65135A0F" w:rsidR="00D97F94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128" w:type="dxa"/>
            <w:vAlign w:val="center"/>
          </w:tcPr>
          <w:p w14:paraId="6372E672" w14:textId="0B0D5699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9FF7F6D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9C85488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5FE0B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3D8BC1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483A4AF9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5E9AE63" w14:textId="1721EB32" w:rsidR="00D97F94" w:rsidRPr="0009384A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СО1</w:t>
            </w:r>
          </w:p>
        </w:tc>
        <w:tc>
          <w:tcPr>
            <w:tcW w:w="2608" w:type="dxa"/>
            <w:vAlign w:val="center"/>
          </w:tcPr>
          <w:p w14:paraId="10D3C55D" w14:textId="05B55A3F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SC2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.174</w:t>
            </w:r>
          </w:p>
        </w:tc>
        <w:tc>
          <w:tcPr>
            <w:tcW w:w="3346" w:type="dxa"/>
            <w:vAlign w:val="center"/>
          </w:tcPr>
          <w:p w14:paraId="27473982" w14:textId="40B81AEE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.174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7275F6F5" w14:textId="288D2F6B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29000D4" w14:textId="4B60E141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597C872D" w14:textId="521FA290" w:rsidR="00D97F94" w:rsidRPr="0009384A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25</w:t>
            </w:r>
          </w:p>
        </w:tc>
        <w:tc>
          <w:tcPr>
            <w:tcW w:w="3128" w:type="dxa"/>
            <w:vAlign w:val="center"/>
          </w:tcPr>
          <w:p w14:paraId="195AB21A" w14:textId="19BFE50E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76F4060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2056DCE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5243E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0034350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6F141EF3" w14:textId="77777777" w:rsidTr="0081113C">
        <w:trPr>
          <w:trHeight w:val="320"/>
        </w:trPr>
        <w:tc>
          <w:tcPr>
            <w:tcW w:w="1078" w:type="dxa"/>
          </w:tcPr>
          <w:p w14:paraId="71CE0B70" w14:textId="0B489A62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</w:tcPr>
          <w:p w14:paraId="0899C559" w14:textId="525F0A83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6001C">
              <w:rPr>
                <w:rFonts w:ascii="ISOCPEUR" w:hAnsi="ISOCPEUR"/>
                <w:sz w:val="24"/>
                <w:szCs w:val="24"/>
              </w:rPr>
              <w:t>1</w:t>
            </w:r>
            <w:r w:rsidRPr="0096001C">
              <w:rPr>
                <w:rFonts w:ascii="ISOCPEUR" w:hAnsi="ISOCPEUR"/>
                <w:sz w:val="24"/>
                <w:szCs w:val="24"/>
                <w:lang w:val="en-US"/>
              </w:rPr>
              <w:t>SC2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.175</w:t>
            </w:r>
          </w:p>
        </w:tc>
        <w:tc>
          <w:tcPr>
            <w:tcW w:w="3346" w:type="dxa"/>
            <w:vAlign w:val="center"/>
          </w:tcPr>
          <w:p w14:paraId="0E348BFA" w14:textId="1066BD69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.175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0907BB"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10EAA27B" w14:textId="298FE3E6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468060E" w14:textId="1026C374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75BCF17E" w14:textId="468F6F62" w:rsidR="00D97F94" w:rsidRPr="0009384A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6C8967A1" w14:textId="71C309C6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E598B3D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C3F97D2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B04C7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C71A6A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61EEA597" w14:textId="77777777" w:rsidTr="0081113C">
        <w:trPr>
          <w:trHeight w:val="320"/>
        </w:trPr>
        <w:tc>
          <w:tcPr>
            <w:tcW w:w="1078" w:type="dxa"/>
          </w:tcPr>
          <w:p w14:paraId="2ACE56ED" w14:textId="7B57646F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608" w:type="dxa"/>
          </w:tcPr>
          <w:p w14:paraId="48E99531" w14:textId="26E86A8C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96001C">
              <w:rPr>
                <w:rFonts w:ascii="ISOCPEUR" w:hAnsi="ISOCPEUR"/>
                <w:sz w:val="24"/>
                <w:szCs w:val="24"/>
              </w:rPr>
              <w:t>1</w:t>
            </w:r>
            <w:r w:rsidRPr="0096001C">
              <w:rPr>
                <w:rFonts w:ascii="ISOCPEUR" w:hAnsi="ISOCPEUR"/>
                <w:sz w:val="24"/>
                <w:szCs w:val="24"/>
                <w:lang w:val="en-US"/>
              </w:rPr>
              <w:t>SC2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.176</w:t>
            </w:r>
          </w:p>
        </w:tc>
        <w:tc>
          <w:tcPr>
            <w:tcW w:w="3346" w:type="dxa"/>
            <w:vAlign w:val="center"/>
          </w:tcPr>
          <w:p w14:paraId="440D6380" w14:textId="1E0AAD2D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.176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50AEF227" w14:textId="346E2864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628C9509" w14:textId="01106032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463E766D" w14:textId="26B81037" w:rsidR="00D97F94" w:rsidRPr="00D13BD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65520C9C" w14:textId="625AD9E7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7BAB4C9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0B63D0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4F8C8F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D01626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1A978DC4" w14:textId="77777777" w:rsidTr="0081113C">
        <w:trPr>
          <w:trHeight w:val="320"/>
        </w:trPr>
        <w:tc>
          <w:tcPr>
            <w:tcW w:w="1078" w:type="dxa"/>
          </w:tcPr>
          <w:p w14:paraId="5719C27F" w14:textId="62B4F76D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608" w:type="dxa"/>
            <w:vAlign w:val="center"/>
          </w:tcPr>
          <w:p w14:paraId="1247547C" w14:textId="456B8A13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1SC2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.166</w:t>
            </w:r>
          </w:p>
        </w:tc>
        <w:tc>
          <w:tcPr>
            <w:tcW w:w="3346" w:type="dxa"/>
            <w:vAlign w:val="center"/>
          </w:tcPr>
          <w:p w14:paraId="5580E46C" w14:textId="6E0D4F47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.166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0907BB"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4CC7F919" w14:textId="7BB666AE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EAC0335" w14:textId="1F8E2B75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803DAE7" w14:textId="4CF05C55" w:rsidR="00D97F94" w:rsidRPr="00D13BD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66F190CE" w14:textId="52665F30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C4D1436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40D529B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26C8DE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0F4CE35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35559AFB" w14:textId="77777777" w:rsidTr="0081113C">
        <w:trPr>
          <w:trHeight w:val="320"/>
        </w:trPr>
        <w:tc>
          <w:tcPr>
            <w:tcW w:w="1078" w:type="dxa"/>
          </w:tcPr>
          <w:p w14:paraId="637E48FD" w14:textId="5384E93D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608" w:type="dxa"/>
            <w:vAlign w:val="center"/>
          </w:tcPr>
          <w:p w14:paraId="7EC2ECCB" w14:textId="1470B07F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1SC2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.167</w:t>
            </w:r>
          </w:p>
        </w:tc>
        <w:tc>
          <w:tcPr>
            <w:tcW w:w="3346" w:type="dxa"/>
            <w:vAlign w:val="center"/>
          </w:tcPr>
          <w:p w14:paraId="1703349D" w14:textId="3DE24926" w:rsidR="00D97F94" w:rsidRPr="00647E35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.167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/1</w:t>
            </w:r>
          </w:p>
        </w:tc>
        <w:tc>
          <w:tcPr>
            <w:tcW w:w="2263" w:type="dxa"/>
            <w:vAlign w:val="center"/>
          </w:tcPr>
          <w:p w14:paraId="71063117" w14:textId="440C5852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15963931" w14:textId="28A517BC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3F1CCDC4" w14:textId="4102D704" w:rsidR="00D97F94" w:rsidRPr="00D13BD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15</w:t>
            </w:r>
          </w:p>
        </w:tc>
        <w:tc>
          <w:tcPr>
            <w:tcW w:w="3128" w:type="dxa"/>
            <w:vAlign w:val="center"/>
          </w:tcPr>
          <w:p w14:paraId="4F0E9E30" w14:textId="3C5EA056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ED763F0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821D97D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A14815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75725E6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D8A7E8B" w14:textId="77777777" w:rsidTr="0081113C">
        <w:trPr>
          <w:trHeight w:val="320"/>
        </w:trPr>
        <w:tc>
          <w:tcPr>
            <w:tcW w:w="1078" w:type="dxa"/>
          </w:tcPr>
          <w:p w14:paraId="25DE3D2F" w14:textId="2CF49E6E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608" w:type="dxa"/>
            <w:vAlign w:val="center"/>
          </w:tcPr>
          <w:p w14:paraId="59DDFE7A" w14:textId="770937AB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1SC2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.168</w:t>
            </w:r>
          </w:p>
        </w:tc>
        <w:tc>
          <w:tcPr>
            <w:tcW w:w="3346" w:type="dxa"/>
            <w:vAlign w:val="center"/>
          </w:tcPr>
          <w:p w14:paraId="34787652" w14:textId="60D23EAA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</w:t>
            </w:r>
            <w:r w:rsidR="00E60753">
              <w:rPr>
                <w:rFonts w:ascii="ISOCPEUR" w:hAnsi="ISOCPEUR"/>
                <w:sz w:val="24"/>
                <w:szCs w:val="24"/>
                <w:lang w:val="en-US"/>
              </w:rPr>
              <w:t>.168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0C600621" w14:textId="00AE98F9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AD7C766" w14:textId="452F4333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230982BA" w14:textId="799E34F3" w:rsidR="00D97F94" w:rsidRPr="00D13BD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25</w:t>
            </w:r>
          </w:p>
        </w:tc>
        <w:tc>
          <w:tcPr>
            <w:tcW w:w="3128" w:type="dxa"/>
            <w:vAlign w:val="center"/>
          </w:tcPr>
          <w:p w14:paraId="3EE8D7E9" w14:textId="1539CC4D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5AFE448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7D56171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080A3C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F7D8600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2E014B34" w14:textId="77777777" w:rsidTr="0081113C">
        <w:trPr>
          <w:trHeight w:val="320"/>
        </w:trPr>
        <w:tc>
          <w:tcPr>
            <w:tcW w:w="1078" w:type="dxa"/>
          </w:tcPr>
          <w:p w14:paraId="27AA9000" w14:textId="3F6EB090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2608" w:type="dxa"/>
            <w:vAlign w:val="center"/>
          </w:tcPr>
          <w:p w14:paraId="55631FDF" w14:textId="60385369" w:rsidR="00D97F94" w:rsidRPr="00B97DAF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 w:rsidRPr="00D13BDD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 w:rsidRPr="00D13BDD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64</w:t>
            </w:r>
          </w:p>
        </w:tc>
        <w:tc>
          <w:tcPr>
            <w:tcW w:w="3346" w:type="dxa"/>
            <w:vAlign w:val="center"/>
          </w:tcPr>
          <w:p w14:paraId="56CA9FFA" w14:textId="2B06288B" w:rsidR="00D97F94" w:rsidRPr="009E24BB" w:rsidRDefault="00E60753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64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36681E3A" w14:textId="32293963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35C59D5" w14:textId="728B4F26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8EF1427" w14:textId="692FC1FF" w:rsidR="00D97F94" w:rsidRPr="00D13BDD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26E4D27E" w14:textId="655F5D45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36BF9B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0571E45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311987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AD2F6E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364A6F08" w14:textId="77777777" w:rsidTr="0081113C">
        <w:trPr>
          <w:trHeight w:val="320"/>
        </w:trPr>
        <w:tc>
          <w:tcPr>
            <w:tcW w:w="1078" w:type="dxa"/>
          </w:tcPr>
          <w:p w14:paraId="02AEE53B" w14:textId="14784C8C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608" w:type="dxa"/>
            <w:vAlign w:val="center"/>
          </w:tcPr>
          <w:p w14:paraId="0A9CCC06" w14:textId="6A21DF4B" w:rsidR="00D97F94" w:rsidRPr="00E60753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65</w:t>
            </w:r>
          </w:p>
        </w:tc>
        <w:tc>
          <w:tcPr>
            <w:tcW w:w="3346" w:type="dxa"/>
            <w:vAlign w:val="center"/>
          </w:tcPr>
          <w:p w14:paraId="3C4BAF84" w14:textId="1FAFE820" w:rsidR="00D97F94" w:rsidRPr="00B97DAF" w:rsidRDefault="00E60753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65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3E99214D" w14:textId="6CE73E49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39F6709" w14:textId="7E4D78E4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5407280" w14:textId="6929C5EE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25</w:t>
            </w:r>
          </w:p>
        </w:tc>
        <w:tc>
          <w:tcPr>
            <w:tcW w:w="3128" w:type="dxa"/>
            <w:vAlign w:val="center"/>
          </w:tcPr>
          <w:p w14:paraId="7475751C" w14:textId="1689FBDB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91AA07E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D8BDC36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8BE6A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71D336A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4D2803E5" w14:textId="77777777" w:rsidTr="0081113C">
        <w:trPr>
          <w:trHeight w:val="320"/>
        </w:trPr>
        <w:tc>
          <w:tcPr>
            <w:tcW w:w="1078" w:type="dxa"/>
          </w:tcPr>
          <w:p w14:paraId="609253C1" w14:textId="661D4E3B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608" w:type="dxa"/>
            <w:vAlign w:val="center"/>
          </w:tcPr>
          <w:p w14:paraId="68A408C0" w14:textId="395A3229" w:rsidR="00D97F94" w:rsidRPr="00E60753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66</w:t>
            </w:r>
          </w:p>
        </w:tc>
        <w:tc>
          <w:tcPr>
            <w:tcW w:w="3346" w:type="dxa"/>
            <w:vAlign w:val="center"/>
          </w:tcPr>
          <w:p w14:paraId="77F08E54" w14:textId="64261A06" w:rsidR="00D97F94" w:rsidRPr="00B97DAF" w:rsidRDefault="00E60753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66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629131E3" w14:textId="604E5808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7733B797" w14:textId="38940B0A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6170BCD" w14:textId="13591377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40</w:t>
            </w:r>
          </w:p>
        </w:tc>
        <w:tc>
          <w:tcPr>
            <w:tcW w:w="3128" w:type="dxa"/>
            <w:vAlign w:val="center"/>
          </w:tcPr>
          <w:p w14:paraId="0D2C7957" w14:textId="468FC797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E37A51D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7C657AD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1E515A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923CAC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014F608" w14:textId="77777777" w:rsidTr="0081113C">
        <w:trPr>
          <w:trHeight w:val="320"/>
        </w:trPr>
        <w:tc>
          <w:tcPr>
            <w:tcW w:w="1078" w:type="dxa"/>
          </w:tcPr>
          <w:p w14:paraId="132A57D6" w14:textId="2D2CEAB7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2608" w:type="dxa"/>
            <w:vAlign w:val="center"/>
          </w:tcPr>
          <w:p w14:paraId="5A7878F1" w14:textId="1216813C" w:rsidR="00D97F94" w:rsidRPr="00E60753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62</w:t>
            </w:r>
          </w:p>
        </w:tc>
        <w:tc>
          <w:tcPr>
            <w:tcW w:w="3346" w:type="dxa"/>
            <w:vAlign w:val="center"/>
          </w:tcPr>
          <w:p w14:paraId="5AC4AB56" w14:textId="045B75BD" w:rsidR="00D97F94" w:rsidRPr="00B97DAF" w:rsidRDefault="00E60753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62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D97F94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45EDF0C3" w14:textId="7E2908A7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43A3F9B" w14:textId="073DDC5E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59A7042F" w14:textId="207A2381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775867F9" w14:textId="14E8CD31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599A0B0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1B642B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29A0C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00A8ECC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15AADE06" w14:textId="77777777" w:rsidTr="0081113C">
        <w:trPr>
          <w:trHeight w:val="320"/>
        </w:trPr>
        <w:tc>
          <w:tcPr>
            <w:tcW w:w="1078" w:type="dxa"/>
          </w:tcPr>
          <w:p w14:paraId="6F2F8D82" w14:textId="25925819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2608" w:type="dxa"/>
            <w:vAlign w:val="center"/>
          </w:tcPr>
          <w:p w14:paraId="0E54B721" w14:textId="42136C7F" w:rsidR="00D97F94" w:rsidRPr="00E60753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61</w:t>
            </w:r>
          </w:p>
        </w:tc>
        <w:tc>
          <w:tcPr>
            <w:tcW w:w="3346" w:type="dxa"/>
            <w:vAlign w:val="center"/>
          </w:tcPr>
          <w:p w14:paraId="63022D0D" w14:textId="597D8271" w:rsidR="00D97F94" w:rsidRPr="00B97DAF" w:rsidRDefault="00E60753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D97F94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3" w:type="dxa"/>
            <w:vAlign w:val="center"/>
          </w:tcPr>
          <w:p w14:paraId="6587312C" w14:textId="6C4091F8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E7662F1" w14:textId="042CBC07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EBE77FD" w14:textId="04B6C416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1C0E06D8" w14:textId="42148267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1294F87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8DCDDB1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317524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067B581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02078C69" w14:textId="77777777" w:rsidTr="0081113C">
        <w:trPr>
          <w:trHeight w:val="320"/>
        </w:trPr>
        <w:tc>
          <w:tcPr>
            <w:tcW w:w="1078" w:type="dxa"/>
          </w:tcPr>
          <w:p w14:paraId="57143C95" w14:textId="17FA32AE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12</w:t>
            </w:r>
          </w:p>
        </w:tc>
        <w:tc>
          <w:tcPr>
            <w:tcW w:w="2608" w:type="dxa"/>
            <w:vAlign w:val="center"/>
          </w:tcPr>
          <w:p w14:paraId="3E650702" w14:textId="1B4F127B" w:rsidR="00D97F94" w:rsidRPr="00E60753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D13BDD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60</w:t>
            </w:r>
          </w:p>
        </w:tc>
        <w:tc>
          <w:tcPr>
            <w:tcW w:w="3346" w:type="dxa"/>
            <w:vAlign w:val="center"/>
          </w:tcPr>
          <w:p w14:paraId="44CA9A43" w14:textId="5AD8232C" w:rsidR="00D97F94" w:rsidRPr="00647E35" w:rsidRDefault="00E60753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60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/1</w:t>
            </w:r>
          </w:p>
        </w:tc>
        <w:tc>
          <w:tcPr>
            <w:tcW w:w="2263" w:type="dxa"/>
            <w:vAlign w:val="center"/>
          </w:tcPr>
          <w:p w14:paraId="2B8CE192" w14:textId="09950338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56B660B9" w14:textId="34A9302B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2DA98C60" w14:textId="2BF6EB8C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35</w:t>
            </w:r>
          </w:p>
        </w:tc>
        <w:tc>
          <w:tcPr>
            <w:tcW w:w="3128" w:type="dxa"/>
            <w:vAlign w:val="center"/>
          </w:tcPr>
          <w:p w14:paraId="5C7AF951" w14:textId="27DB8CB3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4BB8C56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03BF5E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D16A5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8EA5D3B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56BA71E0" w14:textId="77777777" w:rsidTr="0081113C">
        <w:trPr>
          <w:trHeight w:val="320"/>
        </w:trPr>
        <w:tc>
          <w:tcPr>
            <w:tcW w:w="1078" w:type="dxa"/>
          </w:tcPr>
          <w:p w14:paraId="759577B8" w14:textId="11F6A1DF" w:rsidR="00D97F94" w:rsidRPr="005B5D4C" w:rsidRDefault="00D97F94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B8274C">
              <w:rPr>
                <w:rFonts w:ascii="ISOCPEUR" w:hAnsi="ISOCPEUR"/>
                <w:sz w:val="24"/>
                <w:szCs w:val="24"/>
              </w:rPr>
              <w:t>СО</w:t>
            </w:r>
            <w:r>
              <w:rPr>
                <w:rFonts w:ascii="ISOCPEUR" w:hAnsi="ISOCPEUR"/>
                <w:sz w:val="24"/>
                <w:szCs w:val="24"/>
              </w:rPr>
              <w:t>13</w:t>
            </w:r>
          </w:p>
        </w:tc>
        <w:tc>
          <w:tcPr>
            <w:tcW w:w="2608" w:type="dxa"/>
            <w:vAlign w:val="center"/>
          </w:tcPr>
          <w:p w14:paraId="021EBF70" w14:textId="5161216F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1SC2.</w:t>
            </w:r>
            <w:r>
              <w:rPr>
                <w:rFonts w:ascii="ISOCPEUR" w:hAnsi="ISOCPEUR"/>
                <w:sz w:val="24"/>
                <w:szCs w:val="24"/>
              </w:rPr>
              <w:t>17</w:t>
            </w:r>
            <w:r w:rsidR="00E60753"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3346" w:type="dxa"/>
            <w:vAlign w:val="center"/>
          </w:tcPr>
          <w:p w14:paraId="70A2ED3F" w14:textId="7C2DFB43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1BIAL2.</w:t>
            </w:r>
            <w:r w:rsidR="00E60753">
              <w:rPr>
                <w:rFonts w:ascii="ISOCPEUR" w:hAnsi="ISOCPEUR"/>
                <w:sz w:val="24"/>
                <w:szCs w:val="24"/>
              </w:rPr>
              <w:t>170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3574879F" w14:textId="5FDCCBC9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283A15F" w14:textId="3482D95A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1ED2A5B6" w14:textId="1D6A5831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35</w:t>
            </w:r>
          </w:p>
        </w:tc>
        <w:tc>
          <w:tcPr>
            <w:tcW w:w="3128" w:type="dxa"/>
            <w:vAlign w:val="center"/>
          </w:tcPr>
          <w:p w14:paraId="122BF5AF" w14:textId="2CB17C5B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B7D07C0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9F2E09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B5EE94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58E7F67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4C4C7704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9AF87F3" w14:textId="0BA26881" w:rsidR="00D97F94" w:rsidRPr="0009384A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СО14</w:t>
            </w:r>
          </w:p>
        </w:tc>
        <w:tc>
          <w:tcPr>
            <w:tcW w:w="2608" w:type="dxa"/>
            <w:vAlign w:val="center"/>
          </w:tcPr>
          <w:p w14:paraId="6DFF4C7E" w14:textId="12D5F8BB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1SC2.</w:t>
            </w:r>
            <w:r>
              <w:rPr>
                <w:rFonts w:ascii="ISOCPEUR" w:hAnsi="ISOCPEUR"/>
                <w:sz w:val="24"/>
                <w:szCs w:val="24"/>
              </w:rPr>
              <w:t>17</w:t>
            </w:r>
            <w:r w:rsidR="00E60753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3346" w:type="dxa"/>
            <w:vAlign w:val="center"/>
          </w:tcPr>
          <w:p w14:paraId="76266818" w14:textId="269C8DF8" w:rsidR="00D97F94" w:rsidRPr="000907BB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1BIAL2.</w:t>
            </w:r>
            <w:r w:rsidR="00E60753">
              <w:rPr>
                <w:rFonts w:ascii="ISOCPEUR" w:hAnsi="ISOCPEUR"/>
                <w:sz w:val="24"/>
                <w:szCs w:val="24"/>
              </w:rPr>
              <w:t>171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3A745755" w14:textId="184B39BD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C47200A" w14:textId="18F2BD89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FA4D009" w14:textId="2E225059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30</w:t>
            </w:r>
          </w:p>
        </w:tc>
        <w:tc>
          <w:tcPr>
            <w:tcW w:w="3128" w:type="dxa"/>
            <w:vAlign w:val="center"/>
          </w:tcPr>
          <w:p w14:paraId="20CDD026" w14:textId="2FFC73EB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2B7046B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23142B5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D8D85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7EF8EF7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72C3538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C7EB3C3" w14:textId="708FD6B5" w:rsidR="00D97F94" w:rsidRPr="0009384A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СО15</w:t>
            </w:r>
          </w:p>
        </w:tc>
        <w:tc>
          <w:tcPr>
            <w:tcW w:w="2608" w:type="dxa"/>
            <w:vAlign w:val="center"/>
          </w:tcPr>
          <w:p w14:paraId="13C31B7B" w14:textId="2B4E8BA0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="009E24BB">
              <w:rPr>
                <w:rFonts w:ascii="ISOCPEUR" w:hAnsi="ISOCPEUR"/>
                <w:sz w:val="24"/>
                <w:szCs w:val="24"/>
              </w:rPr>
              <w:t>97</w:t>
            </w:r>
          </w:p>
        </w:tc>
        <w:tc>
          <w:tcPr>
            <w:tcW w:w="3346" w:type="dxa"/>
            <w:vAlign w:val="center"/>
          </w:tcPr>
          <w:p w14:paraId="3F01F6C8" w14:textId="0F84BAAF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1BIAL1.</w:t>
            </w:r>
            <w:r w:rsidR="009E24BB">
              <w:rPr>
                <w:rFonts w:ascii="ISOCPEUR" w:hAnsi="ISOCPEUR"/>
                <w:sz w:val="24"/>
                <w:szCs w:val="24"/>
              </w:rPr>
              <w:t>97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496519DE" w14:textId="51DB194F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69E30DD" w14:textId="408141C6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3DC5789C" w14:textId="102E5DE8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130</w:t>
            </w:r>
          </w:p>
        </w:tc>
        <w:tc>
          <w:tcPr>
            <w:tcW w:w="3128" w:type="dxa"/>
            <w:vAlign w:val="center"/>
          </w:tcPr>
          <w:p w14:paraId="5BB0C8D8" w14:textId="02F7D571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815EDF2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5630D5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9C4601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3365A20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702AAB44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76029D00" w14:textId="592CC049" w:rsidR="00D97F94" w:rsidRPr="0009384A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СО16</w:t>
            </w:r>
          </w:p>
        </w:tc>
        <w:tc>
          <w:tcPr>
            <w:tcW w:w="2608" w:type="dxa"/>
            <w:vAlign w:val="center"/>
          </w:tcPr>
          <w:p w14:paraId="5D4E0C59" w14:textId="38F303DA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1SC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="009E24BB">
              <w:rPr>
                <w:rFonts w:ascii="ISOCPEUR" w:hAnsi="ISOCPEUR"/>
                <w:sz w:val="24"/>
                <w:szCs w:val="24"/>
              </w:rPr>
              <w:t>96</w:t>
            </w:r>
          </w:p>
        </w:tc>
        <w:tc>
          <w:tcPr>
            <w:tcW w:w="3346" w:type="dxa"/>
            <w:vAlign w:val="center"/>
          </w:tcPr>
          <w:p w14:paraId="163C9C35" w14:textId="75C666FF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1BIAL1.</w:t>
            </w:r>
            <w:r w:rsidR="009E24BB">
              <w:rPr>
                <w:rFonts w:ascii="ISOCPEUR" w:hAnsi="ISOCPEUR"/>
                <w:sz w:val="24"/>
                <w:szCs w:val="24"/>
              </w:rPr>
              <w:t>96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2E4169FB" w14:textId="59134569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E8B9C06" w14:textId="535AC39B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CED63D9" w14:textId="5B610A48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45</w:t>
            </w:r>
          </w:p>
        </w:tc>
        <w:tc>
          <w:tcPr>
            <w:tcW w:w="3128" w:type="dxa"/>
            <w:vAlign w:val="center"/>
          </w:tcPr>
          <w:p w14:paraId="6A1C7B95" w14:textId="78C40612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1BDF7CA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D7F977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8A3874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0A47508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44CEEEB4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FF9372E" w14:textId="24D984F7" w:rsidR="00D97F94" w:rsidRPr="0009384A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СО17</w:t>
            </w:r>
          </w:p>
        </w:tc>
        <w:tc>
          <w:tcPr>
            <w:tcW w:w="2608" w:type="dxa"/>
            <w:vAlign w:val="center"/>
          </w:tcPr>
          <w:p w14:paraId="06C6B3B6" w14:textId="19F6C5B8" w:rsidR="00D97F94" w:rsidRPr="00B97DAF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1SC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 w:rsidR="009E24BB">
              <w:rPr>
                <w:rFonts w:ascii="ISOCPEUR" w:hAnsi="ISOCPEUR"/>
                <w:sz w:val="24"/>
                <w:szCs w:val="24"/>
              </w:rPr>
              <w:t>95</w:t>
            </w:r>
          </w:p>
        </w:tc>
        <w:tc>
          <w:tcPr>
            <w:tcW w:w="3346" w:type="dxa"/>
            <w:vAlign w:val="center"/>
          </w:tcPr>
          <w:p w14:paraId="0FE8F1FC" w14:textId="533F1EE8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1BIAL1.</w:t>
            </w:r>
            <w:r w:rsidR="009E24BB">
              <w:rPr>
                <w:rFonts w:ascii="ISOCPEUR" w:hAnsi="ISOCPEUR"/>
                <w:sz w:val="24"/>
                <w:szCs w:val="24"/>
              </w:rPr>
              <w:t>95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7698121B" w14:textId="445FB6F7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2FB938A" w14:textId="26FB0BFB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4857E72E" w14:textId="5173B7F1" w:rsidR="00D97F94" w:rsidRPr="00096EE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50</w:t>
            </w:r>
          </w:p>
        </w:tc>
        <w:tc>
          <w:tcPr>
            <w:tcW w:w="3128" w:type="dxa"/>
            <w:vAlign w:val="center"/>
          </w:tcPr>
          <w:p w14:paraId="6F4CA594" w14:textId="1329DF53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A78FEBF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ED1D97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8FF87B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53C4926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1579C2AA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1A83632" w14:textId="47CEC668" w:rsidR="00D97F94" w:rsidRPr="000B1AF7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СО18</w:t>
            </w:r>
          </w:p>
        </w:tc>
        <w:tc>
          <w:tcPr>
            <w:tcW w:w="2608" w:type="dxa"/>
            <w:vAlign w:val="center"/>
          </w:tcPr>
          <w:p w14:paraId="3D340EF4" w14:textId="48DCF196" w:rsidR="00D97F94" w:rsidRPr="000B1AF7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2</w:t>
            </w:r>
            <w:r w:rsidRPr="000B1AF7">
              <w:rPr>
                <w:rFonts w:ascii="ISOCPEUR" w:hAnsi="ISOCPEUR"/>
                <w:sz w:val="24"/>
                <w:szCs w:val="24"/>
                <w:lang w:val="en-US"/>
              </w:rPr>
              <w:t>SC1.</w:t>
            </w:r>
            <w:r w:rsidR="00E60753">
              <w:rPr>
                <w:rFonts w:ascii="ISOCPEUR" w:hAnsi="ISOCPEUR"/>
                <w:sz w:val="24"/>
                <w:szCs w:val="24"/>
              </w:rPr>
              <w:t>156</w:t>
            </w:r>
          </w:p>
        </w:tc>
        <w:tc>
          <w:tcPr>
            <w:tcW w:w="3346" w:type="dxa"/>
            <w:vAlign w:val="center"/>
          </w:tcPr>
          <w:p w14:paraId="112E8AF9" w14:textId="01A926F2" w:rsidR="00D97F94" w:rsidRPr="000B1AF7" w:rsidRDefault="00D97F94" w:rsidP="00D97F94">
            <w:pPr>
              <w:ind w:left="-108" w:right="-74"/>
              <w:jc w:val="center"/>
              <w:rPr>
                <w:rFonts w:ascii="ISOCPEUR" w:hAnsi="ISOCPEUR"/>
                <w:color w:val="FF0000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BIAL1.</w:t>
            </w:r>
            <w:r w:rsidR="00E60753">
              <w:rPr>
                <w:rFonts w:ascii="ISOCPEUR" w:hAnsi="ISOCPEUR"/>
                <w:sz w:val="24"/>
                <w:szCs w:val="24"/>
              </w:rPr>
              <w:t>156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2263" w:type="dxa"/>
            <w:vAlign w:val="center"/>
          </w:tcPr>
          <w:p w14:paraId="41962E40" w14:textId="1EC97290" w:rsidR="00D97F94" w:rsidRPr="003A6BC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9792524" w14:textId="313CD1DC" w:rsidR="00D97F94" w:rsidRPr="003A6BC8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7792B263" w14:textId="2D17A5E5" w:rsidR="00D97F94" w:rsidRPr="000B1AF7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50</w:t>
            </w:r>
          </w:p>
        </w:tc>
        <w:tc>
          <w:tcPr>
            <w:tcW w:w="3128" w:type="dxa"/>
            <w:vAlign w:val="center"/>
          </w:tcPr>
          <w:p w14:paraId="51D277C6" w14:textId="4869243B" w:rsidR="00D97F9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249D1DB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50479C1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BFA7A0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E8E55AD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2788E1C7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CD199E4" w14:textId="1F0A68FF" w:rsidR="00D97F94" w:rsidRPr="000B1AF7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СО19</w:t>
            </w:r>
          </w:p>
        </w:tc>
        <w:tc>
          <w:tcPr>
            <w:tcW w:w="2608" w:type="dxa"/>
            <w:vAlign w:val="center"/>
          </w:tcPr>
          <w:p w14:paraId="700999BD" w14:textId="16F6C328" w:rsidR="00D97F94" w:rsidRPr="000B1AF7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2</w:t>
            </w:r>
            <w:r w:rsidRPr="000B1AF7">
              <w:rPr>
                <w:rFonts w:ascii="ISOCPEUR" w:hAnsi="ISOCPEUR"/>
                <w:sz w:val="24"/>
                <w:szCs w:val="24"/>
                <w:lang w:val="en-US"/>
              </w:rPr>
              <w:t>SC1.</w:t>
            </w:r>
            <w:r w:rsidR="00E60753">
              <w:rPr>
                <w:rFonts w:ascii="ISOCPEUR" w:hAnsi="ISOCPEUR"/>
                <w:sz w:val="24"/>
                <w:szCs w:val="24"/>
              </w:rPr>
              <w:t>157</w:t>
            </w:r>
          </w:p>
        </w:tc>
        <w:tc>
          <w:tcPr>
            <w:tcW w:w="3346" w:type="dxa"/>
            <w:vAlign w:val="center"/>
          </w:tcPr>
          <w:p w14:paraId="3B5BE6AA" w14:textId="06D5ACE9" w:rsidR="00D97F94" w:rsidRPr="00B97DAF" w:rsidRDefault="00D97F94" w:rsidP="00D97F94">
            <w:pPr>
              <w:ind w:left="-108" w:right="-74"/>
              <w:jc w:val="center"/>
              <w:rPr>
                <w:rFonts w:ascii="ISOCPEUR" w:hAnsi="ISOCPEUR"/>
                <w:color w:val="FF000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2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BIAL1.</w:t>
            </w:r>
            <w:r w:rsidR="00E60753">
              <w:rPr>
                <w:rFonts w:ascii="ISOCPEUR" w:hAnsi="ISOCPEUR"/>
                <w:sz w:val="24"/>
                <w:szCs w:val="24"/>
              </w:rPr>
              <w:t>157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263" w:type="dxa"/>
            <w:vAlign w:val="center"/>
          </w:tcPr>
          <w:p w14:paraId="4FACDD1A" w14:textId="359B5ABF" w:rsidR="00D97F94" w:rsidRPr="0029638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5AB0404" w14:textId="23F52BC1" w:rsidR="00D97F94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7CC5D18F" w14:textId="72A973F0" w:rsidR="00D97F94" w:rsidRPr="00E87D43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60</w:t>
            </w:r>
          </w:p>
        </w:tc>
        <w:tc>
          <w:tcPr>
            <w:tcW w:w="3128" w:type="dxa"/>
            <w:vAlign w:val="center"/>
          </w:tcPr>
          <w:p w14:paraId="4C055F6C" w14:textId="049FC44D" w:rsidR="00D97F94" w:rsidRPr="00736F4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52A9179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D1B7D43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A156EC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2905E91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41C42DC5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69BA4F3" w14:textId="56D32F3E" w:rsidR="00D97F94" w:rsidRPr="0033543E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3543E">
              <w:rPr>
                <w:rFonts w:ascii="ISOCPEUR" w:hAnsi="ISOCPEUR"/>
                <w:sz w:val="24"/>
                <w:szCs w:val="24"/>
              </w:rPr>
              <w:lastRenderedPageBreak/>
              <w:t>СО20</w:t>
            </w:r>
          </w:p>
        </w:tc>
        <w:tc>
          <w:tcPr>
            <w:tcW w:w="2608" w:type="dxa"/>
            <w:vAlign w:val="center"/>
          </w:tcPr>
          <w:p w14:paraId="2C13EF32" w14:textId="2BFBAEEB" w:rsidR="00D97F94" w:rsidRPr="0033543E" w:rsidRDefault="00E60753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 w:rsidRPr="0033543E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 w:rsidR="00D97F94" w:rsidRPr="0033543E">
              <w:rPr>
                <w:rFonts w:ascii="ISOCPEUR" w:hAnsi="ISOCPEUR"/>
                <w:sz w:val="24"/>
                <w:szCs w:val="24"/>
              </w:rPr>
              <w:t>2</w:t>
            </w:r>
            <w:r w:rsidR="00D97F94" w:rsidRPr="0033543E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21</w:t>
            </w:r>
          </w:p>
        </w:tc>
        <w:tc>
          <w:tcPr>
            <w:tcW w:w="3346" w:type="dxa"/>
            <w:vAlign w:val="center"/>
          </w:tcPr>
          <w:p w14:paraId="13CC20BE" w14:textId="4EEAFD73" w:rsidR="00D97F94" w:rsidRPr="006523E3" w:rsidRDefault="00E60753" w:rsidP="00D97F94">
            <w:pPr>
              <w:ind w:left="-108" w:right="-74"/>
              <w:jc w:val="center"/>
              <w:rPr>
                <w:rFonts w:ascii="ISOCPEUR" w:hAnsi="ISOCPEUR"/>
                <w:color w:val="FF0000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 w:rsidR="00D97F94">
              <w:rPr>
                <w:rFonts w:ascii="ISOCPEUR" w:hAnsi="ISOCPEUR"/>
                <w:sz w:val="24"/>
                <w:szCs w:val="24"/>
              </w:rPr>
              <w:t>2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21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263" w:type="dxa"/>
            <w:vAlign w:val="center"/>
          </w:tcPr>
          <w:p w14:paraId="1910C8C1" w14:textId="5ADD0BE1" w:rsidR="00D97F94" w:rsidRPr="0029638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3F262A4" w14:textId="6D1DA9D3" w:rsidR="00D97F94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74BEEED6" w14:textId="2D3FE290" w:rsidR="00D97F94" w:rsidRPr="00E87D43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80</w:t>
            </w:r>
          </w:p>
        </w:tc>
        <w:tc>
          <w:tcPr>
            <w:tcW w:w="3128" w:type="dxa"/>
            <w:vAlign w:val="center"/>
          </w:tcPr>
          <w:p w14:paraId="5BDD8FF6" w14:textId="003A81C9" w:rsidR="00D97F94" w:rsidRPr="00736F4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DE8B2E5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323F5ED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9E4CCE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4F54E28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D97F94" w:rsidRPr="003A6BC8" w14:paraId="1974721B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380DF74" w14:textId="59055B54" w:rsidR="00D97F94" w:rsidRPr="0033543E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3543E">
              <w:rPr>
                <w:rFonts w:ascii="ISOCPEUR" w:hAnsi="ISOCPEUR"/>
                <w:sz w:val="24"/>
                <w:szCs w:val="24"/>
              </w:rPr>
              <w:t>СО21</w:t>
            </w:r>
          </w:p>
        </w:tc>
        <w:tc>
          <w:tcPr>
            <w:tcW w:w="2608" w:type="dxa"/>
            <w:vAlign w:val="center"/>
          </w:tcPr>
          <w:p w14:paraId="720923EE" w14:textId="75FFA029" w:rsidR="00D97F94" w:rsidRPr="0033543E" w:rsidRDefault="00E60753" w:rsidP="00D97F94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 w:rsidRPr="0033543E">
              <w:rPr>
                <w:rFonts w:ascii="ISOCPEUR" w:hAnsi="ISOCPEUR"/>
                <w:sz w:val="24"/>
                <w:szCs w:val="24"/>
                <w:lang w:val="en-US"/>
              </w:rPr>
              <w:t>SC</w:t>
            </w:r>
            <w:r w:rsidR="00D97F94" w:rsidRPr="0033543E">
              <w:rPr>
                <w:rFonts w:ascii="ISOCPEUR" w:hAnsi="ISOCPEUR"/>
                <w:sz w:val="24"/>
                <w:szCs w:val="24"/>
              </w:rPr>
              <w:t>2</w:t>
            </w:r>
            <w:r w:rsidR="00D97F94" w:rsidRPr="0033543E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22</w:t>
            </w:r>
          </w:p>
        </w:tc>
        <w:tc>
          <w:tcPr>
            <w:tcW w:w="3346" w:type="dxa"/>
            <w:vAlign w:val="center"/>
          </w:tcPr>
          <w:p w14:paraId="63B4438A" w14:textId="0139E7DD" w:rsidR="00D97F94" w:rsidRPr="00B97DAF" w:rsidRDefault="00E60753" w:rsidP="00D97F94">
            <w:pPr>
              <w:ind w:left="-108" w:right="-74"/>
              <w:jc w:val="center"/>
              <w:rPr>
                <w:rFonts w:ascii="ISOCPEUR" w:hAnsi="ISOCPEUR"/>
                <w:color w:val="FF0000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 w:rsidR="00D97F94">
              <w:rPr>
                <w:rFonts w:ascii="ISOCPEUR" w:hAnsi="ISOCPEUR"/>
                <w:sz w:val="24"/>
                <w:szCs w:val="24"/>
              </w:rPr>
              <w:t>2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22</w:t>
            </w:r>
            <w:r w:rsidR="00D97F94"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D97F94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158FFC7F" w14:textId="5AE515D7" w:rsidR="00D97F94" w:rsidRPr="00296388" w:rsidRDefault="00D97F94" w:rsidP="00D97F94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FD6552D" w14:textId="2183ACBA" w:rsidR="00D97F94" w:rsidRDefault="00D97F94" w:rsidP="00D97F94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6C8E6C4C" w14:textId="5D5366BC" w:rsidR="00D97F94" w:rsidRPr="00E87D43" w:rsidRDefault="00D97F94" w:rsidP="00D97F94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45</w:t>
            </w:r>
          </w:p>
        </w:tc>
        <w:tc>
          <w:tcPr>
            <w:tcW w:w="3128" w:type="dxa"/>
            <w:vAlign w:val="center"/>
          </w:tcPr>
          <w:p w14:paraId="2EDD8E5B" w14:textId="5F91BE41" w:rsidR="00D97F94" w:rsidRPr="00736F44" w:rsidRDefault="00D97F94" w:rsidP="00D97F94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4AAFE85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EF2F668" w14:textId="77777777" w:rsidR="00D97F94" w:rsidRPr="00B57C1D" w:rsidRDefault="00D97F94" w:rsidP="00D97F94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E3AF33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EC512F0" w14:textId="77777777" w:rsidR="00D97F94" w:rsidRPr="00B57C1D" w:rsidRDefault="00D97F94" w:rsidP="00D97F94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0907BB" w:rsidRPr="003A6BC8" w14:paraId="39ACEAAC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6068CE7F" w14:textId="542C6F49" w:rsidR="000907BB" w:rsidRPr="0033543E" w:rsidRDefault="000907BB" w:rsidP="000907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33543E">
              <w:rPr>
                <w:rFonts w:ascii="ISOCPEUR" w:hAnsi="ISOCPEUR"/>
                <w:sz w:val="24"/>
                <w:szCs w:val="24"/>
              </w:rPr>
              <w:t>СО2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2608" w:type="dxa"/>
            <w:vAlign w:val="center"/>
          </w:tcPr>
          <w:p w14:paraId="2FC6BAAD" w14:textId="17501367" w:rsidR="000907BB" w:rsidRDefault="000907BB" w:rsidP="000907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B1AF7">
              <w:rPr>
                <w:rFonts w:ascii="ISOCPEUR" w:hAnsi="ISOCPEUR"/>
                <w:sz w:val="24"/>
                <w:szCs w:val="24"/>
              </w:rPr>
              <w:t>2</w:t>
            </w:r>
            <w:r w:rsidRPr="000B1AF7">
              <w:rPr>
                <w:rFonts w:ascii="ISOCPEUR" w:hAnsi="ISOCPEUR"/>
                <w:sz w:val="24"/>
                <w:szCs w:val="24"/>
                <w:lang w:val="en-US"/>
              </w:rPr>
              <w:t>SC1.</w:t>
            </w:r>
            <w:r>
              <w:rPr>
                <w:rFonts w:ascii="ISOCPEUR" w:hAnsi="ISOCPEUR"/>
                <w:sz w:val="24"/>
                <w:szCs w:val="24"/>
              </w:rPr>
              <w:t>158</w:t>
            </w:r>
          </w:p>
        </w:tc>
        <w:tc>
          <w:tcPr>
            <w:tcW w:w="3346" w:type="dxa"/>
            <w:vAlign w:val="center"/>
          </w:tcPr>
          <w:p w14:paraId="75F43ED5" w14:textId="7C5022ED" w:rsidR="000907BB" w:rsidRDefault="000907BB" w:rsidP="000907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3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BIAL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.</w:t>
            </w:r>
            <w:r>
              <w:rPr>
                <w:rFonts w:ascii="ISOCPEUR" w:hAnsi="ISOCPEUR"/>
                <w:sz w:val="24"/>
                <w:szCs w:val="24"/>
              </w:rPr>
              <w:t>158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/</w:t>
            </w:r>
            <w:r w:rsidR="009E24BB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263" w:type="dxa"/>
            <w:vAlign w:val="center"/>
          </w:tcPr>
          <w:p w14:paraId="361B763A" w14:textId="2A35D0E0" w:rsidR="000907BB" w:rsidRPr="00296388" w:rsidRDefault="000907BB" w:rsidP="000907BB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6936ADB" w14:textId="6D9AD91F" w:rsidR="000907BB" w:rsidRDefault="000907BB" w:rsidP="000907BB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75" w:type="dxa"/>
            <w:vAlign w:val="center"/>
          </w:tcPr>
          <w:p w14:paraId="707740F4" w14:textId="6888597E" w:rsidR="000907BB" w:rsidRPr="00E87D43" w:rsidRDefault="000907BB" w:rsidP="000907B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E87D43">
              <w:rPr>
                <w:rFonts w:ascii="ISOCPEUR" w:hAnsi="ISOCPEUR"/>
                <w:sz w:val="24"/>
                <w:szCs w:val="24"/>
                <w:lang w:val="en-US"/>
              </w:rPr>
              <w:t>45</w:t>
            </w:r>
          </w:p>
        </w:tc>
        <w:tc>
          <w:tcPr>
            <w:tcW w:w="3128" w:type="dxa"/>
            <w:vAlign w:val="center"/>
          </w:tcPr>
          <w:p w14:paraId="2A03B1F9" w14:textId="77777777" w:rsidR="000907BB" w:rsidRPr="00736F44" w:rsidRDefault="000907BB" w:rsidP="000907B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ACF757F" w14:textId="77777777" w:rsidR="000907BB" w:rsidRPr="00B57C1D" w:rsidRDefault="000907BB" w:rsidP="000907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3DB7363" w14:textId="77777777" w:rsidR="000907BB" w:rsidRPr="00B57C1D" w:rsidRDefault="000907BB" w:rsidP="000907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E66653" w14:textId="77777777" w:rsidR="000907BB" w:rsidRPr="00B57C1D" w:rsidRDefault="000907BB" w:rsidP="000907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5F02AF6" w14:textId="77777777" w:rsidR="000907BB" w:rsidRPr="00B57C1D" w:rsidRDefault="000907BB" w:rsidP="000907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426684AA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D2CAD42" w14:textId="506486F1" w:rsidR="005E3998" w:rsidRPr="00096EE7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РО1</w:t>
            </w:r>
          </w:p>
        </w:tc>
        <w:tc>
          <w:tcPr>
            <w:tcW w:w="2608" w:type="dxa"/>
            <w:vAlign w:val="center"/>
          </w:tcPr>
          <w:p w14:paraId="75FF90D1" w14:textId="6119359A" w:rsidR="005E3998" w:rsidRPr="00E60753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6863ABF1" w14:textId="22F55F83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BIAD1.1</w:t>
            </w:r>
            <w:r w:rsidR="009E24BB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52C82CDE" w14:textId="6DE41A0B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646E2533" w14:textId="6EC0D68E" w:rsidR="005E3998" w:rsidRPr="00096EE7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70960C96" w14:textId="0D4C8B28" w:rsidR="005E3998" w:rsidRPr="00096EE7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270,6</w:t>
            </w:r>
          </w:p>
        </w:tc>
        <w:tc>
          <w:tcPr>
            <w:tcW w:w="3128" w:type="dxa"/>
            <w:vAlign w:val="center"/>
          </w:tcPr>
          <w:p w14:paraId="476DC862" w14:textId="344D6A8D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9AD3509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4D88783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D3A659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FA1848B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7A75E850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71FC4220" w14:textId="7ECFF0BF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2608" w:type="dxa"/>
            <w:vAlign w:val="center"/>
          </w:tcPr>
          <w:p w14:paraId="7581B3B1" w14:textId="0DB87813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0BD78710" w14:textId="3F561D68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BIAD2.1</w:t>
            </w:r>
            <w:r w:rsidR="009E24BB"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263" w:type="dxa"/>
            <w:vAlign w:val="center"/>
          </w:tcPr>
          <w:p w14:paraId="66652ABB" w14:textId="1CAFBF06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225316F" w14:textId="1D401755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77E63F92" w14:textId="6309C838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279,1</w:t>
            </w:r>
          </w:p>
        </w:tc>
        <w:tc>
          <w:tcPr>
            <w:tcW w:w="3128" w:type="dxa"/>
            <w:vAlign w:val="center"/>
          </w:tcPr>
          <w:p w14:paraId="5721B27B" w14:textId="18FD8395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2C90EFF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6511F35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271489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34BB545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2A8BE325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85E3382" w14:textId="4D8057E5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608" w:type="dxa"/>
            <w:vAlign w:val="center"/>
          </w:tcPr>
          <w:p w14:paraId="70EAD22C" w14:textId="3C287839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7B8DDAEA" w14:textId="1C29F242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BIAD3.1</w:t>
            </w:r>
            <w:r w:rsidR="009E24BB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2263" w:type="dxa"/>
            <w:vAlign w:val="center"/>
          </w:tcPr>
          <w:p w14:paraId="0C1449CF" w14:textId="7F89473A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16034FD" w14:textId="507E6BA3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62DD7685" w14:textId="50C1F7CA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164,1</w:t>
            </w:r>
          </w:p>
        </w:tc>
        <w:tc>
          <w:tcPr>
            <w:tcW w:w="3128" w:type="dxa"/>
            <w:vAlign w:val="center"/>
          </w:tcPr>
          <w:p w14:paraId="6518B763" w14:textId="50ADB53B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0404BED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DAD7959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15124A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A6B89A3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47F2CE87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395CD5E" w14:textId="7D52E0EE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2608" w:type="dxa"/>
            <w:vAlign w:val="center"/>
          </w:tcPr>
          <w:p w14:paraId="34F48191" w14:textId="418AEAA3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231B592A" w14:textId="28C238DF" w:rsidR="005E3998" w:rsidRPr="00647E35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BIAD4.12</w:t>
            </w:r>
          </w:p>
        </w:tc>
        <w:tc>
          <w:tcPr>
            <w:tcW w:w="2263" w:type="dxa"/>
            <w:vAlign w:val="center"/>
          </w:tcPr>
          <w:p w14:paraId="6B3870A7" w14:textId="413F3BF3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6F46B30C" w14:textId="31EBB72A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064FC148" w14:textId="48D0E268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222,5</w:t>
            </w:r>
          </w:p>
        </w:tc>
        <w:tc>
          <w:tcPr>
            <w:tcW w:w="3128" w:type="dxa"/>
            <w:vAlign w:val="center"/>
          </w:tcPr>
          <w:p w14:paraId="3CB6AC9E" w14:textId="330E8AED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708EB7C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C3ED5D4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9E016D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5A9A384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75C9F451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8E9E723" w14:textId="6A009366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2608" w:type="dxa"/>
            <w:vAlign w:val="center"/>
          </w:tcPr>
          <w:p w14:paraId="5054F83D" w14:textId="1B256DB1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66C423C9" w14:textId="6964AA45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BIAD5.</w:t>
            </w:r>
            <w:r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263" w:type="dxa"/>
            <w:vAlign w:val="center"/>
          </w:tcPr>
          <w:p w14:paraId="0D9DB7E1" w14:textId="4E10ECBA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76A3EEC1" w14:textId="7A566E83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0A0B4EEA" w14:textId="307A8BA8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166,0</w:t>
            </w:r>
          </w:p>
        </w:tc>
        <w:tc>
          <w:tcPr>
            <w:tcW w:w="3128" w:type="dxa"/>
            <w:vAlign w:val="center"/>
          </w:tcPr>
          <w:p w14:paraId="6EDF1097" w14:textId="4FF46E8D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7E8C69C9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BC34AD0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1A0513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74178F5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229E1B6E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5FAEB2CC" w14:textId="7681DB72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2608" w:type="dxa"/>
            <w:vAlign w:val="center"/>
          </w:tcPr>
          <w:p w14:paraId="4C0E2130" w14:textId="11489C1F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551C098D" w14:textId="42E74956" w:rsidR="005E3998" w:rsidRPr="00647E35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BIAD6.17</w:t>
            </w:r>
          </w:p>
        </w:tc>
        <w:tc>
          <w:tcPr>
            <w:tcW w:w="2263" w:type="dxa"/>
            <w:vAlign w:val="center"/>
          </w:tcPr>
          <w:p w14:paraId="2FA73B45" w14:textId="15D6583A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КПСнг(А)-FRLSLTx</w:t>
            </w:r>
          </w:p>
        </w:tc>
        <w:tc>
          <w:tcPr>
            <w:tcW w:w="1843" w:type="dxa"/>
            <w:vAlign w:val="center"/>
          </w:tcPr>
          <w:p w14:paraId="3D997FC3" w14:textId="5B037007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44C7306F" w14:textId="5765B3F7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279,8</w:t>
            </w:r>
          </w:p>
        </w:tc>
        <w:tc>
          <w:tcPr>
            <w:tcW w:w="3128" w:type="dxa"/>
            <w:vAlign w:val="center"/>
          </w:tcPr>
          <w:p w14:paraId="2899EEF0" w14:textId="6F4209DC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4703425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8D49CE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553FEB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38223A4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37360BE3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6E3D62D" w14:textId="39F6E89D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7</w:t>
            </w:r>
          </w:p>
        </w:tc>
        <w:tc>
          <w:tcPr>
            <w:tcW w:w="2608" w:type="dxa"/>
            <w:vAlign w:val="center"/>
          </w:tcPr>
          <w:p w14:paraId="5D9C4E65" w14:textId="15A60D79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50784E8F" w14:textId="48F0324D" w:rsidR="005E3998" w:rsidRPr="00BE793F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BIAD7.</w:t>
            </w:r>
            <w:r>
              <w:rPr>
                <w:rFonts w:ascii="ISOCPEUR" w:hAnsi="ISOCPEUR"/>
                <w:sz w:val="24"/>
                <w:szCs w:val="24"/>
              </w:rPr>
              <w:t>30</w:t>
            </w:r>
          </w:p>
        </w:tc>
        <w:tc>
          <w:tcPr>
            <w:tcW w:w="2263" w:type="dxa"/>
            <w:vAlign w:val="center"/>
          </w:tcPr>
          <w:p w14:paraId="326AA3EF" w14:textId="1273665E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401FD573" w14:textId="702ADA05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204C7D83" w14:textId="22D254F0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387,1</w:t>
            </w:r>
          </w:p>
        </w:tc>
        <w:tc>
          <w:tcPr>
            <w:tcW w:w="3128" w:type="dxa"/>
            <w:vAlign w:val="center"/>
          </w:tcPr>
          <w:p w14:paraId="3177D12C" w14:textId="538139AD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CA062DE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0FFDCF58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081DA4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D65D8AC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23C01797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2F72CF4B" w14:textId="41CF2ACA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2608" w:type="dxa"/>
            <w:vAlign w:val="center"/>
          </w:tcPr>
          <w:p w14:paraId="62874331" w14:textId="52B44C53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7A298B8F" w14:textId="4AA14599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BIAD8.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263" w:type="dxa"/>
            <w:vAlign w:val="center"/>
          </w:tcPr>
          <w:p w14:paraId="26DBE835" w14:textId="6D80118A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5D680B73" w14:textId="652DCA8D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7B8C1E94" w14:textId="04D84C27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186,3</w:t>
            </w:r>
          </w:p>
        </w:tc>
        <w:tc>
          <w:tcPr>
            <w:tcW w:w="3128" w:type="dxa"/>
            <w:vAlign w:val="center"/>
          </w:tcPr>
          <w:p w14:paraId="497E11DF" w14:textId="1F8E8C53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04806677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CE79D86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9303A8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002609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1AC95602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B55BA0C" w14:textId="7FFC2C47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9</w:t>
            </w:r>
          </w:p>
        </w:tc>
        <w:tc>
          <w:tcPr>
            <w:tcW w:w="2608" w:type="dxa"/>
            <w:vAlign w:val="center"/>
          </w:tcPr>
          <w:p w14:paraId="42CF2F0F" w14:textId="7371181E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214D1DFB" w14:textId="6A19BA32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BIAD9.</w:t>
            </w:r>
            <w:r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263" w:type="dxa"/>
            <w:vAlign w:val="center"/>
          </w:tcPr>
          <w:p w14:paraId="2683DD42" w14:textId="663B6300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BCBF3DC" w14:textId="0F51E0BA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4A571251" w14:textId="61ECC833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185,2</w:t>
            </w:r>
          </w:p>
        </w:tc>
        <w:tc>
          <w:tcPr>
            <w:tcW w:w="3128" w:type="dxa"/>
            <w:vAlign w:val="center"/>
          </w:tcPr>
          <w:p w14:paraId="09668DA3" w14:textId="3AAA03E6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3E546262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64F1DF9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3DA129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5C9B94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5FF7E1BD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38F54B04" w14:textId="083B930A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0</w:t>
            </w:r>
          </w:p>
        </w:tc>
        <w:tc>
          <w:tcPr>
            <w:tcW w:w="2608" w:type="dxa"/>
            <w:vAlign w:val="center"/>
          </w:tcPr>
          <w:p w14:paraId="354BAC73" w14:textId="0FADA187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33238302" w14:textId="122DC3AB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BIAD10.2</w:t>
            </w:r>
            <w:r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3" w:type="dxa"/>
            <w:vAlign w:val="center"/>
          </w:tcPr>
          <w:p w14:paraId="7465A549" w14:textId="1F49984A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7A82DF3F" w14:textId="65641DDB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09BB6C4D" w14:textId="6A470DFC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362,1</w:t>
            </w:r>
          </w:p>
        </w:tc>
        <w:tc>
          <w:tcPr>
            <w:tcW w:w="3128" w:type="dxa"/>
            <w:vAlign w:val="center"/>
          </w:tcPr>
          <w:p w14:paraId="7636758D" w14:textId="27646DCA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248892D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3C34D00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6DE80C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16BCF2E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5E3998" w:rsidRPr="003A6BC8" w14:paraId="0B16C9E3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439BFB2F" w14:textId="70848D38" w:rsidR="005E3998" w:rsidRPr="0081113C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РО1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</w:p>
        </w:tc>
        <w:tc>
          <w:tcPr>
            <w:tcW w:w="2608" w:type="dxa"/>
            <w:vAlign w:val="center"/>
          </w:tcPr>
          <w:p w14:paraId="520006A6" w14:textId="7A675EC8" w:rsidR="005E3998" w:rsidRDefault="005E3998" w:rsidP="005E3998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1SPМ</w:t>
            </w:r>
            <w:proofErr w:type="gramStart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1.1</w:t>
            </w:r>
            <w:r>
              <w:rPr>
                <w:rFonts w:ascii="ISOCPEUR" w:hAnsi="ISOCPEUR"/>
                <w:sz w:val="24"/>
                <w:szCs w:val="24"/>
              </w:rPr>
              <w:t>16</w:t>
            </w:r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..</w:t>
            </w:r>
            <w:proofErr w:type="gramEnd"/>
            <w:r w:rsidRPr="00096EE7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  <w:r>
              <w:rPr>
                <w:rFonts w:ascii="ISOCPEUR" w:hAnsi="ISOCPEUR"/>
                <w:sz w:val="24"/>
                <w:szCs w:val="24"/>
              </w:rPr>
              <w:t>35</w:t>
            </w:r>
          </w:p>
        </w:tc>
        <w:tc>
          <w:tcPr>
            <w:tcW w:w="3346" w:type="dxa"/>
            <w:vAlign w:val="center"/>
          </w:tcPr>
          <w:p w14:paraId="660C0091" w14:textId="1AB1B51C" w:rsidR="005E3998" w:rsidRPr="006333FD" w:rsidRDefault="005E3998" w:rsidP="005E3998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BIAD11.</w:t>
            </w:r>
            <w:r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2263" w:type="dxa"/>
            <w:vAlign w:val="center"/>
          </w:tcPr>
          <w:p w14:paraId="757EBAF3" w14:textId="6DD27EC9" w:rsidR="005E3998" w:rsidRPr="003A6BC8" w:rsidRDefault="005E3998" w:rsidP="005E3998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19D6FB49" w14:textId="3F56C5AD" w:rsidR="005E3998" w:rsidRPr="003A6BC8" w:rsidRDefault="005E3998" w:rsidP="005E3998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  <w:r w:rsidRPr="00304F60">
              <w:rPr>
                <w:rFonts w:ascii="ISOCPEUR" w:hAnsi="ISOCPEUR" w:cs="ISOCPEUR"/>
                <w:color w:val="000000"/>
                <w:sz w:val="24"/>
                <w:szCs w:val="24"/>
              </w:rPr>
              <w:t>х2х</w:t>
            </w: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1,</w:t>
            </w:r>
            <w:r>
              <w:rPr>
                <w:rFonts w:ascii="ISOCPEUR" w:hAnsi="ISOCPEUR" w:cs="ISOCPEUR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75" w:type="dxa"/>
            <w:vAlign w:val="center"/>
          </w:tcPr>
          <w:p w14:paraId="6772CE7F" w14:textId="1E5EE9E4" w:rsidR="005E3998" w:rsidRPr="0081113C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5E3998">
              <w:rPr>
                <w:rFonts w:ascii="ISOCPEUR" w:hAnsi="ISOCPEUR"/>
                <w:sz w:val="24"/>
                <w:szCs w:val="24"/>
                <w:lang w:val="en-US"/>
              </w:rPr>
              <w:t>104,5</w:t>
            </w:r>
          </w:p>
        </w:tc>
        <w:tc>
          <w:tcPr>
            <w:tcW w:w="3128" w:type="dxa"/>
            <w:vAlign w:val="center"/>
          </w:tcPr>
          <w:p w14:paraId="3A68DA12" w14:textId="52D4B30D" w:rsidR="005E3998" w:rsidRPr="005E3998" w:rsidRDefault="005E3998" w:rsidP="005E3998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382A8A6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68CC66B" w14:textId="77777777" w:rsidR="005E3998" w:rsidRPr="00B57C1D" w:rsidRDefault="005E3998" w:rsidP="005E3998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A4AFBF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5F6E0B2" w14:textId="77777777" w:rsidR="005E3998" w:rsidRPr="00B57C1D" w:rsidRDefault="005E3998" w:rsidP="005E3998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9E24BB" w:rsidRPr="003A6BC8" w14:paraId="0C970936" w14:textId="77777777" w:rsidTr="00E22045">
        <w:trPr>
          <w:trHeight w:val="320"/>
        </w:trPr>
        <w:tc>
          <w:tcPr>
            <w:tcW w:w="1078" w:type="dxa"/>
            <w:vAlign w:val="center"/>
          </w:tcPr>
          <w:p w14:paraId="0F3B006A" w14:textId="2E7AD53F" w:rsidR="009E24BB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ШС1</w:t>
            </w:r>
          </w:p>
        </w:tc>
        <w:tc>
          <w:tcPr>
            <w:tcW w:w="2608" w:type="dxa"/>
            <w:vAlign w:val="center"/>
          </w:tcPr>
          <w:p w14:paraId="658B89EB" w14:textId="352614B4" w:rsidR="009E24BB" w:rsidRPr="0081113C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</w:tcPr>
          <w:p w14:paraId="3536EB0B" w14:textId="10F50F54" w:rsidR="009E24BB" w:rsidRDefault="009E24BB" w:rsidP="009E24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335DF6">
              <w:rPr>
                <w:rFonts w:ascii="ISOCPEUR" w:hAnsi="ISOCPEUR"/>
                <w:sz w:val="24"/>
                <w:szCs w:val="24"/>
              </w:rPr>
              <w:t>РСПИ "Стрелец-Мониторинг"</w:t>
            </w:r>
          </w:p>
        </w:tc>
        <w:tc>
          <w:tcPr>
            <w:tcW w:w="2263" w:type="dxa"/>
            <w:vAlign w:val="center"/>
          </w:tcPr>
          <w:p w14:paraId="16E3C357" w14:textId="2459C1C0" w:rsidR="009E24BB" w:rsidRPr="00296388" w:rsidRDefault="009E24BB" w:rsidP="009E24BB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AC998E1" w14:textId="226AB5BC" w:rsidR="009E24BB" w:rsidRDefault="009E24BB" w:rsidP="009E24BB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62FAB306" w14:textId="72CABA5C" w:rsidR="009E24BB" w:rsidRPr="00AC2D78" w:rsidRDefault="009E24BB" w:rsidP="009E24B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3128" w:type="dxa"/>
            <w:vAlign w:val="center"/>
          </w:tcPr>
          <w:p w14:paraId="46B2CB5D" w14:textId="57DFB70A" w:rsidR="009E24BB" w:rsidRPr="00736F44" w:rsidRDefault="009E24BB" w:rsidP="009E24B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43094FD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6D07E75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903275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1EC982F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9E24BB" w:rsidRPr="003A6BC8" w14:paraId="0E949BC1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063848FD" w14:textId="6FDDBC3E" w:rsidR="009E24BB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ШС2</w:t>
            </w:r>
          </w:p>
        </w:tc>
        <w:tc>
          <w:tcPr>
            <w:tcW w:w="2608" w:type="dxa"/>
            <w:vAlign w:val="center"/>
          </w:tcPr>
          <w:p w14:paraId="3854C922" w14:textId="665C416F" w:rsidR="009E24BB" w:rsidRPr="00096EE7" w:rsidRDefault="009E24BB" w:rsidP="009E24BB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А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RK</w:t>
            </w:r>
            <w:r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3346" w:type="dxa"/>
          </w:tcPr>
          <w:p w14:paraId="27B4F22C" w14:textId="7C473808" w:rsidR="009E24BB" w:rsidRDefault="009E24BB" w:rsidP="009E24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335DF6">
              <w:rPr>
                <w:rFonts w:ascii="ISOCPEUR" w:hAnsi="ISOCPEUR"/>
                <w:sz w:val="24"/>
                <w:szCs w:val="24"/>
              </w:rPr>
              <w:t>РСПИ "Стрелец-Мониторинг"</w:t>
            </w:r>
          </w:p>
        </w:tc>
        <w:tc>
          <w:tcPr>
            <w:tcW w:w="2263" w:type="dxa"/>
            <w:vAlign w:val="center"/>
          </w:tcPr>
          <w:p w14:paraId="63BB4D23" w14:textId="533D7CA6" w:rsidR="009E24BB" w:rsidRPr="00296388" w:rsidRDefault="009E24BB" w:rsidP="009E24BB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238B18AD" w14:textId="78E3BBF3" w:rsidR="009E24BB" w:rsidRDefault="009E24BB" w:rsidP="009E24BB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2A3E59F9" w14:textId="53AE5CB3" w:rsidR="009E24BB" w:rsidRPr="00AC2D78" w:rsidRDefault="009E24BB" w:rsidP="009E24B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3128" w:type="dxa"/>
            <w:vAlign w:val="center"/>
          </w:tcPr>
          <w:p w14:paraId="350E76FB" w14:textId="3C7DD3F3" w:rsidR="009E24BB" w:rsidRPr="00736F44" w:rsidRDefault="009E24BB" w:rsidP="009E24B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06F746A4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75DB1AE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765194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6246DCA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9E24BB" w:rsidRPr="003A6BC8" w14:paraId="6365D1C1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11CFF3E2" w14:textId="0BE06964" w:rsidR="009E24BB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ШС3</w:t>
            </w:r>
          </w:p>
        </w:tc>
        <w:tc>
          <w:tcPr>
            <w:tcW w:w="2608" w:type="dxa"/>
            <w:vAlign w:val="center"/>
          </w:tcPr>
          <w:p w14:paraId="71CBE9E2" w14:textId="63272FF1" w:rsidR="009E24BB" w:rsidRPr="00096EE7" w:rsidRDefault="009E24BB" w:rsidP="009E24BB">
            <w:pPr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</w:rPr>
              <w:t>А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RK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3346" w:type="dxa"/>
          </w:tcPr>
          <w:p w14:paraId="36D87990" w14:textId="7167267C" w:rsidR="009E24BB" w:rsidRDefault="009E24BB" w:rsidP="009E24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335DF6">
              <w:rPr>
                <w:rFonts w:ascii="ISOCPEUR" w:hAnsi="ISOCPEUR"/>
                <w:sz w:val="24"/>
                <w:szCs w:val="24"/>
              </w:rPr>
              <w:t>РСПИ "ОСПИ-ТАНДЕМ"</w:t>
            </w:r>
          </w:p>
        </w:tc>
        <w:tc>
          <w:tcPr>
            <w:tcW w:w="2263" w:type="dxa"/>
            <w:vAlign w:val="center"/>
          </w:tcPr>
          <w:p w14:paraId="29BC69E6" w14:textId="1D3C5F81" w:rsidR="009E24BB" w:rsidRPr="00296388" w:rsidRDefault="009E24BB" w:rsidP="009E24BB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3C375533" w14:textId="3028A677" w:rsidR="009E24BB" w:rsidRDefault="009E24BB" w:rsidP="009E24BB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31CC6BA8" w14:textId="2286EB77" w:rsidR="009E24BB" w:rsidRPr="00335DF6" w:rsidRDefault="009E24BB" w:rsidP="009E24B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3128" w:type="dxa"/>
            <w:vAlign w:val="center"/>
          </w:tcPr>
          <w:p w14:paraId="0A4AD59D" w14:textId="4238D889" w:rsidR="009E24BB" w:rsidRPr="00736F44" w:rsidRDefault="009E24BB" w:rsidP="009E24B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3F1A9BF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909E9B1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56F4F5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F0023B0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9E24BB" w:rsidRPr="003A6BC8" w14:paraId="06C8D42C" w14:textId="77777777" w:rsidTr="0081113C">
        <w:trPr>
          <w:trHeight w:val="320"/>
        </w:trPr>
        <w:tc>
          <w:tcPr>
            <w:tcW w:w="1078" w:type="dxa"/>
            <w:vAlign w:val="center"/>
          </w:tcPr>
          <w:p w14:paraId="0E4E6791" w14:textId="14AA32A7" w:rsidR="009E24BB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ШС4</w:t>
            </w:r>
          </w:p>
        </w:tc>
        <w:tc>
          <w:tcPr>
            <w:tcW w:w="2608" w:type="dxa"/>
            <w:vAlign w:val="center"/>
          </w:tcPr>
          <w:p w14:paraId="70E7D960" w14:textId="2D03EB9B" w:rsidR="009E24BB" w:rsidRPr="005F2DFA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RK</w:t>
            </w:r>
            <w:r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3346" w:type="dxa"/>
          </w:tcPr>
          <w:p w14:paraId="098B1E75" w14:textId="0A7255B4" w:rsidR="009E24BB" w:rsidRDefault="009E24BB" w:rsidP="009E24BB">
            <w:pPr>
              <w:ind w:left="-108" w:right="-74"/>
              <w:jc w:val="center"/>
              <w:rPr>
                <w:rFonts w:ascii="ISOCPEUR" w:hAnsi="ISOCPEUR"/>
                <w:sz w:val="24"/>
                <w:szCs w:val="24"/>
              </w:rPr>
            </w:pPr>
            <w:r w:rsidRPr="00335DF6">
              <w:rPr>
                <w:rFonts w:ascii="ISOCPEUR" w:hAnsi="ISOCPEUR"/>
                <w:sz w:val="24"/>
                <w:szCs w:val="24"/>
              </w:rPr>
              <w:t>РСПИ "ОСПИ-ТАНДЕМ"</w:t>
            </w:r>
          </w:p>
        </w:tc>
        <w:tc>
          <w:tcPr>
            <w:tcW w:w="2263" w:type="dxa"/>
            <w:vAlign w:val="center"/>
          </w:tcPr>
          <w:p w14:paraId="391C153E" w14:textId="5F4E9D4D" w:rsidR="009E24BB" w:rsidRPr="00296388" w:rsidRDefault="009E24BB" w:rsidP="009E24BB">
            <w:pPr>
              <w:ind w:left="-92" w:right="-108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КПСнг</w:t>
            </w:r>
            <w:proofErr w:type="spellEnd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296388">
              <w:rPr>
                <w:rFonts w:ascii="ISOCPEUR" w:hAnsi="ISOCPEUR" w:cs="ISOCPEUR"/>
                <w:color w:val="000000"/>
                <w:sz w:val="24"/>
                <w:szCs w:val="24"/>
              </w:rPr>
              <w:t>FRLSLTx</w:t>
            </w:r>
            <w:proofErr w:type="spellEnd"/>
          </w:p>
        </w:tc>
        <w:tc>
          <w:tcPr>
            <w:tcW w:w="1843" w:type="dxa"/>
            <w:vAlign w:val="center"/>
          </w:tcPr>
          <w:p w14:paraId="0567C1D8" w14:textId="65F574AD" w:rsidR="009E24BB" w:rsidRPr="005A7AC2" w:rsidRDefault="009E24BB" w:rsidP="009E24BB">
            <w:pPr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5A7AC2">
              <w:rPr>
                <w:rFonts w:ascii="ISOCPEUR" w:hAnsi="ISOCPEUR" w:cs="ISOCPEUR"/>
                <w:color w:val="000000"/>
                <w:sz w:val="24"/>
                <w:szCs w:val="24"/>
              </w:rPr>
              <w:t>1x2x0,5</w:t>
            </w:r>
          </w:p>
        </w:tc>
        <w:tc>
          <w:tcPr>
            <w:tcW w:w="1275" w:type="dxa"/>
            <w:vAlign w:val="center"/>
          </w:tcPr>
          <w:p w14:paraId="78843888" w14:textId="148A0BA8" w:rsidR="009E24BB" w:rsidRPr="00335DF6" w:rsidRDefault="009E24BB" w:rsidP="009E24BB">
            <w:pPr>
              <w:spacing w:before="40" w:after="40"/>
              <w:ind w:left="-108" w:right="-108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>
              <w:rPr>
                <w:rFonts w:ascii="ISOCPEUR" w:hAnsi="ISOCPEUR"/>
                <w:sz w:val="24"/>
                <w:szCs w:val="24"/>
                <w:lang w:val="en-US"/>
              </w:rPr>
              <w:t>8</w:t>
            </w:r>
          </w:p>
        </w:tc>
        <w:tc>
          <w:tcPr>
            <w:tcW w:w="3128" w:type="dxa"/>
            <w:vAlign w:val="center"/>
          </w:tcPr>
          <w:p w14:paraId="0379BB09" w14:textId="19D7CFA5" w:rsidR="009E24BB" w:rsidRPr="00736F44" w:rsidRDefault="009E24BB" w:rsidP="009E24BB">
            <w:pPr>
              <w:jc w:val="center"/>
              <w:rPr>
                <w:rFonts w:ascii="ISOCPEUR" w:hAnsi="ISOCPEUR"/>
                <w:bCs/>
                <w:noProof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0090509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5131006" w14:textId="77777777" w:rsidR="009E24BB" w:rsidRPr="00B57C1D" w:rsidRDefault="009E24BB" w:rsidP="009E24BB">
            <w:pPr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5A836E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670F738" w14:textId="77777777" w:rsidR="009E24BB" w:rsidRPr="00B57C1D" w:rsidRDefault="009E24BB" w:rsidP="009E24BB">
            <w:pPr>
              <w:spacing w:before="60" w:after="6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267A31FD" w14:textId="56CE0D60" w:rsidR="00AE30D5" w:rsidRPr="00B57C1D" w:rsidRDefault="00AE30D5" w:rsidP="00AE30D5">
      <w:pPr>
        <w:rPr>
          <w:rFonts w:ascii="ISOCPEUR" w:hAnsi="ISOCPEUR"/>
          <w:sz w:val="24"/>
          <w:szCs w:val="24"/>
        </w:rPr>
      </w:pPr>
    </w:p>
    <w:p w14:paraId="306E9695" w14:textId="2181C0D6" w:rsidR="00142FA2" w:rsidRPr="00142FA2" w:rsidRDefault="00142FA2" w:rsidP="00142FA2">
      <w:pPr>
        <w:rPr>
          <w:sz w:val="22"/>
          <w:szCs w:val="22"/>
        </w:rPr>
      </w:pPr>
      <w:r w:rsidRPr="00F95AC8">
        <w:rPr>
          <w:rFonts w:ascii="ISOCPEUR" w:hAnsi="ISOCPEUR"/>
          <w:sz w:val="24"/>
          <w:szCs w:val="24"/>
        </w:rPr>
        <w:t xml:space="preserve">   </w:t>
      </w:r>
      <w:r w:rsidRPr="008638A9">
        <w:rPr>
          <w:rFonts w:ascii="ISOCPEUR" w:hAnsi="ISOCPEUR"/>
          <w:sz w:val="24"/>
          <w:szCs w:val="24"/>
        </w:rPr>
        <w:t>Примечание: Длина кабельных линий является расчетной и не служит основанием для нарезки.</w:t>
      </w:r>
      <w:r w:rsidR="0010088D" w:rsidRPr="0010088D">
        <w:rPr>
          <w:sz w:val="18"/>
          <w:szCs w:val="22"/>
        </w:rPr>
        <w:t xml:space="preserve"> </w:t>
      </w:r>
    </w:p>
    <w:sectPr w:rsidR="00142FA2" w:rsidRPr="00142FA2" w:rsidSect="00AE30D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23814" w:h="16840" w:orient="landscape" w:code="8"/>
      <w:pgMar w:top="-425" w:right="284" w:bottom="2268" w:left="1134" w:header="181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F1BDF" w14:textId="77777777" w:rsidR="003F58CC" w:rsidRDefault="003F58CC">
      <w:r>
        <w:separator/>
      </w:r>
    </w:p>
  </w:endnote>
  <w:endnote w:type="continuationSeparator" w:id="0">
    <w:p w14:paraId="36326F40" w14:textId="77777777" w:rsidR="003F58CC" w:rsidRDefault="003F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567"/>
      <w:gridCol w:w="567"/>
      <w:gridCol w:w="851"/>
      <w:gridCol w:w="567"/>
      <w:gridCol w:w="6237"/>
      <w:gridCol w:w="567"/>
    </w:tblGrid>
    <w:tr w:rsidR="000F38AA" w:rsidRPr="00DA5DA3" w14:paraId="45AFCF0D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863D1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58E1F43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F625F78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BF56865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00B2B074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622809BC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nil"/>
            <w:bottom w:val="nil"/>
            <w:right w:val="nil"/>
          </w:tcBorders>
          <w:vAlign w:val="center"/>
        </w:tcPr>
        <w:p w14:paraId="350A68F6" w14:textId="25891A3F" w:rsidR="000F38AA" w:rsidRPr="00FE46DD" w:rsidRDefault="009E24BB" w:rsidP="00063997">
          <w:pPr>
            <w:autoSpaceDE w:val="0"/>
            <w:autoSpaceDN w:val="0"/>
            <w:adjustRightInd w:val="0"/>
            <w:jc w:val="center"/>
            <w:rPr>
              <w:rFonts w:ascii="ISOCPEUR" w:hAnsi="ISOCPEUR"/>
              <w:bCs/>
              <w:sz w:val="32"/>
              <w:szCs w:val="32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1D419E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1D419E" w:rsidRPr="00882366">
            <w:rPr>
              <w:rFonts w:ascii="ISOCPEUR" w:hAnsi="ISOCPEUR"/>
              <w:sz w:val="36"/>
              <w:szCs w:val="36"/>
            </w:rPr>
            <w:t>-АНО-</w:t>
          </w:r>
          <w:r w:rsidR="006B0E77">
            <w:rPr>
              <w:rFonts w:ascii="ISOCPEUR" w:hAnsi="ISOCPEUR"/>
              <w:sz w:val="36"/>
              <w:szCs w:val="36"/>
            </w:rPr>
            <w:t>АПС</w:t>
          </w:r>
          <w:r w:rsidR="001D419E">
            <w:rPr>
              <w:rFonts w:ascii="ISOCPEUR" w:hAnsi="ISOCPEUR"/>
              <w:sz w:val="36"/>
              <w:szCs w:val="36"/>
            </w:rPr>
            <w:t>.КЖ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B696760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t>Лист</w:t>
          </w:r>
        </w:p>
      </w:tc>
    </w:tr>
    <w:tr w:rsidR="000F38AA" w:rsidRPr="00DA5DA3" w14:paraId="3FF325A5" w14:textId="77777777">
      <w:trPr>
        <w:cantSplit/>
        <w:trHeight w:val="284"/>
        <w:jc w:val="right"/>
      </w:trPr>
      <w:tc>
        <w:tcPr>
          <w:tcW w:w="567" w:type="dxa"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4A70543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6817F29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00F7F4A2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37088D3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851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4F3DD34E" w14:textId="77777777" w:rsidR="000F38AA" w:rsidRPr="00FE46DD" w:rsidRDefault="000F38AA">
          <w:pPr>
            <w:pStyle w:val="a5"/>
            <w:tabs>
              <w:tab w:val="clear" w:pos="4153"/>
              <w:tab w:val="center" w:pos="-5895"/>
            </w:tabs>
            <w:ind w:left="57" w:right="57"/>
            <w:rPr>
              <w:rFonts w:ascii="ISOCPEUR" w:hAnsi="ISOCPEUR"/>
            </w:rPr>
          </w:pPr>
        </w:p>
      </w:tc>
      <w:tc>
        <w:tcPr>
          <w:tcW w:w="567" w:type="dxa"/>
          <w:tcBorders>
            <w:left w:val="nil"/>
            <w:bottom w:val="nil"/>
            <w:right w:val="single" w:sz="12" w:space="0" w:color="auto"/>
          </w:tcBorders>
          <w:vAlign w:val="center"/>
        </w:tcPr>
        <w:p w14:paraId="11E035AC" w14:textId="77777777" w:rsidR="000F38AA" w:rsidRPr="00FE46DD" w:rsidRDefault="000F38AA">
          <w:pPr>
            <w:pStyle w:val="a5"/>
            <w:ind w:left="57" w:right="57"/>
            <w:rPr>
              <w:rFonts w:ascii="ISOCPEUR" w:hAnsi="ISOCPEUR"/>
            </w:rPr>
          </w:pP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177D542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4D3D33A5" w14:textId="266918AF" w:rsidR="000F38AA" w:rsidRPr="00FE46DD" w:rsidRDefault="000F38AA" w:rsidP="00C9289C">
          <w:pPr>
            <w:pStyle w:val="a5"/>
            <w:jc w:val="center"/>
            <w:rPr>
              <w:rFonts w:ascii="ISOCPEUR" w:hAnsi="ISOCPEUR"/>
              <w:sz w:val="22"/>
              <w:szCs w:val="18"/>
            </w:rPr>
          </w:pPr>
          <w:r w:rsidRPr="00FE46DD">
            <w:rPr>
              <w:rFonts w:ascii="ISOCPEUR" w:hAnsi="ISOCPEUR"/>
              <w:sz w:val="22"/>
              <w:szCs w:val="18"/>
            </w:rPr>
            <w:fldChar w:fldCharType="begin"/>
          </w:r>
          <w:r w:rsidRPr="00FE46DD">
            <w:rPr>
              <w:rFonts w:ascii="ISOCPEUR" w:hAnsi="ISOCPEUR"/>
              <w:sz w:val="22"/>
              <w:szCs w:val="18"/>
            </w:rPr>
            <w:instrText xml:space="preserve"> PAGE  \* MERGEFORMAT </w:instrText>
          </w:r>
          <w:r w:rsidRPr="00FE46DD">
            <w:rPr>
              <w:rFonts w:ascii="ISOCPEUR" w:hAnsi="ISOCPEUR"/>
              <w:sz w:val="22"/>
              <w:szCs w:val="18"/>
            </w:rPr>
            <w:fldChar w:fldCharType="separate"/>
          </w:r>
          <w:r w:rsidR="00210F40">
            <w:rPr>
              <w:rFonts w:ascii="ISOCPEUR" w:hAnsi="ISOCPEUR"/>
              <w:noProof/>
              <w:sz w:val="22"/>
              <w:szCs w:val="18"/>
            </w:rPr>
            <w:t>4</w:t>
          </w:r>
          <w:r w:rsidRPr="00FE46DD">
            <w:rPr>
              <w:rFonts w:ascii="ISOCPEUR" w:hAnsi="ISOCPEUR"/>
              <w:sz w:val="22"/>
              <w:szCs w:val="18"/>
            </w:rPr>
            <w:fldChar w:fldCharType="end"/>
          </w:r>
        </w:p>
      </w:tc>
    </w:tr>
    <w:tr w:rsidR="000F38AA" w:rsidRPr="00DA5DA3" w14:paraId="49FC5972" w14:textId="77777777">
      <w:trPr>
        <w:cantSplit/>
        <w:trHeight w:val="284"/>
        <w:jc w:val="right"/>
      </w:trPr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DF80993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F94360D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pacing w:val="-14"/>
            </w:rPr>
          </w:pPr>
          <w:proofErr w:type="spellStart"/>
          <w:r w:rsidRPr="00FE46DD">
            <w:rPr>
              <w:rFonts w:ascii="ISOCPEUR" w:hAnsi="ISOCPEUR"/>
              <w:spacing w:val="-14"/>
            </w:rPr>
            <w:t>Кол.уч</w:t>
          </w:r>
          <w:proofErr w:type="spellEnd"/>
          <w:r w:rsidRPr="00FE46DD">
            <w:rPr>
              <w:rFonts w:ascii="ISOCPEUR" w:hAnsi="ISOCPEUR"/>
              <w:spacing w:val="-14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53EA6F0E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Лист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63B36039" w14:textId="77777777" w:rsidR="000F38AA" w:rsidRPr="00FE46DD" w:rsidRDefault="000F38AA">
          <w:pPr>
            <w:pStyle w:val="a5"/>
            <w:jc w:val="center"/>
            <w:rPr>
              <w:rFonts w:ascii="ISOCPEUR" w:hAnsi="ISOCPEUR"/>
              <w:spacing w:val="-10"/>
            </w:rPr>
          </w:pPr>
          <w:r w:rsidRPr="00FE46DD">
            <w:rPr>
              <w:rFonts w:ascii="ISOCPEUR" w:hAnsi="ISOCPEUR"/>
              <w:spacing w:val="-10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37F5960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77949C93" w14:textId="77777777" w:rsidR="000F38AA" w:rsidRPr="00FE46DD" w:rsidRDefault="000F38AA">
          <w:pPr>
            <w:pStyle w:val="a5"/>
            <w:jc w:val="center"/>
            <w:rPr>
              <w:rFonts w:ascii="ISOCPEUR" w:hAnsi="ISOCPEUR"/>
            </w:rPr>
          </w:pPr>
          <w:r w:rsidRPr="00FE46DD">
            <w:rPr>
              <w:rFonts w:ascii="ISOCPEUR" w:hAnsi="ISOCPEUR"/>
            </w:rPr>
            <w:t>Дата</w:t>
          </w:r>
        </w:p>
      </w:tc>
      <w:tc>
        <w:tcPr>
          <w:tcW w:w="6237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B47B867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auto"/>
            <w:bottom w:val="nil"/>
            <w:right w:val="nil"/>
          </w:tcBorders>
          <w:vAlign w:val="center"/>
        </w:tcPr>
        <w:p w14:paraId="297A0AC8" w14:textId="77777777" w:rsidR="000F38AA" w:rsidRPr="00FE46DD" w:rsidRDefault="000F38AA">
          <w:pPr>
            <w:pStyle w:val="a5"/>
            <w:rPr>
              <w:rFonts w:ascii="ISOCPEUR" w:hAnsi="ISOCPEUR"/>
              <w:sz w:val="18"/>
            </w:rPr>
          </w:pPr>
        </w:p>
      </w:tc>
    </w:tr>
  </w:tbl>
  <w:p w14:paraId="71004C7E" w14:textId="77777777" w:rsidR="000F38AA" w:rsidRPr="00DA5DA3" w:rsidRDefault="000F38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1D419E" w:rsidRPr="00A9107D" w14:paraId="255AE542" w14:textId="77777777" w:rsidTr="001D419E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5AB3B0B2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8E7023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570AF88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F0AAC74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786B2E2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8972A7" w14:textId="77777777" w:rsidR="001D419E" w:rsidRPr="00C51714" w:rsidRDefault="001D419E" w:rsidP="001D419E">
          <w:pPr>
            <w:rPr>
              <w:rFonts w:ascii="ISOCPEUR" w:hAnsi="ISOCPEUR"/>
              <w:sz w:val="26"/>
              <w:szCs w:val="26"/>
            </w:rPr>
          </w:pPr>
        </w:p>
        <w:p w14:paraId="75002F6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269DB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7D4A8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A0D6BD" w14:textId="6A294DEA" w:rsidR="001D419E" w:rsidRPr="008F3901" w:rsidRDefault="009E24BB" w:rsidP="001D419E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1D419E" w:rsidRPr="00882366">
            <w:rPr>
              <w:rFonts w:ascii="ISOCPEUR" w:hAnsi="ISOCPEUR"/>
              <w:sz w:val="36"/>
              <w:szCs w:val="36"/>
            </w:rPr>
            <w:t>/П-</w:t>
          </w:r>
          <w:r>
            <w:rPr>
              <w:rFonts w:ascii="ISOCPEUR" w:hAnsi="ISOCPEUR"/>
              <w:sz w:val="36"/>
              <w:szCs w:val="36"/>
            </w:rPr>
            <w:t>24</w:t>
          </w:r>
          <w:r w:rsidR="001D419E" w:rsidRPr="00882366">
            <w:rPr>
              <w:rFonts w:ascii="ISOCPEUR" w:hAnsi="ISOCPEUR"/>
              <w:sz w:val="36"/>
              <w:szCs w:val="36"/>
            </w:rPr>
            <w:t>-АНО-</w:t>
          </w:r>
          <w:r w:rsidR="006B0E77">
            <w:rPr>
              <w:rFonts w:ascii="ISOCPEUR" w:hAnsi="ISOCPEUR"/>
              <w:sz w:val="36"/>
              <w:szCs w:val="36"/>
            </w:rPr>
            <w:t>АПС</w:t>
          </w:r>
          <w:r w:rsidR="001D419E">
            <w:rPr>
              <w:rFonts w:ascii="ISOCPEUR" w:hAnsi="ISOCPEUR"/>
              <w:sz w:val="36"/>
              <w:szCs w:val="36"/>
            </w:rPr>
            <w:t>.КЖ</w:t>
          </w:r>
        </w:p>
      </w:tc>
    </w:tr>
    <w:tr w:rsidR="001D419E" w:rsidRPr="00A9107D" w14:paraId="1612137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2B19CB3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963708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78C9E1E7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3EC5D5E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6C22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D1243E1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0C2EB0D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C0232B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1D419E" w:rsidRPr="00A9107D" w14:paraId="5C9493AD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81BD55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493E71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ED69B7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4FD6433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F9E6BF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9160EA4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E3CA0F0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F6FEAA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1D419E" w:rsidRPr="00A9107D" w14:paraId="38C6D945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F23E78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536DA4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DA20391" w14:textId="77777777" w:rsidR="001D419E" w:rsidRPr="00C51714" w:rsidRDefault="001D419E" w:rsidP="001D419E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B6FCD75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4684541" wp14:editId="1F359905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B29DE0B" w14:textId="12460FC9" w:rsidR="001D419E" w:rsidRPr="00C51714" w:rsidRDefault="009E24BB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1D419E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380BFC" w14:textId="7C824A82" w:rsidR="001D419E" w:rsidRPr="008F3901" w:rsidRDefault="001D419E" w:rsidP="001D419E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0A107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719E8B9E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5F12D3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620E2E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1D419E" w:rsidRPr="00A9107D" w14:paraId="064D370F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F8A0EBF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497B2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1C4720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BE1910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786BEA6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74CA3BF" w14:textId="77777777" w:rsidR="001D419E" w:rsidRPr="00C51714" w:rsidRDefault="001D419E" w:rsidP="001D419E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32AE21" w14:textId="77777777" w:rsidR="001D419E" w:rsidRPr="00807FFD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EF65D" w14:textId="77777777" w:rsidR="001D419E" w:rsidRPr="00807FFD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4E277A" w14:textId="77777777" w:rsidR="001D419E" w:rsidRPr="00665D4C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3</w:t>
          </w:r>
        </w:p>
      </w:tc>
    </w:tr>
    <w:tr w:rsidR="001D419E" w:rsidRPr="00A9107D" w14:paraId="54F714D9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45F5B7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5F06152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1D25997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DC39E51" w14:textId="77777777" w:rsidR="001D419E" w:rsidRPr="00C51714" w:rsidRDefault="003F58CC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7ED5D1D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left:0;text-align:left;margin-left:-.15pt;margin-top:.3pt;width:45.9pt;height:38.45pt;z-index:251659264;mso-position-horizontal-relative:text;mso-position-vertical-relative:text">
                <v:imagedata r:id="rId2" o:title=""/>
              </v:shape>
              <o:OLEObject Type="Embed" ProgID="AutoCAD.Drawing.24" ShapeID="_x0000_s2056" DrawAspect="Content" ObjectID="_1837164235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49D668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57473B0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86E474" w14:textId="77777777" w:rsidR="001D419E" w:rsidRPr="00C51714" w:rsidRDefault="001D419E" w:rsidP="001D419E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663C1674" wp14:editId="2A363E7A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D419E" w:rsidRPr="00A9107D" w14:paraId="75C6B1E1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25E7B973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C24AD7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9BE00AF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92D069A" w14:textId="77777777" w:rsidR="001D419E" w:rsidRPr="00A9107D" w:rsidRDefault="001D419E" w:rsidP="001D419E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F63114B" w14:textId="7A6C8F4D" w:rsidR="001D419E" w:rsidRPr="00A9107D" w:rsidRDefault="009E24BB" w:rsidP="001D419E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1D419E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9B51CC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9DDA26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</w:tr>
    <w:tr w:rsidR="001D419E" w:rsidRPr="00A9107D" w14:paraId="26D0634B" w14:textId="77777777" w:rsidTr="001D419E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A2E8E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CE53AB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6C87DB" w14:textId="77777777" w:rsidR="001D419E" w:rsidRPr="00C51714" w:rsidRDefault="001D419E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AA4DA5E" w14:textId="77777777" w:rsidR="001D419E" w:rsidRPr="00A9107D" w:rsidRDefault="001D419E" w:rsidP="001D419E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E079C18" wp14:editId="04FC3364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159FABA" w14:textId="4CC0AB2A" w:rsidR="001D419E" w:rsidRPr="000015A8" w:rsidRDefault="009E24BB" w:rsidP="001D419E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</w:t>
          </w:r>
          <w:r w:rsidR="001D419E">
            <w:rPr>
              <w:rFonts w:ascii="ISOCPEUR" w:hAnsi="ISOCPEUR"/>
              <w:sz w:val="22"/>
              <w:szCs w:val="22"/>
            </w:rPr>
            <w:t>.2</w:t>
          </w:r>
          <w:r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47C5A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5346D0" w14:textId="77777777" w:rsidR="001D419E" w:rsidRPr="00A9107D" w:rsidRDefault="001D419E" w:rsidP="001D419E">
          <w:pPr>
            <w:pStyle w:val="a5"/>
            <w:rPr>
              <w:sz w:val="26"/>
              <w:szCs w:val="26"/>
            </w:rPr>
          </w:pPr>
        </w:p>
      </w:tc>
    </w:tr>
  </w:tbl>
  <w:p w14:paraId="237E03E6" w14:textId="77777777" w:rsidR="001D419E" w:rsidRPr="00A9107D" w:rsidRDefault="001D419E" w:rsidP="001D419E">
    <w:pPr>
      <w:pStyle w:val="a5"/>
      <w:rPr>
        <w:sz w:val="4"/>
        <w:szCs w:val="4"/>
      </w:rPr>
    </w:pPr>
  </w:p>
  <w:p w14:paraId="6384F5C7" w14:textId="77777777" w:rsidR="001D419E" w:rsidRDefault="001D41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1524D" w14:textId="77777777" w:rsidR="003F58CC" w:rsidRDefault="003F58CC">
      <w:r>
        <w:separator/>
      </w:r>
    </w:p>
  </w:footnote>
  <w:footnote w:type="continuationSeparator" w:id="0">
    <w:p w14:paraId="17C4B079" w14:textId="77777777" w:rsidR="003F58CC" w:rsidRDefault="003F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9684" w14:textId="77777777" w:rsidR="000F38AA" w:rsidRDefault="000F38AA">
    <w:pPr>
      <w:pStyle w:val="a3"/>
      <w:tabs>
        <w:tab w:val="clear" w:pos="4153"/>
        <w:tab w:val="clear" w:pos="8306"/>
      </w:tabs>
      <w:rPr>
        <w:rFonts w:ascii="Arial" w:hAnsi="Arial"/>
      </w:rPr>
    </w:pPr>
  </w:p>
  <w:p w14:paraId="3031E6B3" w14:textId="77777777" w:rsidR="000F38AA" w:rsidRDefault="000F38A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3A0786F1" wp14:editId="4DD09D99">
              <wp:simplePos x="0" y="0"/>
              <wp:positionH relativeFrom="page">
                <wp:posOffset>720090</wp:posOffset>
              </wp:positionH>
              <wp:positionV relativeFrom="page">
                <wp:posOffset>255270</wp:posOffset>
              </wp:positionV>
              <wp:extent cx="14220190" cy="10273665"/>
              <wp:effectExtent l="0" t="0" r="0" b="0"/>
              <wp:wrapNone/>
              <wp:docPr id="27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190" cy="1027366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922BFE" id="Rectangle 1" o:spid="_x0000_s1026" style="position:absolute;margin-left:56.7pt;margin-top:20.1pt;width:1119.7pt;height:808.9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" o:allowincell="f" filled="f" strokeweight="1.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73ACC73" wp14:editId="05C237C4">
              <wp:simplePos x="0" y="0"/>
              <wp:positionH relativeFrom="column">
                <wp:posOffset>-578485</wp:posOffset>
              </wp:positionH>
              <wp:positionV relativeFrom="paragraph">
                <wp:posOffset>7138035</wp:posOffset>
              </wp:positionV>
              <wp:extent cx="711200" cy="3235960"/>
              <wp:effectExtent l="0" t="0" r="0" b="0"/>
              <wp:wrapNone/>
              <wp:docPr id="2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3235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0F38AA" w:rsidRPr="0027405B" w14:paraId="4C366D3D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A26BF52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B8659F8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F38AA" w:rsidRPr="0027405B" w14:paraId="477D9738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F099772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E03EBE6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0F38AA" w:rsidRPr="0027405B" w14:paraId="38865172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81F0FD1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27405B">
                                  <w:rPr>
                                    <w:rFonts w:ascii="ISOCPEUR" w:hAnsi="ISOCPEUR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AAEA1EA" w14:textId="77777777" w:rsidR="000F38AA" w:rsidRPr="0027405B" w:rsidRDefault="000F38AA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13EF482D" w14:textId="77777777" w:rsidR="000F38AA" w:rsidRPr="0027405B" w:rsidRDefault="000F38AA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3ACC7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45.55pt;margin-top:562.05pt;width:56pt;height:254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</w:tblGrid>
                    <w:tr w:rsidR="000F38AA" w:rsidRPr="0027405B" w14:paraId="4C366D3D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A26BF52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27405B">
                            <w:rPr>
                              <w:rFonts w:ascii="ISOCPEUR" w:hAnsi="ISOCPEUR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B8659F8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F38AA" w:rsidRPr="0027405B" w14:paraId="477D9738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F099772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E03EBE6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0F38AA" w:rsidRPr="0027405B" w14:paraId="38865172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81F0FD1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27405B">
                            <w:rPr>
                              <w:rFonts w:ascii="ISOCPEUR" w:hAnsi="ISOCPEUR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AAEA1EA" w14:textId="77777777" w:rsidR="000F38AA" w:rsidRPr="0027405B" w:rsidRDefault="000F38AA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</w:tbl>
                  <w:p w14:paraId="13EF482D" w14:textId="77777777" w:rsidR="000F38AA" w:rsidRPr="0027405B" w:rsidRDefault="000F38AA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A0E2" w14:textId="41A7D3D3" w:rsidR="000F38AA" w:rsidRDefault="000F38A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5675451" wp14:editId="46AE0645">
              <wp:simplePos x="0" y="0"/>
              <wp:positionH relativeFrom="column">
                <wp:posOffset>-701675</wp:posOffset>
              </wp:positionH>
              <wp:positionV relativeFrom="paragraph">
                <wp:posOffset>4924425</wp:posOffset>
              </wp:positionV>
              <wp:extent cx="834390" cy="5594350"/>
              <wp:effectExtent l="0" t="0" r="0" b="0"/>
              <wp:wrapNone/>
              <wp:docPr id="2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4390" cy="559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04"/>
                            <w:gridCol w:w="284"/>
                          </w:tblGrid>
                          <w:tr w:rsidR="000F38AA" w:rsidRPr="0027405B" w14:paraId="03D40E42" w14:textId="77777777" w:rsidTr="005E5378">
                            <w:trPr>
                              <w:cantSplit/>
                              <w:trHeight w:hRule="exact" w:val="567"/>
                              <w:jc w:val="center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A81E36" w14:textId="77777777" w:rsidR="000F38AA" w:rsidRPr="00594302" w:rsidRDefault="000F38AA" w:rsidP="000F6BF4">
                                <w:pPr>
                                  <w:ind w:left="113" w:right="113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Согласованно:</w:t>
                                </w: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B9BDA8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051B4FE1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1F35E902" w14:textId="77777777" w:rsidTr="005E5378">
                            <w:trPr>
                              <w:cantSplit/>
                              <w:trHeight w:hRule="exact" w:val="851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933B13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F21C658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5DC30F7C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34C3FA14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238A6D9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265CAB9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  <w:bottom w:val="single" w:sz="4" w:space="0" w:color="auto"/>
                                </w:tcBorders>
                                <w:textDirection w:val="btLr"/>
                              </w:tcPr>
                              <w:p w14:paraId="161EC04D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096DD162" w14:textId="77777777" w:rsidTr="005E5378">
                            <w:trPr>
                              <w:cantSplit/>
                              <w:trHeight w:hRule="exact" w:val="1134"/>
                              <w:jc w:val="center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4" w:space="0" w:color="auto"/>
                                  <w:bottom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D5DB345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EB34E6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</w:tcPr>
                              <w:p w14:paraId="6FD2EA27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51272B41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55064FC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6E2F6174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proofErr w:type="spellStart"/>
                                <w:r w:rsidRPr="00594302">
                                  <w:rPr>
                                    <w:rFonts w:ascii="ISOCPEUR" w:hAnsi="ISOCPEUR"/>
                                  </w:rPr>
                                  <w:t>Взам</w:t>
                                </w:r>
                                <w:proofErr w:type="spellEnd"/>
                                <w:r w:rsidRPr="00594302">
                                  <w:rPr>
                                    <w:rFonts w:ascii="ISOCPEUR" w:hAnsi="ISOCPEUR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2ABA8904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5E8D0EB9" w14:textId="77777777" w:rsidTr="005E5378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6B33D6B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054825CA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3BDE69C9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F38AA" w:rsidRPr="0027405B" w14:paraId="272342C6" w14:textId="77777777" w:rsidTr="005E5378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84" w:type="dxa"/>
                                <w:tcBorders>
                                  <w:top w:val="nil"/>
                                  <w:left w:val="nil"/>
                                  <w:bottom w:val="nil"/>
                                </w:tcBorders>
                                <w:textDirection w:val="btLr"/>
                                <w:vAlign w:val="center"/>
                              </w:tcPr>
                              <w:p w14:paraId="647AACB7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4" w:type="dxa"/>
                                <w:textDirection w:val="btLr"/>
                                <w:vAlign w:val="center"/>
                              </w:tcPr>
                              <w:p w14:paraId="5140DCB2" w14:textId="77777777" w:rsidR="000F38AA" w:rsidRPr="00594302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 w:rsidRPr="00594302">
                                  <w:rPr>
                                    <w:rFonts w:ascii="ISOCPEUR" w:hAnsi="ISOCPEUR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extDirection w:val="btLr"/>
                              </w:tcPr>
                              <w:p w14:paraId="405F67F0" w14:textId="77777777" w:rsidR="000F38AA" w:rsidRPr="0027405B" w:rsidRDefault="000F38AA" w:rsidP="000F6BF4">
                                <w:pPr>
                                  <w:ind w:left="113" w:right="113"/>
                                  <w:jc w:val="center"/>
                                  <w:rPr>
                                    <w:rFonts w:ascii="ISOCPEUR" w:hAnsi="ISOCPEUR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C55E94" w14:textId="77777777" w:rsidR="000F38AA" w:rsidRPr="0027405B" w:rsidRDefault="000F38A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754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-55.25pt;margin-top:387.75pt;width:65.7pt;height:44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" o:allowincell="f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04"/>
                      <w:gridCol w:w="284"/>
                    </w:tblGrid>
                    <w:tr w:rsidR="000F38AA" w:rsidRPr="0027405B" w14:paraId="03D40E42" w14:textId="77777777" w:rsidTr="005E5378">
                      <w:trPr>
                        <w:cantSplit/>
                        <w:trHeight w:hRule="exact" w:val="567"/>
                        <w:jc w:val="center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A81E36" w14:textId="77777777" w:rsidR="000F38AA" w:rsidRPr="00594302" w:rsidRDefault="000F38AA" w:rsidP="000F6BF4">
                          <w:pPr>
                            <w:ind w:left="113" w:right="113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Согласованно:</w:t>
                          </w:r>
                        </w:p>
                      </w:tc>
                      <w:tc>
                        <w:tcPr>
                          <w:tcW w:w="30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B9BDA8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</w:tcPr>
                        <w:p w14:paraId="051B4FE1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1F35E902" w14:textId="77777777" w:rsidTr="005E5378">
                      <w:trPr>
                        <w:cantSplit/>
                        <w:trHeight w:hRule="exact" w:val="851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933B13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F21C658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5DC30F7C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34C3FA14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238A6D9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0265CAB9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  <w:bottom w:val="single" w:sz="4" w:space="0" w:color="auto"/>
                          </w:tcBorders>
                          <w:textDirection w:val="btLr"/>
                        </w:tcPr>
                        <w:p w14:paraId="161EC04D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096DD162" w14:textId="77777777" w:rsidTr="005E5378">
                      <w:trPr>
                        <w:cantSplit/>
                        <w:trHeight w:hRule="exact" w:val="1134"/>
                        <w:jc w:val="center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4" w:space="0" w:color="auto"/>
                            <w:bottom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D5DB345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EB34E6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4" w:space="0" w:color="auto"/>
                          </w:tcBorders>
                          <w:textDirection w:val="btLr"/>
                        </w:tcPr>
                        <w:p w14:paraId="6FD2EA27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51272B41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55064FC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6E2F6174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proofErr w:type="spellStart"/>
                          <w:r w:rsidRPr="00594302">
                            <w:rPr>
                              <w:rFonts w:ascii="ISOCPEUR" w:hAnsi="ISOCPEUR"/>
                            </w:rPr>
                            <w:t>Взам</w:t>
                          </w:r>
                          <w:proofErr w:type="spellEnd"/>
                          <w:r w:rsidRPr="00594302">
                            <w:rPr>
                              <w:rFonts w:ascii="ISOCPEUR" w:hAnsi="ISOCPEUR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2ABA8904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5E8D0EB9" w14:textId="77777777" w:rsidTr="005E5378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6B33D6B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054825CA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3BDE69C9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0F38AA" w:rsidRPr="0027405B" w14:paraId="272342C6" w14:textId="77777777" w:rsidTr="005E5378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84" w:type="dxa"/>
                          <w:tcBorders>
                            <w:top w:val="nil"/>
                            <w:left w:val="nil"/>
                            <w:bottom w:val="nil"/>
                          </w:tcBorders>
                          <w:textDirection w:val="btLr"/>
                          <w:vAlign w:val="center"/>
                        </w:tcPr>
                        <w:p w14:paraId="647AACB7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</w:p>
                      </w:tc>
                      <w:tc>
                        <w:tcPr>
                          <w:tcW w:w="304" w:type="dxa"/>
                          <w:textDirection w:val="btLr"/>
                          <w:vAlign w:val="center"/>
                        </w:tcPr>
                        <w:p w14:paraId="5140DCB2" w14:textId="77777777" w:rsidR="000F38AA" w:rsidRPr="00594302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</w:rPr>
                          </w:pPr>
                          <w:r w:rsidRPr="00594302">
                            <w:rPr>
                              <w:rFonts w:ascii="ISOCPEUR" w:hAnsi="ISOCPEUR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extDirection w:val="btLr"/>
                        </w:tcPr>
                        <w:p w14:paraId="405F67F0" w14:textId="77777777" w:rsidR="000F38AA" w:rsidRPr="0027405B" w:rsidRDefault="000F38AA" w:rsidP="000F6BF4">
                          <w:pPr>
                            <w:ind w:left="113" w:right="113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0EC55E94" w14:textId="77777777" w:rsidR="000F38AA" w:rsidRPr="0027405B" w:rsidRDefault="000F38A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6B8F"/>
    <w:multiLevelType w:val="hybridMultilevel"/>
    <w:tmpl w:val="27369F94"/>
    <w:lvl w:ilvl="0" w:tplc="F38CF7AC">
      <w:start w:val="2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3A35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282D06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98F010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22F6A1A"/>
    <w:multiLevelType w:val="hybridMultilevel"/>
    <w:tmpl w:val="8F203E5C"/>
    <w:lvl w:ilvl="0" w:tplc="041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5" w15:restartNumberingAfterBreak="0">
    <w:nsid w:val="679801D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8E"/>
    <w:rsid w:val="00000746"/>
    <w:rsid w:val="0000078E"/>
    <w:rsid w:val="000010A9"/>
    <w:rsid w:val="0000176D"/>
    <w:rsid w:val="00001860"/>
    <w:rsid w:val="00002077"/>
    <w:rsid w:val="000031C7"/>
    <w:rsid w:val="00004995"/>
    <w:rsid w:val="00006893"/>
    <w:rsid w:val="00007152"/>
    <w:rsid w:val="0001127D"/>
    <w:rsid w:val="000113CB"/>
    <w:rsid w:val="00012A6B"/>
    <w:rsid w:val="0001536C"/>
    <w:rsid w:val="00017053"/>
    <w:rsid w:val="00021DC5"/>
    <w:rsid w:val="0002213C"/>
    <w:rsid w:val="000221A9"/>
    <w:rsid w:val="000223EA"/>
    <w:rsid w:val="000228F1"/>
    <w:rsid w:val="00024345"/>
    <w:rsid w:val="000257CF"/>
    <w:rsid w:val="0002586F"/>
    <w:rsid w:val="0002629E"/>
    <w:rsid w:val="00026C2F"/>
    <w:rsid w:val="0002738B"/>
    <w:rsid w:val="00030C7E"/>
    <w:rsid w:val="000311CE"/>
    <w:rsid w:val="00032197"/>
    <w:rsid w:val="000328A7"/>
    <w:rsid w:val="00032C46"/>
    <w:rsid w:val="000331DB"/>
    <w:rsid w:val="000337C5"/>
    <w:rsid w:val="0003525A"/>
    <w:rsid w:val="000356F6"/>
    <w:rsid w:val="00035896"/>
    <w:rsid w:val="000364F0"/>
    <w:rsid w:val="00036758"/>
    <w:rsid w:val="00036BE0"/>
    <w:rsid w:val="000403A2"/>
    <w:rsid w:val="00040B4A"/>
    <w:rsid w:val="00040DD6"/>
    <w:rsid w:val="00041C5D"/>
    <w:rsid w:val="0004277E"/>
    <w:rsid w:val="00042AD6"/>
    <w:rsid w:val="000430A8"/>
    <w:rsid w:val="000441FA"/>
    <w:rsid w:val="00045116"/>
    <w:rsid w:val="000465E2"/>
    <w:rsid w:val="0004736E"/>
    <w:rsid w:val="000515DB"/>
    <w:rsid w:val="000521B1"/>
    <w:rsid w:val="00052781"/>
    <w:rsid w:val="000541FC"/>
    <w:rsid w:val="000559F6"/>
    <w:rsid w:val="000562FD"/>
    <w:rsid w:val="000565EE"/>
    <w:rsid w:val="00057089"/>
    <w:rsid w:val="00057227"/>
    <w:rsid w:val="000577E6"/>
    <w:rsid w:val="0006057F"/>
    <w:rsid w:val="000606B0"/>
    <w:rsid w:val="00060EA8"/>
    <w:rsid w:val="00061797"/>
    <w:rsid w:val="00062878"/>
    <w:rsid w:val="00062C6A"/>
    <w:rsid w:val="0006313C"/>
    <w:rsid w:val="00063997"/>
    <w:rsid w:val="000644BB"/>
    <w:rsid w:val="00064C47"/>
    <w:rsid w:val="000668FB"/>
    <w:rsid w:val="00066BE2"/>
    <w:rsid w:val="00067A8E"/>
    <w:rsid w:val="000700ED"/>
    <w:rsid w:val="000703AD"/>
    <w:rsid w:val="000716F0"/>
    <w:rsid w:val="00072DAC"/>
    <w:rsid w:val="00072E6D"/>
    <w:rsid w:val="00073240"/>
    <w:rsid w:val="000739F6"/>
    <w:rsid w:val="00073F7D"/>
    <w:rsid w:val="00074DC9"/>
    <w:rsid w:val="000766D1"/>
    <w:rsid w:val="00077657"/>
    <w:rsid w:val="00077DFE"/>
    <w:rsid w:val="000801F1"/>
    <w:rsid w:val="00080B07"/>
    <w:rsid w:val="0008104D"/>
    <w:rsid w:val="00081BC7"/>
    <w:rsid w:val="0008262F"/>
    <w:rsid w:val="00082A3D"/>
    <w:rsid w:val="00082D69"/>
    <w:rsid w:val="00083A5B"/>
    <w:rsid w:val="0008486A"/>
    <w:rsid w:val="00085885"/>
    <w:rsid w:val="00085CD2"/>
    <w:rsid w:val="00087A92"/>
    <w:rsid w:val="00087CAA"/>
    <w:rsid w:val="000907BB"/>
    <w:rsid w:val="00090EDD"/>
    <w:rsid w:val="00091E38"/>
    <w:rsid w:val="0009384A"/>
    <w:rsid w:val="00094F5D"/>
    <w:rsid w:val="00095244"/>
    <w:rsid w:val="000952E8"/>
    <w:rsid w:val="00096A0E"/>
    <w:rsid w:val="00096EE7"/>
    <w:rsid w:val="000A0949"/>
    <w:rsid w:val="000A15A7"/>
    <w:rsid w:val="000A15E8"/>
    <w:rsid w:val="000A2920"/>
    <w:rsid w:val="000A2979"/>
    <w:rsid w:val="000A2D2E"/>
    <w:rsid w:val="000A3B8E"/>
    <w:rsid w:val="000A3BA0"/>
    <w:rsid w:val="000A3F82"/>
    <w:rsid w:val="000A602B"/>
    <w:rsid w:val="000A6723"/>
    <w:rsid w:val="000A6F29"/>
    <w:rsid w:val="000B1AF7"/>
    <w:rsid w:val="000B1B50"/>
    <w:rsid w:val="000B240F"/>
    <w:rsid w:val="000B47D9"/>
    <w:rsid w:val="000B546E"/>
    <w:rsid w:val="000B64AB"/>
    <w:rsid w:val="000B65A6"/>
    <w:rsid w:val="000B7DDD"/>
    <w:rsid w:val="000C245F"/>
    <w:rsid w:val="000C59E7"/>
    <w:rsid w:val="000C63A1"/>
    <w:rsid w:val="000D1466"/>
    <w:rsid w:val="000D150F"/>
    <w:rsid w:val="000D1A6E"/>
    <w:rsid w:val="000D2202"/>
    <w:rsid w:val="000D287A"/>
    <w:rsid w:val="000D31C2"/>
    <w:rsid w:val="000D372B"/>
    <w:rsid w:val="000D49DA"/>
    <w:rsid w:val="000D560F"/>
    <w:rsid w:val="000D58E9"/>
    <w:rsid w:val="000D7A38"/>
    <w:rsid w:val="000E0643"/>
    <w:rsid w:val="000E1158"/>
    <w:rsid w:val="000E1A03"/>
    <w:rsid w:val="000E1DD2"/>
    <w:rsid w:val="000E3EF7"/>
    <w:rsid w:val="000E4BE9"/>
    <w:rsid w:val="000E4C6C"/>
    <w:rsid w:val="000E5B98"/>
    <w:rsid w:val="000E60FF"/>
    <w:rsid w:val="000E7625"/>
    <w:rsid w:val="000E76B3"/>
    <w:rsid w:val="000E79B5"/>
    <w:rsid w:val="000E7B20"/>
    <w:rsid w:val="000F0100"/>
    <w:rsid w:val="000F1AB6"/>
    <w:rsid w:val="000F1B1C"/>
    <w:rsid w:val="000F2E9D"/>
    <w:rsid w:val="000F31DD"/>
    <w:rsid w:val="000F38AA"/>
    <w:rsid w:val="000F3BDE"/>
    <w:rsid w:val="000F3FD0"/>
    <w:rsid w:val="000F44D5"/>
    <w:rsid w:val="000F4D9F"/>
    <w:rsid w:val="000F5470"/>
    <w:rsid w:val="000F59CB"/>
    <w:rsid w:val="000F68F3"/>
    <w:rsid w:val="000F6B80"/>
    <w:rsid w:val="000F6BF4"/>
    <w:rsid w:val="000F6F10"/>
    <w:rsid w:val="0010088D"/>
    <w:rsid w:val="0010507C"/>
    <w:rsid w:val="00105CAC"/>
    <w:rsid w:val="00110482"/>
    <w:rsid w:val="00110BA9"/>
    <w:rsid w:val="00111318"/>
    <w:rsid w:val="0011214E"/>
    <w:rsid w:val="00112244"/>
    <w:rsid w:val="00112D73"/>
    <w:rsid w:val="0011445F"/>
    <w:rsid w:val="0011470E"/>
    <w:rsid w:val="00115751"/>
    <w:rsid w:val="001159F9"/>
    <w:rsid w:val="001175D4"/>
    <w:rsid w:val="001178F6"/>
    <w:rsid w:val="00117DB7"/>
    <w:rsid w:val="001214A8"/>
    <w:rsid w:val="00121E4A"/>
    <w:rsid w:val="00122B3E"/>
    <w:rsid w:val="00122BF6"/>
    <w:rsid w:val="00122BFC"/>
    <w:rsid w:val="001233EA"/>
    <w:rsid w:val="00123900"/>
    <w:rsid w:val="00123DC7"/>
    <w:rsid w:val="00125768"/>
    <w:rsid w:val="00125E2D"/>
    <w:rsid w:val="0012696C"/>
    <w:rsid w:val="00126EF0"/>
    <w:rsid w:val="001270C4"/>
    <w:rsid w:val="001272A9"/>
    <w:rsid w:val="0013038C"/>
    <w:rsid w:val="00130D68"/>
    <w:rsid w:val="00130DBF"/>
    <w:rsid w:val="001315AC"/>
    <w:rsid w:val="00132BED"/>
    <w:rsid w:val="001343B6"/>
    <w:rsid w:val="00134A3F"/>
    <w:rsid w:val="00135EE3"/>
    <w:rsid w:val="0013609C"/>
    <w:rsid w:val="00136AB7"/>
    <w:rsid w:val="0013705C"/>
    <w:rsid w:val="00137323"/>
    <w:rsid w:val="0013743C"/>
    <w:rsid w:val="00140D71"/>
    <w:rsid w:val="001414E5"/>
    <w:rsid w:val="00142957"/>
    <w:rsid w:val="00142FA2"/>
    <w:rsid w:val="00143446"/>
    <w:rsid w:val="00144F18"/>
    <w:rsid w:val="00145209"/>
    <w:rsid w:val="0014694C"/>
    <w:rsid w:val="0015120A"/>
    <w:rsid w:val="00151832"/>
    <w:rsid w:val="0015261F"/>
    <w:rsid w:val="00152D0F"/>
    <w:rsid w:val="00152DF6"/>
    <w:rsid w:val="00156DBD"/>
    <w:rsid w:val="00160334"/>
    <w:rsid w:val="001607B0"/>
    <w:rsid w:val="00161621"/>
    <w:rsid w:val="001618C8"/>
    <w:rsid w:val="00163A45"/>
    <w:rsid w:val="001646BA"/>
    <w:rsid w:val="001655F6"/>
    <w:rsid w:val="00166909"/>
    <w:rsid w:val="00171253"/>
    <w:rsid w:val="001714DE"/>
    <w:rsid w:val="00171E85"/>
    <w:rsid w:val="0017471A"/>
    <w:rsid w:val="0017573D"/>
    <w:rsid w:val="00175D9F"/>
    <w:rsid w:val="00177611"/>
    <w:rsid w:val="00177618"/>
    <w:rsid w:val="00177FFC"/>
    <w:rsid w:val="001808B2"/>
    <w:rsid w:val="001810CF"/>
    <w:rsid w:val="00183C93"/>
    <w:rsid w:val="00183E23"/>
    <w:rsid w:val="00183E53"/>
    <w:rsid w:val="00184009"/>
    <w:rsid w:val="00186154"/>
    <w:rsid w:val="001866B2"/>
    <w:rsid w:val="0019010F"/>
    <w:rsid w:val="00190D4A"/>
    <w:rsid w:val="00191EAF"/>
    <w:rsid w:val="00193BB1"/>
    <w:rsid w:val="001942E3"/>
    <w:rsid w:val="00194982"/>
    <w:rsid w:val="00195670"/>
    <w:rsid w:val="00197467"/>
    <w:rsid w:val="001A0C22"/>
    <w:rsid w:val="001A42DA"/>
    <w:rsid w:val="001A4ABD"/>
    <w:rsid w:val="001A4E36"/>
    <w:rsid w:val="001A5231"/>
    <w:rsid w:val="001A58C7"/>
    <w:rsid w:val="001A599B"/>
    <w:rsid w:val="001A710C"/>
    <w:rsid w:val="001B0324"/>
    <w:rsid w:val="001B247B"/>
    <w:rsid w:val="001B2FB7"/>
    <w:rsid w:val="001B3031"/>
    <w:rsid w:val="001B3458"/>
    <w:rsid w:val="001B3AD2"/>
    <w:rsid w:val="001B3B2F"/>
    <w:rsid w:val="001B3E65"/>
    <w:rsid w:val="001B4E7B"/>
    <w:rsid w:val="001B5E0D"/>
    <w:rsid w:val="001B605F"/>
    <w:rsid w:val="001B631A"/>
    <w:rsid w:val="001C0ED1"/>
    <w:rsid w:val="001C21AD"/>
    <w:rsid w:val="001C2430"/>
    <w:rsid w:val="001C2A4F"/>
    <w:rsid w:val="001C31F3"/>
    <w:rsid w:val="001C33F7"/>
    <w:rsid w:val="001C4B95"/>
    <w:rsid w:val="001C4F04"/>
    <w:rsid w:val="001C53D7"/>
    <w:rsid w:val="001C5575"/>
    <w:rsid w:val="001C651E"/>
    <w:rsid w:val="001C6902"/>
    <w:rsid w:val="001C6943"/>
    <w:rsid w:val="001C6A0C"/>
    <w:rsid w:val="001C6A45"/>
    <w:rsid w:val="001C7973"/>
    <w:rsid w:val="001D02D5"/>
    <w:rsid w:val="001D1B14"/>
    <w:rsid w:val="001D2099"/>
    <w:rsid w:val="001D2588"/>
    <w:rsid w:val="001D419E"/>
    <w:rsid w:val="001D4FC3"/>
    <w:rsid w:val="001D55E2"/>
    <w:rsid w:val="001D7FB5"/>
    <w:rsid w:val="001E1884"/>
    <w:rsid w:val="001E2A3E"/>
    <w:rsid w:val="001E31BF"/>
    <w:rsid w:val="001E355B"/>
    <w:rsid w:val="001E3628"/>
    <w:rsid w:val="001E3A12"/>
    <w:rsid w:val="001E5E8A"/>
    <w:rsid w:val="001E62EC"/>
    <w:rsid w:val="001F00D5"/>
    <w:rsid w:val="001F1AD8"/>
    <w:rsid w:val="001F1F99"/>
    <w:rsid w:val="001F28DB"/>
    <w:rsid w:val="001F3574"/>
    <w:rsid w:val="001F5472"/>
    <w:rsid w:val="001F555B"/>
    <w:rsid w:val="001F575D"/>
    <w:rsid w:val="001F578B"/>
    <w:rsid w:val="001F598F"/>
    <w:rsid w:val="001F5FEF"/>
    <w:rsid w:val="0020062E"/>
    <w:rsid w:val="002006EC"/>
    <w:rsid w:val="00201109"/>
    <w:rsid w:val="0020219F"/>
    <w:rsid w:val="00203A42"/>
    <w:rsid w:val="00204FE7"/>
    <w:rsid w:val="00205225"/>
    <w:rsid w:val="00205650"/>
    <w:rsid w:val="002057CC"/>
    <w:rsid w:val="00210927"/>
    <w:rsid w:val="00210D8A"/>
    <w:rsid w:val="00210F40"/>
    <w:rsid w:val="00212296"/>
    <w:rsid w:val="00213DE5"/>
    <w:rsid w:val="002163B2"/>
    <w:rsid w:val="00216D3C"/>
    <w:rsid w:val="00216D83"/>
    <w:rsid w:val="0022073E"/>
    <w:rsid w:val="002213F9"/>
    <w:rsid w:val="00221670"/>
    <w:rsid w:val="00221F4E"/>
    <w:rsid w:val="00222131"/>
    <w:rsid w:val="002225E9"/>
    <w:rsid w:val="00222C54"/>
    <w:rsid w:val="00223C5E"/>
    <w:rsid w:val="00223F45"/>
    <w:rsid w:val="002240D8"/>
    <w:rsid w:val="00225AF5"/>
    <w:rsid w:val="0022646D"/>
    <w:rsid w:val="002266F1"/>
    <w:rsid w:val="00226C0F"/>
    <w:rsid w:val="002278DE"/>
    <w:rsid w:val="0022793B"/>
    <w:rsid w:val="002300AF"/>
    <w:rsid w:val="00231B40"/>
    <w:rsid w:val="002320EA"/>
    <w:rsid w:val="0023250D"/>
    <w:rsid w:val="002339A9"/>
    <w:rsid w:val="00233BF3"/>
    <w:rsid w:val="00233C8B"/>
    <w:rsid w:val="00234BDF"/>
    <w:rsid w:val="0023590E"/>
    <w:rsid w:val="00235985"/>
    <w:rsid w:val="002362E2"/>
    <w:rsid w:val="00236521"/>
    <w:rsid w:val="00236589"/>
    <w:rsid w:val="00236B53"/>
    <w:rsid w:val="00236FB9"/>
    <w:rsid w:val="0023732A"/>
    <w:rsid w:val="00240421"/>
    <w:rsid w:val="00240C8D"/>
    <w:rsid w:val="00242AB1"/>
    <w:rsid w:val="0024413B"/>
    <w:rsid w:val="002444C2"/>
    <w:rsid w:val="00245A15"/>
    <w:rsid w:val="002467F5"/>
    <w:rsid w:val="00246A15"/>
    <w:rsid w:val="002478FC"/>
    <w:rsid w:val="00247B83"/>
    <w:rsid w:val="00247E75"/>
    <w:rsid w:val="00254122"/>
    <w:rsid w:val="00254953"/>
    <w:rsid w:val="00255100"/>
    <w:rsid w:val="00260318"/>
    <w:rsid w:val="002615A2"/>
    <w:rsid w:val="00261E20"/>
    <w:rsid w:val="00262E55"/>
    <w:rsid w:val="00262EB0"/>
    <w:rsid w:val="002637BB"/>
    <w:rsid w:val="00264AC4"/>
    <w:rsid w:val="00264C96"/>
    <w:rsid w:val="002657B3"/>
    <w:rsid w:val="00265C9F"/>
    <w:rsid w:val="00267912"/>
    <w:rsid w:val="0027105D"/>
    <w:rsid w:val="0027116E"/>
    <w:rsid w:val="00272A82"/>
    <w:rsid w:val="00273147"/>
    <w:rsid w:val="002735E0"/>
    <w:rsid w:val="0027405B"/>
    <w:rsid w:val="0027486A"/>
    <w:rsid w:val="002762ED"/>
    <w:rsid w:val="00276DF9"/>
    <w:rsid w:val="00277234"/>
    <w:rsid w:val="002778FD"/>
    <w:rsid w:val="002779C7"/>
    <w:rsid w:val="00277A0A"/>
    <w:rsid w:val="002809AC"/>
    <w:rsid w:val="002811ED"/>
    <w:rsid w:val="002823D2"/>
    <w:rsid w:val="002834AC"/>
    <w:rsid w:val="002839AC"/>
    <w:rsid w:val="00283E76"/>
    <w:rsid w:val="00285618"/>
    <w:rsid w:val="002915BB"/>
    <w:rsid w:val="00291B0B"/>
    <w:rsid w:val="0029277F"/>
    <w:rsid w:val="00293ACC"/>
    <w:rsid w:val="0029489C"/>
    <w:rsid w:val="00294F67"/>
    <w:rsid w:val="00294FEE"/>
    <w:rsid w:val="002959C6"/>
    <w:rsid w:val="002959F0"/>
    <w:rsid w:val="00295BCF"/>
    <w:rsid w:val="0029639C"/>
    <w:rsid w:val="00297050"/>
    <w:rsid w:val="0029716D"/>
    <w:rsid w:val="00297B61"/>
    <w:rsid w:val="002A1230"/>
    <w:rsid w:val="002A1540"/>
    <w:rsid w:val="002A1A36"/>
    <w:rsid w:val="002A2679"/>
    <w:rsid w:val="002A2CCD"/>
    <w:rsid w:val="002A45FF"/>
    <w:rsid w:val="002A4A93"/>
    <w:rsid w:val="002A4BCF"/>
    <w:rsid w:val="002A5A95"/>
    <w:rsid w:val="002A6075"/>
    <w:rsid w:val="002B0156"/>
    <w:rsid w:val="002B02E7"/>
    <w:rsid w:val="002B0D88"/>
    <w:rsid w:val="002B1DEB"/>
    <w:rsid w:val="002B2222"/>
    <w:rsid w:val="002B23B7"/>
    <w:rsid w:val="002B2473"/>
    <w:rsid w:val="002B27E7"/>
    <w:rsid w:val="002B284B"/>
    <w:rsid w:val="002B2AF3"/>
    <w:rsid w:val="002B4677"/>
    <w:rsid w:val="002B4DF4"/>
    <w:rsid w:val="002B52DA"/>
    <w:rsid w:val="002B5EC0"/>
    <w:rsid w:val="002B6748"/>
    <w:rsid w:val="002B6B37"/>
    <w:rsid w:val="002B736B"/>
    <w:rsid w:val="002B7A3E"/>
    <w:rsid w:val="002C1199"/>
    <w:rsid w:val="002C16AD"/>
    <w:rsid w:val="002C1D45"/>
    <w:rsid w:val="002D02FC"/>
    <w:rsid w:val="002D10A7"/>
    <w:rsid w:val="002D1B26"/>
    <w:rsid w:val="002D1ED9"/>
    <w:rsid w:val="002D2295"/>
    <w:rsid w:val="002D265E"/>
    <w:rsid w:val="002D2A85"/>
    <w:rsid w:val="002D37D2"/>
    <w:rsid w:val="002D4018"/>
    <w:rsid w:val="002D45BF"/>
    <w:rsid w:val="002D7A7A"/>
    <w:rsid w:val="002E2199"/>
    <w:rsid w:val="002E2E70"/>
    <w:rsid w:val="002E42DD"/>
    <w:rsid w:val="002E4E8E"/>
    <w:rsid w:val="002E4F34"/>
    <w:rsid w:val="002E5308"/>
    <w:rsid w:val="002E53BB"/>
    <w:rsid w:val="002E59B7"/>
    <w:rsid w:val="002E6864"/>
    <w:rsid w:val="002E70B6"/>
    <w:rsid w:val="002F06C4"/>
    <w:rsid w:val="002F08DB"/>
    <w:rsid w:val="002F0DAF"/>
    <w:rsid w:val="002F15AA"/>
    <w:rsid w:val="002F188F"/>
    <w:rsid w:val="002F2714"/>
    <w:rsid w:val="002F29D8"/>
    <w:rsid w:val="002F2B52"/>
    <w:rsid w:val="002F2B8D"/>
    <w:rsid w:val="002F3335"/>
    <w:rsid w:val="002F3741"/>
    <w:rsid w:val="002F4E20"/>
    <w:rsid w:val="002F5701"/>
    <w:rsid w:val="002F6622"/>
    <w:rsid w:val="002F763E"/>
    <w:rsid w:val="002F7818"/>
    <w:rsid w:val="003002B0"/>
    <w:rsid w:val="00300F95"/>
    <w:rsid w:val="003013E6"/>
    <w:rsid w:val="00301D77"/>
    <w:rsid w:val="00302E48"/>
    <w:rsid w:val="00303F20"/>
    <w:rsid w:val="0030406D"/>
    <w:rsid w:val="00304AD0"/>
    <w:rsid w:val="00304E7F"/>
    <w:rsid w:val="00305D07"/>
    <w:rsid w:val="003062CC"/>
    <w:rsid w:val="00306454"/>
    <w:rsid w:val="003069DE"/>
    <w:rsid w:val="00307F93"/>
    <w:rsid w:val="00310171"/>
    <w:rsid w:val="0031085E"/>
    <w:rsid w:val="0031088B"/>
    <w:rsid w:val="00312FCA"/>
    <w:rsid w:val="00314DBB"/>
    <w:rsid w:val="003151D9"/>
    <w:rsid w:val="00315521"/>
    <w:rsid w:val="0031593F"/>
    <w:rsid w:val="00315A48"/>
    <w:rsid w:val="00316327"/>
    <w:rsid w:val="00317664"/>
    <w:rsid w:val="00317C37"/>
    <w:rsid w:val="0032029A"/>
    <w:rsid w:val="0032096C"/>
    <w:rsid w:val="00320F50"/>
    <w:rsid w:val="003223BC"/>
    <w:rsid w:val="00323275"/>
    <w:rsid w:val="0032398E"/>
    <w:rsid w:val="00324506"/>
    <w:rsid w:val="00330D48"/>
    <w:rsid w:val="003313F5"/>
    <w:rsid w:val="00331857"/>
    <w:rsid w:val="00331953"/>
    <w:rsid w:val="00331FB7"/>
    <w:rsid w:val="003325B3"/>
    <w:rsid w:val="0033263F"/>
    <w:rsid w:val="0033365A"/>
    <w:rsid w:val="0033365C"/>
    <w:rsid w:val="00333A39"/>
    <w:rsid w:val="00334358"/>
    <w:rsid w:val="00334477"/>
    <w:rsid w:val="0033543E"/>
    <w:rsid w:val="00335BFD"/>
    <w:rsid w:val="00335DF6"/>
    <w:rsid w:val="00336906"/>
    <w:rsid w:val="00336F10"/>
    <w:rsid w:val="00337C48"/>
    <w:rsid w:val="00337D8C"/>
    <w:rsid w:val="0034214A"/>
    <w:rsid w:val="00342162"/>
    <w:rsid w:val="00344324"/>
    <w:rsid w:val="00344CE6"/>
    <w:rsid w:val="0034520D"/>
    <w:rsid w:val="003455FB"/>
    <w:rsid w:val="0034595D"/>
    <w:rsid w:val="0034766A"/>
    <w:rsid w:val="0035051B"/>
    <w:rsid w:val="00350847"/>
    <w:rsid w:val="00351458"/>
    <w:rsid w:val="00351520"/>
    <w:rsid w:val="00352870"/>
    <w:rsid w:val="00352E55"/>
    <w:rsid w:val="00353262"/>
    <w:rsid w:val="003533B3"/>
    <w:rsid w:val="00353685"/>
    <w:rsid w:val="00353FA0"/>
    <w:rsid w:val="003544DB"/>
    <w:rsid w:val="003544F9"/>
    <w:rsid w:val="003546F4"/>
    <w:rsid w:val="00354907"/>
    <w:rsid w:val="00354954"/>
    <w:rsid w:val="003557DD"/>
    <w:rsid w:val="00355A0A"/>
    <w:rsid w:val="00357311"/>
    <w:rsid w:val="003578C6"/>
    <w:rsid w:val="003612C3"/>
    <w:rsid w:val="003618A5"/>
    <w:rsid w:val="00361B78"/>
    <w:rsid w:val="00362457"/>
    <w:rsid w:val="00363A68"/>
    <w:rsid w:val="00363DAD"/>
    <w:rsid w:val="00364449"/>
    <w:rsid w:val="00365D97"/>
    <w:rsid w:val="00365F2C"/>
    <w:rsid w:val="003670F3"/>
    <w:rsid w:val="003678F8"/>
    <w:rsid w:val="00370E23"/>
    <w:rsid w:val="003717F3"/>
    <w:rsid w:val="00371E22"/>
    <w:rsid w:val="00372FC7"/>
    <w:rsid w:val="00373070"/>
    <w:rsid w:val="00374142"/>
    <w:rsid w:val="003742E9"/>
    <w:rsid w:val="0037509F"/>
    <w:rsid w:val="00375121"/>
    <w:rsid w:val="00375EFF"/>
    <w:rsid w:val="003767ED"/>
    <w:rsid w:val="00377B22"/>
    <w:rsid w:val="00377EE8"/>
    <w:rsid w:val="0038005A"/>
    <w:rsid w:val="00380CC0"/>
    <w:rsid w:val="00380CC4"/>
    <w:rsid w:val="00381872"/>
    <w:rsid w:val="00381A0F"/>
    <w:rsid w:val="0038211D"/>
    <w:rsid w:val="00384ECF"/>
    <w:rsid w:val="0038500A"/>
    <w:rsid w:val="00386B85"/>
    <w:rsid w:val="00390EDB"/>
    <w:rsid w:val="003919B4"/>
    <w:rsid w:val="00391A75"/>
    <w:rsid w:val="0039221E"/>
    <w:rsid w:val="00393179"/>
    <w:rsid w:val="003936AC"/>
    <w:rsid w:val="003939D9"/>
    <w:rsid w:val="003941C4"/>
    <w:rsid w:val="003959DB"/>
    <w:rsid w:val="003A0B36"/>
    <w:rsid w:val="003A1CCE"/>
    <w:rsid w:val="003A305E"/>
    <w:rsid w:val="003A3D7E"/>
    <w:rsid w:val="003A4681"/>
    <w:rsid w:val="003A4FDD"/>
    <w:rsid w:val="003A6BC8"/>
    <w:rsid w:val="003A6D92"/>
    <w:rsid w:val="003A7F7D"/>
    <w:rsid w:val="003B044B"/>
    <w:rsid w:val="003B08D2"/>
    <w:rsid w:val="003B2BC7"/>
    <w:rsid w:val="003B3998"/>
    <w:rsid w:val="003B39C5"/>
    <w:rsid w:val="003B459C"/>
    <w:rsid w:val="003B6110"/>
    <w:rsid w:val="003B66F6"/>
    <w:rsid w:val="003B694B"/>
    <w:rsid w:val="003C0219"/>
    <w:rsid w:val="003C0650"/>
    <w:rsid w:val="003C0EF0"/>
    <w:rsid w:val="003C2D9D"/>
    <w:rsid w:val="003C2F06"/>
    <w:rsid w:val="003C3DE4"/>
    <w:rsid w:val="003C48F4"/>
    <w:rsid w:val="003C538B"/>
    <w:rsid w:val="003C632C"/>
    <w:rsid w:val="003C6554"/>
    <w:rsid w:val="003C6A33"/>
    <w:rsid w:val="003C72E2"/>
    <w:rsid w:val="003C7967"/>
    <w:rsid w:val="003D097A"/>
    <w:rsid w:val="003D12D1"/>
    <w:rsid w:val="003D1BBA"/>
    <w:rsid w:val="003D1F58"/>
    <w:rsid w:val="003D301D"/>
    <w:rsid w:val="003D6119"/>
    <w:rsid w:val="003D6775"/>
    <w:rsid w:val="003D6AB2"/>
    <w:rsid w:val="003D764E"/>
    <w:rsid w:val="003D789E"/>
    <w:rsid w:val="003E002D"/>
    <w:rsid w:val="003E11CE"/>
    <w:rsid w:val="003E1904"/>
    <w:rsid w:val="003E1C4C"/>
    <w:rsid w:val="003E344E"/>
    <w:rsid w:val="003E4BF4"/>
    <w:rsid w:val="003E7392"/>
    <w:rsid w:val="003F1816"/>
    <w:rsid w:val="003F2C4B"/>
    <w:rsid w:val="003F3A45"/>
    <w:rsid w:val="003F3E40"/>
    <w:rsid w:val="003F5461"/>
    <w:rsid w:val="003F560A"/>
    <w:rsid w:val="003F5781"/>
    <w:rsid w:val="003F58CC"/>
    <w:rsid w:val="003F597D"/>
    <w:rsid w:val="003F6128"/>
    <w:rsid w:val="003F730B"/>
    <w:rsid w:val="003F777A"/>
    <w:rsid w:val="0040012A"/>
    <w:rsid w:val="0040012B"/>
    <w:rsid w:val="004010BB"/>
    <w:rsid w:val="0040283C"/>
    <w:rsid w:val="00402C3D"/>
    <w:rsid w:val="004051C2"/>
    <w:rsid w:val="00405F49"/>
    <w:rsid w:val="00406174"/>
    <w:rsid w:val="0041005A"/>
    <w:rsid w:val="00410570"/>
    <w:rsid w:val="004124A7"/>
    <w:rsid w:val="00412D8D"/>
    <w:rsid w:val="00413DCE"/>
    <w:rsid w:val="00414972"/>
    <w:rsid w:val="00415B03"/>
    <w:rsid w:val="00416009"/>
    <w:rsid w:val="0041623B"/>
    <w:rsid w:val="0042099A"/>
    <w:rsid w:val="00421B94"/>
    <w:rsid w:val="0042211F"/>
    <w:rsid w:val="00422333"/>
    <w:rsid w:val="00422A70"/>
    <w:rsid w:val="0042344C"/>
    <w:rsid w:val="004235A5"/>
    <w:rsid w:val="00426481"/>
    <w:rsid w:val="0042706F"/>
    <w:rsid w:val="00430418"/>
    <w:rsid w:val="00431C2D"/>
    <w:rsid w:val="004342EB"/>
    <w:rsid w:val="004356E2"/>
    <w:rsid w:val="00436048"/>
    <w:rsid w:val="004362E3"/>
    <w:rsid w:val="0044171E"/>
    <w:rsid w:val="00441F4A"/>
    <w:rsid w:val="0044226A"/>
    <w:rsid w:val="004424D0"/>
    <w:rsid w:val="004425F7"/>
    <w:rsid w:val="0044320D"/>
    <w:rsid w:val="00445570"/>
    <w:rsid w:val="00446B5E"/>
    <w:rsid w:val="004475A7"/>
    <w:rsid w:val="004477CC"/>
    <w:rsid w:val="00447A21"/>
    <w:rsid w:val="00447DC4"/>
    <w:rsid w:val="004507A2"/>
    <w:rsid w:val="004513D6"/>
    <w:rsid w:val="004515BD"/>
    <w:rsid w:val="00451FB0"/>
    <w:rsid w:val="004520BC"/>
    <w:rsid w:val="0045456C"/>
    <w:rsid w:val="0045557A"/>
    <w:rsid w:val="004572A1"/>
    <w:rsid w:val="00457C04"/>
    <w:rsid w:val="004607C4"/>
    <w:rsid w:val="00460E21"/>
    <w:rsid w:val="00460E62"/>
    <w:rsid w:val="004615C3"/>
    <w:rsid w:val="004629E9"/>
    <w:rsid w:val="00463E6A"/>
    <w:rsid w:val="00463FD4"/>
    <w:rsid w:val="00464D47"/>
    <w:rsid w:val="00465DB6"/>
    <w:rsid w:val="00465E69"/>
    <w:rsid w:val="00466EC4"/>
    <w:rsid w:val="00467354"/>
    <w:rsid w:val="00467B87"/>
    <w:rsid w:val="00470469"/>
    <w:rsid w:val="0047047A"/>
    <w:rsid w:val="00471276"/>
    <w:rsid w:val="00472F91"/>
    <w:rsid w:val="004741BE"/>
    <w:rsid w:val="0047509E"/>
    <w:rsid w:val="004763FC"/>
    <w:rsid w:val="004767DE"/>
    <w:rsid w:val="00476834"/>
    <w:rsid w:val="00477CB9"/>
    <w:rsid w:val="004806D2"/>
    <w:rsid w:val="00480BA9"/>
    <w:rsid w:val="00482CA8"/>
    <w:rsid w:val="00486731"/>
    <w:rsid w:val="004867C5"/>
    <w:rsid w:val="004874E4"/>
    <w:rsid w:val="004877F7"/>
    <w:rsid w:val="00491A19"/>
    <w:rsid w:val="00491FA3"/>
    <w:rsid w:val="00492778"/>
    <w:rsid w:val="00494448"/>
    <w:rsid w:val="00495097"/>
    <w:rsid w:val="00495966"/>
    <w:rsid w:val="00496194"/>
    <w:rsid w:val="004A0122"/>
    <w:rsid w:val="004A10A6"/>
    <w:rsid w:val="004A1757"/>
    <w:rsid w:val="004A2094"/>
    <w:rsid w:val="004A22B9"/>
    <w:rsid w:val="004A25E0"/>
    <w:rsid w:val="004A2D60"/>
    <w:rsid w:val="004A328F"/>
    <w:rsid w:val="004A3841"/>
    <w:rsid w:val="004A4777"/>
    <w:rsid w:val="004A4F0B"/>
    <w:rsid w:val="004A56C1"/>
    <w:rsid w:val="004A5898"/>
    <w:rsid w:val="004A6E2D"/>
    <w:rsid w:val="004A7A79"/>
    <w:rsid w:val="004B0C88"/>
    <w:rsid w:val="004B18B7"/>
    <w:rsid w:val="004B4A85"/>
    <w:rsid w:val="004B5680"/>
    <w:rsid w:val="004B57E1"/>
    <w:rsid w:val="004B6186"/>
    <w:rsid w:val="004B7CA2"/>
    <w:rsid w:val="004B7D5A"/>
    <w:rsid w:val="004C1064"/>
    <w:rsid w:val="004C108F"/>
    <w:rsid w:val="004C18A8"/>
    <w:rsid w:val="004C2F30"/>
    <w:rsid w:val="004C4A86"/>
    <w:rsid w:val="004C4C95"/>
    <w:rsid w:val="004C567A"/>
    <w:rsid w:val="004C63C9"/>
    <w:rsid w:val="004C67EA"/>
    <w:rsid w:val="004C6D41"/>
    <w:rsid w:val="004C733E"/>
    <w:rsid w:val="004C7EC5"/>
    <w:rsid w:val="004D0609"/>
    <w:rsid w:val="004D1750"/>
    <w:rsid w:val="004D1A5B"/>
    <w:rsid w:val="004D2F6A"/>
    <w:rsid w:val="004D31F9"/>
    <w:rsid w:val="004D3B7A"/>
    <w:rsid w:val="004D5318"/>
    <w:rsid w:val="004D57DE"/>
    <w:rsid w:val="004D59F7"/>
    <w:rsid w:val="004D6886"/>
    <w:rsid w:val="004D7773"/>
    <w:rsid w:val="004D795F"/>
    <w:rsid w:val="004D79B3"/>
    <w:rsid w:val="004E0ACB"/>
    <w:rsid w:val="004E265B"/>
    <w:rsid w:val="004E3121"/>
    <w:rsid w:val="004E4168"/>
    <w:rsid w:val="004E4657"/>
    <w:rsid w:val="004E5686"/>
    <w:rsid w:val="004E58C7"/>
    <w:rsid w:val="004E6515"/>
    <w:rsid w:val="004E75F2"/>
    <w:rsid w:val="004F02DE"/>
    <w:rsid w:val="004F1082"/>
    <w:rsid w:val="004F2774"/>
    <w:rsid w:val="004F2858"/>
    <w:rsid w:val="004F2BF7"/>
    <w:rsid w:val="004F4D8D"/>
    <w:rsid w:val="004F573B"/>
    <w:rsid w:val="004F5916"/>
    <w:rsid w:val="004F5CA3"/>
    <w:rsid w:val="00500F35"/>
    <w:rsid w:val="00501244"/>
    <w:rsid w:val="00503523"/>
    <w:rsid w:val="00503A94"/>
    <w:rsid w:val="00504308"/>
    <w:rsid w:val="005043FD"/>
    <w:rsid w:val="00505108"/>
    <w:rsid w:val="005065C8"/>
    <w:rsid w:val="00506D00"/>
    <w:rsid w:val="00507CB4"/>
    <w:rsid w:val="00513682"/>
    <w:rsid w:val="005137E1"/>
    <w:rsid w:val="00514B18"/>
    <w:rsid w:val="00516187"/>
    <w:rsid w:val="0051703B"/>
    <w:rsid w:val="00517511"/>
    <w:rsid w:val="00520D36"/>
    <w:rsid w:val="00521B18"/>
    <w:rsid w:val="0052220C"/>
    <w:rsid w:val="0052231E"/>
    <w:rsid w:val="005224C0"/>
    <w:rsid w:val="00522757"/>
    <w:rsid w:val="005231CC"/>
    <w:rsid w:val="00523EF7"/>
    <w:rsid w:val="00523FE4"/>
    <w:rsid w:val="00524161"/>
    <w:rsid w:val="005273C3"/>
    <w:rsid w:val="005310C2"/>
    <w:rsid w:val="0053126C"/>
    <w:rsid w:val="005313B8"/>
    <w:rsid w:val="00531406"/>
    <w:rsid w:val="00532250"/>
    <w:rsid w:val="00533164"/>
    <w:rsid w:val="00533ACB"/>
    <w:rsid w:val="00533CE9"/>
    <w:rsid w:val="005350DA"/>
    <w:rsid w:val="0053776C"/>
    <w:rsid w:val="00537B14"/>
    <w:rsid w:val="00540DF7"/>
    <w:rsid w:val="00541157"/>
    <w:rsid w:val="00541E91"/>
    <w:rsid w:val="005431F1"/>
    <w:rsid w:val="0054345B"/>
    <w:rsid w:val="00544075"/>
    <w:rsid w:val="005443F2"/>
    <w:rsid w:val="00544663"/>
    <w:rsid w:val="00545156"/>
    <w:rsid w:val="00546609"/>
    <w:rsid w:val="00547820"/>
    <w:rsid w:val="00550766"/>
    <w:rsid w:val="00550FC3"/>
    <w:rsid w:val="005530F8"/>
    <w:rsid w:val="00553801"/>
    <w:rsid w:val="00554B64"/>
    <w:rsid w:val="00555378"/>
    <w:rsid w:val="005555E8"/>
    <w:rsid w:val="00556889"/>
    <w:rsid w:val="0055739A"/>
    <w:rsid w:val="005611A5"/>
    <w:rsid w:val="00563249"/>
    <w:rsid w:val="005633C3"/>
    <w:rsid w:val="005635C1"/>
    <w:rsid w:val="005641E8"/>
    <w:rsid w:val="00565214"/>
    <w:rsid w:val="00565B17"/>
    <w:rsid w:val="005665B8"/>
    <w:rsid w:val="00570E4E"/>
    <w:rsid w:val="00572415"/>
    <w:rsid w:val="00572551"/>
    <w:rsid w:val="00572D94"/>
    <w:rsid w:val="00572E1A"/>
    <w:rsid w:val="005738E2"/>
    <w:rsid w:val="00573D60"/>
    <w:rsid w:val="0057540A"/>
    <w:rsid w:val="0057642C"/>
    <w:rsid w:val="00577248"/>
    <w:rsid w:val="005774E3"/>
    <w:rsid w:val="00577522"/>
    <w:rsid w:val="0057761D"/>
    <w:rsid w:val="00582E2C"/>
    <w:rsid w:val="00582E9A"/>
    <w:rsid w:val="00583133"/>
    <w:rsid w:val="00583D6E"/>
    <w:rsid w:val="00583E3E"/>
    <w:rsid w:val="00583F23"/>
    <w:rsid w:val="00587634"/>
    <w:rsid w:val="005876D4"/>
    <w:rsid w:val="00587A4B"/>
    <w:rsid w:val="005936A5"/>
    <w:rsid w:val="005936D1"/>
    <w:rsid w:val="00593C3D"/>
    <w:rsid w:val="00594302"/>
    <w:rsid w:val="0059494D"/>
    <w:rsid w:val="00595033"/>
    <w:rsid w:val="00595650"/>
    <w:rsid w:val="0059621F"/>
    <w:rsid w:val="0059623A"/>
    <w:rsid w:val="005A1511"/>
    <w:rsid w:val="005A1EEA"/>
    <w:rsid w:val="005A2D8C"/>
    <w:rsid w:val="005A3C41"/>
    <w:rsid w:val="005A5CC0"/>
    <w:rsid w:val="005B00F5"/>
    <w:rsid w:val="005B0235"/>
    <w:rsid w:val="005B2702"/>
    <w:rsid w:val="005B2A57"/>
    <w:rsid w:val="005B2D9F"/>
    <w:rsid w:val="005B5C30"/>
    <w:rsid w:val="005B5F44"/>
    <w:rsid w:val="005B612C"/>
    <w:rsid w:val="005B6442"/>
    <w:rsid w:val="005B7D95"/>
    <w:rsid w:val="005B7F2D"/>
    <w:rsid w:val="005C0519"/>
    <w:rsid w:val="005C0AE6"/>
    <w:rsid w:val="005C21BC"/>
    <w:rsid w:val="005C32D1"/>
    <w:rsid w:val="005C37B9"/>
    <w:rsid w:val="005C5DE6"/>
    <w:rsid w:val="005C6A6B"/>
    <w:rsid w:val="005D0976"/>
    <w:rsid w:val="005D0A4D"/>
    <w:rsid w:val="005D1183"/>
    <w:rsid w:val="005D18CD"/>
    <w:rsid w:val="005D1AB3"/>
    <w:rsid w:val="005D1EFC"/>
    <w:rsid w:val="005D2249"/>
    <w:rsid w:val="005D255D"/>
    <w:rsid w:val="005D60A6"/>
    <w:rsid w:val="005D6356"/>
    <w:rsid w:val="005D6559"/>
    <w:rsid w:val="005D728F"/>
    <w:rsid w:val="005D7D5B"/>
    <w:rsid w:val="005D7FA7"/>
    <w:rsid w:val="005E0980"/>
    <w:rsid w:val="005E14B6"/>
    <w:rsid w:val="005E1A63"/>
    <w:rsid w:val="005E1CC9"/>
    <w:rsid w:val="005E2A7F"/>
    <w:rsid w:val="005E2FEB"/>
    <w:rsid w:val="005E363A"/>
    <w:rsid w:val="005E3998"/>
    <w:rsid w:val="005E5378"/>
    <w:rsid w:val="005E66BB"/>
    <w:rsid w:val="005E6F7A"/>
    <w:rsid w:val="005E755E"/>
    <w:rsid w:val="005E7A6B"/>
    <w:rsid w:val="005F0319"/>
    <w:rsid w:val="005F0C8E"/>
    <w:rsid w:val="005F1637"/>
    <w:rsid w:val="005F18B8"/>
    <w:rsid w:val="005F2198"/>
    <w:rsid w:val="005F2216"/>
    <w:rsid w:val="005F2486"/>
    <w:rsid w:val="005F2811"/>
    <w:rsid w:val="005F2AEE"/>
    <w:rsid w:val="005F2AFC"/>
    <w:rsid w:val="005F2DFA"/>
    <w:rsid w:val="005F4456"/>
    <w:rsid w:val="005F5C64"/>
    <w:rsid w:val="005F6FCB"/>
    <w:rsid w:val="005F72A3"/>
    <w:rsid w:val="005F761E"/>
    <w:rsid w:val="005F7B48"/>
    <w:rsid w:val="006009D5"/>
    <w:rsid w:val="00600A6A"/>
    <w:rsid w:val="00601365"/>
    <w:rsid w:val="00601E9D"/>
    <w:rsid w:val="006021EB"/>
    <w:rsid w:val="00602436"/>
    <w:rsid w:val="00602944"/>
    <w:rsid w:val="00602BC9"/>
    <w:rsid w:val="00603338"/>
    <w:rsid w:val="00603B8F"/>
    <w:rsid w:val="00604A9D"/>
    <w:rsid w:val="00604E93"/>
    <w:rsid w:val="00604F63"/>
    <w:rsid w:val="0060518E"/>
    <w:rsid w:val="00605779"/>
    <w:rsid w:val="0060747C"/>
    <w:rsid w:val="00610841"/>
    <w:rsid w:val="00610953"/>
    <w:rsid w:val="00610AE6"/>
    <w:rsid w:val="00611174"/>
    <w:rsid w:val="00611518"/>
    <w:rsid w:val="006117C3"/>
    <w:rsid w:val="00611BAF"/>
    <w:rsid w:val="00611D1E"/>
    <w:rsid w:val="00611DB6"/>
    <w:rsid w:val="00612112"/>
    <w:rsid w:val="0061440F"/>
    <w:rsid w:val="00615E04"/>
    <w:rsid w:val="00616094"/>
    <w:rsid w:val="0061610E"/>
    <w:rsid w:val="00616F9B"/>
    <w:rsid w:val="00617253"/>
    <w:rsid w:val="00617A61"/>
    <w:rsid w:val="006204A2"/>
    <w:rsid w:val="006207F8"/>
    <w:rsid w:val="00620A81"/>
    <w:rsid w:val="006212A1"/>
    <w:rsid w:val="00621420"/>
    <w:rsid w:val="00622703"/>
    <w:rsid w:val="00622947"/>
    <w:rsid w:val="00622CCE"/>
    <w:rsid w:val="00625D66"/>
    <w:rsid w:val="006328D5"/>
    <w:rsid w:val="006333FB"/>
    <w:rsid w:val="006333FD"/>
    <w:rsid w:val="0063590C"/>
    <w:rsid w:val="00635EC0"/>
    <w:rsid w:val="006375B2"/>
    <w:rsid w:val="00641A37"/>
    <w:rsid w:val="00643418"/>
    <w:rsid w:val="00643A46"/>
    <w:rsid w:val="006443FF"/>
    <w:rsid w:val="00644AF7"/>
    <w:rsid w:val="006456F2"/>
    <w:rsid w:val="006459F2"/>
    <w:rsid w:val="006462EA"/>
    <w:rsid w:val="006462EF"/>
    <w:rsid w:val="00646E18"/>
    <w:rsid w:val="006504D0"/>
    <w:rsid w:val="00650D64"/>
    <w:rsid w:val="00650F83"/>
    <w:rsid w:val="006523E3"/>
    <w:rsid w:val="00652628"/>
    <w:rsid w:val="00653642"/>
    <w:rsid w:val="00653846"/>
    <w:rsid w:val="00654368"/>
    <w:rsid w:val="00655EDD"/>
    <w:rsid w:val="00655F3B"/>
    <w:rsid w:val="00657CFC"/>
    <w:rsid w:val="00657FC3"/>
    <w:rsid w:val="00660466"/>
    <w:rsid w:val="006612CA"/>
    <w:rsid w:val="00661D3B"/>
    <w:rsid w:val="0066729D"/>
    <w:rsid w:val="00667A2A"/>
    <w:rsid w:val="00670084"/>
    <w:rsid w:val="00672203"/>
    <w:rsid w:val="006731F0"/>
    <w:rsid w:val="00673EEB"/>
    <w:rsid w:val="00674047"/>
    <w:rsid w:val="0067489C"/>
    <w:rsid w:val="0067784E"/>
    <w:rsid w:val="00677CEB"/>
    <w:rsid w:val="006805B2"/>
    <w:rsid w:val="00680766"/>
    <w:rsid w:val="006813A4"/>
    <w:rsid w:val="00681824"/>
    <w:rsid w:val="00681D80"/>
    <w:rsid w:val="00683366"/>
    <w:rsid w:val="00684162"/>
    <w:rsid w:val="006843A6"/>
    <w:rsid w:val="00684A26"/>
    <w:rsid w:val="00685F7F"/>
    <w:rsid w:val="00686FD3"/>
    <w:rsid w:val="00687057"/>
    <w:rsid w:val="00687E3D"/>
    <w:rsid w:val="006901CD"/>
    <w:rsid w:val="00690787"/>
    <w:rsid w:val="0069117D"/>
    <w:rsid w:val="006915A6"/>
    <w:rsid w:val="00693321"/>
    <w:rsid w:val="00693D35"/>
    <w:rsid w:val="006949AE"/>
    <w:rsid w:val="00696666"/>
    <w:rsid w:val="00697724"/>
    <w:rsid w:val="00697EE2"/>
    <w:rsid w:val="00697FF1"/>
    <w:rsid w:val="006A0A50"/>
    <w:rsid w:val="006A2ABF"/>
    <w:rsid w:val="006A3103"/>
    <w:rsid w:val="006A3120"/>
    <w:rsid w:val="006A49BA"/>
    <w:rsid w:val="006A4CA3"/>
    <w:rsid w:val="006A6902"/>
    <w:rsid w:val="006A6C1F"/>
    <w:rsid w:val="006A6C85"/>
    <w:rsid w:val="006A6CD1"/>
    <w:rsid w:val="006A7A41"/>
    <w:rsid w:val="006B0A0F"/>
    <w:rsid w:val="006B0E77"/>
    <w:rsid w:val="006B19D9"/>
    <w:rsid w:val="006B1AAF"/>
    <w:rsid w:val="006B2F9A"/>
    <w:rsid w:val="006B2FA9"/>
    <w:rsid w:val="006B3EB9"/>
    <w:rsid w:val="006B40EB"/>
    <w:rsid w:val="006B4DA1"/>
    <w:rsid w:val="006B4EA3"/>
    <w:rsid w:val="006B5DBF"/>
    <w:rsid w:val="006B6D82"/>
    <w:rsid w:val="006C02BF"/>
    <w:rsid w:val="006C0C42"/>
    <w:rsid w:val="006C16D4"/>
    <w:rsid w:val="006C3E09"/>
    <w:rsid w:val="006C4196"/>
    <w:rsid w:val="006C45AF"/>
    <w:rsid w:val="006C4B0A"/>
    <w:rsid w:val="006C4B74"/>
    <w:rsid w:val="006C51AD"/>
    <w:rsid w:val="006C5B04"/>
    <w:rsid w:val="006C65C0"/>
    <w:rsid w:val="006C6A4D"/>
    <w:rsid w:val="006C6C28"/>
    <w:rsid w:val="006C7653"/>
    <w:rsid w:val="006D18D5"/>
    <w:rsid w:val="006D1F01"/>
    <w:rsid w:val="006D29EC"/>
    <w:rsid w:val="006D2A1B"/>
    <w:rsid w:val="006D3232"/>
    <w:rsid w:val="006D3712"/>
    <w:rsid w:val="006D389B"/>
    <w:rsid w:val="006D3DA4"/>
    <w:rsid w:val="006D5DB1"/>
    <w:rsid w:val="006D7432"/>
    <w:rsid w:val="006D7A1B"/>
    <w:rsid w:val="006D7F18"/>
    <w:rsid w:val="006E11E0"/>
    <w:rsid w:val="006E1349"/>
    <w:rsid w:val="006E1715"/>
    <w:rsid w:val="006E196D"/>
    <w:rsid w:val="006E3C21"/>
    <w:rsid w:val="006E4425"/>
    <w:rsid w:val="006E4FD8"/>
    <w:rsid w:val="006F0D9B"/>
    <w:rsid w:val="006F2FB2"/>
    <w:rsid w:val="006F31EF"/>
    <w:rsid w:val="006F3403"/>
    <w:rsid w:val="006F3B69"/>
    <w:rsid w:val="006F3D98"/>
    <w:rsid w:val="006F444B"/>
    <w:rsid w:val="006F4B78"/>
    <w:rsid w:val="006F4D56"/>
    <w:rsid w:val="006F5490"/>
    <w:rsid w:val="006F54FE"/>
    <w:rsid w:val="006F55C8"/>
    <w:rsid w:val="006F5BBF"/>
    <w:rsid w:val="006F73F8"/>
    <w:rsid w:val="006F7451"/>
    <w:rsid w:val="00700149"/>
    <w:rsid w:val="00700BA1"/>
    <w:rsid w:val="00700DE4"/>
    <w:rsid w:val="00700E79"/>
    <w:rsid w:val="00702792"/>
    <w:rsid w:val="00702E3E"/>
    <w:rsid w:val="00703503"/>
    <w:rsid w:val="007037FB"/>
    <w:rsid w:val="0070648C"/>
    <w:rsid w:val="00706886"/>
    <w:rsid w:val="00706E4F"/>
    <w:rsid w:val="00707C0F"/>
    <w:rsid w:val="0071016A"/>
    <w:rsid w:val="00710D7A"/>
    <w:rsid w:val="00710F97"/>
    <w:rsid w:val="00711F7E"/>
    <w:rsid w:val="007139E7"/>
    <w:rsid w:val="00713F2B"/>
    <w:rsid w:val="007141ED"/>
    <w:rsid w:val="007146A2"/>
    <w:rsid w:val="00714BEF"/>
    <w:rsid w:val="007166FE"/>
    <w:rsid w:val="00717EFD"/>
    <w:rsid w:val="0072211E"/>
    <w:rsid w:val="00722D10"/>
    <w:rsid w:val="00723801"/>
    <w:rsid w:val="00723E95"/>
    <w:rsid w:val="00724AA7"/>
    <w:rsid w:val="00726718"/>
    <w:rsid w:val="00727A6A"/>
    <w:rsid w:val="0073373D"/>
    <w:rsid w:val="00734F0A"/>
    <w:rsid w:val="00735E86"/>
    <w:rsid w:val="007360C5"/>
    <w:rsid w:val="007379D5"/>
    <w:rsid w:val="00741756"/>
    <w:rsid w:val="00742704"/>
    <w:rsid w:val="00743515"/>
    <w:rsid w:val="0074453D"/>
    <w:rsid w:val="00744CFE"/>
    <w:rsid w:val="0075006C"/>
    <w:rsid w:val="00750E0D"/>
    <w:rsid w:val="00750FED"/>
    <w:rsid w:val="007524C8"/>
    <w:rsid w:val="00752773"/>
    <w:rsid w:val="0075332F"/>
    <w:rsid w:val="00753E08"/>
    <w:rsid w:val="00754A4A"/>
    <w:rsid w:val="007557DD"/>
    <w:rsid w:val="00756330"/>
    <w:rsid w:val="0075667E"/>
    <w:rsid w:val="00760306"/>
    <w:rsid w:val="00763447"/>
    <w:rsid w:val="007634CE"/>
    <w:rsid w:val="00763F73"/>
    <w:rsid w:val="0076502A"/>
    <w:rsid w:val="00765BA0"/>
    <w:rsid w:val="00766B1F"/>
    <w:rsid w:val="007701FD"/>
    <w:rsid w:val="007706A3"/>
    <w:rsid w:val="00771D85"/>
    <w:rsid w:val="00773223"/>
    <w:rsid w:val="007750BE"/>
    <w:rsid w:val="007754C4"/>
    <w:rsid w:val="007762A8"/>
    <w:rsid w:val="00776A4F"/>
    <w:rsid w:val="00777EBD"/>
    <w:rsid w:val="00780192"/>
    <w:rsid w:val="0078048C"/>
    <w:rsid w:val="00780FEB"/>
    <w:rsid w:val="00781496"/>
    <w:rsid w:val="007819C4"/>
    <w:rsid w:val="00782D75"/>
    <w:rsid w:val="00783454"/>
    <w:rsid w:val="0078450E"/>
    <w:rsid w:val="00785FC2"/>
    <w:rsid w:val="00786259"/>
    <w:rsid w:val="00786616"/>
    <w:rsid w:val="00786E4A"/>
    <w:rsid w:val="00787059"/>
    <w:rsid w:val="0078771B"/>
    <w:rsid w:val="00787990"/>
    <w:rsid w:val="00790B44"/>
    <w:rsid w:val="00791AAF"/>
    <w:rsid w:val="00791B84"/>
    <w:rsid w:val="00794F7E"/>
    <w:rsid w:val="00795E57"/>
    <w:rsid w:val="007962C7"/>
    <w:rsid w:val="00796528"/>
    <w:rsid w:val="007965B1"/>
    <w:rsid w:val="007967CB"/>
    <w:rsid w:val="007A0575"/>
    <w:rsid w:val="007A0ADA"/>
    <w:rsid w:val="007A19AB"/>
    <w:rsid w:val="007A31E5"/>
    <w:rsid w:val="007A32BA"/>
    <w:rsid w:val="007A520F"/>
    <w:rsid w:val="007A5376"/>
    <w:rsid w:val="007A672E"/>
    <w:rsid w:val="007A71A3"/>
    <w:rsid w:val="007A7A38"/>
    <w:rsid w:val="007A7FBF"/>
    <w:rsid w:val="007B1381"/>
    <w:rsid w:val="007B1CF3"/>
    <w:rsid w:val="007B1E6E"/>
    <w:rsid w:val="007B45AA"/>
    <w:rsid w:val="007B6005"/>
    <w:rsid w:val="007B605F"/>
    <w:rsid w:val="007B67D3"/>
    <w:rsid w:val="007B73C6"/>
    <w:rsid w:val="007B7E30"/>
    <w:rsid w:val="007B7E61"/>
    <w:rsid w:val="007C2321"/>
    <w:rsid w:val="007C26ED"/>
    <w:rsid w:val="007C5680"/>
    <w:rsid w:val="007C5B96"/>
    <w:rsid w:val="007C6DA3"/>
    <w:rsid w:val="007C78DF"/>
    <w:rsid w:val="007C7A50"/>
    <w:rsid w:val="007D0071"/>
    <w:rsid w:val="007D115C"/>
    <w:rsid w:val="007D1973"/>
    <w:rsid w:val="007D1C98"/>
    <w:rsid w:val="007D1F9C"/>
    <w:rsid w:val="007D23BE"/>
    <w:rsid w:val="007D2424"/>
    <w:rsid w:val="007D25BC"/>
    <w:rsid w:val="007D3030"/>
    <w:rsid w:val="007D3FFD"/>
    <w:rsid w:val="007D4498"/>
    <w:rsid w:val="007D637B"/>
    <w:rsid w:val="007D6ED4"/>
    <w:rsid w:val="007E019F"/>
    <w:rsid w:val="007E032C"/>
    <w:rsid w:val="007E0AC4"/>
    <w:rsid w:val="007E19B4"/>
    <w:rsid w:val="007E4B92"/>
    <w:rsid w:val="007E6F25"/>
    <w:rsid w:val="007F0826"/>
    <w:rsid w:val="007F1631"/>
    <w:rsid w:val="007F16A7"/>
    <w:rsid w:val="007F179A"/>
    <w:rsid w:val="007F2ADC"/>
    <w:rsid w:val="007F30C8"/>
    <w:rsid w:val="007F3D3A"/>
    <w:rsid w:val="007F5E75"/>
    <w:rsid w:val="007F727E"/>
    <w:rsid w:val="007F7980"/>
    <w:rsid w:val="008009AB"/>
    <w:rsid w:val="00801429"/>
    <w:rsid w:val="00801594"/>
    <w:rsid w:val="00801F80"/>
    <w:rsid w:val="00803AD2"/>
    <w:rsid w:val="00804383"/>
    <w:rsid w:val="00806C7A"/>
    <w:rsid w:val="00806D6F"/>
    <w:rsid w:val="00806EB8"/>
    <w:rsid w:val="00807257"/>
    <w:rsid w:val="00807C74"/>
    <w:rsid w:val="00810403"/>
    <w:rsid w:val="0081056F"/>
    <w:rsid w:val="00810CAB"/>
    <w:rsid w:val="0081103C"/>
    <w:rsid w:val="0081113C"/>
    <w:rsid w:val="00811251"/>
    <w:rsid w:val="0081281C"/>
    <w:rsid w:val="00814337"/>
    <w:rsid w:val="00814597"/>
    <w:rsid w:val="00814EAB"/>
    <w:rsid w:val="00815C0B"/>
    <w:rsid w:val="008207D4"/>
    <w:rsid w:val="00820E38"/>
    <w:rsid w:val="0082194E"/>
    <w:rsid w:val="00821D88"/>
    <w:rsid w:val="008222BD"/>
    <w:rsid w:val="0082287E"/>
    <w:rsid w:val="00822D6D"/>
    <w:rsid w:val="00823B9F"/>
    <w:rsid w:val="00824C87"/>
    <w:rsid w:val="00825042"/>
    <w:rsid w:val="00825217"/>
    <w:rsid w:val="00825994"/>
    <w:rsid w:val="008274E2"/>
    <w:rsid w:val="00827DD3"/>
    <w:rsid w:val="008318D1"/>
    <w:rsid w:val="00832403"/>
    <w:rsid w:val="008329E5"/>
    <w:rsid w:val="0083342A"/>
    <w:rsid w:val="0083385B"/>
    <w:rsid w:val="00833EF6"/>
    <w:rsid w:val="00835816"/>
    <w:rsid w:val="00836334"/>
    <w:rsid w:val="008366A9"/>
    <w:rsid w:val="008371F7"/>
    <w:rsid w:val="00840209"/>
    <w:rsid w:val="00842E6D"/>
    <w:rsid w:val="00843690"/>
    <w:rsid w:val="008436EA"/>
    <w:rsid w:val="008442B0"/>
    <w:rsid w:val="008478DB"/>
    <w:rsid w:val="00850D43"/>
    <w:rsid w:val="00851DDE"/>
    <w:rsid w:val="00852A98"/>
    <w:rsid w:val="00856858"/>
    <w:rsid w:val="00857C5E"/>
    <w:rsid w:val="0086064C"/>
    <w:rsid w:val="008619A9"/>
    <w:rsid w:val="008638A9"/>
    <w:rsid w:val="008641BF"/>
    <w:rsid w:val="008643D8"/>
    <w:rsid w:val="008646DA"/>
    <w:rsid w:val="00864FC7"/>
    <w:rsid w:val="00865072"/>
    <w:rsid w:val="00866A46"/>
    <w:rsid w:val="00866E5C"/>
    <w:rsid w:val="00867365"/>
    <w:rsid w:val="00867719"/>
    <w:rsid w:val="00870D9D"/>
    <w:rsid w:val="00870E48"/>
    <w:rsid w:val="00870FBC"/>
    <w:rsid w:val="0087151F"/>
    <w:rsid w:val="008723E2"/>
    <w:rsid w:val="008724C4"/>
    <w:rsid w:val="0087261D"/>
    <w:rsid w:val="0087273C"/>
    <w:rsid w:val="00872C72"/>
    <w:rsid w:val="00873378"/>
    <w:rsid w:val="008738D2"/>
    <w:rsid w:val="00873A8C"/>
    <w:rsid w:val="008747B8"/>
    <w:rsid w:val="00877EC7"/>
    <w:rsid w:val="00880C1E"/>
    <w:rsid w:val="00880C55"/>
    <w:rsid w:val="0088239E"/>
    <w:rsid w:val="00882BE9"/>
    <w:rsid w:val="008846D4"/>
    <w:rsid w:val="00885494"/>
    <w:rsid w:val="00886140"/>
    <w:rsid w:val="0088649A"/>
    <w:rsid w:val="00886BB2"/>
    <w:rsid w:val="00887B82"/>
    <w:rsid w:val="0089116D"/>
    <w:rsid w:val="00891D5F"/>
    <w:rsid w:val="008937A4"/>
    <w:rsid w:val="00893995"/>
    <w:rsid w:val="00893B42"/>
    <w:rsid w:val="00893E53"/>
    <w:rsid w:val="00896A5F"/>
    <w:rsid w:val="00896D9C"/>
    <w:rsid w:val="0089762A"/>
    <w:rsid w:val="008A0587"/>
    <w:rsid w:val="008A145C"/>
    <w:rsid w:val="008A3342"/>
    <w:rsid w:val="008A3B74"/>
    <w:rsid w:val="008A47C4"/>
    <w:rsid w:val="008A4CD9"/>
    <w:rsid w:val="008A5280"/>
    <w:rsid w:val="008A54B0"/>
    <w:rsid w:val="008A6587"/>
    <w:rsid w:val="008B686A"/>
    <w:rsid w:val="008B6CA9"/>
    <w:rsid w:val="008B6D87"/>
    <w:rsid w:val="008C1B2D"/>
    <w:rsid w:val="008C1EA3"/>
    <w:rsid w:val="008C21BC"/>
    <w:rsid w:val="008C2FDE"/>
    <w:rsid w:val="008C3085"/>
    <w:rsid w:val="008C3D4F"/>
    <w:rsid w:val="008C425B"/>
    <w:rsid w:val="008C4F4C"/>
    <w:rsid w:val="008C59EF"/>
    <w:rsid w:val="008C7633"/>
    <w:rsid w:val="008C777F"/>
    <w:rsid w:val="008C7FE6"/>
    <w:rsid w:val="008D38BF"/>
    <w:rsid w:val="008D4A76"/>
    <w:rsid w:val="008D4E00"/>
    <w:rsid w:val="008D4FC4"/>
    <w:rsid w:val="008D6192"/>
    <w:rsid w:val="008D6AD9"/>
    <w:rsid w:val="008D7AE4"/>
    <w:rsid w:val="008D7EB3"/>
    <w:rsid w:val="008E0490"/>
    <w:rsid w:val="008E166A"/>
    <w:rsid w:val="008E252B"/>
    <w:rsid w:val="008E256E"/>
    <w:rsid w:val="008E4439"/>
    <w:rsid w:val="008E4620"/>
    <w:rsid w:val="008E570A"/>
    <w:rsid w:val="008E5EE4"/>
    <w:rsid w:val="008E6023"/>
    <w:rsid w:val="008E67C3"/>
    <w:rsid w:val="008E76B5"/>
    <w:rsid w:val="008F0875"/>
    <w:rsid w:val="008F0D74"/>
    <w:rsid w:val="008F144D"/>
    <w:rsid w:val="008F265F"/>
    <w:rsid w:val="008F2BB8"/>
    <w:rsid w:val="008F2D98"/>
    <w:rsid w:val="008F2E97"/>
    <w:rsid w:val="008F357E"/>
    <w:rsid w:val="008F5F35"/>
    <w:rsid w:val="008F7461"/>
    <w:rsid w:val="00901068"/>
    <w:rsid w:val="009028AC"/>
    <w:rsid w:val="00903132"/>
    <w:rsid w:val="0090350A"/>
    <w:rsid w:val="0090462A"/>
    <w:rsid w:val="009047C3"/>
    <w:rsid w:val="00904B6B"/>
    <w:rsid w:val="0090503D"/>
    <w:rsid w:val="00905B20"/>
    <w:rsid w:val="00906EE6"/>
    <w:rsid w:val="009071D1"/>
    <w:rsid w:val="00907974"/>
    <w:rsid w:val="0090797B"/>
    <w:rsid w:val="00907CED"/>
    <w:rsid w:val="0091115D"/>
    <w:rsid w:val="009113DC"/>
    <w:rsid w:val="00911ACF"/>
    <w:rsid w:val="009146C9"/>
    <w:rsid w:val="00914BB0"/>
    <w:rsid w:val="009158AF"/>
    <w:rsid w:val="009163F9"/>
    <w:rsid w:val="009165A4"/>
    <w:rsid w:val="00916A97"/>
    <w:rsid w:val="0092000C"/>
    <w:rsid w:val="009210AE"/>
    <w:rsid w:val="009212D5"/>
    <w:rsid w:val="00921EA6"/>
    <w:rsid w:val="00922F21"/>
    <w:rsid w:val="00923CB3"/>
    <w:rsid w:val="00926EA2"/>
    <w:rsid w:val="009272FB"/>
    <w:rsid w:val="009306A9"/>
    <w:rsid w:val="009312C2"/>
    <w:rsid w:val="009316E4"/>
    <w:rsid w:val="009320ED"/>
    <w:rsid w:val="00932A80"/>
    <w:rsid w:val="00933505"/>
    <w:rsid w:val="00933792"/>
    <w:rsid w:val="00934274"/>
    <w:rsid w:val="009344FF"/>
    <w:rsid w:val="00935333"/>
    <w:rsid w:val="00935517"/>
    <w:rsid w:val="009366E1"/>
    <w:rsid w:val="00940050"/>
    <w:rsid w:val="00940F76"/>
    <w:rsid w:val="009412B7"/>
    <w:rsid w:val="00942A5B"/>
    <w:rsid w:val="00943BD1"/>
    <w:rsid w:val="00944962"/>
    <w:rsid w:val="00946B68"/>
    <w:rsid w:val="0094712C"/>
    <w:rsid w:val="00947500"/>
    <w:rsid w:val="00952386"/>
    <w:rsid w:val="0095542D"/>
    <w:rsid w:val="00955463"/>
    <w:rsid w:val="00956575"/>
    <w:rsid w:val="00957C03"/>
    <w:rsid w:val="00961B35"/>
    <w:rsid w:val="0096304C"/>
    <w:rsid w:val="00964419"/>
    <w:rsid w:val="00966FB9"/>
    <w:rsid w:val="00970CBF"/>
    <w:rsid w:val="0097109A"/>
    <w:rsid w:val="0097157F"/>
    <w:rsid w:val="009718A4"/>
    <w:rsid w:val="00972534"/>
    <w:rsid w:val="00973EE5"/>
    <w:rsid w:val="0097401E"/>
    <w:rsid w:val="009748C6"/>
    <w:rsid w:val="00975741"/>
    <w:rsid w:val="00976A51"/>
    <w:rsid w:val="00976AAB"/>
    <w:rsid w:val="009809E9"/>
    <w:rsid w:val="00981DF1"/>
    <w:rsid w:val="00984766"/>
    <w:rsid w:val="0099144E"/>
    <w:rsid w:val="00991E0D"/>
    <w:rsid w:val="009957B3"/>
    <w:rsid w:val="009A0769"/>
    <w:rsid w:val="009A16B0"/>
    <w:rsid w:val="009A2288"/>
    <w:rsid w:val="009A3143"/>
    <w:rsid w:val="009A4845"/>
    <w:rsid w:val="009A6BBE"/>
    <w:rsid w:val="009A7175"/>
    <w:rsid w:val="009A71D1"/>
    <w:rsid w:val="009A77FE"/>
    <w:rsid w:val="009B1271"/>
    <w:rsid w:val="009B151A"/>
    <w:rsid w:val="009B2225"/>
    <w:rsid w:val="009B3A24"/>
    <w:rsid w:val="009B4D6E"/>
    <w:rsid w:val="009B5B0D"/>
    <w:rsid w:val="009B68AE"/>
    <w:rsid w:val="009B6F85"/>
    <w:rsid w:val="009B7382"/>
    <w:rsid w:val="009B78CC"/>
    <w:rsid w:val="009C0A5B"/>
    <w:rsid w:val="009C190D"/>
    <w:rsid w:val="009C1A1D"/>
    <w:rsid w:val="009C2637"/>
    <w:rsid w:val="009C2699"/>
    <w:rsid w:val="009C26B9"/>
    <w:rsid w:val="009C2A74"/>
    <w:rsid w:val="009C52B3"/>
    <w:rsid w:val="009C55EA"/>
    <w:rsid w:val="009C5F10"/>
    <w:rsid w:val="009C627B"/>
    <w:rsid w:val="009C7921"/>
    <w:rsid w:val="009D0245"/>
    <w:rsid w:val="009D09C8"/>
    <w:rsid w:val="009D09D3"/>
    <w:rsid w:val="009D3323"/>
    <w:rsid w:val="009D3B00"/>
    <w:rsid w:val="009D47BD"/>
    <w:rsid w:val="009E0C22"/>
    <w:rsid w:val="009E181E"/>
    <w:rsid w:val="009E2304"/>
    <w:rsid w:val="009E24BB"/>
    <w:rsid w:val="009E29C2"/>
    <w:rsid w:val="009E2BF4"/>
    <w:rsid w:val="009E3CBA"/>
    <w:rsid w:val="009E5E26"/>
    <w:rsid w:val="009E69BD"/>
    <w:rsid w:val="009E71A2"/>
    <w:rsid w:val="009F0D44"/>
    <w:rsid w:val="009F1459"/>
    <w:rsid w:val="009F2393"/>
    <w:rsid w:val="009F4CE2"/>
    <w:rsid w:val="009F51E3"/>
    <w:rsid w:val="009F7E0D"/>
    <w:rsid w:val="00A00028"/>
    <w:rsid w:val="00A016F6"/>
    <w:rsid w:val="00A01A8C"/>
    <w:rsid w:val="00A03421"/>
    <w:rsid w:val="00A03DED"/>
    <w:rsid w:val="00A04060"/>
    <w:rsid w:val="00A06AF6"/>
    <w:rsid w:val="00A072EA"/>
    <w:rsid w:val="00A07888"/>
    <w:rsid w:val="00A078B0"/>
    <w:rsid w:val="00A07D12"/>
    <w:rsid w:val="00A1059D"/>
    <w:rsid w:val="00A10969"/>
    <w:rsid w:val="00A1300C"/>
    <w:rsid w:val="00A13AD6"/>
    <w:rsid w:val="00A148D7"/>
    <w:rsid w:val="00A15806"/>
    <w:rsid w:val="00A16B39"/>
    <w:rsid w:val="00A171D9"/>
    <w:rsid w:val="00A175F8"/>
    <w:rsid w:val="00A17CD8"/>
    <w:rsid w:val="00A20099"/>
    <w:rsid w:val="00A20E9E"/>
    <w:rsid w:val="00A21D33"/>
    <w:rsid w:val="00A25679"/>
    <w:rsid w:val="00A26C78"/>
    <w:rsid w:val="00A303BB"/>
    <w:rsid w:val="00A30BB7"/>
    <w:rsid w:val="00A31128"/>
    <w:rsid w:val="00A33A4D"/>
    <w:rsid w:val="00A33FE7"/>
    <w:rsid w:val="00A355DF"/>
    <w:rsid w:val="00A35769"/>
    <w:rsid w:val="00A36AB2"/>
    <w:rsid w:val="00A4227F"/>
    <w:rsid w:val="00A4235E"/>
    <w:rsid w:val="00A4240D"/>
    <w:rsid w:val="00A426B9"/>
    <w:rsid w:val="00A42B66"/>
    <w:rsid w:val="00A43E6C"/>
    <w:rsid w:val="00A4406F"/>
    <w:rsid w:val="00A449AC"/>
    <w:rsid w:val="00A4538A"/>
    <w:rsid w:val="00A457D9"/>
    <w:rsid w:val="00A45B90"/>
    <w:rsid w:val="00A46AA8"/>
    <w:rsid w:val="00A47C02"/>
    <w:rsid w:val="00A47D41"/>
    <w:rsid w:val="00A47DC9"/>
    <w:rsid w:val="00A51863"/>
    <w:rsid w:val="00A518F3"/>
    <w:rsid w:val="00A528DF"/>
    <w:rsid w:val="00A533D1"/>
    <w:rsid w:val="00A53632"/>
    <w:rsid w:val="00A53AF6"/>
    <w:rsid w:val="00A5469C"/>
    <w:rsid w:val="00A55F2F"/>
    <w:rsid w:val="00A56505"/>
    <w:rsid w:val="00A5755B"/>
    <w:rsid w:val="00A57E6B"/>
    <w:rsid w:val="00A6000C"/>
    <w:rsid w:val="00A605BE"/>
    <w:rsid w:val="00A6066A"/>
    <w:rsid w:val="00A61007"/>
    <w:rsid w:val="00A62C27"/>
    <w:rsid w:val="00A62F21"/>
    <w:rsid w:val="00A63909"/>
    <w:rsid w:val="00A64687"/>
    <w:rsid w:val="00A64E64"/>
    <w:rsid w:val="00A64EA7"/>
    <w:rsid w:val="00A65F5B"/>
    <w:rsid w:val="00A66610"/>
    <w:rsid w:val="00A70F51"/>
    <w:rsid w:val="00A71204"/>
    <w:rsid w:val="00A72149"/>
    <w:rsid w:val="00A7331F"/>
    <w:rsid w:val="00A73517"/>
    <w:rsid w:val="00A73FC1"/>
    <w:rsid w:val="00A74D16"/>
    <w:rsid w:val="00A750DE"/>
    <w:rsid w:val="00A7533B"/>
    <w:rsid w:val="00A764B3"/>
    <w:rsid w:val="00A767C7"/>
    <w:rsid w:val="00A80A04"/>
    <w:rsid w:val="00A80A42"/>
    <w:rsid w:val="00A8134E"/>
    <w:rsid w:val="00A82E26"/>
    <w:rsid w:val="00A83081"/>
    <w:rsid w:val="00A83227"/>
    <w:rsid w:val="00A84053"/>
    <w:rsid w:val="00A84118"/>
    <w:rsid w:val="00A84A55"/>
    <w:rsid w:val="00A84AFA"/>
    <w:rsid w:val="00A86040"/>
    <w:rsid w:val="00A8630C"/>
    <w:rsid w:val="00A8679D"/>
    <w:rsid w:val="00A86C95"/>
    <w:rsid w:val="00A87696"/>
    <w:rsid w:val="00A87A5D"/>
    <w:rsid w:val="00A9078F"/>
    <w:rsid w:val="00A90DD0"/>
    <w:rsid w:val="00A90F83"/>
    <w:rsid w:val="00A914A1"/>
    <w:rsid w:val="00A933C9"/>
    <w:rsid w:val="00A93EFB"/>
    <w:rsid w:val="00A94371"/>
    <w:rsid w:val="00A96158"/>
    <w:rsid w:val="00A96170"/>
    <w:rsid w:val="00A964B5"/>
    <w:rsid w:val="00A96705"/>
    <w:rsid w:val="00A96C3C"/>
    <w:rsid w:val="00A96E5E"/>
    <w:rsid w:val="00A96E9E"/>
    <w:rsid w:val="00A977F9"/>
    <w:rsid w:val="00AA00D8"/>
    <w:rsid w:val="00AA0DFB"/>
    <w:rsid w:val="00AA2BC7"/>
    <w:rsid w:val="00AA2E3D"/>
    <w:rsid w:val="00AA3C3F"/>
    <w:rsid w:val="00AA44B6"/>
    <w:rsid w:val="00AA4BA8"/>
    <w:rsid w:val="00AA4F0D"/>
    <w:rsid w:val="00AA7FFE"/>
    <w:rsid w:val="00AB2B4A"/>
    <w:rsid w:val="00AB321F"/>
    <w:rsid w:val="00AB43E1"/>
    <w:rsid w:val="00AB4F4F"/>
    <w:rsid w:val="00AB558E"/>
    <w:rsid w:val="00AB6159"/>
    <w:rsid w:val="00AB790D"/>
    <w:rsid w:val="00AC03AE"/>
    <w:rsid w:val="00AC045B"/>
    <w:rsid w:val="00AC1048"/>
    <w:rsid w:val="00AC1E05"/>
    <w:rsid w:val="00AC2D78"/>
    <w:rsid w:val="00AC30C3"/>
    <w:rsid w:val="00AC3573"/>
    <w:rsid w:val="00AC39B4"/>
    <w:rsid w:val="00AC4236"/>
    <w:rsid w:val="00AC4327"/>
    <w:rsid w:val="00AC4476"/>
    <w:rsid w:val="00AC44F2"/>
    <w:rsid w:val="00AC4509"/>
    <w:rsid w:val="00AC528F"/>
    <w:rsid w:val="00AC5E80"/>
    <w:rsid w:val="00AC6E2C"/>
    <w:rsid w:val="00AC70B1"/>
    <w:rsid w:val="00AD05FD"/>
    <w:rsid w:val="00AD0D37"/>
    <w:rsid w:val="00AD156D"/>
    <w:rsid w:val="00AD2B3B"/>
    <w:rsid w:val="00AD2ECC"/>
    <w:rsid w:val="00AD34CC"/>
    <w:rsid w:val="00AD36C1"/>
    <w:rsid w:val="00AD6205"/>
    <w:rsid w:val="00AD6A73"/>
    <w:rsid w:val="00AD76EC"/>
    <w:rsid w:val="00AE07DB"/>
    <w:rsid w:val="00AE1900"/>
    <w:rsid w:val="00AE2849"/>
    <w:rsid w:val="00AE30D5"/>
    <w:rsid w:val="00AE4FC1"/>
    <w:rsid w:val="00AE5057"/>
    <w:rsid w:val="00AE6176"/>
    <w:rsid w:val="00AE654D"/>
    <w:rsid w:val="00AE73EE"/>
    <w:rsid w:val="00AF0E3E"/>
    <w:rsid w:val="00AF10EC"/>
    <w:rsid w:val="00AF17EB"/>
    <w:rsid w:val="00AF3560"/>
    <w:rsid w:val="00AF3D29"/>
    <w:rsid w:val="00AF42FC"/>
    <w:rsid w:val="00AF5B20"/>
    <w:rsid w:val="00AF6676"/>
    <w:rsid w:val="00AF670A"/>
    <w:rsid w:val="00AF74C9"/>
    <w:rsid w:val="00B00006"/>
    <w:rsid w:val="00B006AE"/>
    <w:rsid w:val="00B01B17"/>
    <w:rsid w:val="00B020EF"/>
    <w:rsid w:val="00B02404"/>
    <w:rsid w:val="00B02AED"/>
    <w:rsid w:val="00B038F4"/>
    <w:rsid w:val="00B0407A"/>
    <w:rsid w:val="00B047CA"/>
    <w:rsid w:val="00B04869"/>
    <w:rsid w:val="00B04A04"/>
    <w:rsid w:val="00B04D53"/>
    <w:rsid w:val="00B050FB"/>
    <w:rsid w:val="00B05111"/>
    <w:rsid w:val="00B052E1"/>
    <w:rsid w:val="00B05928"/>
    <w:rsid w:val="00B0681F"/>
    <w:rsid w:val="00B06A16"/>
    <w:rsid w:val="00B102D5"/>
    <w:rsid w:val="00B10BB4"/>
    <w:rsid w:val="00B10BDB"/>
    <w:rsid w:val="00B13568"/>
    <w:rsid w:val="00B13B3B"/>
    <w:rsid w:val="00B13C60"/>
    <w:rsid w:val="00B146A0"/>
    <w:rsid w:val="00B14B0C"/>
    <w:rsid w:val="00B15213"/>
    <w:rsid w:val="00B164C6"/>
    <w:rsid w:val="00B16E0E"/>
    <w:rsid w:val="00B170D6"/>
    <w:rsid w:val="00B17D5E"/>
    <w:rsid w:val="00B2043C"/>
    <w:rsid w:val="00B204DE"/>
    <w:rsid w:val="00B20FB3"/>
    <w:rsid w:val="00B210C3"/>
    <w:rsid w:val="00B215EC"/>
    <w:rsid w:val="00B21C13"/>
    <w:rsid w:val="00B22892"/>
    <w:rsid w:val="00B23679"/>
    <w:rsid w:val="00B24BD3"/>
    <w:rsid w:val="00B26285"/>
    <w:rsid w:val="00B2758D"/>
    <w:rsid w:val="00B27839"/>
    <w:rsid w:val="00B27F07"/>
    <w:rsid w:val="00B3022E"/>
    <w:rsid w:val="00B32377"/>
    <w:rsid w:val="00B334C0"/>
    <w:rsid w:val="00B340E9"/>
    <w:rsid w:val="00B34156"/>
    <w:rsid w:val="00B35464"/>
    <w:rsid w:val="00B3555B"/>
    <w:rsid w:val="00B36D07"/>
    <w:rsid w:val="00B41C97"/>
    <w:rsid w:val="00B420FF"/>
    <w:rsid w:val="00B425C7"/>
    <w:rsid w:val="00B4483E"/>
    <w:rsid w:val="00B44D21"/>
    <w:rsid w:val="00B452A1"/>
    <w:rsid w:val="00B45A81"/>
    <w:rsid w:val="00B45DFC"/>
    <w:rsid w:val="00B45EA6"/>
    <w:rsid w:val="00B471FC"/>
    <w:rsid w:val="00B47C37"/>
    <w:rsid w:val="00B50901"/>
    <w:rsid w:val="00B51315"/>
    <w:rsid w:val="00B537AA"/>
    <w:rsid w:val="00B53E9A"/>
    <w:rsid w:val="00B5471F"/>
    <w:rsid w:val="00B54D98"/>
    <w:rsid w:val="00B57C1D"/>
    <w:rsid w:val="00B62895"/>
    <w:rsid w:val="00B64A11"/>
    <w:rsid w:val="00B64F72"/>
    <w:rsid w:val="00B65954"/>
    <w:rsid w:val="00B65F09"/>
    <w:rsid w:val="00B6690B"/>
    <w:rsid w:val="00B677AA"/>
    <w:rsid w:val="00B67887"/>
    <w:rsid w:val="00B678D9"/>
    <w:rsid w:val="00B67D26"/>
    <w:rsid w:val="00B70E9F"/>
    <w:rsid w:val="00B72E61"/>
    <w:rsid w:val="00B741D3"/>
    <w:rsid w:val="00B74C6A"/>
    <w:rsid w:val="00B74DF2"/>
    <w:rsid w:val="00B74E2D"/>
    <w:rsid w:val="00B75C74"/>
    <w:rsid w:val="00B76D9D"/>
    <w:rsid w:val="00B77102"/>
    <w:rsid w:val="00B7744E"/>
    <w:rsid w:val="00B77D34"/>
    <w:rsid w:val="00B80B91"/>
    <w:rsid w:val="00B812B2"/>
    <w:rsid w:val="00B81DA3"/>
    <w:rsid w:val="00B83C74"/>
    <w:rsid w:val="00B84571"/>
    <w:rsid w:val="00B8463E"/>
    <w:rsid w:val="00B84790"/>
    <w:rsid w:val="00B859CD"/>
    <w:rsid w:val="00B85A1F"/>
    <w:rsid w:val="00B865C2"/>
    <w:rsid w:val="00B8693E"/>
    <w:rsid w:val="00B87106"/>
    <w:rsid w:val="00B87278"/>
    <w:rsid w:val="00B90CBD"/>
    <w:rsid w:val="00B91B27"/>
    <w:rsid w:val="00B91BD4"/>
    <w:rsid w:val="00B92838"/>
    <w:rsid w:val="00B939F0"/>
    <w:rsid w:val="00B95351"/>
    <w:rsid w:val="00B97DAF"/>
    <w:rsid w:val="00BA5189"/>
    <w:rsid w:val="00BA52E9"/>
    <w:rsid w:val="00BA7A8B"/>
    <w:rsid w:val="00BA7A94"/>
    <w:rsid w:val="00BB11B3"/>
    <w:rsid w:val="00BB253F"/>
    <w:rsid w:val="00BB347A"/>
    <w:rsid w:val="00BB43FB"/>
    <w:rsid w:val="00BB5813"/>
    <w:rsid w:val="00BB5B9F"/>
    <w:rsid w:val="00BB664B"/>
    <w:rsid w:val="00BC1A55"/>
    <w:rsid w:val="00BC1E64"/>
    <w:rsid w:val="00BC2C0F"/>
    <w:rsid w:val="00BC2FD0"/>
    <w:rsid w:val="00BC36E0"/>
    <w:rsid w:val="00BC4464"/>
    <w:rsid w:val="00BC5E4C"/>
    <w:rsid w:val="00BC6603"/>
    <w:rsid w:val="00BC6637"/>
    <w:rsid w:val="00BC6684"/>
    <w:rsid w:val="00BC6884"/>
    <w:rsid w:val="00BC6BD0"/>
    <w:rsid w:val="00BC74CB"/>
    <w:rsid w:val="00BC7B2C"/>
    <w:rsid w:val="00BC7BC4"/>
    <w:rsid w:val="00BC7E71"/>
    <w:rsid w:val="00BD1813"/>
    <w:rsid w:val="00BD1833"/>
    <w:rsid w:val="00BD2813"/>
    <w:rsid w:val="00BD3B29"/>
    <w:rsid w:val="00BD6B04"/>
    <w:rsid w:val="00BD7D79"/>
    <w:rsid w:val="00BE1318"/>
    <w:rsid w:val="00BE17EF"/>
    <w:rsid w:val="00BE23AA"/>
    <w:rsid w:val="00BE27E5"/>
    <w:rsid w:val="00BE2FD5"/>
    <w:rsid w:val="00BE331C"/>
    <w:rsid w:val="00BE3563"/>
    <w:rsid w:val="00BE38A5"/>
    <w:rsid w:val="00BE4C0E"/>
    <w:rsid w:val="00BE557D"/>
    <w:rsid w:val="00BE57BE"/>
    <w:rsid w:val="00BE5A1B"/>
    <w:rsid w:val="00BE5AF3"/>
    <w:rsid w:val="00BE65F7"/>
    <w:rsid w:val="00BE6A02"/>
    <w:rsid w:val="00BE7335"/>
    <w:rsid w:val="00BE793F"/>
    <w:rsid w:val="00BF07C3"/>
    <w:rsid w:val="00BF12D7"/>
    <w:rsid w:val="00BF171D"/>
    <w:rsid w:val="00BF1EC1"/>
    <w:rsid w:val="00BF2585"/>
    <w:rsid w:val="00BF2869"/>
    <w:rsid w:val="00BF2937"/>
    <w:rsid w:val="00BF351E"/>
    <w:rsid w:val="00BF43FD"/>
    <w:rsid w:val="00BF524B"/>
    <w:rsid w:val="00C00076"/>
    <w:rsid w:val="00C01FD6"/>
    <w:rsid w:val="00C0239C"/>
    <w:rsid w:val="00C032CA"/>
    <w:rsid w:val="00C032D0"/>
    <w:rsid w:val="00C03521"/>
    <w:rsid w:val="00C036D0"/>
    <w:rsid w:val="00C037E8"/>
    <w:rsid w:val="00C04B3D"/>
    <w:rsid w:val="00C04C44"/>
    <w:rsid w:val="00C05369"/>
    <w:rsid w:val="00C058BD"/>
    <w:rsid w:val="00C06364"/>
    <w:rsid w:val="00C065F7"/>
    <w:rsid w:val="00C06AF9"/>
    <w:rsid w:val="00C07CDD"/>
    <w:rsid w:val="00C10527"/>
    <w:rsid w:val="00C10785"/>
    <w:rsid w:val="00C119DE"/>
    <w:rsid w:val="00C11DEE"/>
    <w:rsid w:val="00C1331B"/>
    <w:rsid w:val="00C14272"/>
    <w:rsid w:val="00C16D7E"/>
    <w:rsid w:val="00C17423"/>
    <w:rsid w:val="00C176E5"/>
    <w:rsid w:val="00C21611"/>
    <w:rsid w:val="00C2294C"/>
    <w:rsid w:val="00C23081"/>
    <w:rsid w:val="00C23C3A"/>
    <w:rsid w:val="00C248EE"/>
    <w:rsid w:val="00C25A62"/>
    <w:rsid w:val="00C2618D"/>
    <w:rsid w:val="00C26DAD"/>
    <w:rsid w:val="00C3296C"/>
    <w:rsid w:val="00C32A50"/>
    <w:rsid w:val="00C32F99"/>
    <w:rsid w:val="00C33D16"/>
    <w:rsid w:val="00C36233"/>
    <w:rsid w:val="00C36248"/>
    <w:rsid w:val="00C37140"/>
    <w:rsid w:val="00C372ED"/>
    <w:rsid w:val="00C412CA"/>
    <w:rsid w:val="00C41F90"/>
    <w:rsid w:val="00C42468"/>
    <w:rsid w:val="00C430BA"/>
    <w:rsid w:val="00C44359"/>
    <w:rsid w:val="00C45ABA"/>
    <w:rsid w:val="00C45BDB"/>
    <w:rsid w:val="00C45C8C"/>
    <w:rsid w:val="00C46DE1"/>
    <w:rsid w:val="00C47FE4"/>
    <w:rsid w:val="00C50BBA"/>
    <w:rsid w:val="00C53349"/>
    <w:rsid w:val="00C537EC"/>
    <w:rsid w:val="00C54174"/>
    <w:rsid w:val="00C55AC0"/>
    <w:rsid w:val="00C55DE1"/>
    <w:rsid w:val="00C56103"/>
    <w:rsid w:val="00C574BD"/>
    <w:rsid w:val="00C575D2"/>
    <w:rsid w:val="00C6218B"/>
    <w:rsid w:val="00C6246A"/>
    <w:rsid w:val="00C62C64"/>
    <w:rsid w:val="00C63BE4"/>
    <w:rsid w:val="00C65AD7"/>
    <w:rsid w:val="00C66005"/>
    <w:rsid w:val="00C66C89"/>
    <w:rsid w:val="00C705A7"/>
    <w:rsid w:val="00C70B77"/>
    <w:rsid w:val="00C71515"/>
    <w:rsid w:val="00C71A53"/>
    <w:rsid w:val="00C72511"/>
    <w:rsid w:val="00C74408"/>
    <w:rsid w:val="00C7485D"/>
    <w:rsid w:val="00C760A4"/>
    <w:rsid w:val="00C76334"/>
    <w:rsid w:val="00C76609"/>
    <w:rsid w:val="00C77281"/>
    <w:rsid w:val="00C800A2"/>
    <w:rsid w:val="00C86C4D"/>
    <w:rsid w:val="00C86DDD"/>
    <w:rsid w:val="00C87C59"/>
    <w:rsid w:val="00C9117E"/>
    <w:rsid w:val="00C9143D"/>
    <w:rsid w:val="00C91E51"/>
    <w:rsid w:val="00C9289C"/>
    <w:rsid w:val="00C94170"/>
    <w:rsid w:val="00C9465B"/>
    <w:rsid w:val="00C94C20"/>
    <w:rsid w:val="00C966E5"/>
    <w:rsid w:val="00C96935"/>
    <w:rsid w:val="00C96AC4"/>
    <w:rsid w:val="00C96DF1"/>
    <w:rsid w:val="00C97195"/>
    <w:rsid w:val="00C976E6"/>
    <w:rsid w:val="00C977F3"/>
    <w:rsid w:val="00C97D1B"/>
    <w:rsid w:val="00CA0890"/>
    <w:rsid w:val="00CA13B1"/>
    <w:rsid w:val="00CA160B"/>
    <w:rsid w:val="00CA1D3A"/>
    <w:rsid w:val="00CA21CA"/>
    <w:rsid w:val="00CA3877"/>
    <w:rsid w:val="00CA44BA"/>
    <w:rsid w:val="00CA4E2B"/>
    <w:rsid w:val="00CB033A"/>
    <w:rsid w:val="00CB2E6D"/>
    <w:rsid w:val="00CB3D7C"/>
    <w:rsid w:val="00CB66AB"/>
    <w:rsid w:val="00CB6828"/>
    <w:rsid w:val="00CB7417"/>
    <w:rsid w:val="00CB7DFA"/>
    <w:rsid w:val="00CC249D"/>
    <w:rsid w:val="00CC264E"/>
    <w:rsid w:val="00CC4593"/>
    <w:rsid w:val="00CC45D5"/>
    <w:rsid w:val="00CC6125"/>
    <w:rsid w:val="00CC6D4E"/>
    <w:rsid w:val="00CC75AF"/>
    <w:rsid w:val="00CD0950"/>
    <w:rsid w:val="00CD1A4C"/>
    <w:rsid w:val="00CD425B"/>
    <w:rsid w:val="00CD51A8"/>
    <w:rsid w:val="00CD55DD"/>
    <w:rsid w:val="00CD55F3"/>
    <w:rsid w:val="00CD5A08"/>
    <w:rsid w:val="00CD5D89"/>
    <w:rsid w:val="00CD5F5E"/>
    <w:rsid w:val="00CD789E"/>
    <w:rsid w:val="00CD78ED"/>
    <w:rsid w:val="00CE028E"/>
    <w:rsid w:val="00CE02B5"/>
    <w:rsid w:val="00CE04D3"/>
    <w:rsid w:val="00CE05A0"/>
    <w:rsid w:val="00CE0A96"/>
    <w:rsid w:val="00CE1A38"/>
    <w:rsid w:val="00CE2089"/>
    <w:rsid w:val="00CE288A"/>
    <w:rsid w:val="00CE448E"/>
    <w:rsid w:val="00CE5477"/>
    <w:rsid w:val="00CE5D92"/>
    <w:rsid w:val="00CE62EA"/>
    <w:rsid w:val="00CE660D"/>
    <w:rsid w:val="00CE6D10"/>
    <w:rsid w:val="00CE7847"/>
    <w:rsid w:val="00CF0EA3"/>
    <w:rsid w:val="00CF14C0"/>
    <w:rsid w:val="00CF273A"/>
    <w:rsid w:val="00CF2CBA"/>
    <w:rsid w:val="00CF3476"/>
    <w:rsid w:val="00CF49D4"/>
    <w:rsid w:val="00CF4CB2"/>
    <w:rsid w:val="00CF6BD0"/>
    <w:rsid w:val="00CF7057"/>
    <w:rsid w:val="00CF7753"/>
    <w:rsid w:val="00D0127D"/>
    <w:rsid w:val="00D0395A"/>
    <w:rsid w:val="00D04619"/>
    <w:rsid w:val="00D05A84"/>
    <w:rsid w:val="00D065CA"/>
    <w:rsid w:val="00D06862"/>
    <w:rsid w:val="00D1333C"/>
    <w:rsid w:val="00D13962"/>
    <w:rsid w:val="00D13BDD"/>
    <w:rsid w:val="00D14762"/>
    <w:rsid w:val="00D149F1"/>
    <w:rsid w:val="00D14EDE"/>
    <w:rsid w:val="00D150A4"/>
    <w:rsid w:val="00D15768"/>
    <w:rsid w:val="00D17D14"/>
    <w:rsid w:val="00D20012"/>
    <w:rsid w:val="00D20938"/>
    <w:rsid w:val="00D21543"/>
    <w:rsid w:val="00D219C2"/>
    <w:rsid w:val="00D22743"/>
    <w:rsid w:val="00D252DD"/>
    <w:rsid w:val="00D3072B"/>
    <w:rsid w:val="00D31902"/>
    <w:rsid w:val="00D32B6A"/>
    <w:rsid w:val="00D32F18"/>
    <w:rsid w:val="00D34809"/>
    <w:rsid w:val="00D36BAB"/>
    <w:rsid w:val="00D36E9B"/>
    <w:rsid w:val="00D36F29"/>
    <w:rsid w:val="00D375C1"/>
    <w:rsid w:val="00D406F2"/>
    <w:rsid w:val="00D43754"/>
    <w:rsid w:val="00D43A8F"/>
    <w:rsid w:val="00D43C47"/>
    <w:rsid w:val="00D448DD"/>
    <w:rsid w:val="00D457A3"/>
    <w:rsid w:val="00D46B4C"/>
    <w:rsid w:val="00D47E65"/>
    <w:rsid w:val="00D5059B"/>
    <w:rsid w:val="00D528C8"/>
    <w:rsid w:val="00D54CE1"/>
    <w:rsid w:val="00D54DBB"/>
    <w:rsid w:val="00D55AB5"/>
    <w:rsid w:val="00D57DDB"/>
    <w:rsid w:val="00D61145"/>
    <w:rsid w:val="00D611CE"/>
    <w:rsid w:val="00D61841"/>
    <w:rsid w:val="00D62240"/>
    <w:rsid w:val="00D623D3"/>
    <w:rsid w:val="00D6391E"/>
    <w:rsid w:val="00D63D7E"/>
    <w:rsid w:val="00D64910"/>
    <w:rsid w:val="00D65BC1"/>
    <w:rsid w:val="00D66915"/>
    <w:rsid w:val="00D673C4"/>
    <w:rsid w:val="00D709A4"/>
    <w:rsid w:val="00D73811"/>
    <w:rsid w:val="00D73BF8"/>
    <w:rsid w:val="00D741A7"/>
    <w:rsid w:val="00D746FB"/>
    <w:rsid w:val="00D75969"/>
    <w:rsid w:val="00D7658F"/>
    <w:rsid w:val="00D7671D"/>
    <w:rsid w:val="00D76ECD"/>
    <w:rsid w:val="00D774F6"/>
    <w:rsid w:val="00D7781B"/>
    <w:rsid w:val="00D8087A"/>
    <w:rsid w:val="00D8127A"/>
    <w:rsid w:val="00D81795"/>
    <w:rsid w:val="00D824A1"/>
    <w:rsid w:val="00D83537"/>
    <w:rsid w:val="00D83791"/>
    <w:rsid w:val="00D83A41"/>
    <w:rsid w:val="00D8560F"/>
    <w:rsid w:val="00D8719C"/>
    <w:rsid w:val="00D874F8"/>
    <w:rsid w:val="00D900EF"/>
    <w:rsid w:val="00D902AE"/>
    <w:rsid w:val="00D9077C"/>
    <w:rsid w:val="00D90AFB"/>
    <w:rsid w:val="00D91C58"/>
    <w:rsid w:val="00D93415"/>
    <w:rsid w:val="00D9498B"/>
    <w:rsid w:val="00D95A7F"/>
    <w:rsid w:val="00D96B77"/>
    <w:rsid w:val="00D97F94"/>
    <w:rsid w:val="00DA20C7"/>
    <w:rsid w:val="00DA2335"/>
    <w:rsid w:val="00DA2D4D"/>
    <w:rsid w:val="00DA3AB5"/>
    <w:rsid w:val="00DA5DA3"/>
    <w:rsid w:val="00DA6221"/>
    <w:rsid w:val="00DA62E5"/>
    <w:rsid w:val="00DA6593"/>
    <w:rsid w:val="00DA67E7"/>
    <w:rsid w:val="00DA6B47"/>
    <w:rsid w:val="00DA716A"/>
    <w:rsid w:val="00DA78E7"/>
    <w:rsid w:val="00DB0261"/>
    <w:rsid w:val="00DB1F2D"/>
    <w:rsid w:val="00DB22D5"/>
    <w:rsid w:val="00DB2788"/>
    <w:rsid w:val="00DB2B78"/>
    <w:rsid w:val="00DB5299"/>
    <w:rsid w:val="00DB7748"/>
    <w:rsid w:val="00DC0BB3"/>
    <w:rsid w:val="00DC0C4A"/>
    <w:rsid w:val="00DC17A7"/>
    <w:rsid w:val="00DC1CFB"/>
    <w:rsid w:val="00DC1F44"/>
    <w:rsid w:val="00DC2917"/>
    <w:rsid w:val="00DC29A7"/>
    <w:rsid w:val="00DC5303"/>
    <w:rsid w:val="00DC5EEC"/>
    <w:rsid w:val="00DC67E3"/>
    <w:rsid w:val="00DC6BF7"/>
    <w:rsid w:val="00DD125B"/>
    <w:rsid w:val="00DD132C"/>
    <w:rsid w:val="00DD18A1"/>
    <w:rsid w:val="00DD3838"/>
    <w:rsid w:val="00DD40CC"/>
    <w:rsid w:val="00DE03CB"/>
    <w:rsid w:val="00DE081C"/>
    <w:rsid w:val="00DE13DA"/>
    <w:rsid w:val="00DE1757"/>
    <w:rsid w:val="00DE22C1"/>
    <w:rsid w:val="00DE26AC"/>
    <w:rsid w:val="00DE2C9A"/>
    <w:rsid w:val="00DE5820"/>
    <w:rsid w:val="00DE6ABB"/>
    <w:rsid w:val="00DE70C9"/>
    <w:rsid w:val="00DE725E"/>
    <w:rsid w:val="00DE77D8"/>
    <w:rsid w:val="00DE7B8A"/>
    <w:rsid w:val="00DF0163"/>
    <w:rsid w:val="00DF0AE6"/>
    <w:rsid w:val="00DF2567"/>
    <w:rsid w:val="00DF3C73"/>
    <w:rsid w:val="00DF46F1"/>
    <w:rsid w:val="00DF610A"/>
    <w:rsid w:val="00DF7ACE"/>
    <w:rsid w:val="00E0019E"/>
    <w:rsid w:val="00E007E9"/>
    <w:rsid w:val="00E00908"/>
    <w:rsid w:val="00E00E0B"/>
    <w:rsid w:val="00E0163D"/>
    <w:rsid w:val="00E03DF9"/>
    <w:rsid w:val="00E04A11"/>
    <w:rsid w:val="00E053E0"/>
    <w:rsid w:val="00E05893"/>
    <w:rsid w:val="00E05C3D"/>
    <w:rsid w:val="00E06A7B"/>
    <w:rsid w:val="00E07CC9"/>
    <w:rsid w:val="00E07D72"/>
    <w:rsid w:val="00E11449"/>
    <w:rsid w:val="00E11A0B"/>
    <w:rsid w:val="00E11C4B"/>
    <w:rsid w:val="00E121D9"/>
    <w:rsid w:val="00E12B1F"/>
    <w:rsid w:val="00E12C33"/>
    <w:rsid w:val="00E130C4"/>
    <w:rsid w:val="00E13539"/>
    <w:rsid w:val="00E1367C"/>
    <w:rsid w:val="00E1468B"/>
    <w:rsid w:val="00E14FB3"/>
    <w:rsid w:val="00E20A13"/>
    <w:rsid w:val="00E21078"/>
    <w:rsid w:val="00E21364"/>
    <w:rsid w:val="00E219D1"/>
    <w:rsid w:val="00E21B0C"/>
    <w:rsid w:val="00E21D17"/>
    <w:rsid w:val="00E23759"/>
    <w:rsid w:val="00E23F18"/>
    <w:rsid w:val="00E243B8"/>
    <w:rsid w:val="00E245D0"/>
    <w:rsid w:val="00E25137"/>
    <w:rsid w:val="00E2515E"/>
    <w:rsid w:val="00E2573A"/>
    <w:rsid w:val="00E258ED"/>
    <w:rsid w:val="00E2719C"/>
    <w:rsid w:val="00E30872"/>
    <w:rsid w:val="00E3175D"/>
    <w:rsid w:val="00E321A0"/>
    <w:rsid w:val="00E330D9"/>
    <w:rsid w:val="00E33F8A"/>
    <w:rsid w:val="00E33F97"/>
    <w:rsid w:val="00E3491F"/>
    <w:rsid w:val="00E3563B"/>
    <w:rsid w:val="00E35910"/>
    <w:rsid w:val="00E365D5"/>
    <w:rsid w:val="00E36733"/>
    <w:rsid w:val="00E369B1"/>
    <w:rsid w:val="00E37B3A"/>
    <w:rsid w:val="00E41061"/>
    <w:rsid w:val="00E41E98"/>
    <w:rsid w:val="00E431D5"/>
    <w:rsid w:val="00E45234"/>
    <w:rsid w:val="00E50117"/>
    <w:rsid w:val="00E5057F"/>
    <w:rsid w:val="00E520F6"/>
    <w:rsid w:val="00E5213E"/>
    <w:rsid w:val="00E5249E"/>
    <w:rsid w:val="00E52C48"/>
    <w:rsid w:val="00E52D13"/>
    <w:rsid w:val="00E54DFB"/>
    <w:rsid w:val="00E558F8"/>
    <w:rsid w:val="00E56D3F"/>
    <w:rsid w:val="00E60530"/>
    <w:rsid w:val="00E60753"/>
    <w:rsid w:val="00E60C6B"/>
    <w:rsid w:val="00E61231"/>
    <w:rsid w:val="00E61965"/>
    <w:rsid w:val="00E620DA"/>
    <w:rsid w:val="00E6247A"/>
    <w:rsid w:val="00E64684"/>
    <w:rsid w:val="00E656A5"/>
    <w:rsid w:val="00E6753C"/>
    <w:rsid w:val="00E67AA9"/>
    <w:rsid w:val="00E67C7D"/>
    <w:rsid w:val="00E7105C"/>
    <w:rsid w:val="00E715E8"/>
    <w:rsid w:val="00E71B7B"/>
    <w:rsid w:val="00E71D4C"/>
    <w:rsid w:val="00E722DA"/>
    <w:rsid w:val="00E724F4"/>
    <w:rsid w:val="00E73FB9"/>
    <w:rsid w:val="00E75DE5"/>
    <w:rsid w:val="00E762F3"/>
    <w:rsid w:val="00E7665C"/>
    <w:rsid w:val="00E7737E"/>
    <w:rsid w:val="00E82662"/>
    <w:rsid w:val="00E82A26"/>
    <w:rsid w:val="00E831A4"/>
    <w:rsid w:val="00E834C8"/>
    <w:rsid w:val="00E83CAE"/>
    <w:rsid w:val="00E84F2F"/>
    <w:rsid w:val="00E85F0D"/>
    <w:rsid w:val="00E8655D"/>
    <w:rsid w:val="00E87BF9"/>
    <w:rsid w:val="00E87C68"/>
    <w:rsid w:val="00E87D43"/>
    <w:rsid w:val="00E90676"/>
    <w:rsid w:val="00E91852"/>
    <w:rsid w:val="00E93662"/>
    <w:rsid w:val="00E93CB8"/>
    <w:rsid w:val="00E93DF4"/>
    <w:rsid w:val="00E94382"/>
    <w:rsid w:val="00E94982"/>
    <w:rsid w:val="00E95FE5"/>
    <w:rsid w:val="00E9625E"/>
    <w:rsid w:val="00E9693A"/>
    <w:rsid w:val="00E96BFE"/>
    <w:rsid w:val="00E96F4D"/>
    <w:rsid w:val="00EA7889"/>
    <w:rsid w:val="00EB0AA8"/>
    <w:rsid w:val="00EB0B4D"/>
    <w:rsid w:val="00EB208A"/>
    <w:rsid w:val="00EB29E8"/>
    <w:rsid w:val="00EB3253"/>
    <w:rsid w:val="00EB34C2"/>
    <w:rsid w:val="00EB4BDC"/>
    <w:rsid w:val="00EB4C2E"/>
    <w:rsid w:val="00EB50E6"/>
    <w:rsid w:val="00EB56CC"/>
    <w:rsid w:val="00EB58B0"/>
    <w:rsid w:val="00EB5CAC"/>
    <w:rsid w:val="00EB6705"/>
    <w:rsid w:val="00EC0508"/>
    <w:rsid w:val="00EC343F"/>
    <w:rsid w:val="00EC3F22"/>
    <w:rsid w:val="00EC6BDB"/>
    <w:rsid w:val="00EC6E1A"/>
    <w:rsid w:val="00ED026D"/>
    <w:rsid w:val="00ED1EE3"/>
    <w:rsid w:val="00ED3754"/>
    <w:rsid w:val="00ED4570"/>
    <w:rsid w:val="00ED4A21"/>
    <w:rsid w:val="00EE0854"/>
    <w:rsid w:val="00EE1819"/>
    <w:rsid w:val="00EE2AC4"/>
    <w:rsid w:val="00EE2EB8"/>
    <w:rsid w:val="00EE3257"/>
    <w:rsid w:val="00EE3B0E"/>
    <w:rsid w:val="00EE415B"/>
    <w:rsid w:val="00EE4767"/>
    <w:rsid w:val="00EE5D1E"/>
    <w:rsid w:val="00EE60EC"/>
    <w:rsid w:val="00EE6F4C"/>
    <w:rsid w:val="00EE7D2E"/>
    <w:rsid w:val="00EF0398"/>
    <w:rsid w:val="00EF1A15"/>
    <w:rsid w:val="00EF246A"/>
    <w:rsid w:val="00EF4782"/>
    <w:rsid w:val="00EF547A"/>
    <w:rsid w:val="00EF54E4"/>
    <w:rsid w:val="00EF57E3"/>
    <w:rsid w:val="00F016B4"/>
    <w:rsid w:val="00F01E8D"/>
    <w:rsid w:val="00F024B2"/>
    <w:rsid w:val="00F0302D"/>
    <w:rsid w:val="00F03F3C"/>
    <w:rsid w:val="00F049FF"/>
    <w:rsid w:val="00F0530F"/>
    <w:rsid w:val="00F07E76"/>
    <w:rsid w:val="00F10184"/>
    <w:rsid w:val="00F10EC8"/>
    <w:rsid w:val="00F1179D"/>
    <w:rsid w:val="00F136B7"/>
    <w:rsid w:val="00F14359"/>
    <w:rsid w:val="00F14AE8"/>
    <w:rsid w:val="00F14F18"/>
    <w:rsid w:val="00F1542E"/>
    <w:rsid w:val="00F15527"/>
    <w:rsid w:val="00F1725F"/>
    <w:rsid w:val="00F176A7"/>
    <w:rsid w:val="00F17EA2"/>
    <w:rsid w:val="00F2156E"/>
    <w:rsid w:val="00F215AB"/>
    <w:rsid w:val="00F2424D"/>
    <w:rsid w:val="00F24861"/>
    <w:rsid w:val="00F27468"/>
    <w:rsid w:val="00F275C6"/>
    <w:rsid w:val="00F27ADF"/>
    <w:rsid w:val="00F30329"/>
    <w:rsid w:val="00F31894"/>
    <w:rsid w:val="00F325BD"/>
    <w:rsid w:val="00F365D9"/>
    <w:rsid w:val="00F3685B"/>
    <w:rsid w:val="00F3702F"/>
    <w:rsid w:val="00F411D5"/>
    <w:rsid w:val="00F42394"/>
    <w:rsid w:val="00F43D25"/>
    <w:rsid w:val="00F4403A"/>
    <w:rsid w:val="00F449E2"/>
    <w:rsid w:val="00F44A39"/>
    <w:rsid w:val="00F454F1"/>
    <w:rsid w:val="00F4555F"/>
    <w:rsid w:val="00F4571A"/>
    <w:rsid w:val="00F45935"/>
    <w:rsid w:val="00F47047"/>
    <w:rsid w:val="00F50421"/>
    <w:rsid w:val="00F507EF"/>
    <w:rsid w:val="00F516ED"/>
    <w:rsid w:val="00F52239"/>
    <w:rsid w:val="00F524F0"/>
    <w:rsid w:val="00F557CF"/>
    <w:rsid w:val="00F56314"/>
    <w:rsid w:val="00F5634F"/>
    <w:rsid w:val="00F57F9C"/>
    <w:rsid w:val="00F60E22"/>
    <w:rsid w:val="00F617A6"/>
    <w:rsid w:val="00F61D0F"/>
    <w:rsid w:val="00F6437B"/>
    <w:rsid w:val="00F64D45"/>
    <w:rsid w:val="00F66926"/>
    <w:rsid w:val="00F669C5"/>
    <w:rsid w:val="00F72A2C"/>
    <w:rsid w:val="00F73075"/>
    <w:rsid w:val="00F731EB"/>
    <w:rsid w:val="00F73494"/>
    <w:rsid w:val="00F7483F"/>
    <w:rsid w:val="00F75CF5"/>
    <w:rsid w:val="00F77E09"/>
    <w:rsid w:val="00F806A6"/>
    <w:rsid w:val="00F81388"/>
    <w:rsid w:val="00F82AAC"/>
    <w:rsid w:val="00F82CE6"/>
    <w:rsid w:val="00F835D6"/>
    <w:rsid w:val="00F83825"/>
    <w:rsid w:val="00F85B30"/>
    <w:rsid w:val="00F8681E"/>
    <w:rsid w:val="00F868CF"/>
    <w:rsid w:val="00F872D1"/>
    <w:rsid w:val="00F93309"/>
    <w:rsid w:val="00F94175"/>
    <w:rsid w:val="00F94919"/>
    <w:rsid w:val="00F94B2E"/>
    <w:rsid w:val="00F94BB2"/>
    <w:rsid w:val="00F95AC8"/>
    <w:rsid w:val="00F963C5"/>
    <w:rsid w:val="00F96F81"/>
    <w:rsid w:val="00F9742A"/>
    <w:rsid w:val="00FA00FE"/>
    <w:rsid w:val="00FA08F2"/>
    <w:rsid w:val="00FA17B1"/>
    <w:rsid w:val="00FA1CF4"/>
    <w:rsid w:val="00FA2B3D"/>
    <w:rsid w:val="00FA3727"/>
    <w:rsid w:val="00FA4663"/>
    <w:rsid w:val="00FA65B9"/>
    <w:rsid w:val="00FB01CE"/>
    <w:rsid w:val="00FB19F2"/>
    <w:rsid w:val="00FB2E17"/>
    <w:rsid w:val="00FB5EB0"/>
    <w:rsid w:val="00FB647F"/>
    <w:rsid w:val="00FB6CE2"/>
    <w:rsid w:val="00FC05E6"/>
    <w:rsid w:val="00FC154A"/>
    <w:rsid w:val="00FC1BB5"/>
    <w:rsid w:val="00FC2376"/>
    <w:rsid w:val="00FC4666"/>
    <w:rsid w:val="00FC565B"/>
    <w:rsid w:val="00FC684C"/>
    <w:rsid w:val="00FC72F7"/>
    <w:rsid w:val="00FC753A"/>
    <w:rsid w:val="00FC7563"/>
    <w:rsid w:val="00FD18F2"/>
    <w:rsid w:val="00FD197F"/>
    <w:rsid w:val="00FD2397"/>
    <w:rsid w:val="00FD2913"/>
    <w:rsid w:val="00FD2DE9"/>
    <w:rsid w:val="00FD446A"/>
    <w:rsid w:val="00FD473C"/>
    <w:rsid w:val="00FD624D"/>
    <w:rsid w:val="00FD65C9"/>
    <w:rsid w:val="00FE0680"/>
    <w:rsid w:val="00FE0ADF"/>
    <w:rsid w:val="00FE2032"/>
    <w:rsid w:val="00FE26CF"/>
    <w:rsid w:val="00FE2E3F"/>
    <w:rsid w:val="00FE381C"/>
    <w:rsid w:val="00FE45C7"/>
    <w:rsid w:val="00FE46DD"/>
    <w:rsid w:val="00FE4866"/>
    <w:rsid w:val="00FE5797"/>
    <w:rsid w:val="00FE59AE"/>
    <w:rsid w:val="00FE63F1"/>
    <w:rsid w:val="00FE68B7"/>
    <w:rsid w:val="00FE73BC"/>
    <w:rsid w:val="00FE75A5"/>
    <w:rsid w:val="00FE75F2"/>
    <w:rsid w:val="00FF0094"/>
    <w:rsid w:val="00FF013D"/>
    <w:rsid w:val="00FF0A32"/>
    <w:rsid w:val="00FF2F69"/>
    <w:rsid w:val="00FF35CD"/>
    <w:rsid w:val="00FF5D12"/>
    <w:rsid w:val="00FF6159"/>
    <w:rsid w:val="00FF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,"/>
  <w:listSeparator w:val=";"/>
  <w14:docId w14:val="1DB561E1"/>
  <w15:docId w15:val="{922B102D-4A23-4F7F-9989-447CF6BB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2C72"/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semiHidden/>
    <w:unhideWhenUsed/>
    <w:qFormat/>
    <w:rsid w:val="006443F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E252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1,Верхний колонтитул Знак Знак,Верхний колонтитул Знак Знак Знак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aliases w:val="Не удалять!"/>
    <w:basedOn w:val="a"/>
    <w:link w:val="a6"/>
    <w:pPr>
      <w:tabs>
        <w:tab w:val="center" w:pos="4153"/>
        <w:tab w:val="right" w:pos="8306"/>
      </w:tabs>
    </w:pPr>
  </w:style>
  <w:style w:type="character" w:styleId="a7">
    <w:name w:val="page number"/>
    <w:basedOn w:val="a0"/>
  </w:style>
  <w:style w:type="paragraph" w:customStyle="1" w:styleId="Pragmatica">
    <w:name w:val="Pragmatica"/>
    <w:basedOn w:val="a"/>
    <w:rsid w:val="003B2BC7"/>
    <w:rPr>
      <w:rFonts w:ascii="Pragmatica" w:hAnsi="Pragmatica"/>
      <w:sz w:val="24"/>
    </w:rPr>
  </w:style>
  <w:style w:type="paragraph" w:styleId="a8">
    <w:name w:val="Balloon Text"/>
    <w:basedOn w:val="a"/>
    <w:link w:val="a9"/>
    <w:rsid w:val="000D150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0D150F"/>
    <w:rPr>
      <w:rFonts w:ascii="Tahoma" w:hAnsi="Tahoma" w:cs="Tahoma"/>
      <w:sz w:val="16"/>
      <w:szCs w:val="16"/>
    </w:rPr>
  </w:style>
  <w:style w:type="paragraph" w:customStyle="1" w:styleId="eci">
    <w:name w:val="eci"/>
    <w:rsid w:val="008E252B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character" w:customStyle="1" w:styleId="50">
    <w:name w:val="Заголовок 5 Знак"/>
    <w:link w:val="5"/>
    <w:semiHidden/>
    <w:rsid w:val="008E25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a">
    <w:name w:val="annotation reference"/>
    <w:rsid w:val="00786259"/>
    <w:rPr>
      <w:sz w:val="16"/>
      <w:szCs w:val="16"/>
    </w:rPr>
  </w:style>
  <w:style w:type="paragraph" w:styleId="ab">
    <w:name w:val="annotation text"/>
    <w:basedOn w:val="a"/>
    <w:link w:val="ac"/>
    <w:rsid w:val="00786259"/>
  </w:style>
  <w:style w:type="character" w:customStyle="1" w:styleId="ac">
    <w:name w:val="Текст примечания Знак"/>
    <w:basedOn w:val="a0"/>
    <w:link w:val="ab"/>
    <w:rsid w:val="00786259"/>
  </w:style>
  <w:style w:type="paragraph" w:styleId="ad">
    <w:name w:val="annotation subject"/>
    <w:basedOn w:val="ab"/>
    <w:next w:val="ab"/>
    <w:link w:val="ae"/>
    <w:rsid w:val="00786259"/>
    <w:rPr>
      <w:b/>
      <w:bCs/>
      <w:lang w:val="x-none" w:eastAsia="x-none"/>
    </w:rPr>
  </w:style>
  <w:style w:type="character" w:customStyle="1" w:styleId="ae">
    <w:name w:val="Тема примечания Знак"/>
    <w:link w:val="ad"/>
    <w:rsid w:val="00786259"/>
    <w:rPr>
      <w:b/>
      <w:bCs/>
    </w:rPr>
  </w:style>
  <w:style w:type="table" w:styleId="af">
    <w:name w:val="Table Grid"/>
    <w:basedOn w:val="a1"/>
    <w:rsid w:val="00835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Нижний колонтитул Знак"/>
    <w:aliases w:val="Не удалять! Знак"/>
    <w:link w:val="a5"/>
    <w:rsid w:val="00B7744E"/>
  </w:style>
  <w:style w:type="paragraph" w:styleId="af0">
    <w:name w:val="No Spacing"/>
    <w:aliases w:val="Текст (-14)"/>
    <w:link w:val="af1"/>
    <w:uiPriority w:val="1"/>
    <w:qFormat/>
    <w:rsid w:val="002E2E70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Текст (-14) Знак"/>
    <w:link w:val="af0"/>
    <w:uiPriority w:val="1"/>
    <w:rsid w:val="002E2E70"/>
    <w:rPr>
      <w:rFonts w:ascii="Calibri" w:eastAsia="Calibri" w:hAnsi="Calibri"/>
      <w:sz w:val="22"/>
      <w:szCs w:val="22"/>
      <w:lang w:eastAsia="en-US" w:bidi="ar-SA"/>
    </w:rPr>
  </w:style>
  <w:style w:type="character" w:customStyle="1" w:styleId="10">
    <w:name w:val="Заголовок 1 Знак"/>
    <w:link w:val="1"/>
    <w:rsid w:val="00E93CB8"/>
    <w:rPr>
      <w:rFonts w:ascii="Arial" w:hAnsi="Arial"/>
      <w:b/>
      <w:kern w:val="28"/>
      <w:sz w:val="28"/>
    </w:rPr>
  </w:style>
  <w:style w:type="character" w:customStyle="1" w:styleId="Arial9pt">
    <w:name w:val="Основной текст + Arial;9 pt"/>
    <w:rsid w:val="009A484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0">
    <w:name w:val="Заголовок 2 Знак"/>
    <w:link w:val="2"/>
    <w:rsid w:val="006443F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a4">
    <w:name w:val="Верхний колонтитул Знак"/>
    <w:aliases w:val="Верхний колонтитул1 Знак,Верхний колонтитул Знак Знак Знак1,Верхний колонтитул Знак Знак Знак Знак"/>
    <w:link w:val="a3"/>
    <w:rsid w:val="00F61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0;&#1086;&#1088;&#1084;&#1072;&#1090;&#1099;\Spe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B9290-B7E0-4065-87D3-AD419BAB1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Spec.dot</Template>
  <TotalTime>827</TotalTime>
  <Pages>3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5030-04-32,33-ЭМ.02С</vt:lpstr>
    </vt:vector>
  </TitlesOfParts>
  <Manager>Канторович</Manager>
  <Company>Elcom Ltd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5030-04-32,33-ЭМ.02С</dc:title>
  <dc:subject>ОАО "Сыктывкарский ЛПК"</dc:subject>
  <dc:creator>Едовин</dc:creator>
  <cp:keywords/>
  <dc:description/>
  <cp:lastModifiedBy>1</cp:lastModifiedBy>
  <cp:revision>23</cp:revision>
  <cp:lastPrinted>2025-04-17T07:10:00Z</cp:lastPrinted>
  <dcterms:created xsi:type="dcterms:W3CDTF">2022-10-27T13:50:00Z</dcterms:created>
  <dcterms:modified xsi:type="dcterms:W3CDTF">2026-04-08T11:38:00Z</dcterms:modified>
</cp:coreProperties>
</file>